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FD12" w14:textId="296307D0" w:rsidR="00D077E9" w:rsidRPr="00A21164" w:rsidRDefault="003F5676" w:rsidP="00D70D02">
      <w:r w:rsidRPr="00A21164">
        <w:rPr>
          <w:noProof/>
        </w:rPr>
        <mc:AlternateContent>
          <mc:Choice Requires="wps">
            <w:drawing>
              <wp:anchor distT="0" distB="0" distL="114300" distR="114300" simplePos="0" relativeHeight="250298368" behindDoc="0" locked="0" layoutInCell="1" allowOverlap="1" wp14:anchorId="2E81C4ED" wp14:editId="24F7A95F">
                <wp:simplePos x="0" y="0"/>
                <wp:positionH relativeFrom="margin">
                  <wp:posOffset>-635</wp:posOffset>
                </wp:positionH>
                <wp:positionV relativeFrom="paragraph">
                  <wp:posOffset>152400</wp:posOffset>
                </wp:positionV>
                <wp:extent cx="3528695" cy="1973580"/>
                <wp:effectExtent l="0" t="0" r="0" b="7620"/>
                <wp:wrapSquare wrapText="bothSides"/>
                <wp:docPr id="8" name="Text Box 8"/>
                <wp:cNvGraphicFramePr/>
                <a:graphic xmlns:a="http://schemas.openxmlformats.org/drawingml/2006/main">
                  <a:graphicData uri="http://schemas.microsoft.com/office/word/2010/wordprocessingShape">
                    <wps:wsp>
                      <wps:cNvSpPr txBox="1"/>
                      <wps:spPr>
                        <a:xfrm>
                          <a:off x="0" y="0"/>
                          <a:ext cx="3528695" cy="1973580"/>
                        </a:xfrm>
                        <a:prstGeom prst="rect">
                          <a:avLst/>
                        </a:prstGeom>
                        <a:noFill/>
                        <a:ln w="6350">
                          <a:noFill/>
                        </a:ln>
                      </wps:spPr>
                      <wps:txbx>
                        <w:txbxContent>
                          <w:p w14:paraId="7C927B57" w14:textId="06C82ECB" w:rsidR="00262634" w:rsidRPr="00A21164" w:rsidRDefault="00466ADB" w:rsidP="00D077E9">
                            <w:pPr>
                              <w:pStyle w:val="Title"/>
                            </w:pPr>
                            <w:r w:rsidRPr="00A21164">
                              <w:t>Ham</w:t>
                            </w:r>
                            <w:r w:rsidR="00262634" w:rsidRPr="00A21164">
                              <w:t>C</w:t>
                            </w:r>
                            <w:r w:rsidRPr="00A21164">
                              <w:t>lock</w:t>
                            </w:r>
                          </w:p>
                          <w:p w14:paraId="48A4AEDA" w14:textId="7130E961" w:rsidR="00D077E9" w:rsidRPr="00A21164" w:rsidRDefault="00466ADB" w:rsidP="00D077E9">
                            <w:pPr>
                              <w:pStyle w:val="Title"/>
                            </w:pPr>
                            <w:r w:rsidRPr="00A21164">
                              <w:t>User</w:t>
                            </w:r>
                            <w:r w:rsidR="00E62D76" w:rsidRPr="00A21164">
                              <w:t>’s</w:t>
                            </w:r>
                            <w:r w:rsidRPr="00A21164">
                              <w:t xml:space="preserve"> Guide</w:t>
                            </w:r>
                          </w:p>
                          <w:p w14:paraId="70D4C0A7" w14:textId="31E95936" w:rsidR="00D077E9" w:rsidRPr="00A21164" w:rsidRDefault="008F3E70" w:rsidP="00D077E9">
                            <w:pPr>
                              <w:pStyle w:val="Title"/>
                              <w:spacing w:after="0"/>
                            </w:pPr>
                            <w:r w:rsidRPr="00A21164">
                              <w:t>V4.2</w:t>
                            </w:r>
                            <w:r w:rsidR="00B77BEB">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81C4ED" id="_x0000_t202" coordsize="21600,21600" o:spt="202" path="m,l,21600r21600,l21600,xe">
                <v:stroke joinstyle="miter"/>
                <v:path gradientshapeok="t" o:connecttype="rect"/>
              </v:shapetype>
              <v:shape id="Text Box 8" o:spid="_x0000_s1026" type="#_x0000_t202" style="position:absolute;margin-left:-.05pt;margin-top:12pt;width:277.85pt;height:155.4pt;z-index:2502983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" filled="f" stroked="f" strokeweight=".5pt">
                <v:textbox>
                  <w:txbxContent>
                    <w:p w14:paraId="7C927B57" w14:textId="06C82ECB" w:rsidR="00262634" w:rsidRPr="00A21164" w:rsidRDefault="00466ADB" w:rsidP="00D077E9">
                      <w:pPr>
                        <w:pStyle w:val="Title"/>
                      </w:pPr>
                      <w:r w:rsidRPr="00A21164">
                        <w:t>Ham</w:t>
                      </w:r>
                      <w:r w:rsidR="00262634" w:rsidRPr="00A21164">
                        <w:t>C</w:t>
                      </w:r>
                      <w:r w:rsidRPr="00A21164">
                        <w:t>lock</w:t>
                      </w:r>
                    </w:p>
                    <w:p w14:paraId="48A4AEDA" w14:textId="7130E961" w:rsidR="00D077E9" w:rsidRPr="00A21164" w:rsidRDefault="00466ADB" w:rsidP="00D077E9">
                      <w:pPr>
                        <w:pStyle w:val="Title"/>
                      </w:pPr>
                      <w:r w:rsidRPr="00A21164">
                        <w:t>User</w:t>
                      </w:r>
                      <w:r w:rsidR="00E62D76" w:rsidRPr="00A21164">
                        <w:t>’s</w:t>
                      </w:r>
                      <w:r w:rsidRPr="00A21164">
                        <w:t xml:space="preserve"> Guide</w:t>
                      </w:r>
                    </w:p>
                    <w:p w14:paraId="70D4C0A7" w14:textId="31E95936" w:rsidR="00D077E9" w:rsidRPr="00A21164" w:rsidRDefault="008F3E70" w:rsidP="00D077E9">
                      <w:pPr>
                        <w:pStyle w:val="Title"/>
                        <w:spacing w:after="0"/>
                      </w:pPr>
                      <w:r w:rsidRPr="00A21164">
                        <w:t>V4.2</w:t>
                      </w:r>
                      <w:r w:rsidR="00B77BEB">
                        <w:t>8</w:t>
                      </w:r>
                    </w:p>
                  </w:txbxContent>
                </v:textbox>
                <w10:wrap type="square" anchorx="margin"/>
              </v:shape>
            </w:pict>
          </mc:Fallback>
        </mc:AlternateContent>
      </w:r>
      <w:r w:rsidR="008022D2" w:rsidRPr="00A21164">
        <w:rPr>
          <w:noProof/>
        </w:rPr>
        <w:drawing>
          <wp:anchor distT="0" distB="0" distL="114300" distR="114300" simplePos="0" relativeHeight="250300416" behindDoc="1" locked="0" layoutInCell="1" allowOverlap="1" wp14:anchorId="147AB9FC" wp14:editId="4C295F1A">
            <wp:simplePos x="0" y="0"/>
            <wp:positionH relativeFrom="page">
              <wp:align>left</wp:align>
            </wp:positionH>
            <wp:positionV relativeFrom="page">
              <wp:posOffset>7620</wp:posOffset>
            </wp:positionV>
            <wp:extent cx="8629664" cy="5166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a:ext>
                      </a:extLst>
                    </a:blip>
                    <a:stretch>
                      <a:fillRect/>
                    </a:stretch>
                  </pic:blipFill>
                  <pic:spPr>
                    <a:xfrm>
                      <a:off x="0" y="0"/>
                      <a:ext cx="8629664" cy="516636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A21164" w14:paraId="4815B6D9" w14:textId="77777777" w:rsidTr="00D077E9">
        <w:trPr>
          <w:trHeight w:val="1894"/>
        </w:trPr>
        <w:tc>
          <w:tcPr>
            <w:tcW w:w="5580" w:type="dxa"/>
            <w:tcBorders>
              <w:top w:val="nil"/>
              <w:left w:val="nil"/>
              <w:bottom w:val="nil"/>
              <w:right w:val="nil"/>
            </w:tcBorders>
          </w:tcPr>
          <w:p w14:paraId="73658CAE" w14:textId="6E81CC4F" w:rsidR="00D077E9" w:rsidRPr="00A21164" w:rsidRDefault="00D077E9" w:rsidP="00D077E9"/>
          <w:p w14:paraId="19D2D3D8" w14:textId="10029195" w:rsidR="00D077E9" w:rsidRPr="00A21164" w:rsidRDefault="00D077E9" w:rsidP="00D077E9"/>
        </w:tc>
      </w:tr>
      <w:tr w:rsidR="00D077E9" w:rsidRPr="00A21164" w14:paraId="1F47D7F2" w14:textId="77777777" w:rsidTr="00D077E9">
        <w:trPr>
          <w:trHeight w:val="7636"/>
        </w:trPr>
        <w:tc>
          <w:tcPr>
            <w:tcW w:w="5580" w:type="dxa"/>
            <w:tcBorders>
              <w:top w:val="nil"/>
              <w:left w:val="nil"/>
              <w:bottom w:val="nil"/>
              <w:right w:val="nil"/>
            </w:tcBorders>
          </w:tcPr>
          <w:p w14:paraId="04147136" w14:textId="6AF8BA16" w:rsidR="00D077E9" w:rsidRPr="00A21164" w:rsidRDefault="00D077E9" w:rsidP="00D077E9"/>
        </w:tc>
      </w:tr>
      <w:tr w:rsidR="00D077E9" w:rsidRPr="00A21164" w14:paraId="102EFFCC" w14:textId="77777777" w:rsidTr="00D077E9">
        <w:trPr>
          <w:trHeight w:val="2171"/>
        </w:trPr>
        <w:tc>
          <w:tcPr>
            <w:tcW w:w="5580" w:type="dxa"/>
            <w:tcBorders>
              <w:top w:val="nil"/>
              <w:left w:val="nil"/>
              <w:bottom w:val="nil"/>
              <w:right w:val="nil"/>
            </w:tcBorders>
          </w:tcPr>
          <w:sdt>
            <w:sdtPr>
              <w:id w:val="1080870105"/>
              <w:placeholder>
                <w:docPart w:val="8A1BFDB3C83B4BCCA337EFDDE65532CE"/>
              </w:placeholder>
              <w15:appearance w15:val="hidden"/>
            </w:sdtPr>
            <w:sdtContent>
              <w:p w14:paraId="223422A7" w14:textId="0F464DA5" w:rsidR="00D077E9" w:rsidRPr="00A21164" w:rsidRDefault="00C21690" w:rsidP="00D077E9">
                <w:r w:rsidRPr="00A21164">
                  <w:rPr>
                    <w:noProof/>
                  </w:rPr>
                  <mc:AlternateContent>
                    <mc:Choice Requires="wps">
                      <w:drawing>
                        <wp:anchor distT="0" distB="0" distL="114300" distR="114300" simplePos="0" relativeHeight="250311680" behindDoc="1" locked="0" layoutInCell="1" allowOverlap="1" wp14:anchorId="1F225A27" wp14:editId="26EBE7C2">
                          <wp:simplePos x="0" y="0"/>
                          <wp:positionH relativeFrom="column">
                            <wp:posOffset>-175260</wp:posOffset>
                          </wp:positionH>
                          <wp:positionV relativeFrom="page">
                            <wp:posOffset>-6340475</wp:posOffset>
                          </wp:positionV>
                          <wp:extent cx="3938905" cy="793242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79324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B54EA" id="Rectangle 3" o:spid="_x0000_s1026" alt="white rectangle for text on cover" style="position:absolute;margin-left:-13.8pt;margin-top:-499.25pt;width:310.15pt;height:624.6pt;z-index:-253004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" fillcolor="white [3212]" stroked="f" strokeweight="2pt">
                          <w10:wrap anchory="page"/>
                        </v:rect>
                      </w:pict>
                    </mc:Fallback>
                  </mc:AlternateContent>
                </w:r>
                <w:r w:rsidR="005538DC">
                  <w:t>August</w:t>
                </w:r>
                <w:r w:rsidR="00B70D75" w:rsidRPr="00A21164">
                  <w:t>, 2026</w:t>
                </w:r>
              </w:p>
            </w:sdtContent>
          </w:sdt>
          <w:p w14:paraId="45221BF0" w14:textId="064768F9" w:rsidR="00D077E9" w:rsidRPr="00A21164" w:rsidRDefault="00D077E9" w:rsidP="00D077E9">
            <w:pPr>
              <w:rPr>
                <w:sz w:val="10"/>
                <w:szCs w:val="10"/>
              </w:rPr>
            </w:pPr>
            <w:r w:rsidRPr="00A21164">
              <w:rPr>
                <w:noProof/>
                <w:sz w:val="10"/>
                <w:szCs w:val="10"/>
              </w:rPr>
              <mc:AlternateContent>
                <mc:Choice Requires="wps">
                  <w:drawing>
                    <wp:inline distT="0" distB="0" distL="0" distR="0" wp14:anchorId="05221EEA" wp14:editId="2947033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3DF79F3"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89693AA" w14:textId="24964B5B" w:rsidR="00D077E9" w:rsidRPr="00A21164" w:rsidRDefault="00D077E9" w:rsidP="00D077E9">
            <w:pPr>
              <w:rPr>
                <w:sz w:val="10"/>
                <w:szCs w:val="10"/>
              </w:rPr>
            </w:pPr>
          </w:p>
          <w:p w14:paraId="3C6778BB" w14:textId="5D0DA177" w:rsidR="00D4319C" w:rsidRDefault="00D4319C" w:rsidP="00D077E9">
            <w:pPr>
              <w:rPr>
                <w:sz w:val="10"/>
                <w:szCs w:val="10"/>
              </w:rPr>
            </w:pPr>
            <w:r w:rsidRPr="00A21164">
              <w:rPr>
                <w:noProof/>
              </w:rPr>
              <w:drawing>
                <wp:anchor distT="0" distB="0" distL="114300" distR="114300" simplePos="0" relativeHeight="250315776" behindDoc="0" locked="0" layoutInCell="1" allowOverlap="1" wp14:anchorId="3C5A0D23" wp14:editId="198455BF">
                  <wp:simplePos x="0" y="0"/>
                  <wp:positionH relativeFrom="margin">
                    <wp:posOffset>2953190</wp:posOffset>
                  </wp:positionH>
                  <wp:positionV relativeFrom="paragraph">
                    <wp:posOffset>10257</wp:posOffset>
                  </wp:positionV>
                  <wp:extent cx="586740" cy="546585"/>
                  <wp:effectExtent l="0" t="0" r="3810" b="6350"/>
                  <wp:wrapSquare wrapText="bothSides"/>
                  <wp:docPr id="820899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586740" cy="546585"/>
                          </a:xfrm>
                          <a:prstGeom prst="rect">
                            <a:avLst/>
                          </a:prstGeom>
                          <a:noFill/>
                          <a:ln>
                            <a:noFill/>
                          </a:ln>
                        </pic:spPr>
                      </pic:pic>
                    </a:graphicData>
                  </a:graphic>
                </wp:anchor>
              </w:drawing>
            </w:r>
          </w:p>
          <w:p w14:paraId="53ABB38D" w14:textId="3DDCDCC1" w:rsidR="00D077E9" w:rsidRPr="00A21164" w:rsidRDefault="00D077E9" w:rsidP="00D077E9">
            <w:pPr>
              <w:rPr>
                <w:sz w:val="10"/>
                <w:szCs w:val="10"/>
              </w:rPr>
            </w:pPr>
          </w:p>
          <w:sdt>
            <w:sdtPr>
              <w:id w:val="-1740469667"/>
              <w:placeholder>
                <w:docPart w:val="5BD8A6D2E701459692F8F20A4F8ED795"/>
              </w:placeholder>
              <w15:appearance w15:val="hidden"/>
            </w:sdtPr>
            <w:sdtContent>
              <w:p w14:paraId="7D141D68" w14:textId="5D472D6D" w:rsidR="00D077E9" w:rsidRPr="00A21164" w:rsidRDefault="008F3E70" w:rsidP="00D077E9">
                <w:r w:rsidRPr="00A21164">
                  <w:t>Open HamC</w:t>
                </w:r>
                <w:r w:rsidR="001F19AE" w:rsidRPr="00A21164">
                  <w:t>l</w:t>
                </w:r>
                <w:r w:rsidRPr="00A21164">
                  <w:t>ock Backend</w:t>
                </w:r>
                <w:r w:rsidR="00C21690" w:rsidRPr="00A21164">
                  <w:t xml:space="preserve"> </w:t>
                </w:r>
                <w:r w:rsidR="001F19AE" w:rsidRPr="00A21164">
                  <w:t>Team (OHB)</w:t>
                </w:r>
              </w:p>
            </w:sdtContent>
          </w:sdt>
          <w:p w14:paraId="6464F59A" w14:textId="77777777" w:rsidR="00D077E9" w:rsidRPr="00A21164" w:rsidRDefault="00D077E9" w:rsidP="00C21690">
            <w:pPr>
              <w:rPr>
                <w:sz w:val="10"/>
                <w:szCs w:val="10"/>
              </w:rPr>
            </w:pPr>
          </w:p>
        </w:tc>
      </w:tr>
    </w:tbl>
    <w:p w14:paraId="65B6C32A" w14:textId="7787E78A" w:rsidR="00107069" w:rsidRPr="00A21164" w:rsidRDefault="00107069" w:rsidP="00107069">
      <w:pPr>
        <w:spacing w:after="200"/>
      </w:pPr>
    </w:p>
    <w:p w14:paraId="7617E955" w14:textId="07B02395" w:rsidR="00D077E9" w:rsidRPr="00A21164" w:rsidRDefault="008022D2">
      <w:pPr>
        <w:spacing w:after="200"/>
      </w:pPr>
      <w:r w:rsidRPr="00A21164">
        <w:rPr>
          <w:noProof/>
        </w:rPr>
        <mc:AlternateContent>
          <mc:Choice Requires="wps">
            <w:drawing>
              <wp:anchor distT="0" distB="0" distL="114300" distR="114300" simplePos="0" relativeHeight="250309632" behindDoc="1" locked="0" layoutInCell="1" allowOverlap="1" wp14:anchorId="69641541" wp14:editId="6A324E1F">
                <wp:simplePos x="0" y="0"/>
                <wp:positionH relativeFrom="column">
                  <wp:posOffset>-746760</wp:posOffset>
                </wp:positionH>
                <wp:positionV relativeFrom="page">
                  <wp:posOffset>5151120</wp:posOffset>
                </wp:positionV>
                <wp:extent cx="7760970" cy="4906010"/>
                <wp:effectExtent l="0" t="0" r="0" b="8890"/>
                <wp:wrapNone/>
                <wp:docPr id="2" name="Rectangle 2" descr="colored rectangle"/>
                <wp:cNvGraphicFramePr/>
                <a:graphic xmlns:a="http://schemas.openxmlformats.org/drawingml/2006/main">
                  <a:graphicData uri="http://schemas.microsoft.com/office/word/2010/wordprocessingShape">
                    <wps:wsp>
                      <wps:cNvSpPr/>
                      <wps:spPr>
                        <a:xfrm>
                          <a:off x="0" y="0"/>
                          <a:ext cx="7760970" cy="490601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5A7692" id="Rectangle 2" o:spid="_x0000_s1026" alt="colored rectangle" style="position:absolute;margin-left:-58.8pt;margin-top:405.6pt;width:611.1pt;height:386.3pt;z-index:-2530068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" fillcolor="#34aba2 [3206]" stroked="f" strokeweight="2pt">
                <w10:wrap anchory="page"/>
              </v:rect>
            </w:pict>
          </mc:Fallback>
        </mc:AlternateContent>
      </w:r>
      <w:r w:rsidR="00D077E9" w:rsidRPr="00A21164">
        <w:br w:type="page"/>
      </w:r>
    </w:p>
    <w:sdt>
      <w:sdtPr>
        <w:rPr>
          <w:rFonts w:asciiTheme="minorHAnsi" w:eastAsiaTheme="minorEastAsia" w:hAnsiTheme="minorHAnsi" w:cstheme="minorBidi"/>
          <w:b/>
          <w:color w:val="082A75" w:themeColor="text2"/>
          <w:sz w:val="28"/>
          <w:szCs w:val="22"/>
        </w:rPr>
        <w:id w:val="-1846928298"/>
        <w:docPartObj>
          <w:docPartGallery w:val="Table of Contents"/>
          <w:docPartUnique/>
        </w:docPartObj>
      </w:sdtPr>
      <w:sdtEndPr>
        <w:rPr>
          <w:bCs/>
          <w:noProof/>
        </w:rPr>
      </w:sdtEndPr>
      <w:sdtContent>
        <w:p w14:paraId="349C3780" w14:textId="715AF1A7" w:rsidR="00893C0A" w:rsidRDefault="00893C0A">
          <w:pPr>
            <w:pStyle w:val="TOCHeading"/>
          </w:pPr>
          <w:r>
            <w:t>Table of Contents</w:t>
          </w:r>
        </w:p>
        <w:p w14:paraId="043BE98A" w14:textId="3356684C" w:rsidR="00CB235E" w:rsidRDefault="00893C0A">
          <w:pPr>
            <w:pStyle w:val="TOC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235985234" w:history="1">
            <w:r w:rsidR="00CB235E" w:rsidRPr="006C4D21">
              <w:rPr>
                <w:rStyle w:val="Hyperlink"/>
                <w:noProof/>
              </w:rPr>
              <w:t>Introduction</w:t>
            </w:r>
            <w:r w:rsidR="00CB235E">
              <w:rPr>
                <w:noProof/>
                <w:webHidden/>
              </w:rPr>
              <w:tab/>
            </w:r>
            <w:r w:rsidR="00CB235E">
              <w:rPr>
                <w:noProof/>
                <w:webHidden/>
              </w:rPr>
              <w:fldChar w:fldCharType="begin"/>
            </w:r>
            <w:r w:rsidR="00CB235E">
              <w:rPr>
                <w:noProof/>
                <w:webHidden/>
              </w:rPr>
              <w:instrText xml:space="preserve"> PAGEREF _Toc235985234 \h </w:instrText>
            </w:r>
            <w:r w:rsidR="00CB235E">
              <w:rPr>
                <w:noProof/>
                <w:webHidden/>
              </w:rPr>
            </w:r>
            <w:r w:rsidR="00CB235E">
              <w:rPr>
                <w:noProof/>
                <w:webHidden/>
              </w:rPr>
              <w:fldChar w:fldCharType="separate"/>
            </w:r>
            <w:r w:rsidR="00CB235E">
              <w:rPr>
                <w:noProof/>
                <w:webHidden/>
              </w:rPr>
              <w:t>7</w:t>
            </w:r>
            <w:r w:rsidR="00CB235E">
              <w:rPr>
                <w:noProof/>
                <w:webHidden/>
              </w:rPr>
              <w:fldChar w:fldCharType="end"/>
            </w:r>
          </w:hyperlink>
        </w:p>
        <w:p w14:paraId="097AFE98" w14:textId="3DADFD8B" w:rsidR="00CB235E" w:rsidRDefault="00CB235E">
          <w:pPr>
            <w:pStyle w:val="TOC2"/>
            <w:tabs>
              <w:tab w:val="right" w:leader="dot" w:pos="9926"/>
            </w:tabs>
            <w:rPr>
              <w:b w:val="0"/>
              <w:noProof/>
              <w:color w:val="auto"/>
              <w:kern w:val="2"/>
              <w:sz w:val="24"/>
              <w:szCs w:val="24"/>
              <w14:ligatures w14:val="standardContextual"/>
            </w:rPr>
          </w:pPr>
          <w:hyperlink w:anchor="_Toc235985235" w:history="1">
            <w:r w:rsidRPr="006C4D21">
              <w:rPr>
                <w:rStyle w:val="Hyperlink"/>
                <w:noProof/>
              </w:rPr>
              <w:t>Current Main Features</w:t>
            </w:r>
            <w:r>
              <w:rPr>
                <w:noProof/>
                <w:webHidden/>
              </w:rPr>
              <w:tab/>
            </w:r>
            <w:r>
              <w:rPr>
                <w:noProof/>
                <w:webHidden/>
              </w:rPr>
              <w:fldChar w:fldCharType="begin"/>
            </w:r>
            <w:r>
              <w:rPr>
                <w:noProof/>
                <w:webHidden/>
              </w:rPr>
              <w:instrText xml:space="preserve"> PAGEREF _Toc235985235 \h </w:instrText>
            </w:r>
            <w:r>
              <w:rPr>
                <w:noProof/>
                <w:webHidden/>
              </w:rPr>
            </w:r>
            <w:r>
              <w:rPr>
                <w:noProof/>
                <w:webHidden/>
              </w:rPr>
              <w:fldChar w:fldCharType="separate"/>
            </w:r>
            <w:r>
              <w:rPr>
                <w:noProof/>
                <w:webHidden/>
              </w:rPr>
              <w:t>7</w:t>
            </w:r>
            <w:r>
              <w:rPr>
                <w:noProof/>
                <w:webHidden/>
              </w:rPr>
              <w:fldChar w:fldCharType="end"/>
            </w:r>
          </w:hyperlink>
        </w:p>
        <w:p w14:paraId="4E85CE2E" w14:textId="1BEA6045" w:rsidR="00CB235E" w:rsidRDefault="00CB235E">
          <w:pPr>
            <w:pStyle w:val="TOC1"/>
            <w:tabs>
              <w:tab w:val="right" w:leader="dot" w:pos="9926"/>
            </w:tabs>
            <w:rPr>
              <w:b w:val="0"/>
              <w:noProof/>
              <w:color w:val="auto"/>
              <w:kern w:val="2"/>
              <w:sz w:val="24"/>
              <w:szCs w:val="24"/>
              <w14:ligatures w14:val="standardContextual"/>
            </w:rPr>
          </w:pPr>
          <w:hyperlink w:anchor="_Toc235985236" w:history="1">
            <w:r w:rsidRPr="006C4D21">
              <w:rPr>
                <w:rStyle w:val="Hyperlink"/>
                <w:noProof/>
              </w:rPr>
              <w:t>Installation</w:t>
            </w:r>
            <w:r>
              <w:rPr>
                <w:noProof/>
                <w:webHidden/>
              </w:rPr>
              <w:tab/>
            </w:r>
            <w:r>
              <w:rPr>
                <w:noProof/>
                <w:webHidden/>
              </w:rPr>
              <w:fldChar w:fldCharType="begin"/>
            </w:r>
            <w:r>
              <w:rPr>
                <w:noProof/>
                <w:webHidden/>
              </w:rPr>
              <w:instrText xml:space="preserve"> PAGEREF _Toc235985236 \h </w:instrText>
            </w:r>
            <w:r>
              <w:rPr>
                <w:noProof/>
                <w:webHidden/>
              </w:rPr>
            </w:r>
            <w:r>
              <w:rPr>
                <w:noProof/>
                <w:webHidden/>
              </w:rPr>
              <w:fldChar w:fldCharType="separate"/>
            </w:r>
            <w:r>
              <w:rPr>
                <w:noProof/>
                <w:webHidden/>
              </w:rPr>
              <w:t>9</w:t>
            </w:r>
            <w:r>
              <w:rPr>
                <w:noProof/>
                <w:webHidden/>
              </w:rPr>
              <w:fldChar w:fldCharType="end"/>
            </w:r>
          </w:hyperlink>
        </w:p>
        <w:p w14:paraId="7E43A70E" w14:textId="71D348D0" w:rsidR="00CB235E" w:rsidRDefault="00CB235E">
          <w:pPr>
            <w:pStyle w:val="TOC1"/>
            <w:tabs>
              <w:tab w:val="right" w:leader="dot" w:pos="9926"/>
            </w:tabs>
            <w:rPr>
              <w:b w:val="0"/>
              <w:noProof/>
              <w:color w:val="auto"/>
              <w:kern w:val="2"/>
              <w:sz w:val="24"/>
              <w:szCs w:val="24"/>
              <w14:ligatures w14:val="standardContextual"/>
            </w:rPr>
          </w:pPr>
          <w:hyperlink w:anchor="_Toc235985237" w:history="1">
            <w:r w:rsidRPr="006C4D21">
              <w:rPr>
                <w:rStyle w:val="Hyperlink"/>
                <w:noProof/>
              </w:rPr>
              <w:t>System Description</w:t>
            </w:r>
            <w:r>
              <w:rPr>
                <w:noProof/>
                <w:webHidden/>
              </w:rPr>
              <w:tab/>
            </w:r>
            <w:r>
              <w:rPr>
                <w:noProof/>
                <w:webHidden/>
              </w:rPr>
              <w:fldChar w:fldCharType="begin"/>
            </w:r>
            <w:r>
              <w:rPr>
                <w:noProof/>
                <w:webHidden/>
              </w:rPr>
              <w:instrText xml:space="preserve"> PAGEREF _Toc235985237 \h </w:instrText>
            </w:r>
            <w:r>
              <w:rPr>
                <w:noProof/>
                <w:webHidden/>
              </w:rPr>
            </w:r>
            <w:r>
              <w:rPr>
                <w:noProof/>
                <w:webHidden/>
              </w:rPr>
              <w:fldChar w:fldCharType="separate"/>
            </w:r>
            <w:r>
              <w:rPr>
                <w:noProof/>
                <w:webHidden/>
              </w:rPr>
              <w:t>9</w:t>
            </w:r>
            <w:r>
              <w:rPr>
                <w:noProof/>
                <w:webHidden/>
              </w:rPr>
              <w:fldChar w:fldCharType="end"/>
            </w:r>
          </w:hyperlink>
        </w:p>
        <w:p w14:paraId="046CB6F4" w14:textId="18E8D74E" w:rsidR="00CB235E" w:rsidRDefault="00CB235E">
          <w:pPr>
            <w:pStyle w:val="TOC1"/>
            <w:tabs>
              <w:tab w:val="right" w:leader="dot" w:pos="9926"/>
            </w:tabs>
            <w:rPr>
              <w:b w:val="0"/>
              <w:noProof/>
              <w:color w:val="auto"/>
              <w:kern w:val="2"/>
              <w:sz w:val="24"/>
              <w:szCs w:val="24"/>
              <w14:ligatures w14:val="standardContextual"/>
            </w:rPr>
          </w:pPr>
          <w:hyperlink w:anchor="_Toc235985238" w:history="1">
            <w:r w:rsidRPr="006C4D21">
              <w:rPr>
                <w:rStyle w:val="Hyperlink"/>
                <w:noProof/>
              </w:rPr>
              <w:t>Setup</w:t>
            </w:r>
            <w:r>
              <w:rPr>
                <w:noProof/>
                <w:webHidden/>
              </w:rPr>
              <w:tab/>
            </w:r>
            <w:r>
              <w:rPr>
                <w:noProof/>
                <w:webHidden/>
              </w:rPr>
              <w:fldChar w:fldCharType="begin"/>
            </w:r>
            <w:r>
              <w:rPr>
                <w:noProof/>
                <w:webHidden/>
              </w:rPr>
              <w:instrText xml:space="preserve"> PAGEREF _Toc235985238 \h </w:instrText>
            </w:r>
            <w:r>
              <w:rPr>
                <w:noProof/>
                <w:webHidden/>
              </w:rPr>
            </w:r>
            <w:r>
              <w:rPr>
                <w:noProof/>
                <w:webHidden/>
              </w:rPr>
              <w:fldChar w:fldCharType="separate"/>
            </w:r>
            <w:r>
              <w:rPr>
                <w:noProof/>
                <w:webHidden/>
              </w:rPr>
              <w:t>10</w:t>
            </w:r>
            <w:r>
              <w:rPr>
                <w:noProof/>
                <w:webHidden/>
              </w:rPr>
              <w:fldChar w:fldCharType="end"/>
            </w:r>
          </w:hyperlink>
        </w:p>
        <w:p w14:paraId="59B373A6" w14:textId="70CCDD27" w:rsidR="00CB235E" w:rsidRDefault="00CB235E">
          <w:pPr>
            <w:pStyle w:val="TOC2"/>
            <w:tabs>
              <w:tab w:val="right" w:leader="dot" w:pos="9926"/>
            </w:tabs>
            <w:rPr>
              <w:b w:val="0"/>
              <w:noProof/>
              <w:color w:val="auto"/>
              <w:kern w:val="2"/>
              <w:sz w:val="24"/>
              <w:szCs w:val="24"/>
              <w14:ligatures w14:val="standardContextual"/>
            </w:rPr>
          </w:pPr>
          <w:hyperlink w:anchor="_Toc235985239" w:history="1">
            <w:r w:rsidRPr="006C4D21">
              <w:rPr>
                <w:rStyle w:val="Hyperlink"/>
                <w:noProof/>
              </w:rPr>
              <w:t>How to remote connect</w:t>
            </w:r>
            <w:r>
              <w:rPr>
                <w:noProof/>
                <w:webHidden/>
              </w:rPr>
              <w:tab/>
            </w:r>
            <w:r>
              <w:rPr>
                <w:noProof/>
                <w:webHidden/>
              </w:rPr>
              <w:fldChar w:fldCharType="begin"/>
            </w:r>
            <w:r>
              <w:rPr>
                <w:noProof/>
                <w:webHidden/>
              </w:rPr>
              <w:instrText xml:space="preserve"> PAGEREF _Toc235985239 \h </w:instrText>
            </w:r>
            <w:r>
              <w:rPr>
                <w:noProof/>
                <w:webHidden/>
              </w:rPr>
            </w:r>
            <w:r>
              <w:rPr>
                <w:noProof/>
                <w:webHidden/>
              </w:rPr>
              <w:fldChar w:fldCharType="separate"/>
            </w:r>
            <w:r>
              <w:rPr>
                <w:noProof/>
                <w:webHidden/>
              </w:rPr>
              <w:t>11</w:t>
            </w:r>
            <w:r>
              <w:rPr>
                <w:noProof/>
                <w:webHidden/>
              </w:rPr>
              <w:fldChar w:fldCharType="end"/>
            </w:r>
          </w:hyperlink>
        </w:p>
        <w:p w14:paraId="54688C4F" w14:textId="6FACEF31" w:rsidR="00CB235E" w:rsidRDefault="00CB235E">
          <w:pPr>
            <w:pStyle w:val="TOC2"/>
            <w:tabs>
              <w:tab w:val="right" w:leader="dot" w:pos="9926"/>
            </w:tabs>
            <w:rPr>
              <w:b w:val="0"/>
              <w:noProof/>
              <w:color w:val="auto"/>
              <w:kern w:val="2"/>
              <w:sz w:val="24"/>
              <w:szCs w:val="24"/>
              <w14:ligatures w14:val="standardContextual"/>
            </w:rPr>
          </w:pPr>
          <w:hyperlink w:anchor="_Toc235985240" w:history="1">
            <w:r w:rsidRPr="006C4D21">
              <w:rPr>
                <w:rStyle w:val="Hyperlink"/>
                <w:noProof/>
              </w:rPr>
              <w:t>Enter the Setup menus</w:t>
            </w:r>
            <w:r>
              <w:rPr>
                <w:noProof/>
                <w:webHidden/>
              </w:rPr>
              <w:tab/>
            </w:r>
            <w:r>
              <w:rPr>
                <w:noProof/>
                <w:webHidden/>
              </w:rPr>
              <w:fldChar w:fldCharType="begin"/>
            </w:r>
            <w:r>
              <w:rPr>
                <w:noProof/>
                <w:webHidden/>
              </w:rPr>
              <w:instrText xml:space="preserve"> PAGEREF _Toc235985240 \h </w:instrText>
            </w:r>
            <w:r>
              <w:rPr>
                <w:noProof/>
                <w:webHidden/>
              </w:rPr>
            </w:r>
            <w:r>
              <w:rPr>
                <w:noProof/>
                <w:webHidden/>
              </w:rPr>
              <w:fldChar w:fldCharType="separate"/>
            </w:r>
            <w:r>
              <w:rPr>
                <w:noProof/>
                <w:webHidden/>
              </w:rPr>
              <w:t>12</w:t>
            </w:r>
            <w:r>
              <w:rPr>
                <w:noProof/>
                <w:webHidden/>
              </w:rPr>
              <w:fldChar w:fldCharType="end"/>
            </w:r>
          </w:hyperlink>
        </w:p>
        <w:p w14:paraId="49DB86D8" w14:textId="1ED3441E" w:rsidR="00CB235E" w:rsidRDefault="00CB235E">
          <w:pPr>
            <w:pStyle w:val="TOC2"/>
            <w:tabs>
              <w:tab w:val="right" w:leader="dot" w:pos="9926"/>
            </w:tabs>
            <w:rPr>
              <w:b w:val="0"/>
              <w:noProof/>
              <w:color w:val="auto"/>
              <w:kern w:val="2"/>
              <w:sz w:val="24"/>
              <w:szCs w:val="24"/>
              <w14:ligatures w14:val="standardContextual"/>
            </w:rPr>
          </w:pPr>
          <w:hyperlink w:anchor="_Toc235985241" w:history="1">
            <w:r w:rsidRPr="006C4D21">
              <w:rPr>
                <w:rStyle w:val="Hyperlink"/>
                <w:noProof/>
              </w:rPr>
              <w:t>Setup Page 1</w:t>
            </w:r>
            <w:r>
              <w:rPr>
                <w:noProof/>
                <w:webHidden/>
              </w:rPr>
              <w:tab/>
            </w:r>
            <w:r>
              <w:rPr>
                <w:noProof/>
                <w:webHidden/>
              </w:rPr>
              <w:fldChar w:fldCharType="begin"/>
            </w:r>
            <w:r>
              <w:rPr>
                <w:noProof/>
                <w:webHidden/>
              </w:rPr>
              <w:instrText xml:space="preserve"> PAGEREF _Toc235985241 \h </w:instrText>
            </w:r>
            <w:r>
              <w:rPr>
                <w:noProof/>
                <w:webHidden/>
              </w:rPr>
            </w:r>
            <w:r>
              <w:rPr>
                <w:noProof/>
                <w:webHidden/>
              </w:rPr>
              <w:fldChar w:fldCharType="separate"/>
            </w:r>
            <w:r>
              <w:rPr>
                <w:noProof/>
                <w:webHidden/>
              </w:rPr>
              <w:t>13</w:t>
            </w:r>
            <w:r>
              <w:rPr>
                <w:noProof/>
                <w:webHidden/>
              </w:rPr>
              <w:fldChar w:fldCharType="end"/>
            </w:r>
          </w:hyperlink>
        </w:p>
        <w:p w14:paraId="05D0E5A3" w14:textId="6A083DF2" w:rsidR="00CB235E" w:rsidRDefault="00CB235E">
          <w:pPr>
            <w:pStyle w:val="TOC2"/>
            <w:tabs>
              <w:tab w:val="right" w:leader="dot" w:pos="9926"/>
            </w:tabs>
            <w:rPr>
              <w:b w:val="0"/>
              <w:noProof/>
              <w:color w:val="auto"/>
              <w:kern w:val="2"/>
              <w:sz w:val="24"/>
              <w:szCs w:val="24"/>
              <w14:ligatures w14:val="standardContextual"/>
            </w:rPr>
          </w:pPr>
          <w:hyperlink w:anchor="_Toc235985242" w:history="1">
            <w:r w:rsidRPr="006C4D21">
              <w:rPr>
                <w:rStyle w:val="Hyperlink"/>
                <w:noProof/>
              </w:rPr>
              <w:t>Setup Page 2</w:t>
            </w:r>
            <w:r>
              <w:rPr>
                <w:noProof/>
                <w:webHidden/>
              </w:rPr>
              <w:tab/>
            </w:r>
            <w:r>
              <w:rPr>
                <w:noProof/>
                <w:webHidden/>
              </w:rPr>
              <w:fldChar w:fldCharType="begin"/>
            </w:r>
            <w:r>
              <w:rPr>
                <w:noProof/>
                <w:webHidden/>
              </w:rPr>
              <w:instrText xml:space="preserve"> PAGEREF _Toc235985242 \h </w:instrText>
            </w:r>
            <w:r>
              <w:rPr>
                <w:noProof/>
                <w:webHidden/>
              </w:rPr>
            </w:r>
            <w:r>
              <w:rPr>
                <w:noProof/>
                <w:webHidden/>
              </w:rPr>
              <w:fldChar w:fldCharType="separate"/>
            </w:r>
            <w:r>
              <w:rPr>
                <w:noProof/>
                <w:webHidden/>
              </w:rPr>
              <w:t>14</w:t>
            </w:r>
            <w:r>
              <w:rPr>
                <w:noProof/>
                <w:webHidden/>
              </w:rPr>
              <w:fldChar w:fldCharType="end"/>
            </w:r>
          </w:hyperlink>
        </w:p>
        <w:p w14:paraId="3A065789" w14:textId="223164DC" w:rsidR="00CB235E" w:rsidRDefault="00CB235E">
          <w:pPr>
            <w:pStyle w:val="TOC2"/>
            <w:tabs>
              <w:tab w:val="right" w:leader="dot" w:pos="9926"/>
            </w:tabs>
            <w:rPr>
              <w:b w:val="0"/>
              <w:noProof/>
              <w:color w:val="auto"/>
              <w:kern w:val="2"/>
              <w:sz w:val="24"/>
              <w:szCs w:val="24"/>
              <w14:ligatures w14:val="standardContextual"/>
            </w:rPr>
          </w:pPr>
          <w:hyperlink w:anchor="_Toc235985243" w:history="1">
            <w:r w:rsidRPr="006C4D21">
              <w:rPr>
                <w:rStyle w:val="Hyperlink"/>
                <w:noProof/>
              </w:rPr>
              <w:t>Setup Page 3</w:t>
            </w:r>
            <w:r>
              <w:rPr>
                <w:noProof/>
                <w:webHidden/>
              </w:rPr>
              <w:tab/>
            </w:r>
            <w:r>
              <w:rPr>
                <w:noProof/>
                <w:webHidden/>
              </w:rPr>
              <w:fldChar w:fldCharType="begin"/>
            </w:r>
            <w:r>
              <w:rPr>
                <w:noProof/>
                <w:webHidden/>
              </w:rPr>
              <w:instrText xml:space="preserve"> PAGEREF _Toc235985243 \h </w:instrText>
            </w:r>
            <w:r>
              <w:rPr>
                <w:noProof/>
                <w:webHidden/>
              </w:rPr>
            </w:r>
            <w:r>
              <w:rPr>
                <w:noProof/>
                <w:webHidden/>
              </w:rPr>
              <w:fldChar w:fldCharType="separate"/>
            </w:r>
            <w:r>
              <w:rPr>
                <w:noProof/>
                <w:webHidden/>
              </w:rPr>
              <w:t>15</w:t>
            </w:r>
            <w:r>
              <w:rPr>
                <w:noProof/>
                <w:webHidden/>
              </w:rPr>
              <w:fldChar w:fldCharType="end"/>
            </w:r>
          </w:hyperlink>
        </w:p>
        <w:p w14:paraId="2058FAE3" w14:textId="3173B267" w:rsidR="00CB235E" w:rsidRDefault="00CB235E">
          <w:pPr>
            <w:pStyle w:val="TOC2"/>
            <w:tabs>
              <w:tab w:val="right" w:leader="dot" w:pos="9926"/>
            </w:tabs>
            <w:rPr>
              <w:b w:val="0"/>
              <w:noProof/>
              <w:color w:val="auto"/>
              <w:kern w:val="2"/>
              <w:sz w:val="24"/>
              <w:szCs w:val="24"/>
              <w14:ligatures w14:val="standardContextual"/>
            </w:rPr>
          </w:pPr>
          <w:hyperlink w:anchor="_Toc235985244" w:history="1">
            <w:r w:rsidRPr="006C4D21">
              <w:rPr>
                <w:rStyle w:val="Hyperlink"/>
                <w:noProof/>
              </w:rPr>
              <w:t>Setup Page 4</w:t>
            </w:r>
            <w:r>
              <w:rPr>
                <w:noProof/>
                <w:webHidden/>
              </w:rPr>
              <w:tab/>
            </w:r>
            <w:r>
              <w:rPr>
                <w:noProof/>
                <w:webHidden/>
              </w:rPr>
              <w:fldChar w:fldCharType="begin"/>
            </w:r>
            <w:r>
              <w:rPr>
                <w:noProof/>
                <w:webHidden/>
              </w:rPr>
              <w:instrText xml:space="preserve"> PAGEREF _Toc235985244 \h </w:instrText>
            </w:r>
            <w:r>
              <w:rPr>
                <w:noProof/>
                <w:webHidden/>
              </w:rPr>
            </w:r>
            <w:r>
              <w:rPr>
                <w:noProof/>
                <w:webHidden/>
              </w:rPr>
              <w:fldChar w:fldCharType="separate"/>
            </w:r>
            <w:r>
              <w:rPr>
                <w:noProof/>
                <w:webHidden/>
              </w:rPr>
              <w:t>16</w:t>
            </w:r>
            <w:r>
              <w:rPr>
                <w:noProof/>
                <w:webHidden/>
              </w:rPr>
              <w:fldChar w:fldCharType="end"/>
            </w:r>
          </w:hyperlink>
        </w:p>
        <w:p w14:paraId="109DA152" w14:textId="3376DC85" w:rsidR="00CB235E" w:rsidRDefault="00CB235E">
          <w:pPr>
            <w:pStyle w:val="TOC2"/>
            <w:tabs>
              <w:tab w:val="right" w:leader="dot" w:pos="9926"/>
            </w:tabs>
            <w:rPr>
              <w:b w:val="0"/>
              <w:noProof/>
              <w:color w:val="auto"/>
              <w:kern w:val="2"/>
              <w:sz w:val="24"/>
              <w:szCs w:val="24"/>
              <w14:ligatures w14:val="standardContextual"/>
            </w:rPr>
          </w:pPr>
          <w:hyperlink w:anchor="_Toc235985245" w:history="1">
            <w:r w:rsidRPr="006C4D21">
              <w:rPr>
                <w:rStyle w:val="Hyperlink"/>
                <w:noProof/>
              </w:rPr>
              <w:t>Setup Page 5</w:t>
            </w:r>
            <w:r>
              <w:rPr>
                <w:noProof/>
                <w:webHidden/>
              </w:rPr>
              <w:tab/>
            </w:r>
            <w:r>
              <w:rPr>
                <w:noProof/>
                <w:webHidden/>
              </w:rPr>
              <w:fldChar w:fldCharType="begin"/>
            </w:r>
            <w:r>
              <w:rPr>
                <w:noProof/>
                <w:webHidden/>
              </w:rPr>
              <w:instrText xml:space="preserve"> PAGEREF _Toc235985245 \h </w:instrText>
            </w:r>
            <w:r>
              <w:rPr>
                <w:noProof/>
                <w:webHidden/>
              </w:rPr>
            </w:r>
            <w:r>
              <w:rPr>
                <w:noProof/>
                <w:webHidden/>
              </w:rPr>
              <w:fldChar w:fldCharType="separate"/>
            </w:r>
            <w:r>
              <w:rPr>
                <w:noProof/>
                <w:webHidden/>
              </w:rPr>
              <w:t>17</w:t>
            </w:r>
            <w:r>
              <w:rPr>
                <w:noProof/>
                <w:webHidden/>
              </w:rPr>
              <w:fldChar w:fldCharType="end"/>
            </w:r>
          </w:hyperlink>
        </w:p>
        <w:p w14:paraId="0A428BE0" w14:textId="1FBADC18" w:rsidR="00CB235E" w:rsidRDefault="00CB235E">
          <w:pPr>
            <w:pStyle w:val="TOC2"/>
            <w:tabs>
              <w:tab w:val="right" w:leader="dot" w:pos="9926"/>
            </w:tabs>
            <w:rPr>
              <w:b w:val="0"/>
              <w:noProof/>
              <w:color w:val="auto"/>
              <w:kern w:val="2"/>
              <w:sz w:val="24"/>
              <w:szCs w:val="24"/>
              <w14:ligatures w14:val="standardContextual"/>
            </w:rPr>
          </w:pPr>
          <w:hyperlink w:anchor="_Toc235985246" w:history="1">
            <w:r w:rsidRPr="006C4D21">
              <w:rPr>
                <w:rStyle w:val="Hyperlink"/>
                <w:noProof/>
              </w:rPr>
              <w:t>Setup Page 6</w:t>
            </w:r>
            <w:r>
              <w:rPr>
                <w:noProof/>
                <w:webHidden/>
              </w:rPr>
              <w:tab/>
            </w:r>
            <w:r>
              <w:rPr>
                <w:noProof/>
                <w:webHidden/>
              </w:rPr>
              <w:fldChar w:fldCharType="begin"/>
            </w:r>
            <w:r>
              <w:rPr>
                <w:noProof/>
                <w:webHidden/>
              </w:rPr>
              <w:instrText xml:space="preserve"> PAGEREF _Toc235985246 \h </w:instrText>
            </w:r>
            <w:r>
              <w:rPr>
                <w:noProof/>
                <w:webHidden/>
              </w:rPr>
            </w:r>
            <w:r>
              <w:rPr>
                <w:noProof/>
                <w:webHidden/>
              </w:rPr>
              <w:fldChar w:fldCharType="separate"/>
            </w:r>
            <w:r>
              <w:rPr>
                <w:noProof/>
                <w:webHidden/>
              </w:rPr>
              <w:t>19</w:t>
            </w:r>
            <w:r>
              <w:rPr>
                <w:noProof/>
                <w:webHidden/>
              </w:rPr>
              <w:fldChar w:fldCharType="end"/>
            </w:r>
          </w:hyperlink>
        </w:p>
        <w:p w14:paraId="35FCD5FC" w14:textId="6089C3E2" w:rsidR="00CB235E" w:rsidRDefault="00CB235E">
          <w:pPr>
            <w:pStyle w:val="TOC2"/>
            <w:tabs>
              <w:tab w:val="right" w:leader="dot" w:pos="9926"/>
            </w:tabs>
            <w:rPr>
              <w:b w:val="0"/>
              <w:noProof/>
              <w:color w:val="auto"/>
              <w:kern w:val="2"/>
              <w:sz w:val="24"/>
              <w:szCs w:val="24"/>
              <w14:ligatures w14:val="standardContextual"/>
            </w:rPr>
          </w:pPr>
          <w:hyperlink w:anchor="_Toc235985247" w:history="1">
            <w:r w:rsidRPr="006C4D21">
              <w:rPr>
                <w:rStyle w:val="Hyperlink"/>
                <w:noProof/>
              </w:rPr>
              <w:t>Setup Page 7</w:t>
            </w:r>
            <w:r>
              <w:rPr>
                <w:noProof/>
                <w:webHidden/>
              </w:rPr>
              <w:tab/>
            </w:r>
            <w:r>
              <w:rPr>
                <w:noProof/>
                <w:webHidden/>
              </w:rPr>
              <w:fldChar w:fldCharType="begin"/>
            </w:r>
            <w:r>
              <w:rPr>
                <w:noProof/>
                <w:webHidden/>
              </w:rPr>
              <w:instrText xml:space="preserve"> PAGEREF _Toc235985247 \h </w:instrText>
            </w:r>
            <w:r>
              <w:rPr>
                <w:noProof/>
                <w:webHidden/>
              </w:rPr>
            </w:r>
            <w:r>
              <w:rPr>
                <w:noProof/>
                <w:webHidden/>
              </w:rPr>
              <w:fldChar w:fldCharType="separate"/>
            </w:r>
            <w:r>
              <w:rPr>
                <w:noProof/>
                <w:webHidden/>
              </w:rPr>
              <w:t>20</w:t>
            </w:r>
            <w:r>
              <w:rPr>
                <w:noProof/>
                <w:webHidden/>
              </w:rPr>
              <w:fldChar w:fldCharType="end"/>
            </w:r>
          </w:hyperlink>
        </w:p>
        <w:p w14:paraId="3FA9F492" w14:textId="692C7CF2" w:rsidR="00CB235E" w:rsidRDefault="00CB235E">
          <w:pPr>
            <w:pStyle w:val="TOC1"/>
            <w:tabs>
              <w:tab w:val="right" w:leader="dot" w:pos="9926"/>
            </w:tabs>
            <w:rPr>
              <w:b w:val="0"/>
              <w:noProof/>
              <w:color w:val="auto"/>
              <w:kern w:val="2"/>
              <w:sz w:val="24"/>
              <w:szCs w:val="24"/>
              <w14:ligatures w14:val="standardContextual"/>
            </w:rPr>
          </w:pPr>
          <w:hyperlink w:anchor="_Toc235985248" w:history="1">
            <w:r w:rsidRPr="006C4D21">
              <w:rPr>
                <w:rStyle w:val="Hyperlink"/>
                <w:noProof/>
              </w:rPr>
              <w:t>Operations</w:t>
            </w:r>
            <w:r>
              <w:rPr>
                <w:noProof/>
                <w:webHidden/>
              </w:rPr>
              <w:tab/>
            </w:r>
            <w:r>
              <w:rPr>
                <w:noProof/>
                <w:webHidden/>
              </w:rPr>
              <w:fldChar w:fldCharType="begin"/>
            </w:r>
            <w:r>
              <w:rPr>
                <w:noProof/>
                <w:webHidden/>
              </w:rPr>
              <w:instrText xml:space="preserve"> PAGEREF _Toc235985248 \h </w:instrText>
            </w:r>
            <w:r>
              <w:rPr>
                <w:noProof/>
                <w:webHidden/>
              </w:rPr>
            </w:r>
            <w:r>
              <w:rPr>
                <w:noProof/>
                <w:webHidden/>
              </w:rPr>
              <w:fldChar w:fldCharType="separate"/>
            </w:r>
            <w:r>
              <w:rPr>
                <w:noProof/>
                <w:webHidden/>
              </w:rPr>
              <w:t>21</w:t>
            </w:r>
            <w:r>
              <w:rPr>
                <w:noProof/>
                <w:webHidden/>
              </w:rPr>
              <w:fldChar w:fldCharType="end"/>
            </w:r>
          </w:hyperlink>
        </w:p>
        <w:p w14:paraId="76185E93" w14:textId="366F5B49" w:rsidR="00CB235E" w:rsidRDefault="00CB235E">
          <w:pPr>
            <w:pStyle w:val="TOC2"/>
            <w:tabs>
              <w:tab w:val="right" w:leader="dot" w:pos="9926"/>
            </w:tabs>
            <w:rPr>
              <w:b w:val="0"/>
              <w:noProof/>
              <w:color w:val="auto"/>
              <w:kern w:val="2"/>
              <w:sz w:val="24"/>
              <w:szCs w:val="24"/>
              <w14:ligatures w14:val="standardContextual"/>
            </w:rPr>
          </w:pPr>
          <w:hyperlink w:anchor="_Toc235985249" w:history="1">
            <w:r w:rsidRPr="006C4D21">
              <w:rPr>
                <w:rStyle w:val="Hyperlink"/>
                <w:noProof/>
              </w:rPr>
              <w:t>Local Info area</w:t>
            </w:r>
            <w:r>
              <w:rPr>
                <w:noProof/>
                <w:webHidden/>
              </w:rPr>
              <w:tab/>
            </w:r>
            <w:r>
              <w:rPr>
                <w:noProof/>
                <w:webHidden/>
              </w:rPr>
              <w:fldChar w:fldCharType="begin"/>
            </w:r>
            <w:r>
              <w:rPr>
                <w:noProof/>
                <w:webHidden/>
              </w:rPr>
              <w:instrText xml:space="preserve"> PAGEREF _Toc235985249 \h </w:instrText>
            </w:r>
            <w:r>
              <w:rPr>
                <w:noProof/>
                <w:webHidden/>
              </w:rPr>
            </w:r>
            <w:r>
              <w:rPr>
                <w:noProof/>
                <w:webHidden/>
              </w:rPr>
              <w:fldChar w:fldCharType="separate"/>
            </w:r>
            <w:r>
              <w:rPr>
                <w:noProof/>
                <w:webHidden/>
              </w:rPr>
              <w:t>22</w:t>
            </w:r>
            <w:r>
              <w:rPr>
                <w:noProof/>
                <w:webHidden/>
              </w:rPr>
              <w:fldChar w:fldCharType="end"/>
            </w:r>
          </w:hyperlink>
        </w:p>
        <w:p w14:paraId="1FF12FEE" w14:textId="51F40021" w:rsidR="00CB235E" w:rsidRDefault="00CB235E">
          <w:pPr>
            <w:pStyle w:val="TOC3"/>
            <w:tabs>
              <w:tab w:val="right" w:leader="dot" w:pos="9926"/>
            </w:tabs>
            <w:rPr>
              <w:b w:val="0"/>
              <w:noProof/>
              <w:color w:val="auto"/>
              <w:kern w:val="2"/>
              <w:sz w:val="24"/>
              <w:szCs w:val="24"/>
              <w14:ligatures w14:val="standardContextual"/>
            </w:rPr>
          </w:pPr>
          <w:hyperlink w:anchor="_Toc235985250" w:history="1">
            <w:r w:rsidRPr="006C4D21">
              <w:rPr>
                <w:rStyle w:val="Hyperlink"/>
                <w:noProof/>
              </w:rPr>
              <w:t>Lock Menu</w:t>
            </w:r>
            <w:r>
              <w:rPr>
                <w:noProof/>
                <w:webHidden/>
              </w:rPr>
              <w:tab/>
            </w:r>
            <w:r>
              <w:rPr>
                <w:noProof/>
                <w:webHidden/>
              </w:rPr>
              <w:fldChar w:fldCharType="begin"/>
            </w:r>
            <w:r>
              <w:rPr>
                <w:noProof/>
                <w:webHidden/>
              </w:rPr>
              <w:instrText xml:space="preserve"> PAGEREF _Toc235985250 \h </w:instrText>
            </w:r>
            <w:r>
              <w:rPr>
                <w:noProof/>
                <w:webHidden/>
              </w:rPr>
            </w:r>
            <w:r>
              <w:rPr>
                <w:noProof/>
                <w:webHidden/>
              </w:rPr>
              <w:fldChar w:fldCharType="separate"/>
            </w:r>
            <w:r>
              <w:rPr>
                <w:noProof/>
                <w:webHidden/>
              </w:rPr>
              <w:t>23</w:t>
            </w:r>
            <w:r>
              <w:rPr>
                <w:noProof/>
                <w:webHidden/>
              </w:rPr>
              <w:fldChar w:fldCharType="end"/>
            </w:r>
          </w:hyperlink>
        </w:p>
        <w:p w14:paraId="02C88120" w14:textId="131F8142" w:rsidR="00CB235E" w:rsidRDefault="00CB235E">
          <w:pPr>
            <w:pStyle w:val="TOC2"/>
            <w:tabs>
              <w:tab w:val="right" w:leader="dot" w:pos="9926"/>
            </w:tabs>
            <w:rPr>
              <w:b w:val="0"/>
              <w:noProof/>
              <w:color w:val="auto"/>
              <w:kern w:val="2"/>
              <w:sz w:val="24"/>
              <w:szCs w:val="24"/>
              <w14:ligatures w14:val="standardContextual"/>
            </w:rPr>
          </w:pPr>
          <w:hyperlink w:anchor="_Toc235985251" w:history="1">
            <w:r w:rsidRPr="006C4D21">
              <w:rPr>
                <w:rStyle w:val="Hyperlink"/>
                <w:noProof/>
              </w:rPr>
              <w:t>Upper Data Panes</w:t>
            </w:r>
            <w:r>
              <w:rPr>
                <w:noProof/>
                <w:webHidden/>
              </w:rPr>
              <w:tab/>
            </w:r>
            <w:r>
              <w:rPr>
                <w:noProof/>
                <w:webHidden/>
              </w:rPr>
              <w:fldChar w:fldCharType="begin"/>
            </w:r>
            <w:r>
              <w:rPr>
                <w:noProof/>
                <w:webHidden/>
              </w:rPr>
              <w:instrText xml:space="preserve"> PAGEREF _Toc235985251 \h </w:instrText>
            </w:r>
            <w:r>
              <w:rPr>
                <w:noProof/>
                <w:webHidden/>
              </w:rPr>
            </w:r>
            <w:r>
              <w:rPr>
                <w:noProof/>
                <w:webHidden/>
              </w:rPr>
              <w:fldChar w:fldCharType="separate"/>
            </w:r>
            <w:r>
              <w:rPr>
                <w:noProof/>
                <w:webHidden/>
              </w:rPr>
              <w:t>24</w:t>
            </w:r>
            <w:r>
              <w:rPr>
                <w:noProof/>
                <w:webHidden/>
              </w:rPr>
              <w:fldChar w:fldCharType="end"/>
            </w:r>
          </w:hyperlink>
        </w:p>
        <w:p w14:paraId="610E5CEC" w14:textId="51CD56C7" w:rsidR="00CB235E" w:rsidRDefault="00CB235E">
          <w:pPr>
            <w:pStyle w:val="TOC3"/>
            <w:tabs>
              <w:tab w:val="right" w:leader="dot" w:pos="9926"/>
            </w:tabs>
            <w:rPr>
              <w:b w:val="0"/>
              <w:noProof/>
              <w:color w:val="auto"/>
              <w:kern w:val="2"/>
              <w:sz w:val="24"/>
              <w:szCs w:val="24"/>
              <w14:ligatures w14:val="standardContextual"/>
            </w:rPr>
          </w:pPr>
          <w:hyperlink w:anchor="_Toc235985252" w:history="1">
            <w:r w:rsidRPr="006C4D21">
              <w:rPr>
                <w:rStyle w:val="Hyperlink"/>
                <w:noProof/>
              </w:rPr>
              <w:t>Aurora</w:t>
            </w:r>
            <w:r>
              <w:rPr>
                <w:noProof/>
                <w:webHidden/>
              </w:rPr>
              <w:tab/>
            </w:r>
            <w:r>
              <w:rPr>
                <w:noProof/>
                <w:webHidden/>
              </w:rPr>
              <w:fldChar w:fldCharType="begin"/>
            </w:r>
            <w:r>
              <w:rPr>
                <w:noProof/>
                <w:webHidden/>
              </w:rPr>
              <w:instrText xml:space="preserve"> PAGEREF _Toc235985252 \h </w:instrText>
            </w:r>
            <w:r>
              <w:rPr>
                <w:noProof/>
                <w:webHidden/>
              </w:rPr>
            </w:r>
            <w:r>
              <w:rPr>
                <w:noProof/>
                <w:webHidden/>
              </w:rPr>
              <w:fldChar w:fldCharType="separate"/>
            </w:r>
            <w:r>
              <w:rPr>
                <w:noProof/>
                <w:webHidden/>
              </w:rPr>
              <w:t>24</w:t>
            </w:r>
            <w:r>
              <w:rPr>
                <w:noProof/>
                <w:webHidden/>
              </w:rPr>
              <w:fldChar w:fldCharType="end"/>
            </w:r>
          </w:hyperlink>
        </w:p>
        <w:p w14:paraId="7F0FC1B2" w14:textId="4C8EA37D" w:rsidR="00CB235E" w:rsidRDefault="00CB235E">
          <w:pPr>
            <w:pStyle w:val="TOC3"/>
            <w:tabs>
              <w:tab w:val="right" w:leader="dot" w:pos="9926"/>
            </w:tabs>
            <w:rPr>
              <w:b w:val="0"/>
              <w:noProof/>
              <w:color w:val="auto"/>
              <w:kern w:val="2"/>
              <w:sz w:val="24"/>
              <w:szCs w:val="24"/>
              <w14:ligatures w14:val="standardContextual"/>
            </w:rPr>
          </w:pPr>
          <w:hyperlink w:anchor="_Toc235985253" w:history="1">
            <w:r w:rsidRPr="006C4D21">
              <w:rPr>
                <w:rStyle w:val="Hyperlink"/>
                <w:noProof/>
              </w:rPr>
              <w:t>NOAA SpcWx</w:t>
            </w:r>
            <w:r>
              <w:rPr>
                <w:noProof/>
                <w:webHidden/>
              </w:rPr>
              <w:tab/>
            </w:r>
            <w:r>
              <w:rPr>
                <w:noProof/>
                <w:webHidden/>
              </w:rPr>
              <w:fldChar w:fldCharType="begin"/>
            </w:r>
            <w:r>
              <w:rPr>
                <w:noProof/>
                <w:webHidden/>
              </w:rPr>
              <w:instrText xml:space="preserve"> PAGEREF _Toc235985253 \h </w:instrText>
            </w:r>
            <w:r>
              <w:rPr>
                <w:noProof/>
                <w:webHidden/>
              </w:rPr>
            </w:r>
            <w:r>
              <w:rPr>
                <w:noProof/>
                <w:webHidden/>
              </w:rPr>
              <w:fldChar w:fldCharType="separate"/>
            </w:r>
            <w:r>
              <w:rPr>
                <w:noProof/>
                <w:webHidden/>
              </w:rPr>
              <w:t>25</w:t>
            </w:r>
            <w:r>
              <w:rPr>
                <w:noProof/>
                <w:webHidden/>
              </w:rPr>
              <w:fldChar w:fldCharType="end"/>
            </w:r>
          </w:hyperlink>
        </w:p>
        <w:p w14:paraId="1A86B317" w14:textId="2C6D0BA6" w:rsidR="00CB235E" w:rsidRDefault="00CB235E">
          <w:pPr>
            <w:pStyle w:val="TOC3"/>
            <w:tabs>
              <w:tab w:val="right" w:leader="dot" w:pos="9926"/>
            </w:tabs>
            <w:rPr>
              <w:b w:val="0"/>
              <w:noProof/>
              <w:color w:val="auto"/>
              <w:kern w:val="2"/>
              <w:sz w:val="24"/>
              <w:szCs w:val="24"/>
              <w14:ligatures w14:val="standardContextual"/>
            </w:rPr>
          </w:pPr>
          <w:hyperlink w:anchor="_Toc235985254" w:history="1">
            <w:r w:rsidRPr="006C4D21">
              <w:rPr>
                <w:rStyle w:val="Hyperlink"/>
                <w:noProof/>
              </w:rPr>
              <w:t>Bz Bt</w:t>
            </w:r>
            <w:r>
              <w:rPr>
                <w:noProof/>
                <w:webHidden/>
              </w:rPr>
              <w:tab/>
            </w:r>
            <w:r>
              <w:rPr>
                <w:noProof/>
                <w:webHidden/>
              </w:rPr>
              <w:fldChar w:fldCharType="begin"/>
            </w:r>
            <w:r>
              <w:rPr>
                <w:noProof/>
                <w:webHidden/>
              </w:rPr>
              <w:instrText xml:space="preserve"> PAGEREF _Toc235985254 \h </w:instrText>
            </w:r>
            <w:r>
              <w:rPr>
                <w:noProof/>
                <w:webHidden/>
              </w:rPr>
            </w:r>
            <w:r>
              <w:rPr>
                <w:noProof/>
                <w:webHidden/>
              </w:rPr>
              <w:fldChar w:fldCharType="separate"/>
            </w:r>
            <w:r>
              <w:rPr>
                <w:noProof/>
                <w:webHidden/>
              </w:rPr>
              <w:t>25</w:t>
            </w:r>
            <w:r>
              <w:rPr>
                <w:noProof/>
                <w:webHidden/>
              </w:rPr>
              <w:fldChar w:fldCharType="end"/>
            </w:r>
          </w:hyperlink>
        </w:p>
        <w:p w14:paraId="3C9142B6" w14:textId="26ACEE4F" w:rsidR="00CB235E" w:rsidRDefault="00CB235E">
          <w:pPr>
            <w:pStyle w:val="TOC3"/>
            <w:tabs>
              <w:tab w:val="right" w:leader="dot" w:pos="9926"/>
            </w:tabs>
            <w:rPr>
              <w:b w:val="0"/>
              <w:noProof/>
              <w:color w:val="auto"/>
              <w:kern w:val="2"/>
              <w:sz w:val="24"/>
              <w:szCs w:val="24"/>
              <w14:ligatures w14:val="standardContextual"/>
            </w:rPr>
          </w:pPr>
          <w:hyperlink w:anchor="_Toc235985255" w:history="1">
            <w:r w:rsidRPr="006C4D21">
              <w:rPr>
                <w:rStyle w:val="Hyperlink"/>
                <w:noProof/>
              </w:rPr>
              <w:t>On The Air</w:t>
            </w:r>
            <w:r>
              <w:rPr>
                <w:noProof/>
                <w:webHidden/>
              </w:rPr>
              <w:tab/>
            </w:r>
            <w:r>
              <w:rPr>
                <w:noProof/>
                <w:webHidden/>
              </w:rPr>
              <w:fldChar w:fldCharType="begin"/>
            </w:r>
            <w:r>
              <w:rPr>
                <w:noProof/>
                <w:webHidden/>
              </w:rPr>
              <w:instrText xml:space="preserve"> PAGEREF _Toc235985255 \h </w:instrText>
            </w:r>
            <w:r>
              <w:rPr>
                <w:noProof/>
                <w:webHidden/>
              </w:rPr>
            </w:r>
            <w:r>
              <w:rPr>
                <w:noProof/>
                <w:webHidden/>
              </w:rPr>
              <w:fldChar w:fldCharType="separate"/>
            </w:r>
            <w:r>
              <w:rPr>
                <w:noProof/>
                <w:webHidden/>
              </w:rPr>
              <w:t>26</w:t>
            </w:r>
            <w:r>
              <w:rPr>
                <w:noProof/>
                <w:webHidden/>
              </w:rPr>
              <w:fldChar w:fldCharType="end"/>
            </w:r>
          </w:hyperlink>
        </w:p>
        <w:p w14:paraId="2BB9134A" w14:textId="354C751F" w:rsidR="00CB235E" w:rsidRDefault="00CB235E">
          <w:pPr>
            <w:pStyle w:val="TOC3"/>
            <w:tabs>
              <w:tab w:val="right" w:leader="dot" w:pos="9926"/>
            </w:tabs>
            <w:rPr>
              <w:b w:val="0"/>
              <w:noProof/>
              <w:color w:val="auto"/>
              <w:kern w:val="2"/>
              <w:sz w:val="24"/>
              <w:szCs w:val="24"/>
              <w14:ligatures w14:val="standardContextual"/>
            </w:rPr>
          </w:pPr>
          <w:hyperlink w:anchor="_Toc235985256" w:history="1">
            <w:r w:rsidRPr="006C4D21">
              <w:rPr>
                <w:rStyle w:val="Hyperlink"/>
                <w:noProof/>
              </w:rPr>
              <w:t>Contests</w:t>
            </w:r>
            <w:r>
              <w:rPr>
                <w:noProof/>
                <w:webHidden/>
              </w:rPr>
              <w:tab/>
            </w:r>
            <w:r>
              <w:rPr>
                <w:noProof/>
                <w:webHidden/>
              </w:rPr>
              <w:fldChar w:fldCharType="begin"/>
            </w:r>
            <w:r>
              <w:rPr>
                <w:noProof/>
                <w:webHidden/>
              </w:rPr>
              <w:instrText xml:space="preserve"> PAGEREF _Toc235985256 \h </w:instrText>
            </w:r>
            <w:r>
              <w:rPr>
                <w:noProof/>
                <w:webHidden/>
              </w:rPr>
            </w:r>
            <w:r>
              <w:rPr>
                <w:noProof/>
                <w:webHidden/>
              </w:rPr>
              <w:fldChar w:fldCharType="separate"/>
            </w:r>
            <w:r>
              <w:rPr>
                <w:noProof/>
                <w:webHidden/>
              </w:rPr>
              <w:t>26</w:t>
            </w:r>
            <w:r>
              <w:rPr>
                <w:noProof/>
                <w:webHidden/>
              </w:rPr>
              <w:fldChar w:fldCharType="end"/>
            </w:r>
          </w:hyperlink>
        </w:p>
        <w:p w14:paraId="7625C92F" w14:textId="1DA38EA8" w:rsidR="00CB235E" w:rsidRDefault="00CB235E">
          <w:pPr>
            <w:pStyle w:val="TOC3"/>
            <w:tabs>
              <w:tab w:val="right" w:leader="dot" w:pos="9926"/>
            </w:tabs>
            <w:rPr>
              <w:b w:val="0"/>
              <w:noProof/>
              <w:color w:val="auto"/>
              <w:kern w:val="2"/>
              <w:sz w:val="24"/>
              <w:szCs w:val="24"/>
              <w14:ligatures w14:val="standardContextual"/>
            </w:rPr>
          </w:pPr>
          <w:hyperlink w:anchor="_Toc235985257" w:history="1">
            <w:r w:rsidRPr="006C4D21">
              <w:rPr>
                <w:rStyle w:val="Hyperlink"/>
                <w:noProof/>
              </w:rPr>
              <w:t>Planetary K</w:t>
            </w:r>
            <w:r>
              <w:rPr>
                <w:noProof/>
                <w:webHidden/>
              </w:rPr>
              <w:tab/>
            </w:r>
            <w:r>
              <w:rPr>
                <w:noProof/>
                <w:webHidden/>
              </w:rPr>
              <w:fldChar w:fldCharType="begin"/>
            </w:r>
            <w:r>
              <w:rPr>
                <w:noProof/>
                <w:webHidden/>
              </w:rPr>
              <w:instrText xml:space="preserve"> PAGEREF _Toc235985257 \h </w:instrText>
            </w:r>
            <w:r>
              <w:rPr>
                <w:noProof/>
                <w:webHidden/>
              </w:rPr>
            </w:r>
            <w:r>
              <w:rPr>
                <w:noProof/>
                <w:webHidden/>
              </w:rPr>
              <w:fldChar w:fldCharType="separate"/>
            </w:r>
            <w:r>
              <w:rPr>
                <w:noProof/>
                <w:webHidden/>
              </w:rPr>
              <w:t>27</w:t>
            </w:r>
            <w:r>
              <w:rPr>
                <w:noProof/>
                <w:webHidden/>
              </w:rPr>
              <w:fldChar w:fldCharType="end"/>
            </w:r>
          </w:hyperlink>
        </w:p>
        <w:p w14:paraId="22A3FEF8" w14:textId="117C8735" w:rsidR="00CB235E" w:rsidRDefault="00CB235E">
          <w:pPr>
            <w:pStyle w:val="TOC3"/>
            <w:tabs>
              <w:tab w:val="right" w:leader="dot" w:pos="9926"/>
            </w:tabs>
            <w:rPr>
              <w:b w:val="0"/>
              <w:noProof/>
              <w:color w:val="auto"/>
              <w:kern w:val="2"/>
              <w:sz w:val="24"/>
              <w:szCs w:val="24"/>
              <w14:ligatures w14:val="standardContextual"/>
            </w:rPr>
          </w:pPr>
          <w:hyperlink w:anchor="_Toc235985258" w:history="1">
            <w:r w:rsidRPr="006C4D21">
              <w:rPr>
                <w:rStyle w:val="Hyperlink"/>
                <w:noProof/>
              </w:rPr>
              <w:t>DE Wx</w:t>
            </w:r>
            <w:r>
              <w:rPr>
                <w:noProof/>
                <w:webHidden/>
              </w:rPr>
              <w:tab/>
            </w:r>
            <w:r>
              <w:rPr>
                <w:noProof/>
                <w:webHidden/>
              </w:rPr>
              <w:fldChar w:fldCharType="begin"/>
            </w:r>
            <w:r>
              <w:rPr>
                <w:noProof/>
                <w:webHidden/>
              </w:rPr>
              <w:instrText xml:space="preserve"> PAGEREF _Toc235985258 \h </w:instrText>
            </w:r>
            <w:r>
              <w:rPr>
                <w:noProof/>
                <w:webHidden/>
              </w:rPr>
            </w:r>
            <w:r>
              <w:rPr>
                <w:noProof/>
                <w:webHidden/>
              </w:rPr>
              <w:fldChar w:fldCharType="separate"/>
            </w:r>
            <w:r>
              <w:rPr>
                <w:noProof/>
                <w:webHidden/>
              </w:rPr>
              <w:t>27</w:t>
            </w:r>
            <w:r>
              <w:rPr>
                <w:noProof/>
                <w:webHidden/>
              </w:rPr>
              <w:fldChar w:fldCharType="end"/>
            </w:r>
          </w:hyperlink>
        </w:p>
        <w:p w14:paraId="08794358" w14:textId="6765941A" w:rsidR="00CB235E" w:rsidRDefault="00CB235E">
          <w:pPr>
            <w:pStyle w:val="TOC3"/>
            <w:tabs>
              <w:tab w:val="right" w:leader="dot" w:pos="9926"/>
            </w:tabs>
            <w:rPr>
              <w:b w:val="0"/>
              <w:noProof/>
              <w:color w:val="auto"/>
              <w:kern w:val="2"/>
              <w:sz w:val="24"/>
              <w:szCs w:val="24"/>
              <w14:ligatures w14:val="standardContextual"/>
            </w:rPr>
          </w:pPr>
          <w:hyperlink w:anchor="_Toc235985259" w:history="1">
            <w:r w:rsidRPr="006C4D21">
              <w:rPr>
                <w:rStyle w:val="Hyperlink"/>
                <w:noProof/>
              </w:rPr>
              <w:t>SDO</w:t>
            </w:r>
            <w:r>
              <w:rPr>
                <w:noProof/>
                <w:webHidden/>
              </w:rPr>
              <w:tab/>
            </w:r>
            <w:r>
              <w:rPr>
                <w:noProof/>
                <w:webHidden/>
              </w:rPr>
              <w:fldChar w:fldCharType="begin"/>
            </w:r>
            <w:r>
              <w:rPr>
                <w:noProof/>
                <w:webHidden/>
              </w:rPr>
              <w:instrText xml:space="preserve"> PAGEREF _Toc235985259 \h </w:instrText>
            </w:r>
            <w:r>
              <w:rPr>
                <w:noProof/>
                <w:webHidden/>
              </w:rPr>
            </w:r>
            <w:r>
              <w:rPr>
                <w:noProof/>
                <w:webHidden/>
              </w:rPr>
              <w:fldChar w:fldCharType="separate"/>
            </w:r>
            <w:r>
              <w:rPr>
                <w:noProof/>
                <w:webHidden/>
              </w:rPr>
              <w:t>27</w:t>
            </w:r>
            <w:r>
              <w:rPr>
                <w:noProof/>
                <w:webHidden/>
              </w:rPr>
              <w:fldChar w:fldCharType="end"/>
            </w:r>
          </w:hyperlink>
        </w:p>
        <w:p w14:paraId="2F1932E1" w14:textId="0741458A" w:rsidR="00CB235E" w:rsidRDefault="00CB235E">
          <w:pPr>
            <w:pStyle w:val="TOC3"/>
            <w:tabs>
              <w:tab w:val="right" w:leader="dot" w:pos="9926"/>
            </w:tabs>
            <w:rPr>
              <w:b w:val="0"/>
              <w:noProof/>
              <w:color w:val="auto"/>
              <w:kern w:val="2"/>
              <w:sz w:val="24"/>
              <w:szCs w:val="24"/>
              <w14:ligatures w14:val="standardContextual"/>
            </w:rPr>
          </w:pPr>
          <w:hyperlink w:anchor="_Toc235985260" w:history="1">
            <w:r w:rsidRPr="006C4D21">
              <w:rPr>
                <w:rStyle w:val="Hyperlink"/>
                <w:noProof/>
              </w:rPr>
              <w:t>DRAP</w:t>
            </w:r>
            <w:r>
              <w:rPr>
                <w:noProof/>
                <w:webHidden/>
              </w:rPr>
              <w:tab/>
            </w:r>
            <w:r>
              <w:rPr>
                <w:noProof/>
                <w:webHidden/>
              </w:rPr>
              <w:fldChar w:fldCharType="begin"/>
            </w:r>
            <w:r>
              <w:rPr>
                <w:noProof/>
                <w:webHidden/>
              </w:rPr>
              <w:instrText xml:space="preserve"> PAGEREF _Toc235985260 \h </w:instrText>
            </w:r>
            <w:r>
              <w:rPr>
                <w:noProof/>
                <w:webHidden/>
              </w:rPr>
            </w:r>
            <w:r>
              <w:rPr>
                <w:noProof/>
                <w:webHidden/>
              </w:rPr>
              <w:fldChar w:fldCharType="separate"/>
            </w:r>
            <w:r>
              <w:rPr>
                <w:noProof/>
                <w:webHidden/>
              </w:rPr>
              <w:t>28</w:t>
            </w:r>
            <w:r>
              <w:rPr>
                <w:noProof/>
                <w:webHidden/>
              </w:rPr>
              <w:fldChar w:fldCharType="end"/>
            </w:r>
          </w:hyperlink>
        </w:p>
        <w:p w14:paraId="74C1A625" w14:textId="45E672D9" w:rsidR="00CB235E" w:rsidRDefault="00CB235E">
          <w:pPr>
            <w:pStyle w:val="TOC3"/>
            <w:tabs>
              <w:tab w:val="right" w:leader="dot" w:pos="9926"/>
            </w:tabs>
            <w:rPr>
              <w:b w:val="0"/>
              <w:noProof/>
              <w:color w:val="auto"/>
              <w:kern w:val="2"/>
              <w:sz w:val="24"/>
              <w:szCs w:val="24"/>
              <w14:ligatures w14:val="standardContextual"/>
            </w:rPr>
          </w:pPr>
          <w:hyperlink w:anchor="_Toc235985261" w:history="1">
            <w:r w:rsidRPr="006C4D21">
              <w:rPr>
                <w:rStyle w:val="Hyperlink"/>
                <w:noProof/>
              </w:rPr>
              <w:t>Solar Flux</w:t>
            </w:r>
            <w:r>
              <w:rPr>
                <w:noProof/>
                <w:webHidden/>
              </w:rPr>
              <w:tab/>
            </w:r>
            <w:r>
              <w:rPr>
                <w:noProof/>
                <w:webHidden/>
              </w:rPr>
              <w:fldChar w:fldCharType="begin"/>
            </w:r>
            <w:r>
              <w:rPr>
                <w:noProof/>
                <w:webHidden/>
              </w:rPr>
              <w:instrText xml:space="preserve"> PAGEREF _Toc235985261 \h </w:instrText>
            </w:r>
            <w:r>
              <w:rPr>
                <w:noProof/>
                <w:webHidden/>
              </w:rPr>
            </w:r>
            <w:r>
              <w:rPr>
                <w:noProof/>
                <w:webHidden/>
              </w:rPr>
              <w:fldChar w:fldCharType="separate"/>
            </w:r>
            <w:r>
              <w:rPr>
                <w:noProof/>
                <w:webHidden/>
              </w:rPr>
              <w:t>28</w:t>
            </w:r>
            <w:r>
              <w:rPr>
                <w:noProof/>
                <w:webHidden/>
              </w:rPr>
              <w:fldChar w:fldCharType="end"/>
            </w:r>
          </w:hyperlink>
        </w:p>
        <w:p w14:paraId="440FD36D" w14:textId="46D7D55E" w:rsidR="00CB235E" w:rsidRDefault="00CB235E">
          <w:pPr>
            <w:pStyle w:val="TOC3"/>
            <w:tabs>
              <w:tab w:val="right" w:leader="dot" w:pos="9926"/>
            </w:tabs>
            <w:rPr>
              <w:b w:val="0"/>
              <w:noProof/>
              <w:color w:val="auto"/>
              <w:kern w:val="2"/>
              <w:sz w:val="24"/>
              <w:szCs w:val="24"/>
              <w14:ligatures w14:val="standardContextual"/>
            </w:rPr>
          </w:pPr>
          <w:hyperlink w:anchor="_Toc235985262" w:history="1">
            <w:r w:rsidRPr="006C4D21">
              <w:rPr>
                <w:rStyle w:val="Hyperlink"/>
                <w:noProof/>
              </w:rPr>
              <w:t>Solar Wind</w:t>
            </w:r>
            <w:r>
              <w:rPr>
                <w:noProof/>
                <w:webHidden/>
              </w:rPr>
              <w:tab/>
            </w:r>
            <w:r>
              <w:rPr>
                <w:noProof/>
                <w:webHidden/>
              </w:rPr>
              <w:fldChar w:fldCharType="begin"/>
            </w:r>
            <w:r>
              <w:rPr>
                <w:noProof/>
                <w:webHidden/>
              </w:rPr>
              <w:instrText xml:space="preserve"> PAGEREF _Toc235985262 \h </w:instrText>
            </w:r>
            <w:r>
              <w:rPr>
                <w:noProof/>
                <w:webHidden/>
              </w:rPr>
            </w:r>
            <w:r>
              <w:rPr>
                <w:noProof/>
                <w:webHidden/>
              </w:rPr>
              <w:fldChar w:fldCharType="separate"/>
            </w:r>
            <w:r>
              <w:rPr>
                <w:noProof/>
                <w:webHidden/>
              </w:rPr>
              <w:t>29</w:t>
            </w:r>
            <w:r>
              <w:rPr>
                <w:noProof/>
                <w:webHidden/>
              </w:rPr>
              <w:fldChar w:fldCharType="end"/>
            </w:r>
          </w:hyperlink>
        </w:p>
        <w:p w14:paraId="2E2ECB59" w14:textId="53E825B4" w:rsidR="00CB235E" w:rsidRDefault="00CB235E">
          <w:pPr>
            <w:pStyle w:val="TOC3"/>
            <w:tabs>
              <w:tab w:val="right" w:leader="dot" w:pos="9926"/>
            </w:tabs>
            <w:rPr>
              <w:b w:val="0"/>
              <w:noProof/>
              <w:color w:val="auto"/>
              <w:kern w:val="2"/>
              <w:sz w:val="24"/>
              <w:szCs w:val="24"/>
              <w14:ligatures w14:val="standardContextual"/>
            </w:rPr>
          </w:pPr>
          <w:hyperlink w:anchor="_Toc235985263" w:history="1">
            <w:r w:rsidRPr="006C4D21">
              <w:rPr>
                <w:rStyle w:val="Hyperlink"/>
                <w:noProof/>
              </w:rPr>
              <w:t>DXPeditions</w:t>
            </w:r>
            <w:r>
              <w:rPr>
                <w:noProof/>
                <w:webHidden/>
              </w:rPr>
              <w:tab/>
            </w:r>
            <w:r>
              <w:rPr>
                <w:noProof/>
                <w:webHidden/>
              </w:rPr>
              <w:fldChar w:fldCharType="begin"/>
            </w:r>
            <w:r>
              <w:rPr>
                <w:noProof/>
                <w:webHidden/>
              </w:rPr>
              <w:instrText xml:space="preserve"> PAGEREF _Toc235985263 \h </w:instrText>
            </w:r>
            <w:r>
              <w:rPr>
                <w:noProof/>
                <w:webHidden/>
              </w:rPr>
            </w:r>
            <w:r>
              <w:rPr>
                <w:noProof/>
                <w:webHidden/>
              </w:rPr>
              <w:fldChar w:fldCharType="separate"/>
            </w:r>
            <w:r>
              <w:rPr>
                <w:noProof/>
                <w:webHidden/>
              </w:rPr>
              <w:t>29</w:t>
            </w:r>
            <w:r>
              <w:rPr>
                <w:noProof/>
                <w:webHidden/>
              </w:rPr>
              <w:fldChar w:fldCharType="end"/>
            </w:r>
          </w:hyperlink>
        </w:p>
        <w:p w14:paraId="543BEB80" w14:textId="45692F95" w:rsidR="00CB235E" w:rsidRDefault="00CB235E">
          <w:pPr>
            <w:pStyle w:val="TOC3"/>
            <w:tabs>
              <w:tab w:val="right" w:leader="dot" w:pos="9926"/>
            </w:tabs>
            <w:rPr>
              <w:b w:val="0"/>
              <w:noProof/>
              <w:color w:val="auto"/>
              <w:kern w:val="2"/>
              <w:sz w:val="24"/>
              <w:szCs w:val="24"/>
              <w14:ligatures w14:val="standardContextual"/>
            </w:rPr>
          </w:pPr>
          <w:hyperlink w:anchor="_Toc235985264" w:history="1">
            <w:r w:rsidRPr="006C4D21">
              <w:rPr>
                <w:rStyle w:val="Hyperlink"/>
                <w:noProof/>
              </w:rPr>
              <w:t>DX Cluster</w:t>
            </w:r>
            <w:r>
              <w:rPr>
                <w:noProof/>
                <w:webHidden/>
              </w:rPr>
              <w:tab/>
            </w:r>
            <w:r>
              <w:rPr>
                <w:noProof/>
                <w:webHidden/>
              </w:rPr>
              <w:fldChar w:fldCharType="begin"/>
            </w:r>
            <w:r>
              <w:rPr>
                <w:noProof/>
                <w:webHidden/>
              </w:rPr>
              <w:instrText xml:space="preserve"> PAGEREF _Toc235985264 \h </w:instrText>
            </w:r>
            <w:r>
              <w:rPr>
                <w:noProof/>
                <w:webHidden/>
              </w:rPr>
            </w:r>
            <w:r>
              <w:rPr>
                <w:noProof/>
                <w:webHidden/>
              </w:rPr>
              <w:fldChar w:fldCharType="separate"/>
            </w:r>
            <w:r>
              <w:rPr>
                <w:noProof/>
                <w:webHidden/>
              </w:rPr>
              <w:t>30</w:t>
            </w:r>
            <w:r>
              <w:rPr>
                <w:noProof/>
                <w:webHidden/>
              </w:rPr>
              <w:fldChar w:fldCharType="end"/>
            </w:r>
          </w:hyperlink>
        </w:p>
        <w:p w14:paraId="19C662FF" w14:textId="68F2F020" w:rsidR="00CB235E" w:rsidRDefault="00CB235E">
          <w:pPr>
            <w:pStyle w:val="TOC3"/>
            <w:tabs>
              <w:tab w:val="right" w:leader="dot" w:pos="9926"/>
            </w:tabs>
            <w:rPr>
              <w:b w:val="0"/>
              <w:noProof/>
              <w:color w:val="auto"/>
              <w:kern w:val="2"/>
              <w:sz w:val="24"/>
              <w:szCs w:val="24"/>
              <w14:ligatures w14:val="standardContextual"/>
            </w:rPr>
          </w:pPr>
          <w:hyperlink w:anchor="_Toc235985265" w:history="1">
            <w:r w:rsidRPr="006C4D21">
              <w:rPr>
                <w:rStyle w:val="Hyperlink"/>
                <w:noProof/>
              </w:rPr>
              <w:t>Disturbance</w:t>
            </w:r>
            <w:r>
              <w:rPr>
                <w:noProof/>
                <w:webHidden/>
              </w:rPr>
              <w:tab/>
            </w:r>
            <w:r>
              <w:rPr>
                <w:noProof/>
                <w:webHidden/>
              </w:rPr>
              <w:fldChar w:fldCharType="begin"/>
            </w:r>
            <w:r>
              <w:rPr>
                <w:noProof/>
                <w:webHidden/>
              </w:rPr>
              <w:instrText xml:space="preserve"> PAGEREF _Toc235985265 \h </w:instrText>
            </w:r>
            <w:r>
              <w:rPr>
                <w:noProof/>
                <w:webHidden/>
              </w:rPr>
            </w:r>
            <w:r>
              <w:rPr>
                <w:noProof/>
                <w:webHidden/>
              </w:rPr>
              <w:fldChar w:fldCharType="separate"/>
            </w:r>
            <w:r>
              <w:rPr>
                <w:noProof/>
                <w:webHidden/>
              </w:rPr>
              <w:t>30</w:t>
            </w:r>
            <w:r>
              <w:rPr>
                <w:noProof/>
                <w:webHidden/>
              </w:rPr>
              <w:fldChar w:fldCharType="end"/>
            </w:r>
          </w:hyperlink>
        </w:p>
        <w:p w14:paraId="6AD08DC7" w14:textId="62CB72B1" w:rsidR="00CB235E" w:rsidRDefault="00CB235E">
          <w:pPr>
            <w:pStyle w:val="TOC3"/>
            <w:tabs>
              <w:tab w:val="right" w:leader="dot" w:pos="9926"/>
            </w:tabs>
            <w:rPr>
              <w:b w:val="0"/>
              <w:noProof/>
              <w:color w:val="auto"/>
              <w:kern w:val="2"/>
              <w:sz w:val="24"/>
              <w:szCs w:val="24"/>
              <w14:ligatures w14:val="standardContextual"/>
            </w:rPr>
          </w:pPr>
          <w:hyperlink w:anchor="_Toc235985266" w:history="1">
            <w:r w:rsidRPr="006C4D21">
              <w:rPr>
                <w:rStyle w:val="Hyperlink"/>
                <w:noProof/>
              </w:rPr>
              <w:t>Sunspot N</w:t>
            </w:r>
            <w:r>
              <w:rPr>
                <w:noProof/>
                <w:webHidden/>
              </w:rPr>
              <w:tab/>
            </w:r>
            <w:r>
              <w:rPr>
                <w:noProof/>
                <w:webHidden/>
              </w:rPr>
              <w:fldChar w:fldCharType="begin"/>
            </w:r>
            <w:r>
              <w:rPr>
                <w:noProof/>
                <w:webHidden/>
              </w:rPr>
              <w:instrText xml:space="preserve"> PAGEREF _Toc235985266 \h </w:instrText>
            </w:r>
            <w:r>
              <w:rPr>
                <w:noProof/>
                <w:webHidden/>
              </w:rPr>
            </w:r>
            <w:r>
              <w:rPr>
                <w:noProof/>
                <w:webHidden/>
              </w:rPr>
              <w:fldChar w:fldCharType="separate"/>
            </w:r>
            <w:r>
              <w:rPr>
                <w:noProof/>
                <w:webHidden/>
              </w:rPr>
              <w:t>31</w:t>
            </w:r>
            <w:r>
              <w:rPr>
                <w:noProof/>
                <w:webHidden/>
              </w:rPr>
              <w:fldChar w:fldCharType="end"/>
            </w:r>
          </w:hyperlink>
        </w:p>
        <w:p w14:paraId="5DDBED86" w14:textId="25A8C02E" w:rsidR="00CB235E" w:rsidRDefault="00CB235E">
          <w:pPr>
            <w:pStyle w:val="TOC3"/>
            <w:tabs>
              <w:tab w:val="right" w:leader="dot" w:pos="9926"/>
            </w:tabs>
            <w:rPr>
              <w:b w:val="0"/>
              <w:noProof/>
              <w:color w:val="auto"/>
              <w:kern w:val="2"/>
              <w:sz w:val="24"/>
              <w:szCs w:val="24"/>
              <w14:ligatures w14:val="standardContextual"/>
            </w:rPr>
          </w:pPr>
          <w:hyperlink w:anchor="_Toc235985267" w:history="1">
            <w:r w:rsidRPr="006C4D21">
              <w:rPr>
                <w:rStyle w:val="Hyperlink"/>
                <w:noProof/>
              </w:rPr>
              <w:t>X-Ray</w:t>
            </w:r>
            <w:r>
              <w:rPr>
                <w:noProof/>
                <w:webHidden/>
              </w:rPr>
              <w:tab/>
            </w:r>
            <w:r>
              <w:rPr>
                <w:noProof/>
                <w:webHidden/>
              </w:rPr>
              <w:fldChar w:fldCharType="begin"/>
            </w:r>
            <w:r>
              <w:rPr>
                <w:noProof/>
                <w:webHidden/>
              </w:rPr>
              <w:instrText xml:space="preserve"> PAGEREF _Toc235985267 \h </w:instrText>
            </w:r>
            <w:r>
              <w:rPr>
                <w:noProof/>
                <w:webHidden/>
              </w:rPr>
            </w:r>
            <w:r>
              <w:rPr>
                <w:noProof/>
                <w:webHidden/>
              </w:rPr>
              <w:fldChar w:fldCharType="separate"/>
            </w:r>
            <w:r>
              <w:rPr>
                <w:noProof/>
                <w:webHidden/>
              </w:rPr>
              <w:t>31</w:t>
            </w:r>
            <w:r>
              <w:rPr>
                <w:noProof/>
                <w:webHidden/>
              </w:rPr>
              <w:fldChar w:fldCharType="end"/>
            </w:r>
          </w:hyperlink>
        </w:p>
        <w:p w14:paraId="59340C9D" w14:textId="4453D4D4" w:rsidR="00CB235E" w:rsidRDefault="00CB235E">
          <w:pPr>
            <w:pStyle w:val="TOC3"/>
            <w:tabs>
              <w:tab w:val="right" w:leader="dot" w:pos="9926"/>
            </w:tabs>
            <w:rPr>
              <w:b w:val="0"/>
              <w:noProof/>
              <w:color w:val="auto"/>
              <w:kern w:val="2"/>
              <w:sz w:val="24"/>
              <w:szCs w:val="24"/>
              <w14:ligatures w14:val="standardContextual"/>
            </w:rPr>
          </w:pPr>
          <w:hyperlink w:anchor="_Toc235985268" w:history="1">
            <w:r w:rsidRPr="006C4D21">
              <w:rPr>
                <w:rStyle w:val="Hyperlink"/>
                <w:noProof/>
              </w:rPr>
              <w:t>Moon</w:t>
            </w:r>
            <w:r>
              <w:rPr>
                <w:noProof/>
                <w:webHidden/>
              </w:rPr>
              <w:tab/>
            </w:r>
            <w:r>
              <w:rPr>
                <w:noProof/>
                <w:webHidden/>
              </w:rPr>
              <w:fldChar w:fldCharType="begin"/>
            </w:r>
            <w:r>
              <w:rPr>
                <w:noProof/>
                <w:webHidden/>
              </w:rPr>
              <w:instrText xml:space="preserve"> PAGEREF _Toc235985268 \h </w:instrText>
            </w:r>
            <w:r>
              <w:rPr>
                <w:noProof/>
                <w:webHidden/>
              </w:rPr>
            </w:r>
            <w:r>
              <w:rPr>
                <w:noProof/>
                <w:webHidden/>
              </w:rPr>
              <w:fldChar w:fldCharType="separate"/>
            </w:r>
            <w:r>
              <w:rPr>
                <w:noProof/>
                <w:webHidden/>
              </w:rPr>
              <w:t>32</w:t>
            </w:r>
            <w:r>
              <w:rPr>
                <w:noProof/>
                <w:webHidden/>
              </w:rPr>
              <w:fldChar w:fldCharType="end"/>
            </w:r>
          </w:hyperlink>
        </w:p>
        <w:p w14:paraId="3CD4C232" w14:textId="5046308E" w:rsidR="00CB235E" w:rsidRDefault="00CB235E">
          <w:pPr>
            <w:pStyle w:val="TOC3"/>
            <w:tabs>
              <w:tab w:val="right" w:leader="dot" w:pos="9926"/>
            </w:tabs>
            <w:rPr>
              <w:b w:val="0"/>
              <w:noProof/>
              <w:color w:val="auto"/>
              <w:kern w:val="2"/>
              <w:sz w:val="24"/>
              <w:szCs w:val="24"/>
              <w14:ligatures w14:val="standardContextual"/>
            </w:rPr>
          </w:pPr>
          <w:hyperlink w:anchor="_Toc235985269" w:history="1">
            <w:r w:rsidRPr="006C4D21">
              <w:rPr>
                <w:rStyle w:val="Hyperlink"/>
                <w:noProof/>
              </w:rPr>
              <w:t>Storms</w:t>
            </w:r>
            <w:r>
              <w:rPr>
                <w:noProof/>
                <w:webHidden/>
              </w:rPr>
              <w:tab/>
            </w:r>
            <w:r>
              <w:rPr>
                <w:noProof/>
                <w:webHidden/>
              </w:rPr>
              <w:fldChar w:fldCharType="begin"/>
            </w:r>
            <w:r>
              <w:rPr>
                <w:noProof/>
                <w:webHidden/>
              </w:rPr>
              <w:instrText xml:space="preserve"> PAGEREF _Toc235985269 \h </w:instrText>
            </w:r>
            <w:r>
              <w:rPr>
                <w:noProof/>
                <w:webHidden/>
              </w:rPr>
            </w:r>
            <w:r>
              <w:rPr>
                <w:noProof/>
                <w:webHidden/>
              </w:rPr>
              <w:fldChar w:fldCharType="separate"/>
            </w:r>
            <w:r>
              <w:rPr>
                <w:noProof/>
                <w:webHidden/>
              </w:rPr>
              <w:t>32</w:t>
            </w:r>
            <w:r>
              <w:rPr>
                <w:noProof/>
                <w:webHidden/>
              </w:rPr>
              <w:fldChar w:fldCharType="end"/>
            </w:r>
          </w:hyperlink>
        </w:p>
        <w:p w14:paraId="492AC5DD" w14:textId="329B35C0" w:rsidR="00CB235E" w:rsidRDefault="00CB235E">
          <w:pPr>
            <w:pStyle w:val="TOC3"/>
            <w:tabs>
              <w:tab w:val="right" w:leader="dot" w:pos="9926"/>
            </w:tabs>
            <w:rPr>
              <w:b w:val="0"/>
              <w:noProof/>
              <w:color w:val="auto"/>
              <w:kern w:val="2"/>
              <w:sz w:val="24"/>
              <w:szCs w:val="24"/>
              <w14:ligatures w14:val="standardContextual"/>
            </w:rPr>
          </w:pPr>
          <w:hyperlink w:anchor="_Toc235985270" w:history="1">
            <w:r w:rsidRPr="006C4D21">
              <w:rPr>
                <w:rStyle w:val="Hyperlink"/>
                <w:noProof/>
              </w:rPr>
              <w:t>Rotator control</w:t>
            </w:r>
            <w:r>
              <w:rPr>
                <w:noProof/>
                <w:webHidden/>
              </w:rPr>
              <w:tab/>
            </w:r>
            <w:r>
              <w:rPr>
                <w:noProof/>
                <w:webHidden/>
              </w:rPr>
              <w:fldChar w:fldCharType="begin"/>
            </w:r>
            <w:r>
              <w:rPr>
                <w:noProof/>
                <w:webHidden/>
              </w:rPr>
              <w:instrText xml:space="preserve"> PAGEREF _Toc235985270 \h </w:instrText>
            </w:r>
            <w:r>
              <w:rPr>
                <w:noProof/>
                <w:webHidden/>
              </w:rPr>
            </w:r>
            <w:r>
              <w:rPr>
                <w:noProof/>
                <w:webHidden/>
              </w:rPr>
              <w:fldChar w:fldCharType="separate"/>
            </w:r>
            <w:r>
              <w:rPr>
                <w:noProof/>
                <w:webHidden/>
              </w:rPr>
              <w:t>33</w:t>
            </w:r>
            <w:r>
              <w:rPr>
                <w:noProof/>
                <w:webHidden/>
              </w:rPr>
              <w:fldChar w:fldCharType="end"/>
            </w:r>
          </w:hyperlink>
        </w:p>
        <w:p w14:paraId="08F596FD" w14:textId="01C32A96" w:rsidR="00CB235E" w:rsidRDefault="00CB235E">
          <w:pPr>
            <w:pStyle w:val="TOC3"/>
            <w:tabs>
              <w:tab w:val="right" w:leader="dot" w:pos="9926"/>
            </w:tabs>
            <w:rPr>
              <w:b w:val="0"/>
              <w:noProof/>
              <w:color w:val="auto"/>
              <w:kern w:val="2"/>
              <w:sz w:val="24"/>
              <w:szCs w:val="24"/>
              <w14:ligatures w14:val="standardContextual"/>
            </w:rPr>
          </w:pPr>
          <w:hyperlink w:anchor="_Toc235985271" w:history="1">
            <w:r w:rsidRPr="006C4D21">
              <w:rPr>
                <w:rStyle w:val="Hyperlink"/>
                <w:noProof/>
              </w:rPr>
              <w:t>ADIF</w:t>
            </w:r>
            <w:r>
              <w:rPr>
                <w:noProof/>
                <w:webHidden/>
              </w:rPr>
              <w:tab/>
            </w:r>
            <w:r>
              <w:rPr>
                <w:noProof/>
                <w:webHidden/>
              </w:rPr>
              <w:fldChar w:fldCharType="begin"/>
            </w:r>
            <w:r>
              <w:rPr>
                <w:noProof/>
                <w:webHidden/>
              </w:rPr>
              <w:instrText xml:space="preserve"> PAGEREF _Toc235985271 \h </w:instrText>
            </w:r>
            <w:r>
              <w:rPr>
                <w:noProof/>
                <w:webHidden/>
              </w:rPr>
            </w:r>
            <w:r>
              <w:rPr>
                <w:noProof/>
                <w:webHidden/>
              </w:rPr>
              <w:fldChar w:fldCharType="separate"/>
            </w:r>
            <w:r>
              <w:rPr>
                <w:noProof/>
                <w:webHidden/>
              </w:rPr>
              <w:t>34</w:t>
            </w:r>
            <w:r>
              <w:rPr>
                <w:noProof/>
                <w:webHidden/>
              </w:rPr>
              <w:fldChar w:fldCharType="end"/>
            </w:r>
          </w:hyperlink>
        </w:p>
        <w:p w14:paraId="50AE2A5F" w14:textId="7DB750D5" w:rsidR="00CB235E" w:rsidRDefault="00CB235E">
          <w:pPr>
            <w:pStyle w:val="TOC3"/>
            <w:tabs>
              <w:tab w:val="right" w:leader="dot" w:pos="9926"/>
            </w:tabs>
            <w:rPr>
              <w:b w:val="0"/>
              <w:noProof/>
              <w:color w:val="auto"/>
              <w:kern w:val="2"/>
              <w:sz w:val="24"/>
              <w:szCs w:val="24"/>
              <w14:ligatures w14:val="standardContextual"/>
            </w:rPr>
          </w:pPr>
          <w:hyperlink w:anchor="_Toc235985272" w:history="1">
            <w:r w:rsidRPr="006C4D21">
              <w:rPr>
                <w:rStyle w:val="Hyperlink"/>
                <w:noProof/>
              </w:rPr>
              <w:t>VOACAP</w:t>
            </w:r>
            <w:r>
              <w:rPr>
                <w:noProof/>
                <w:webHidden/>
              </w:rPr>
              <w:tab/>
            </w:r>
            <w:r>
              <w:rPr>
                <w:noProof/>
                <w:webHidden/>
              </w:rPr>
              <w:fldChar w:fldCharType="begin"/>
            </w:r>
            <w:r>
              <w:rPr>
                <w:noProof/>
                <w:webHidden/>
              </w:rPr>
              <w:instrText xml:space="preserve"> PAGEREF _Toc235985272 \h </w:instrText>
            </w:r>
            <w:r>
              <w:rPr>
                <w:noProof/>
                <w:webHidden/>
              </w:rPr>
            </w:r>
            <w:r>
              <w:rPr>
                <w:noProof/>
                <w:webHidden/>
              </w:rPr>
              <w:fldChar w:fldCharType="separate"/>
            </w:r>
            <w:r>
              <w:rPr>
                <w:noProof/>
                <w:webHidden/>
              </w:rPr>
              <w:t>34</w:t>
            </w:r>
            <w:r>
              <w:rPr>
                <w:noProof/>
                <w:webHidden/>
              </w:rPr>
              <w:fldChar w:fldCharType="end"/>
            </w:r>
          </w:hyperlink>
        </w:p>
        <w:p w14:paraId="449C5CC6" w14:textId="6217A07F" w:rsidR="00CB235E" w:rsidRDefault="00CB235E">
          <w:pPr>
            <w:pStyle w:val="TOC3"/>
            <w:tabs>
              <w:tab w:val="right" w:leader="dot" w:pos="9926"/>
            </w:tabs>
            <w:rPr>
              <w:b w:val="0"/>
              <w:noProof/>
              <w:color w:val="auto"/>
              <w:kern w:val="2"/>
              <w:sz w:val="24"/>
              <w:szCs w:val="24"/>
              <w14:ligatures w14:val="standardContextual"/>
            </w:rPr>
          </w:pPr>
          <w:hyperlink w:anchor="_Toc235985273" w:history="1">
            <w:r w:rsidRPr="006C4D21">
              <w:rPr>
                <w:rStyle w:val="Hyperlink"/>
                <w:noProof/>
              </w:rPr>
              <w:t>Live Spots</w:t>
            </w:r>
            <w:r>
              <w:rPr>
                <w:noProof/>
                <w:webHidden/>
              </w:rPr>
              <w:tab/>
            </w:r>
            <w:r>
              <w:rPr>
                <w:noProof/>
                <w:webHidden/>
              </w:rPr>
              <w:fldChar w:fldCharType="begin"/>
            </w:r>
            <w:r>
              <w:rPr>
                <w:noProof/>
                <w:webHidden/>
              </w:rPr>
              <w:instrText xml:space="preserve"> PAGEREF _Toc235985273 \h </w:instrText>
            </w:r>
            <w:r>
              <w:rPr>
                <w:noProof/>
                <w:webHidden/>
              </w:rPr>
            </w:r>
            <w:r>
              <w:rPr>
                <w:noProof/>
                <w:webHidden/>
              </w:rPr>
              <w:fldChar w:fldCharType="separate"/>
            </w:r>
            <w:r>
              <w:rPr>
                <w:noProof/>
                <w:webHidden/>
              </w:rPr>
              <w:t>35</w:t>
            </w:r>
            <w:r>
              <w:rPr>
                <w:noProof/>
                <w:webHidden/>
              </w:rPr>
              <w:fldChar w:fldCharType="end"/>
            </w:r>
          </w:hyperlink>
        </w:p>
        <w:p w14:paraId="3D9FDEBD" w14:textId="07919D38" w:rsidR="00CB235E" w:rsidRDefault="00CB235E">
          <w:pPr>
            <w:pStyle w:val="TOC3"/>
            <w:tabs>
              <w:tab w:val="right" w:leader="dot" w:pos="9926"/>
            </w:tabs>
            <w:rPr>
              <w:b w:val="0"/>
              <w:noProof/>
              <w:color w:val="auto"/>
              <w:kern w:val="2"/>
              <w:sz w:val="24"/>
              <w:szCs w:val="24"/>
              <w14:ligatures w14:val="standardContextual"/>
            </w:rPr>
          </w:pPr>
          <w:hyperlink w:anchor="_Toc235985274" w:history="1">
            <w:r w:rsidRPr="006C4D21">
              <w:rPr>
                <w:rStyle w:val="Hyperlink"/>
                <w:noProof/>
              </w:rPr>
              <w:t>ENV</w:t>
            </w:r>
            <w:r>
              <w:rPr>
                <w:noProof/>
                <w:webHidden/>
              </w:rPr>
              <w:tab/>
            </w:r>
            <w:r>
              <w:rPr>
                <w:noProof/>
                <w:webHidden/>
              </w:rPr>
              <w:fldChar w:fldCharType="begin"/>
            </w:r>
            <w:r>
              <w:rPr>
                <w:noProof/>
                <w:webHidden/>
              </w:rPr>
              <w:instrText xml:space="preserve"> PAGEREF _Toc235985274 \h </w:instrText>
            </w:r>
            <w:r>
              <w:rPr>
                <w:noProof/>
                <w:webHidden/>
              </w:rPr>
            </w:r>
            <w:r>
              <w:rPr>
                <w:noProof/>
                <w:webHidden/>
              </w:rPr>
              <w:fldChar w:fldCharType="separate"/>
            </w:r>
            <w:r>
              <w:rPr>
                <w:noProof/>
                <w:webHidden/>
              </w:rPr>
              <w:t>35</w:t>
            </w:r>
            <w:r>
              <w:rPr>
                <w:noProof/>
                <w:webHidden/>
              </w:rPr>
              <w:fldChar w:fldCharType="end"/>
            </w:r>
          </w:hyperlink>
        </w:p>
        <w:p w14:paraId="3930C516" w14:textId="2923A276" w:rsidR="00CB235E" w:rsidRDefault="00CB235E">
          <w:pPr>
            <w:pStyle w:val="TOC3"/>
            <w:tabs>
              <w:tab w:val="right" w:leader="dot" w:pos="9926"/>
            </w:tabs>
            <w:rPr>
              <w:b w:val="0"/>
              <w:noProof/>
              <w:color w:val="auto"/>
              <w:kern w:val="2"/>
              <w:sz w:val="24"/>
              <w:szCs w:val="24"/>
              <w14:ligatures w14:val="standardContextual"/>
            </w:rPr>
          </w:pPr>
          <w:hyperlink w:anchor="_Toc235985275" w:history="1">
            <w:r w:rsidRPr="006C4D21">
              <w:rPr>
                <w:rStyle w:val="Hyperlink"/>
                <w:noProof/>
              </w:rPr>
              <w:t>Nets</w:t>
            </w:r>
            <w:r>
              <w:rPr>
                <w:noProof/>
                <w:webHidden/>
              </w:rPr>
              <w:tab/>
            </w:r>
            <w:r>
              <w:rPr>
                <w:noProof/>
                <w:webHidden/>
              </w:rPr>
              <w:fldChar w:fldCharType="begin"/>
            </w:r>
            <w:r>
              <w:rPr>
                <w:noProof/>
                <w:webHidden/>
              </w:rPr>
              <w:instrText xml:space="preserve"> PAGEREF _Toc235985275 \h </w:instrText>
            </w:r>
            <w:r>
              <w:rPr>
                <w:noProof/>
                <w:webHidden/>
              </w:rPr>
            </w:r>
            <w:r>
              <w:rPr>
                <w:noProof/>
                <w:webHidden/>
              </w:rPr>
              <w:fldChar w:fldCharType="separate"/>
            </w:r>
            <w:r>
              <w:rPr>
                <w:noProof/>
                <w:webHidden/>
              </w:rPr>
              <w:t>36</w:t>
            </w:r>
            <w:r>
              <w:rPr>
                <w:noProof/>
                <w:webHidden/>
              </w:rPr>
              <w:fldChar w:fldCharType="end"/>
            </w:r>
          </w:hyperlink>
        </w:p>
        <w:p w14:paraId="1F05C153" w14:textId="759F1B76" w:rsidR="00CB235E" w:rsidRDefault="00CB235E">
          <w:pPr>
            <w:pStyle w:val="TOC3"/>
            <w:tabs>
              <w:tab w:val="right" w:leader="dot" w:pos="9926"/>
            </w:tabs>
            <w:rPr>
              <w:b w:val="0"/>
              <w:noProof/>
              <w:color w:val="auto"/>
              <w:kern w:val="2"/>
              <w:sz w:val="24"/>
              <w:szCs w:val="24"/>
              <w14:ligatures w14:val="standardContextual"/>
            </w:rPr>
          </w:pPr>
          <w:hyperlink w:anchor="_Toc235985276" w:history="1">
            <w:r w:rsidRPr="006C4D21">
              <w:rPr>
                <w:rStyle w:val="Hyperlink"/>
                <w:noProof/>
              </w:rPr>
              <w:t>HF Bands</w:t>
            </w:r>
            <w:r>
              <w:rPr>
                <w:noProof/>
                <w:webHidden/>
              </w:rPr>
              <w:tab/>
            </w:r>
            <w:r>
              <w:rPr>
                <w:noProof/>
                <w:webHidden/>
              </w:rPr>
              <w:fldChar w:fldCharType="begin"/>
            </w:r>
            <w:r>
              <w:rPr>
                <w:noProof/>
                <w:webHidden/>
              </w:rPr>
              <w:instrText xml:space="preserve"> PAGEREF _Toc235985276 \h </w:instrText>
            </w:r>
            <w:r>
              <w:rPr>
                <w:noProof/>
                <w:webHidden/>
              </w:rPr>
            </w:r>
            <w:r>
              <w:rPr>
                <w:noProof/>
                <w:webHidden/>
              </w:rPr>
              <w:fldChar w:fldCharType="separate"/>
            </w:r>
            <w:r>
              <w:rPr>
                <w:noProof/>
                <w:webHidden/>
              </w:rPr>
              <w:t>36</w:t>
            </w:r>
            <w:r>
              <w:rPr>
                <w:noProof/>
                <w:webHidden/>
              </w:rPr>
              <w:fldChar w:fldCharType="end"/>
            </w:r>
          </w:hyperlink>
        </w:p>
        <w:p w14:paraId="3AD648F2" w14:textId="7510B810" w:rsidR="00CB235E" w:rsidRDefault="00CB235E">
          <w:pPr>
            <w:pStyle w:val="TOC3"/>
            <w:tabs>
              <w:tab w:val="right" w:leader="dot" w:pos="9926"/>
            </w:tabs>
            <w:rPr>
              <w:b w:val="0"/>
              <w:noProof/>
              <w:color w:val="auto"/>
              <w:kern w:val="2"/>
              <w:sz w:val="24"/>
              <w:szCs w:val="24"/>
              <w14:ligatures w14:val="standardContextual"/>
            </w:rPr>
          </w:pPr>
          <w:hyperlink w:anchor="_Toc235985277" w:history="1">
            <w:r w:rsidRPr="006C4D21">
              <w:rPr>
                <w:rStyle w:val="Hyperlink"/>
                <w:noProof/>
              </w:rPr>
              <w:t>VHF Conditions</w:t>
            </w:r>
            <w:r>
              <w:rPr>
                <w:noProof/>
                <w:webHidden/>
              </w:rPr>
              <w:tab/>
            </w:r>
            <w:r>
              <w:rPr>
                <w:noProof/>
                <w:webHidden/>
              </w:rPr>
              <w:fldChar w:fldCharType="begin"/>
            </w:r>
            <w:r>
              <w:rPr>
                <w:noProof/>
                <w:webHidden/>
              </w:rPr>
              <w:instrText xml:space="preserve"> PAGEREF _Toc235985277 \h </w:instrText>
            </w:r>
            <w:r>
              <w:rPr>
                <w:noProof/>
                <w:webHidden/>
              </w:rPr>
            </w:r>
            <w:r>
              <w:rPr>
                <w:noProof/>
                <w:webHidden/>
              </w:rPr>
              <w:fldChar w:fldCharType="separate"/>
            </w:r>
            <w:r>
              <w:rPr>
                <w:noProof/>
                <w:webHidden/>
              </w:rPr>
              <w:t>37</w:t>
            </w:r>
            <w:r>
              <w:rPr>
                <w:noProof/>
                <w:webHidden/>
              </w:rPr>
              <w:fldChar w:fldCharType="end"/>
            </w:r>
          </w:hyperlink>
        </w:p>
        <w:p w14:paraId="49B943CE" w14:textId="43E72402" w:rsidR="00CB235E" w:rsidRDefault="00CB235E">
          <w:pPr>
            <w:pStyle w:val="TOC3"/>
            <w:tabs>
              <w:tab w:val="right" w:leader="dot" w:pos="9926"/>
            </w:tabs>
            <w:rPr>
              <w:b w:val="0"/>
              <w:noProof/>
              <w:color w:val="auto"/>
              <w:kern w:val="2"/>
              <w:sz w:val="24"/>
              <w:szCs w:val="24"/>
              <w14:ligatures w14:val="standardContextual"/>
            </w:rPr>
          </w:pPr>
          <w:hyperlink w:anchor="_Toc235985278" w:history="1">
            <w:r w:rsidRPr="006C4D21">
              <w:rPr>
                <w:rStyle w:val="Hyperlink"/>
                <w:noProof/>
              </w:rPr>
              <w:t>Sat Alerts</w:t>
            </w:r>
            <w:r>
              <w:rPr>
                <w:noProof/>
                <w:webHidden/>
              </w:rPr>
              <w:tab/>
            </w:r>
            <w:r>
              <w:rPr>
                <w:noProof/>
                <w:webHidden/>
              </w:rPr>
              <w:fldChar w:fldCharType="begin"/>
            </w:r>
            <w:r>
              <w:rPr>
                <w:noProof/>
                <w:webHidden/>
              </w:rPr>
              <w:instrText xml:space="preserve"> PAGEREF _Toc235985278 \h </w:instrText>
            </w:r>
            <w:r>
              <w:rPr>
                <w:noProof/>
                <w:webHidden/>
              </w:rPr>
            </w:r>
            <w:r>
              <w:rPr>
                <w:noProof/>
                <w:webHidden/>
              </w:rPr>
              <w:fldChar w:fldCharType="separate"/>
            </w:r>
            <w:r>
              <w:rPr>
                <w:noProof/>
                <w:webHidden/>
              </w:rPr>
              <w:t>37</w:t>
            </w:r>
            <w:r>
              <w:rPr>
                <w:noProof/>
                <w:webHidden/>
              </w:rPr>
              <w:fldChar w:fldCharType="end"/>
            </w:r>
          </w:hyperlink>
        </w:p>
        <w:p w14:paraId="636B1225" w14:textId="35D5F041" w:rsidR="00CB235E" w:rsidRDefault="00CB235E">
          <w:pPr>
            <w:pStyle w:val="TOC3"/>
            <w:tabs>
              <w:tab w:val="right" w:leader="dot" w:pos="9926"/>
            </w:tabs>
            <w:rPr>
              <w:b w:val="0"/>
              <w:noProof/>
              <w:color w:val="auto"/>
              <w:kern w:val="2"/>
              <w:sz w:val="24"/>
              <w:szCs w:val="24"/>
              <w14:ligatures w14:val="standardContextual"/>
            </w:rPr>
          </w:pPr>
          <w:hyperlink w:anchor="_Toc235985279" w:history="1">
            <w:r w:rsidRPr="006C4D21">
              <w:rPr>
                <w:rStyle w:val="Hyperlink"/>
                <w:noProof/>
              </w:rPr>
              <w:t>Mesh Mon</w:t>
            </w:r>
            <w:r>
              <w:rPr>
                <w:noProof/>
                <w:webHidden/>
              </w:rPr>
              <w:tab/>
            </w:r>
            <w:r>
              <w:rPr>
                <w:noProof/>
                <w:webHidden/>
              </w:rPr>
              <w:fldChar w:fldCharType="begin"/>
            </w:r>
            <w:r>
              <w:rPr>
                <w:noProof/>
                <w:webHidden/>
              </w:rPr>
              <w:instrText xml:space="preserve"> PAGEREF _Toc235985279 \h </w:instrText>
            </w:r>
            <w:r>
              <w:rPr>
                <w:noProof/>
                <w:webHidden/>
              </w:rPr>
            </w:r>
            <w:r>
              <w:rPr>
                <w:noProof/>
                <w:webHidden/>
              </w:rPr>
              <w:fldChar w:fldCharType="separate"/>
            </w:r>
            <w:r>
              <w:rPr>
                <w:noProof/>
                <w:webHidden/>
              </w:rPr>
              <w:t>37</w:t>
            </w:r>
            <w:r>
              <w:rPr>
                <w:noProof/>
                <w:webHidden/>
              </w:rPr>
              <w:fldChar w:fldCharType="end"/>
            </w:r>
          </w:hyperlink>
        </w:p>
        <w:p w14:paraId="1DA40D41" w14:textId="0FC1CE89" w:rsidR="00CB235E" w:rsidRDefault="00CB235E">
          <w:pPr>
            <w:pStyle w:val="TOC3"/>
            <w:tabs>
              <w:tab w:val="right" w:leader="dot" w:pos="9926"/>
            </w:tabs>
            <w:rPr>
              <w:b w:val="0"/>
              <w:noProof/>
              <w:color w:val="auto"/>
              <w:kern w:val="2"/>
              <w:sz w:val="24"/>
              <w:szCs w:val="24"/>
              <w14:ligatures w14:val="standardContextual"/>
            </w:rPr>
          </w:pPr>
          <w:hyperlink w:anchor="_Toc235985280" w:history="1">
            <w:r w:rsidRPr="006C4D21">
              <w:rPr>
                <w:rStyle w:val="Hyperlink"/>
                <w:noProof/>
              </w:rPr>
              <w:t>Launches</w:t>
            </w:r>
            <w:r>
              <w:rPr>
                <w:noProof/>
                <w:webHidden/>
              </w:rPr>
              <w:tab/>
            </w:r>
            <w:r>
              <w:rPr>
                <w:noProof/>
                <w:webHidden/>
              </w:rPr>
              <w:fldChar w:fldCharType="begin"/>
            </w:r>
            <w:r>
              <w:rPr>
                <w:noProof/>
                <w:webHidden/>
              </w:rPr>
              <w:instrText xml:space="preserve"> PAGEREF _Toc235985280 \h </w:instrText>
            </w:r>
            <w:r>
              <w:rPr>
                <w:noProof/>
                <w:webHidden/>
              </w:rPr>
            </w:r>
            <w:r>
              <w:rPr>
                <w:noProof/>
                <w:webHidden/>
              </w:rPr>
              <w:fldChar w:fldCharType="separate"/>
            </w:r>
            <w:r>
              <w:rPr>
                <w:noProof/>
                <w:webHidden/>
              </w:rPr>
              <w:t>38</w:t>
            </w:r>
            <w:r>
              <w:rPr>
                <w:noProof/>
                <w:webHidden/>
              </w:rPr>
              <w:fldChar w:fldCharType="end"/>
            </w:r>
          </w:hyperlink>
        </w:p>
        <w:p w14:paraId="399D3B19" w14:textId="0EC905EB" w:rsidR="00CB235E" w:rsidRDefault="00CB235E">
          <w:pPr>
            <w:pStyle w:val="TOC2"/>
            <w:tabs>
              <w:tab w:val="right" w:leader="dot" w:pos="9926"/>
            </w:tabs>
            <w:rPr>
              <w:b w:val="0"/>
              <w:noProof/>
              <w:color w:val="auto"/>
              <w:kern w:val="2"/>
              <w:sz w:val="24"/>
              <w:szCs w:val="24"/>
              <w14:ligatures w14:val="standardContextual"/>
            </w:rPr>
          </w:pPr>
          <w:hyperlink w:anchor="_Toc235985281" w:history="1">
            <w:r w:rsidRPr="006C4D21">
              <w:rPr>
                <w:rStyle w:val="Hyperlink"/>
                <w:noProof/>
              </w:rPr>
              <w:t>Upper Auxiliar Pane</w:t>
            </w:r>
            <w:r>
              <w:rPr>
                <w:noProof/>
                <w:webHidden/>
              </w:rPr>
              <w:tab/>
            </w:r>
            <w:r>
              <w:rPr>
                <w:noProof/>
                <w:webHidden/>
              </w:rPr>
              <w:fldChar w:fldCharType="begin"/>
            </w:r>
            <w:r>
              <w:rPr>
                <w:noProof/>
                <w:webHidden/>
              </w:rPr>
              <w:instrText xml:space="preserve"> PAGEREF _Toc235985281 \h </w:instrText>
            </w:r>
            <w:r>
              <w:rPr>
                <w:noProof/>
                <w:webHidden/>
              </w:rPr>
            </w:r>
            <w:r>
              <w:rPr>
                <w:noProof/>
                <w:webHidden/>
              </w:rPr>
              <w:fldChar w:fldCharType="separate"/>
            </w:r>
            <w:r>
              <w:rPr>
                <w:noProof/>
                <w:webHidden/>
              </w:rPr>
              <w:t>39</w:t>
            </w:r>
            <w:r>
              <w:rPr>
                <w:noProof/>
                <w:webHidden/>
              </w:rPr>
              <w:fldChar w:fldCharType="end"/>
            </w:r>
          </w:hyperlink>
        </w:p>
        <w:p w14:paraId="5FF108AB" w14:textId="5A21AB1F" w:rsidR="00CB235E" w:rsidRDefault="00CB235E">
          <w:pPr>
            <w:pStyle w:val="TOC1"/>
            <w:tabs>
              <w:tab w:val="right" w:leader="dot" w:pos="9926"/>
            </w:tabs>
            <w:rPr>
              <w:b w:val="0"/>
              <w:noProof/>
              <w:color w:val="auto"/>
              <w:kern w:val="2"/>
              <w:sz w:val="24"/>
              <w:szCs w:val="24"/>
              <w14:ligatures w14:val="standardContextual"/>
            </w:rPr>
          </w:pPr>
          <w:hyperlink w:anchor="_Toc235985282" w:history="1">
            <w:r w:rsidRPr="006C4D21">
              <w:rPr>
                <w:rStyle w:val="Hyperlink"/>
                <w:noProof/>
              </w:rPr>
              <w:t>Left Flex Panes</w:t>
            </w:r>
            <w:r>
              <w:rPr>
                <w:noProof/>
                <w:webHidden/>
              </w:rPr>
              <w:tab/>
            </w:r>
            <w:r>
              <w:rPr>
                <w:noProof/>
                <w:webHidden/>
              </w:rPr>
              <w:fldChar w:fldCharType="begin"/>
            </w:r>
            <w:r>
              <w:rPr>
                <w:noProof/>
                <w:webHidden/>
              </w:rPr>
              <w:instrText xml:space="preserve"> PAGEREF _Toc235985282 \h </w:instrText>
            </w:r>
            <w:r>
              <w:rPr>
                <w:noProof/>
                <w:webHidden/>
              </w:rPr>
            </w:r>
            <w:r>
              <w:rPr>
                <w:noProof/>
                <w:webHidden/>
              </w:rPr>
              <w:fldChar w:fldCharType="separate"/>
            </w:r>
            <w:r>
              <w:rPr>
                <w:noProof/>
                <w:webHidden/>
              </w:rPr>
              <w:t>41</w:t>
            </w:r>
            <w:r>
              <w:rPr>
                <w:noProof/>
                <w:webHidden/>
              </w:rPr>
              <w:fldChar w:fldCharType="end"/>
            </w:r>
          </w:hyperlink>
        </w:p>
        <w:p w14:paraId="3CE6791D" w14:textId="3E615834" w:rsidR="00CB235E" w:rsidRDefault="00CB235E">
          <w:pPr>
            <w:pStyle w:val="TOC2"/>
            <w:tabs>
              <w:tab w:val="right" w:leader="dot" w:pos="9926"/>
            </w:tabs>
            <w:rPr>
              <w:b w:val="0"/>
              <w:noProof/>
              <w:color w:val="auto"/>
              <w:kern w:val="2"/>
              <w:sz w:val="24"/>
              <w:szCs w:val="24"/>
              <w14:ligatures w14:val="standardContextual"/>
            </w:rPr>
          </w:pPr>
          <w:hyperlink w:anchor="_Toc235985283" w:history="1">
            <w:r w:rsidRPr="006C4D21">
              <w:rPr>
                <w:rStyle w:val="Hyperlink"/>
                <w:noProof/>
              </w:rPr>
              <w:t>The DE pane</w:t>
            </w:r>
            <w:r>
              <w:rPr>
                <w:noProof/>
                <w:webHidden/>
              </w:rPr>
              <w:tab/>
            </w:r>
            <w:r>
              <w:rPr>
                <w:noProof/>
                <w:webHidden/>
              </w:rPr>
              <w:fldChar w:fldCharType="begin"/>
            </w:r>
            <w:r>
              <w:rPr>
                <w:noProof/>
                <w:webHidden/>
              </w:rPr>
              <w:instrText xml:space="preserve"> PAGEREF _Toc235985283 \h </w:instrText>
            </w:r>
            <w:r>
              <w:rPr>
                <w:noProof/>
                <w:webHidden/>
              </w:rPr>
            </w:r>
            <w:r>
              <w:rPr>
                <w:noProof/>
                <w:webHidden/>
              </w:rPr>
              <w:fldChar w:fldCharType="separate"/>
            </w:r>
            <w:r>
              <w:rPr>
                <w:noProof/>
                <w:webHidden/>
              </w:rPr>
              <w:t>41</w:t>
            </w:r>
            <w:r>
              <w:rPr>
                <w:noProof/>
                <w:webHidden/>
              </w:rPr>
              <w:fldChar w:fldCharType="end"/>
            </w:r>
          </w:hyperlink>
        </w:p>
        <w:p w14:paraId="70C12413" w14:textId="01DC89D1" w:rsidR="00CB235E" w:rsidRDefault="00CB235E">
          <w:pPr>
            <w:pStyle w:val="TOC2"/>
            <w:tabs>
              <w:tab w:val="right" w:leader="dot" w:pos="9926"/>
            </w:tabs>
            <w:rPr>
              <w:b w:val="0"/>
              <w:noProof/>
              <w:color w:val="auto"/>
              <w:kern w:val="2"/>
              <w:sz w:val="24"/>
              <w:szCs w:val="24"/>
              <w14:ligatures w14:val="standardContextual"/>
            </w:rPr>
          </w:pPr>
          <w:hyperlink w:anchor="_Toc235985284" w:history="1">
            <w:r w:rsidRPr="006C4D21">
              <w:rPr>
                <w:rStyle w:val="Hyperlink"/>
                <w:noProof/>
              </w:rPr>
              <w:t>The DX pane</w:t>
            </w:r>
            <w:r>
              <w:rPr>
                <w:noProof/>
                <w:webHidden/>
              </w:rPr>
              <w:tab/>
            </w:r>
            <w:r>
              <w:rPr>
                <w:noProof/>
                <w:webHidden/>
              </w:rPr>
              <w:fldChar w:fldCharType="begin"/>
            </w:r>
            <w:r>
              <w:rPr>
                <w:noProof/>
                <w:webHidden/>
              </w:rPr>
              <w:instrText xml:space="preserve"> PAGEREF _Toc235985284 \h </w:instrText>
            </w:r>
            <w:r>
              <w:rPr>
                <w:noProof/>
                <w:webHidden/>
              </w:rPr>
            </w:r>
            <w:r>
              <w:rPr>
                <w:noProof/>
                <w:webHidden/>
              </w:rPr>
              <w:fldChar w:fldCharType="separate"/>
            </w:r>
            <w:r>
              <w:rPr>
                <w:noProof/>
                <w:webHidden/>
              </w:rPr>
              <w:t>43</w:t>
            </w:r>
            <w:r>
              <w:rPr>
                <w:noProof/>
                <w:webHidden/>
              </w:rPr>
              <w:fldChar w:fldCharType="end"/>
            </w:r>
          </w:hyperlink>
        </w:p>
        <w:p w14:paraId="3C91E53D" w14:textId="01F95987" w:rsidR="00CB235E" w:rsidRDefault="00CB235E">
          <w:pPr>
            <w:pStyle w:val="TOC1"/>
            <w:tabs>
              <w:tab w:val="right" w:leader="dot" w:pos="9926"/>
            </w:tabs>
            <w:rPr>
              <w:b w:val="0"/>
              <w:noProof/>
              <w:color w:val="auto"/>
              <w:kern w:val="2"/>
              <w:sz w:val="24"/>
              <w:szCs w:val="24"/>
              <w14:ligatures w14:val="standardContextual"/>
            </w:rPr>
          </w:pPr>
          <w:hyperlink w:anchor="_Toc235985285" w:history="1">
            <w:r w:rsidRPr="006C4D21">
              <w:rPr>
                <w:rStyle w:val="Hyperlink"/>
                <w:noProof/>
              </w:rPr>
              <w:t>Main Map Area</w:t>
            </w:r>
            <w:r>
              <w:rPr>
                <w:noProof/>
                <w:webHidden/>
              </w:rPr>
              <w:tab/>
            </w:r>
            <w:r>
              <w:rPr>
                <w:noProof/>
                <w:webHidden/>
              </w:rPr>
              <w:fldChar w:fldCharType="begin"/>
            </w:r>
            <w:r>
              <w:rPr>
                <w:noProof/>
                <w:webHidden/>
              </w:rPr>
              <w:instrText xml:space="preserve"> PAGEREF _Toc235985285 \h </w:instrText>
            </w:r>
            <w:r>
              <w:rPr>
                <w:noProof/>
                <w:webHidden/>
              </w:rPr>
            </w:r>
            <w:r>
              <w:rPr>
                <w:noProof/>
                <w:webHidden/>
              </w:rPr>
              <w:fldChar w:fldCharType="separate"/>
            </w:r>
            <w:r>
              <w:rPr>
                <w:noProof/>
                <w:webHidden/>
              </w:rPr>
              <w:t>45</w:t>
            </w:r>
            <w:r>
              <w:rPr>
                <w:noProof/>
                <w:webHidden/>
              </w:rPr>
              <w:fldChar w:fldCharType="end"/>
            </w:r>
          </w:hyperlink>
        </w:p>
        <w:p w14:paraId="44142436" w14:textId="61D2F2EE" w:rsidR="00CB235E" w:rsidRDefault="00CB235E">
          <w:pPr>
            <w:pStyle w:val="TOC2"/>
            <w:tabs>
              <w:tab w:val="right" w:leader="dot" w:pos="9926"/>
            </w:tabs>
            <w:rPr>
              <w:b w:val="0"/>
              <w:noProof/>
              <w:color w:val="auto"/>
              <w:kern w:val="2"/>
              <w:sz w:val="24"/>
              <w:szCs w:val="24"/>
              <w14:ligatures w14:val="standardContextual"/>
            </w:rPr>
          </w:pPr>
          <w:hyperlink w:anchor="_Toc235985286" w:history="1">
            <w:r w:rsidRPr="006C4D21">
              <w:rPr>
                <w:rStyle w:val="Hyperlink"/>
                <w:noProof/>
              </w:rPr>
              <w:t>Map Overlays</w:t>
            </w:r>
            <w:r>
              <w:rPr>
                <w:noProof/>
                <w:webHidden/>
              </w:rPr>
              <w:tab/>
            </w:r>
            <w:r>
              <w:rPr>
                <w:noProof/>
                <w:webHidden/>
              </w:rPr>
              <w:fldChar w:fldCharType="begin"/>
            </w:r>
            <w:r>
              <w:rPr>
                <w:noProof/>
                <w:webHidden/>
              </w:rPr>
              <w:instrText xml:space="preserve"> PAGEREF _Toc235985286 \h </w:instrText>
            </w:r>
            <w:r>
              <w:rPr>
                <w:noProof/>
                <w:webHidden/>
              </w:rPr>
            </w:r>
            <w:r>
              <w:rPr>
                <w:noProof/>
                <w:webHidden/>
              </w:rPr>
              <w:fldChar w:fldCharType="separate"/>
            </w:r>
            <w:r>
              <w:rPr>
                <w:noProof/>
                <w:webHidden/>
              </w:rPr>
              <w:t>46</w:t>
            </w:r>
            <w:r>
              <w:rPr>
                <w:noProof/>
                <w:webHidden/>
              </w:rPr>
              <w:fldChar w:fldCharType="end"/>
            </w:r>
          </w:hyperlink>
        </w:p>
        <w:p w14:paraId="53BDF74B" w14:textId="4C0CC9F1" w:rsidR="00CB235E" w:rsidRDefault="00CB235E">
          <w:pPr>
            <w:pStyle w:val="TOC2"/>
            <w:tabs>
              <w:tab w:val="right" w:leader="dot" w:pos="9926"/>
            </w:tabs>
            <w:rPr>
              <w:b w:val="0"/>
              <w:noProof/>
              <w:color w:val="auto"/>
              <w:kern w:val="2"/>
              <w:sz w:val="24"/>
              <w:szCs w:val="24"/>
              <w14:ligatures w14:val="standardContextual"/>
            </w:rPr>
          </w:pPr>
          <w:hyperlink w:anchor="_Toc235985287" w:history="1">
            <w:r w:rsidRPr="006C4D21">
              <w:rPr>
                <w:rStyle w:val="Hyperlink"/>
                <w:noProof/>
              </w:rPr>
              <w:t>Map Projections</w:t>
            </w:r>
            <w:r>
              <w:rPr>
                <w:noProof/>
                <w:webHidden/>
              </w:rPr>
              <w:tab/>
            </w:r>
            <w:r>
              <w:rPr>
                <w:noProof/>
                <w:webHidden/>
              </w:rPr>
              <w:fldChar w:fldCharType="begin"/>
            </w:r>
            <w:r>
              <w:rPr>
                <w:noProof/>
                <w:webHidden/>
              </w:rPr>
              <w:instrText xml:space="preserve"> PAGEREF _Toc235985287 \h </w:instrText>
            </w:r>
            <w:r>
              <w:rPr>
                <w:noProof/>
                <w:webHidden/>
              </w:rPr>
            </w:r>
            <w:r>
              <w:rPr>
                <w:noProof/>
                <w:webHidden/>
              </w:rPr>
              <w:fldChar w:fldCharType="separate"/>
            </w:r>
            <w:r>
              <w:rPr>
                <w:noProof/>
                <w:webHidden/>
              </w:rPr>
              <w:t>47</w:t>
            </w:r>
            <w:r>
              <w:rPr>
                <w:noProof/>
                <w:webHidden/>
              </w:rPr>
              <w:fldChar w:fldCharType="end"/>
            </w:r>
          </w:hyperlink>
        </w:p>
        <w:p w14:paraId="39C4E39E" w14:textId="5E0F9939" w:rsidR="00CB235E" w:rsidRDefault="00CB235E">
          <w:pPr>
            <w:pStyle w:val="TOC3"/>
            <w:tabs>
              <w:tab w:val="right" w:leader="dot" w:pos="9926"/>
            </w:tabs>
            <w:rPr>
              <w:b w:val="0"/>
              <w:noProof/>
              <w:color w:val="auto"/>
              <w:kern w:val="2"/>
              <w:sz w:val="24"/>
              <w:szCs w:val="24"/>
              <w14:ligatures w14:val="standardContextual"/>
            </w:rPr>
          </w:pPr>
          <w:hyperlink w:anchor="_Toc235985288" w:history="1">
            <w:r w:rsidRPr="006C4D21">
              <w:rPr>
                <w:rStyle w:val="Hyperlink"/>
                <w:noProof/>
              </w:rPr>
              <w:t>Mercado Projection</w:t>
            </w:r>
            <w:r>
              <w:rPr>
                <w:noProof/>
                <w:webHidden/>
              </w:rPr>
              <w:tab/>
            </w:r>
            <w:r>
              <w:rPr>
                <w:noProof/>
                <w:webHidden/>
              </w:rPr>
              <w:fldChar w:fldCharType="begin"/>
            </w:r>
            <w:r>
              <w:rPr>
                <w:noProof/>
                <w:webHidden/>
              </w:rPr>
              <w:instrText xml:space="preserve"> PAGEREF _Toc235985288 \h </w:instrText>
            </w:r>
            <w:r>
              <w:rPr>
                <w:noProof/>
                <w:webHidden/>
              </w:rPr>
            </w:r>
            <w:r>
              <w:rPr>
                <w:noProof/>
                <w:webHidden/>
              </w:rPr>
              <w:fldChar w:fldCharType="separate"/>
            </w:r>
            <w:r>
              <w:rPr>
                <w:noProof/>
                <w:webHidden/>
              </w:rPr>
              <w:t>47</w:t>
            </w:r>
            <w:r>
              <w:rPr>
                <w:noProof/>
                <w:webHidden/>
              </w:rPr>
              <w:fldChar w:fldCharType="end"/>
            </w:r>
          </w:hyperlink>
        </w:p>
        <w:p w14:paraId="515D0967" w14:textId="25ED2AC6" w:rsidR="00CB235E" w:rsidRDefault="00CB235E">
          <w:pPr>
            <w:pStyle w:val="TOC3"/>
            <w:tabs>
              <w:tab w:val="right" w:leader="dot" w:pos="9926"/>
            </w:tabs>
            <w:rPr>
              <w:b w:val="0"/>
              <w:noProof/>
              <w:color w:val="auto"/>
              <w:kern w:val="2"/>
              <w:sz w:val="24"/>
              <w:szCs w:val="24"/>
              <w14:ligatures w14:val="standardContextual"/>
            </w:rPr>
          </w:pPr>
          <w:hyperlink w:anchor="_Toc235985289" w:history="1">
            <w:r w:rsidRPr="006C4D21">
              <w:rPr>
                <w:rStyle w:val="Hyperlink"/>
                <w:noProof/>
              </w:rPr>
              <w:t>Azimuthal Projections</w:t>
            </w:r>
            <w:r>
              <w:rPr>
                <w:noProof/>
                <w:webHidden/>
              </w:rPr>
              <w:tab/>
            </w:r>
            <w:r>
              <w:rPr>
                <w:noProof/>
                <w:webHidden/>
              </w:rPr>
              <w:fldChar w:fldCharType="begin"/>
            </w:r>
            <w:r>
              <w:rPr>
                <w:noProof/>
                <w:webHidden/>
              </w:rPr>
              <w:instrText xml:space="preserve"> PAGEREF _Toc235985289 \h </w:instrText>
            </w:r>
            <w:r>
              <w:rPr>
                <w:noProof/>
                <w:webHidden/>
              </w:rPr>
            </w:r>
            <w:r>
              <w:rPr>
                <w:noProof/>
                <w:webHidden/>
              </w:rPr>
              <w:fldChar w:fldCharType="separate"/>
            </w:r>
            <w:r>
              <w:rPr>
                <w:noProof/>
                <w:webHidden/>
              </w:rPr>
              <w:t>49</w:t>
            </w:r>
            <w:r>
              <w:rPr>
                <w:noProof/>
                <w:webHidden/>
              </w:rPr>
              <w:fldChar w:fldCharType="end"/>
            </w:r>
          </w:hyperlink>
        </w:p>
        <w:p w14:paraId="793E888F" w14:textId="794B9F05" w:rsidR="00CB235E" w:rsidRDefault="00CB235E">
          <w:pPr>
            <w:pStyle w:val="TOC3"/>
            <w:tabs>
              <w:tab w:val="right" w:leader="dot" w:pos="9926"/>
            </w:tabs>
            <w:rPr>
              <w:b w:val="0"/>
              <w:noProof/>
              <w:color w:val="auto"/>
              <w:kern w:val="2"/>
              <w:sz w:val="24"/>
              <w:szCs w:val="24"/>
              <w14:ligatures w14:val="standardContextual"/>
            </w:rPr>
          </w:pPr>
          <w:hyperlink w:anchor="_Toc235985290" w:history="1">
            <w:r w:rsidRPr="006C4D21">
              <w:rPr>
                <w:rStyle w:val="Hyperlink"/>
                <w:noProof/>
              </w:rPr>
              <w:t>Azimuthal Equidistant (Hemisphere View)</w:t>
            </w:r>
            <w:r>
              <w:rPr>
                <w:noProof/>
                <w:webHidden/>
              </w:rPr>
              <w:tab/>
            </w:r>
            <w:r>
              <w:rPr>
                <w:noProof/>
                <w:webHidden/>
              </w:rPr>
              <w:fldChar w:fldCharType="begin"/>
            </w:r>
            <w:r>
              <w:rPr>
                <w:noProof/>
                <w:webHidden/>
              </w:rPr>
              <w:instrText xml:space="preserve"> PAGEREF _Toc235985290 \h </w:instrText>
            </w:r>
            <w:r>
              <w:rPr>
                <w:noProof/>
                <w:webHidden/>
              </w:rPr>
            </w:r>
            <w:r>
              <w:rPr>
                <w:noProof/>
                <w:webHidden/>
              </w:rPr>
              <w:fldChar w:fldCharType="separate"/>
            </w:r>
            <w:r>
              <w:rPr>
                <w:noProof/>
                <w:webHidden/>
              </w:rPr>
              <w:t>50</w:t>
            </w:r>
            <w:r>
              <w:rPr>
                <w:noProof/>
                <w:webHidden/>
              </w:rPr>
              <w:fldChar w:fldCharType="end"/>
            </w:r>
          </w:hyperlink>
        </w:p>
        <w:p w14:paraId="6F09D57A" w14:textId="284CCB39" w:rsidR="00CB235E" w:rsidRDefault="00CB235E">
          <w:pPr>
            <w:pStyle w:val="TOC3"/>
            <w:tabs>
              <w:tab w:val="right" w:leader="dot" w:pos="9926"/>
            </w:tabs>
            <w:rPr>
              <w:b w:val="0"/>
              <w:noProof/>
              <w:color w:val="auto"/>
              <w:kern w:val="2"/>
              <w:sz w:val="24"/>
              <w:szCs w:val="24"/>
              <w14:ligatures w14:val="standardContextual"/>
            </w:rPr>
          </w:pPr>
          <w:hyperlink w:anchor="_Toc235985291" w:history="1">
            <w:r w:rsidRPr="006C4D21">
              <w:rPr>
                <w:rStyle w:val="Hyperlink"/>
                <w:noProof/>
              </w:rPr>
              <w:t>Robinson Projection</w:t>
            </w:r>
            <w:r>
              <w:rPr>
                <w:noProof/>
                <w:webHidden/>
              </w:rPr>
              <w:tab/>
            </w:r>
            <w:r>
              <w:rPr>
                <w:noProof/>
                <w:webHidden/>
              </w:rPr>
              <w:fldChar w:fldCharType="begin"/>
            </w:r>
            <w:r>
              <w:rPr>
                <w:noProof/>
                <w:webHidden/>
              </w:rPr>
              <w:instrText xml:space="preserve"> PAGEREF _Toc235985291 \h </w:instrText>
            </w:r>
            <w:r>
              <w:rPr>
                <w:noProof/>
                <w:webHidden/>
              </w:rPr>
            </w:r>
            <w:r>
              <w:rPr>
                <w:noProof/>
                <w:webHidden/>
              </w:rPr>
              <w:fldChar w:fldCharType="separate"/>
            </w:r>
            <w:r>
              <w:rPr>
                <w:noProof/>
                <w:webHidden/>
              </w:rPr>
              <w:t>52</w:t>
            </w:r>
            <w:r>
              <w:rPr>
                <w:noProof/>
                <w:webHidden/>
              </w:rPr>
              <w:fldChar w:fldCharType="end"/>
            </w:r>
          </w:hyperlink>
        </w:p>
        <w:p w14:paraId="674F8927" w14:textId="69AD263F" w:rsidR="00CB235E" w:rsidRDefault="00CB235E">
          <w:pPr>
            <w:pStyle w:val="TOC3"/>
            <w:tabs>
              <w:tab w:val="right" w:leader="dot" w:pos="9926"/>
            </w:tabs>
            <w:rPr>
              <w:b w:val="0"/>
              <w:noProof/>
              <w:color w:val="auto"/>
              <w:kern w:val="2"/>
              <w:sz w:val="24"/>
              <w:szCs w:val="24"/>
              <w14:ligatures w14:val="standardContextual"/>
            </w:rPr>
          </w:pPr>
          <w:hyperlink w:anchor="_Toc235985292" w:history="1">
            <w:r w:rsidRPr="006C4D21">
              <w:rPr>
                <w:rStyle w:val="Hyperlink"/>
                <w:noProof/>
              </w:rPr>
              <w:t>Zoom levels</w:t>
            </w:r>
            <w:r>
              <w:rPr>
                <w:noProof/>
                <w:webHidden/>
              </w:rPr>
              <w:tab/>
            </w:r>
            <w:r>
              <w:rPr>
                <w:noProof/>
                <w:webHidden/>
              </w:rPr>
              <w:fldChar w:fldCharType="begin"/>
            </w:r>
            <w:r>
              <w:rPr>
                <w:noProof/>
                <w:webHidden/>
              </w:rPr>
              <w:instrText xml:space="preserve"> PAGEREF _Toc235985292 \h </w:instrText>
            </w:r>
            <w:r>
              <w:rPr>
                <w:noProof/>
                <w:webHidden/>
              </w:rPr>
            </w:r>
            <w:r>
              <w:rPr>
                <w:noProof/>
                <w:webHidden/>
              </w:rPr>
              <w:fldChar w:fldCharType="separate"/>
            </w:r>
            <w:r>
              <w:rPr>
                <w:noProof/>
                <w:webHidden/>
              </w:rPr>
              <w:t>54</w:t>
            </w:r>
            <w:r>
              <w:rPr>
                <w:noProof/>
                <w:webHidden/>
              </w:rPr>
              <w:fldChar w:fldCharType="end"/>
            </w:r>
          </w:hyperlink>
        </w:p>
        <w:p w14:paraId="714D834B" w14:textId="6AA5B913" w:rsidR="00CB235E" w:rsidRDefault="00CB235E">
          <w:pPr>
            <w:pStyle w:val="TOC3"/>
            <w:tabs>
              <w:tab w:val="right" w:leader="dot" w:pos="9926"/>
            </w:tabs>
            <w:rPr>
              <w:b w:val="0"/>
              <w:noProof/>
              <w:color w:val="auto"/>
              <w:kern w:val="2"/>
              <w:sz w:val="24"/>
              <w:szCs w:val="24"/>
              <w14:ligatures w14:val="standardContextual"/>
            </w:rPr>
          </w:pPr>
          <w:hyperlink w:anchor="_Toc235985293" w:history="1">
            <w:r w:rsidRPr="006C4D21">
              <w:rPr>
                <w:rStyle w:val="Hyperlink"/>
                <w:noProof/>
              </w:rPr>
              <w:t>Grid overlays</w:t>
            </w:r>
            <w:r>
              <w:rPr>
                <w:noProof/>
                <w:webHidden/>
              </w:rPr>
              <w:tab/>
            </w:r>
            <w:r>
              <w:rPr>
                <w:noProof/>
                <w:webHidden/>
              </w:rPr>
              <w:fldChar w:fldCharType="begin"/>
            </w:r>
            <w:r>
              <w:rPr>
                <w:noProof/>
                <w:webHidden/>
              </w:rPr>
              <w:instrText xml:space="preserve"> PAGEREF _Toc235985293 \h </w:instrText>
            </w:r>
            <w:r>
              <w:rPr>
                <w:noProof/>
                <w:webHidden/>
              </w:rPr>
            </w:r>
            <w:r>
              <w:rPr>
                <w:noProof/>
                <w:webHidden/>
              </w:rPr>
              <w:fldChar w:fldCharType="separate"/>
            </w:r>
            <w:r>
              <w:rPr>
                <w:noProof/>
                <w:webHidden/>
              </w:rPr>
              <w:t>54</w:t>
            </w:r>
            <w:r>
              <w:rPr>
                <w:noProof/>
                <w:webHidden/>
              </w:rPr>
              <w:fldChar w:fldCharType="end"/>
            </w:r>
          </w:hyperlink>
        </w:p>
        <w:p w14:paraId="45B2C430" w14:textId="64353094" w:rsidR="00CB235E" w:rsidRDefault="00CB235E">
          <w:pPr>
            <w:pStyle w:val="TOC2"/>
            <w:tabs>
              <w:tab w:val="right" w:leader="dot" w:pos="9926"/>
            </w:tabs>
            <w:rPr>
              <w:b w:val="0"/>
              <w:noProof/>
              <w:color w:val="auto"/>
              <w:kern w:val="2"/>
              <w:sz w:val="24"/>
              <w:szCs w:val="24"/>
              <w14:ligatures w14:val="standardContextual"/>
            </w:rPr>
          </w:pPr>
          <w:hyperlink w:anchor="_Toc235985294" w:history="1">
            <w:r w:rsidRPr="006C4D21">
              <w:rPr>
                <w:rStyle w:val="Hyperlink"/>
                <w:noProof/>
              </w:rPr>
              <w:t>Other Map Options</w:t>
            </w:r>
            <w:r>
              <w:rPr>
                <w:noProof/>
                <w:webHidden/>
              </w:rPr>
              <w:tab/>
            </w:r>
            <w:r>
              <w:rPr>
                <w:noProof/>
                <w:webHidden/>
              </w:rPr>
              <w:fldChar w:fldCharType="begin"/>
            </w:r>
            <w:r>
              <w:rPr>
                <w:noProof/>
                <w:webHidden/>
              </w:rPr>
              <w:instrText xml:space="preserve"> PAGEREF _Toc235985294 \h </w:instrText>
            </w:r>
            <w:r>
              <w:rPr>
                <w:noProof/>
                <w:webHidden/>
              </w:rPr>
            </w:r>
            <w:r>
              <w:rPr>
                <w:noProof/>
                <w:webHidden/>
              </w:rPr>
              <w:fldChar w:fldCharType="separate"/>
            </w:r>
            <w:r>
              <w:rPr>
                <w:noProof/>
                <w:webHidden/>
              </w:rPr>
              <w:t>56</w:t>
            </w:r>
            <w:r>
              <w:rPr>
                <w:noProof/>
                <w:webHidden/>
              </w:rPr>
              <w:fldChar w:fldCharType="end"/>
            </w:r>
          </w:hyperlink>
        </w:p>
        <w:p w14:paraId="761D4DA9" w14:textId="6D05FC60" w:rsidR="00CB235E" w:rsidRDefault="00CB235E">
          <w:pPr>
            <w:pStyle w:val="TOC3"/>
            <w:tabs>
              <w:tab w:val="right" w:leader="dot" w:pos="9926"/>
            </w:tabs>
            <w:rPr>
              <w:b w:val="0"/>
              <w:noProof/>
              <w:color w:val="auto"/>
              <w:kern w:val="2"/>
              <w:sz w:val="24"/>
              <w:szCs w:val="24"/>
              <w14:ligatures w14:val="standardContextual"/>
            </w:rPr>
          </w:pPr>
          <w:hyperlink w:anchor="_Toc235985295" w:history="1">
            <w:r w:rsidRPr="006C4D21">
              <w:rPr>
                <w:rStyle w:val="Hyperlink"/>
                <w:noProof/>
              </w:rPr>
              <w:t>DRAP</w:t>
            </w:r>
            <w:r>
              <w:rPr>
                <w:noProof/>
                <w:webHidden/>
              </w:rPr>
              <w:tab/>
            </w:r>
            <w:r>
              <w:rPr>
                <w:noProof/>
                <w:webHidden/>
              </w:rPr>
              <w:fldChar w:fldCharType="begin"/>
            </w:r>
            <w:r>
              <w:rPr>
                <w:noProof/>
                <w:webHidden/>
              </w:rPr>
              <w:instrText xml:space="preserve"> PAGEREF _Toc235985295 \h </w:instrText>
            </w:r>
            <w:r>
              <w:rPr>
                <w:noProof/>
                <w:webHidden/>
              </w:rPr>
            </w:r>
            <w:r>
              <w:rPr>
                <w:noProof/>
                <w:webHidden/>
              </w:rPr>
              <w:fldChar w:fldCharType="separate"/>
            </w:r>
            <w:r>
              <w:rPr>
                <w:noProof/>
                <w:webHidden/>
              </w:rPr>
              <w:t>56</w:t>
            </w:r>
            <w:r>
              <w:rPr>
                <w:noProof/>
                <w:webHidden/>
              </w:rPr>
              <w:fldChar w:fldCharType="end"/>
            </w:r>
          </w:hyperlink>
        </w:p>
        <w:p w14:paraId="5D393FA2" w14:textId="08BC5A55" w:rsidR="00CB235E" w:rsidRDefault="00CB235E">
          <w:pPr>
            <w:pStyle w:val="TOC3"/>
            <w:tabs>
              <w:tab w:val="right" w:leader="dot" w:pos="9926"/>
            </w:tabs>
            <w:rPr>
              <w:b w:val="0"/>
              <w:noProof/>
              <w:color w:val="auto"/>
              <w:kern w:val="2"/>
              <w:sz w:val="24"/>
              <w:szCs w:val="24"/>
              <w14:ligatures w14:val="standardContextual"/>
            </w:rPr>
          </w:pPr>
          <w:hyperlink w:anchor="_Toc235985296" w:history="1">
            <w:r w:rsidRPr="006C4D21">
              <w:rPr>
                <w:rStyle w:val="Hyperlink"/>
                <w:noProof/>
              </w:rPr>
              <w:t>MUF-VCAP</w:t>
            </w:r>
            <w:r>
              <w:rPr>
                <w:noProof/>
                <w:webHidden/>
              </w:rPr>
              <w:tab/>
            </w:r>
            <w:r>
              <w:rPr>
                <w:noProof/>
                <w:webHidden/>
              </w:rPr>
              <w:fldChar w:fldCharType="begin"/>
            </w:r>
            <w:r>
              <w:rPr>
                <w:noProof/>
                <w:webHidden/>
              </w:rPr>
              <w:instrText xml:space="preserve"> PAGEREF _Toc235985296 \h </w:instrText>
            </w:r>
            <w:r>
              <w:rPr>
                <w:noProof/>
                <w:webHidden/>
              </w:rPr>
            </w:r>
            <w:r>
              <w:rPr>
                <w:noProof/>
                <w:webHidden/>
              </w:rPr>
              <w:fldChar w:fldCharType="separate"/>
            </w:r>
            <w:r>
              <w:rPr>
                <w:noProof/>
                <w:webHidden/>
              </w:rPr>
              <w:t>57</w:t>
            </w:r>
            <w:r>
              <w:rPr>
                <w:noProof/>
                <w:webHidden/>
              </w:rPr>
              <w:fldChar w:fldCharType="end"/>
            </w:r>
          </w:hyperlink>
        </w:p>
        <w:p w14:paraId="784B11C6" w14:textId="4BF35BB8" w:rsidR="00CB235E" w:rsidRDefault="00CB235E">
          <w:pPr>
            <w:pStyle w:val="TOC3"/>
            <w:tabs>
              <w:tab w:val="right" w:leader="dot" w:pos="9926"/>
            </w:tabs>
            <w:rPr>
              <w:b w:val="0"/>
              <w:noProof/>
              <w:color w:val="auto"/>
              <w:kern w:val="2"/>
              <w:sz w:val="24"/>
              <w:szCs w:val="24"/>
              <w14:ligatures w14:val="standardContextual"/>
            </w:rPr>
          </w:pPr>
          <w:hyperlink w:anchor="_Toc235985297" w:history="1">
            <w:r w:rsidRPr="006C4D21">
              <w:rPr>
                <w:rStyle w:val="Hyperlink"/>
                <w:noProof/>
              </w:rPr>
              <w:t>MUF-RT</w:t>
            </w:r>
            <w:r>
              <w:rPr>
                <w:noProof/>
                <w:webHidden/>
              </w:rPr>
              <w:tab/>
            </w:r>
            <w:r>
              <w:rPr>
                <w:noProof/>
                <w:webHidden/>
              </w:rPr>
              <w:fldChar w:fldCharType="begin"/>
            </w:r>
            <w:r>
              <w:rPr>
                <w:noProof/>
                <w:webHidden/>
              </w:rPr>
              <w:instrText xml:space="preserve"> PAGEREF _Toc235985297 \h </w:instrText>
            </w:r>
            <w:r>
              <w:rPr>
                <w:noProof/>
                <w:webHidden/>
              </w:rPr>
            </w:r>
            <w:r>
              <w:rPr>
                <w:noProof/>
                <w:webHidden/>
              </w:rPr>
              <w:fldChar w:fldCharType="separate"/>
            </w:r>
            <w:r>
              <w:rPr>
                <w:noProof/>
                <w:webHidden/>
              </w:rPr>
              <w:t>58</w:t>
            </w:r>
            <w:r>
              <w:rPr>
                <w:noProof/>
                <w:webHidden/>
              </w:rPr>
              <w:fldChar w:fldCharType="end"/>
            </w:r>
          </w:hyperlink>
        </w:p>
        <w:p w14:paraId="72F5D6A8" w14:textId="2B420D30" w:rsidR="00CB235E" w:rsidRDefault="00CB235E">
          <w:pPr>
            <w:pStyle w:val="TOC3"/>
            <w:tabs>
              <w:tab w:val="right" w:leader="dot" w:pos="9926"/>
            </w:tabs>
            <w:rPr>
              <w:b w:val="0"/>
              <w:noProof/>
              <w:color w:val="auto"/>
              <w:kern w:val="2"/>
              <w:sz w:val="24"/>
              <w:szCs w:val="24"/>
              <w14:ligatures w14:val="standardContextual"/>
            </w:rPr>
          </w:pPr>
          <w:hyperlink w:anchor="_Toc235985298" w:history="1">
            <w:r w:rsidRPr="006C4D21">
              <w:rPr>
                <w:rStyle w:val="Hyperlink"/>
                <w:noProof/>
              </w:rPr>
              <w:t>Aurora</w:t>
            </w:r>
            <w:r>
              <w:rPr>
                <w:noProof/>
                <w:webHidden/>
              </w:rPr>
              <w:tab/>
            </w:r>
            <w:r>
              <w:rPr>
                <w:noProof/>
                <w:webHidden/>
              </w:rPr>
              <w:fldChar w:fldCharType="begin"/>
            </w:r>
            <w:r>
              <w:rPr>
                <w:noProof/>
                <w:webHidden/>
              </w:rPr>
              <w:instrText xml:space="preserve"> PAGEREF _Toc235985298 \h </w:instrText>
            </w:r>
            <w:r>
              <w:rPr>
                <w:noProof/>
                <w:webHidden/>
              </w:rPr>
            </w:r>
            <w:r>
              <w:rPr>
                <w:noProof/>
                <w:webHidden/>
              </w:rPr>
              <w:fldChar w:fldCharType="separate"/>
            </w:r>
            <w:r>
              <w:rPr>
                <w:noProof/>
                <w:webHidden/>
              </w:rPr>
              <w:t>59</w:t>
            </w:r>
            <w:r>
              <w:rPr>
                <w:noProof/>
                <w:webHidden/>
              </w:rPr>
              <w:fldChar w:fldCharType="end"/>
            </w:r>
          </w:hyperlink>
        </w:p>
        <w:p w14:paraId="5C38E371" w14:textId="5383027F" w:rsidR="00CB235E" w:rsidRDefault="00CB235E">
          <w:pPr>
            <w:pStyle w:val="TOC3"/>
            <w:tabs>
              <w:tab w:val="right" w:leader="dot" w:pos="9926"/>
            </w:tabs>
            <w:rPr>
              <w:b w:val="0"/>
              <w:noProof/>
              <w:color w:val="auto"/>
              <w:kern w:val="2"/>
              <w:sz w:val="24"/>
              <w:szCs w:val="24"/>
              <w14:ligatures w14:val="standardContextual"/>
            </w:rPr>
          </w:pPr>
          <w:hyperlink w:anchor="_Toc235985299" w:history="1">
            <w:r w:rsidRPr="006C4D21">
              <w:rPr>
                <w:rStyle w:val="Hyperlink"/>
                <w:noProof/>
              </w:rPr>
              <w:t>Weather</w:t>
            </w:r>
            <w:r>
              <w:rPr>
                <w:noProof/>
                <w:webHidden/>
              </w:rPr>
              <w:tab/>
            </w:r>
            <w:r>
              <w:rPr>
                <w:noProof/>
                <w:webHidden/>
              </w:rPr>
              <w:fldChar w:fldCharType="begin"/>
            </w:r>
            <w:r>
              <w:rPr>
                <w:noProof/>
                <w:webHidden/>
              </w:rPr>
              <w:instrText xml:space="preserve"> PAGEREF _Toc235985299 \h </w:instrText>
            </w:r>
            <w:r>
              <w:rPr>
                <w:noProof/>
                <w:webHidden/>
              </w:rPr>
            </w:r>
            <w:r>
              <w:rPr>
                <w:noProof/>
                <w:webHidden/>
              </w:rPr>
              <w:fldChar w:fldCharType="separate"/>
            </w:r>
            <w:r>
              <w:rPr>
                <w:noProof/>
                <w:webHidden/>
              </w:rPr>
              <w:t>61</w:t>
            </w:r>
            <w:r>
              <w:rPr>
                <w:noProof/>
                <w:webHidden/>
              </w:rPr>
              <w:fldChar w:fldCharType="end"/>
            </w:r>
          </w:hyperlink>
        </w:p>
        <w:p w14:paraId="0D7A3BFF" w14:textId="7B975F90" w:rsidR="00CB235E" w:rsidRDefault="00CB235E">
          <w:pPr>
            <w:pStyle w:val="TOC3"/>
            <w:tabs>
              <w:tab w:val="right" w:leader="dot" w:pos="9926"/>
            </w:tabs>
            <w:rPr>
              <w:b w:val="0"/>
              <w:noProof/>
              <w:color w:val="auto"/>
              <w:kern w:val="2"/>
              <w:sz w:val="24"/>
              <w:szCs w:val="24"/>
              <w14:ligatures w14:val="standardContextual"/>
            </w:rPr>
          </w:pPr>
          <w:hyperlink w:anchor="_Toc235985300" w:history="1">
            <w:r w:rsidRPr="006C4D21">
              <w:rPr>
                <w:rStyle w:val="Hyperlink"/>
                <w:noProof/>
              </w:rPr>
              <w:t>Clouds</w:t>
            </w:r>
            <w:r>
              <w:rPr>
                <w:noProof/>
                <w:webHidden/>
              </w:rPr>
              <w:tab/>
            </w:r>
            <w:r>
              <w:rPr>
                <w:noProof/>
                <w:webHidden/>
              </w:rPr>
              <w:fldChar w:fldCharType="begin"/>
            </w:r>
            <w:r>
              <w:rPr>
                <w:noProof/>
                <w:webHidden/>
              </w:rPr>
              <w:instrText xml:space="preserve"> PAGEREF _Toc235985300 \h </w:instrText>
            </w:r>
            <w:r>
              <w:rPr>
                <w:noProof/>
                <w:webHidden/>
              </w:rPr>
            </w:r>
            <w:r>
              <w:rPr>
                <w:noProof/>
                <w:webHidden/>
              </w:rPr>
              <w:fldChar w:fldCharType="separate"/>
            </w:r>
            <w:r>
              <w:rPr>
                <w:noProof/>
                <w:webHidden/>
              </w:rPr>
              <w:t>64</w:t>
            </w:r>
            <w:r>
              <w:rPr>
                <w:noProof/>
                <w:webHidden/>
              </w:rPr>
              <w:fldChar w:fldCharType="end"/>
            </w:r>
          </w:hyperlink>
        </w:p>
        <w:p w14:paraId="255C663A" w14:textId="454E8D25" w:rsidR="00CB235E" w:rsidRDefault="00CB235E">
          <w:pPr>
            <w:pStyle w:val="TOC3"/>
            <w:tabs>
              <w:tab w:val="right" w:leader="dot" w:pos="9926"/>
            </w:tabs>
            <w:rPr>
              <w:b w:val="0"/>
              <w:noProof/>
              <w:color w:val="auto"/>
              <w:kern w:val="2"/>
              <w:sz w:val="24"/>
              <w:szCs w:val="24"/>
              <w14:ligatures w14:val="standardContextual"/>
            </w:rPr>
          </w:pPr>
          <w:hyperlink w:anchor="_Toc235985301" w:history="1">
            <w:r w:rsidRPr="006C4D21">
              <w:rPr>
                <w:rStyle w:val="Hyperlink"/>
                <w:noProof/>
              </w:rPr>
              <w:t>REL (Reliability)</w:t>
            </w:r>
            <w:r>
              <w:rPr>
                <w:noProof/>
                <w:webHidden/>
              </w:rPr>
              <w:tab/>
            </w:r>
            <w:r>
              <w:rPr>
                <w:noProof/>
                <w:webHidden/>
              </w:rPr>
              <w:fldChar w:fldCharType="begin"/>
            </w:r>
            <w:r>
              <w:rPr>
                <w:noProof/>
                <w:webHidden/>
              </w:rPr>
              <w:instrText xml:space="preserve"> PAGEREF _Toc235985301 \h </w:instrText>
            </w:r>
            <w:r>
              <w:rPr>
                <w:noProof/>
                <w:webHidden/>
              </w:rPr>
            </w:r>
            <w:r>
              <w:rPr>
                <w:noProof/>
                <w:webHidden/>
              </w:rPr>
              <w:fldChar w:fldCharType="separate"/>
            </w:r>
            <w:r>
              <w:rPr>
                <w:noProof/>
                <w:webHidden/>
              </w:rPr>
              <w:t>65</w:t>
            </w:r>
            <w:r>
              <w:rPr>
                <w:noProof/>
                <w:webHidden/>
              </w:rPr>
              <w:fldChar w:fldCharType="end"/>
            </w:r>
          </w:hyperlink>
        </w:p>
        <w:p w14:paraId="64CA8893" w14:textId="47A100CB" w:rsidR="00CB235E" w:rsidRDefault="00CB235E">
          <w:pPr>
            <w:pStyle w:val="TOC3"/>
            <w:tabs>
              <w:tab w:val="right" w:leader="dot" w:pos="9926"/>
            </w:tabs>
            <w:rPr>
              <w:b w:val="0"/>
              <w:noProof/>
              <w:color w:val="auto"/>
              <w:kern w:val="2"/>
              <w:sz w:val="24"/>
              <w:szCs w:val="24"/>
              <w14:ligatures w14:val="standardContextual"/>
            </w:rPr>
          </w:pPr>
          <w:hyperlink w:anchor="_Toc235985302" w:history="1">
            <w:r w:rsidRPr="006C4D21">
              <w:rPr>
                <w:rStyle w:val="Hyperlink"/>
                <w:noProof/>
              </w:rPr>
              <w:t>TOA (takeoff angle)</w:t>
            </w:r>
            <w:r>
              <w:rPr>
                <w:noProof/>
                <w:webHidden/>
              </w:rPr>
              <w:tab/>
            </w:r>
            <w:r>
              <w:rPr>
                <w:noProof/>
                <w:webHidden/>
              </w:rPr>
              <w:fldChar w:fldCharType="begin"/>
            </w:r>
            <w:r>
              <w:rPr>
                <w:noProof/>
                <w:webHidden/>
              </w:rPr>
              <w:instrText xml:space="preserve"> PAGEREF _Toc235985302 \h </w:instrText>
            </w:r>
            <w:r>
              <w:rPr>
                <w:noProof/>
                <w:webHidden/>
              </w:rPr>
            </w:r>
            <w:r>
              <w:rPr>
                <w:noProof/>
                <w:webHidden/>
              </w:rPr>
              <w:fldChar w:fldCharType="separate"/>
            </w:r>
            <w:r>
              <w:rPr>
                <w:noProof/>
                <w:webHidden/>
              </w:rPr>
              <w:t>66</w:t>
            </w:r>
            <w:r>
              <w:rPr>
                <w:noProof/>
                <w:webHidden/>
              </w:rPr>
              <w:fldChar w:fldCharType="end"/>
            </w:r>
          </w:hyperlink>
        </w:p>
        <w:p w14:paraId="48E65082" w14:textId="0145D460" w:rsidR="00CB235E" w:rsidRDefault="00CB235E">
          <w:pPr>
            <w:pStyle w:val="TOC3"/>
            <w:tabs>
              <w:tab w:val="right" w:leader="dot" w:pos="9926"/>
            </w:tabs>
            <w:rPr>
              <w:b w:val="0"/>
              <w:noProof/>
              <w:color w:val="auto"/>
              <w:kern w:val="2"/>
              <w:sz w:val="24"/>
              <w:szCs w:val="24"/>
              <w14:ligatures w14:val="standardContextual"/>
            </w:rPr>
          </w:pPr>
          <w:hyperlink w:anchor="_Toc235985303" w:history="1">
            <w:r w:rsidRPr="006C4D21">
              <w:rPr>
                <w:rStyle w:val="Hyperlink"/>
                <w:noProof/>
              </w:rPr>
              <w:t>RSS Banner</w:t>
            </w:r>
            <w:r>
              <w:rPr>
                <w:noProof/>
                <w:webHidden/>
              </w:rPr>
              <w:tab/>
            </w:r>
            <w:r>
              <w:rPr>
                <w:noProof/>
                <w:webHidden/>
              </w:rPr>
              <w:fldChar w:fldCharType="begin"/>
            </w:r>
            <w:r>
              <w:rPr>
                <w:noProof/>
                <w:webHidden/>
              </w:rPr>
              <w:instrText xml:space="preserve"> PAGEREF _Toc235985303 \h </w:instrText>
            </w:r>
            <w:r>
              <w:rPr>
                <w:noProof/>
                <w:webHidden/>
              </w:rPr>
            </w:r>
            <w:r>
              <w:rPr>
                <w:noProof/>
                <w:webHidden/>
              </w:rPr>
              <w:fldChar w:fldCharType="separate"/>
            </w:r>
            <w:r>
              <w:rPr>
                <w:noProof/>
                <w:webHidden/>
              </w:rPr>
              <w:t>67</w:t>
            </w:r>
            <w:r>
              <w:rPr>
                <w:noProof/>
                <w:webHidden/>
              </w:rPr>
              <w:fldChar w:fldCharType="end"/>
            </w:r>
          </w:hyperlink>
        </w:p>
        <w:p w14:paraId="46AB74A7" w14:textId="30BB1552" w:rsidR="00CB235E" w:rsidRDefault="00CB235E">
          <w:pPr>
            <w:pStyle w:val="TOC3"/>
            <w:tabs>
              <w:tab w:val="right" w:leader="dot" w:pos="9926"/>
            </w:tabs>
            <w:rPr>
              <w:b w:val="0"/>
              <w:noProof/>
              <w:color w:val="auto"/>
              <w:kern w:val="2"/>
              <w:sz w:val="24"/>
              <w:szCs w:val="24"/>
              <w14:ligatures w14:val="standardContextual"/>
            </w:rPr>
          </w:pPr>
          <w:hyperlink w:anchor="_Toc235985304" w:history="1">
            <w:r w:rsidRPr="006C4D21">
              <w:rPr>
                <w:rStyle w:val="Hyperlink"/>
                <w:noProof/>
              </w:rPr>
              <w:t>Night</w:t>
            </w:r>
            <w:r>
              <w:rPr>
                <w:noProof/>
                <w:webHidden/>
              </w:rPr>
              <w:tab/>
            </w:r>
            <w:r>
              <w:rPr>
                <w:noProof/>
                <w:webHidden/>
              </w:rPr>
              <w:fldChar w:fldCharType="begin"/>
            </w:r>
            <w:r>
              <w:rPr>
                <w:noProof/>
                <w:webHidden/>
              </w:rPr>
              <w:instrText xml:space="preserve"> PAGEREF _Toc235985304 \h </w:instrText>
            </w:r>
            <w:r>
              <w:rPr>
                <w:noProof/>
                <w:webHidden/>
              </w:rPr>
            </w:r>
            <w:r>
              <w:rPr>
                <w:noProof/>
                <w:webHidden/>
              </w:rPr>
              <w:fldChar w:fldCharType="separate"/>
            </w:r>
            <w:r>
              <w:rPr>
                <w:noProof/>
                <w:webHidden/>
              </w:rPr>
              <w:t>67</w:t>
            </w:r>
            <w:r>
              <w:rPr>
                <w:noProof/>
                <w:webHidden/>
              </w:rPr>
              <w:fldChar w:fldCharType="end"/>
            </w:r>
          </w:hyperlink>
        </w:p>
        <w:p w14:paraId="3AA6F3F3" w14:textId="3916FA98" w:rsidR="00CB235E" w:rsidRDefault="00CB235E">
          <w:pPr>
            <w:pStyle w:val="TOC3"/>
            <w:tabs>
              <w:tab w:val="right" w:leader="dot" w:pos="9926"/>
            </w:tabs>
            <w:rPr>
              <w:b w:val="0"/>
              <w:noProof/>
              <w:color w:val="auto"/>
              <w:kern w:val="2"/>
              <w:sz w:val="24"/>
              <w:szCs w:val="24"/>
              <w14:ligatures w14:val="standardContextual"/>
            </w:rPr>
          </w:pPr>
          <w:hyperlink w:anchor="_Toc235985305" w:history="1">
            <w:r w:rsidRPr="006C4D21">
              <w:rPr>
                <w:rStyle w:val="Hyperlink"/>
                <w:noProof/>
              </w:rPr>
              <w:t>Cities</w:t>
            </w:r>
            <w:r>
              <w:rPr>
                <w:noProof/>
                <w:webHidden/>
              </w:rPr>
              <w:tab/>
            </w:r>
            <w:r>
              <w:rPr>
                <w:noProof/>
                <w:webHidden/>
              </w:rPr>
              <w:fldChar w:fldCharType="begin"/>
            </w:r>
            <w:r>
              <w:rPr>
                <w:noProof/>
                <w:webHidden/>
              </w:rPr>
              <w:instrText xml:space="preserve"> PAGEREF _Toc235985305 \h </w:instrText>
            </w:r>
            <w:r>
              <w:rPr>
                <w:noProof/>
                <w:webHidden/>
              </w:rPr>
            </w:r>
            <w:r>
              <w:rPr>
                <w:noProof/>
                <w:webHidden/>
              </w:rPr>
              <w:fldChar w:fldCharType="separate"/>
            </w:r>
            <w:r>
              <w:rPr>
                <w:noProof/>
                <w:webHidden/>
              </w:rPr>
              <w:t>67</w:t>
            </w:r>
            <w:r>
              <w:rPr>
                <w:noProof/>
                <w:webHidden/>
              </w:rPr>
              <w:fldChar w:fldCharType="end"/>
            </w:r>
          </w:hyperlink>
        </w:p>
        <w:p w14:paraId="31E97D7B" w14:textId="10495AB6" w:rsidR="00CB235E" w:rsidRDefault="00CB235E">
          <w:pPr>
            <w:pStyle w:val="TOC3"/>
            <w:tabs>
              <w:tab w:val="right" w:leader="dot" w:pos="9926"/>
            </w:tabs>
            <w:rPr>
              <w:b w:val="0"/>
              <w:noProof/>
              <w:color w:val="auto"/>
              <w:kern w:val="2"/>
              <w:sz w:val="24"/>
              <w:szCs w:val="24"/>
              <w14:ligatures w14:val="standardContextual"/>
            </w:rPr>
          </w:pPr>
          <w:hyperlink w:anchor="_Toc235985306" w:history="1">
            <w:r w:rsidRPr="006C4D21">
              <w:rPr>
                <w:rStyle w:val="Hyperlink"/>
                <w:noProof/>
              </w:rPr>
              <w:t>Lightning</w:t>
            </w:r>
            <w:r>
              <w:rPr>
                <w:noProof/>
                <w:webHidden/>
              </w:rPr>
              <w:tab/>
            </w:r>
            <w:r>
              <w:rPr>
                <w:noProof/>
                <w:webHidden/>
              </w:rPr>
              <w:fldChar w:fldCharType="begin"/>
            </w:r>
            <w:r>
              <w:rPr>
                <w:noProof/>
                <w:webHidden/>
              </w:rPr>
              <w:instrText xml:space="preserve"> PAGEREF _Toc235985306 \h </w:instrText>
            </w:r>
            <w:r>
              <w:rPr>
                <w:noProof/>
                <w:webHidden/>
              </w:rPr>
            </w:r>
            <w:r>
              <w:rPr>
                <w:noProof/>
                <w:webHidden/>
              </w:rPr>
              <w:fldChar w:fldCharType="separate"/>
            </w:r>
            <w:r>
              <w:rPr>
                <w:noProof/>
                <w:webHidden/>
              </w:rPr>
              <w:t>67</w:t>
            </w:r>
            <w:r>
              <w:rPr>
                <w:noProof/>
                <w:webHidden/>
              </w:rPr>
              <w:fldChar w:fldCharType="end"/>
            </w:r>
          </w:hyperlink>
        </w:p>
        <w:p w14:paraId="657FA71B" w14:textId="7F71EED6" w:rsidR="00CB235E" w:rsidRDefault="00CB235E">
          <w:pPr>
            <w:pStyle w:val="TOC3"/>
            <w:tabs>
              <w:tab w:val="right" w:leader="dot" w:pos="9926"/>
            </w:tabs>
            <w:rPr>
              <w:b w:val="0"/>
              <w:noProof/>
              <w:color w:val="auto"/>
              <w:kern w:val="2"/>
              <w:sz w:val="24"/>
              <w:szCs w:val="24"/>
              <w14:ligatures w14:val="standardContextual"/>
            </w:rPr>
          </w:pPr>
          <w:hyperlink w:anchor="_Toc235985307" w:history="1">
            <w:r w:rsidRPr="006C4D21">
              <w:rPr>
                <w:rStyle w:val="Hyperlink"/>
                <w:noProof/>
              </w:rPr>
              <w:t>Pop up panels in maps.</w:t>
            </w:r>
            <w:r>
              <w:rPr>
                <w:noProof/>
                <w:webHidden/>
              </w:rPr>
              <w:tab/>
            </w:r>
            <w:r>
              <w:rPr>
                <w:noProof/>
                <w:webHidden/>
              </w:rPr>
              <w:fldChar w:fldCharType="begin"/>
            </w:r>
            <w:r>
              <w:rPr>
                <w:noProof/>
                <w:webHidden/>
              </w:rPr>
              <w:instrText xml:space="preserve"> PAGEREF _Toc235985307 \h </w:instrText>
            </w:r>
            <w:r>
              <w:rPr>
                <w:noProof/>
                <w:webHidden/>
              </w:rPr>
            </w:r>
            <w:r>
              <w:rPr>
                <w:noProof/>
                <w:webHidden/>
              </w:rPr>
              <w:fldChar w:fldCharType="separate"/>
            </w:r>
            <w:r>
              <w:rPr>
                <w:noProof/>
                <w:webHidden/>
              </w:rPr>
              <w:t>67</w:t>
            </w:r>
            <w:r>
              <w:rPr>
                <w:noProof/>
                <w:webHidden/>
              </w:rPr>
              <w:fldChar w:fldCharType="end"/>
            </w:r>
          </w:hyperlink>
        </w:p>
        <w:p w14:paraId="6D3AA553" w14:textId="673243D6" w:rsidR="00CB235E" w:rsidRDefault="00CB235E">
          <w:pPr>
            <w:pStyle w:val="TOC1"/>
            <w:tabs>
              <w:tab w:val="right" w:leader="dot" w:pos="9926"/>
            </w:tabs>
            <w:rPr>
              <w:b w:val="0"/>
              <w:noProof/>
              <w:color w:val="auto"/>
              <w:kern w:val="2"/>
              <w:sz w:val="24"/>
              <w:szCs w:val="24"/>
              <w14:ligatures w14:val="standardContextual"/>
            </w:rPr>
          </w:pPr>
          <w:hyperlink w:anchor="_Toc235985308" w:history="1">
            <w:r w:rsidRPr="006C4D21">
              <w:rPr>
                <w:rStyle w:val="Hyperlink"/>
                <w:noProof/>
              </w:rPr>
              <w:t>Satellite Information</w:t>
            </w:r>
            <w:r>
              <w:rPr>
                <w:noProof/>
                <w:webHidden/>
              </w:rPr>
              <w:tab/>
            </w:r>
            <w:r>
              <w:rPr>
                <w:noProof/>
                <w:webHidden/>
              </w:rPr>
              <w:fldChar w:fldCharType="begin"/>
            </w:r>
            <w:r>
              <w:rPr>
                <w:noProof/>
                <w:webHidden/>
              </w:rPr>
              <w:instrText xml:space="preserve"> PAGEREF _Toc235985308 \h </w:instrText>
            </w:r>
            <w:r>
              <w:rPr>
                <w:noProof/>
                <w:webHidden/>
              </w:rPr>
            </w:r>
            <w:r>
              <w:rPr>
                <w:noProof/>
                <w:webHidden/>
              </w:rPr>
              <w:fldChar w:fldCharType="separate"/>
            </w:r>
            <w:r>
              <w:rPr>
                <w:noProof/>
                <w:webHidden/>
              </w:rPr>
              <w:t>69</w:t>
            </w:r>
            <w:r>
              <w:rPr>
                <w:noProof/>
                <w:webHidden/>
              </w:rPr>
              <w:fldChar w:fldCharType="end"/>
            </w:r>
          </w:hyperlink>
        </w:p>
        <w:p w14:paraId="7DE55E47" w14:textId="46802611" w:rsidR="00CB235E" w:rsidRDefault="00CB235E">
          <w:pPr>
            <w:pStyle w:val="TOC3"/>
            <w:tabs>
              <w:tab w:val="right" w:leader="dot" w:pos="9926"/>
            </w:tabs>
            <w:rPr>
              <w:b w:val="0"/>
              <w:noProof/>
              <w:color w:val="auto"/>
              <w:kern w:val="2"/>
              <w:sz w:val="24"/>
              <w:szCs w:val="24"/>
              <w14:ligatures w14:val="standardContextual"/>
            </w:rPr>
          </w:pPr>
          <w:hyperlink w:anchor="_Toc235985309" w:history="1">
            <w:r w:rsidRPr="006C4D21">
              <w:rPr>
                <w:rStyle w:val="Hyperlink"/>
                <w:noProof/>
              </w:rPr>
              <w:t>Choose satellites/Show DX info here</w:t>
            </w:r>
            <w:r>
              <w:rPr>
                <w:noProof/>
                <w:webHidden/>
              </w:rPr>
              <w:tab/>
            </w:r>
            <w:r>
              <w:rPr>
                <w:noProof/>
                <w:webHidden/>
              </w:rPr>
              <w:fldChar w:fldCharType="begin"/>
            </w:r>
            <w:r>
              <w:rPr>
                <w:noProof/>
                <w:webHidden/>
              </w:rPr>
              <w:instrText xml:space="preserve"> PAGEREF _Toc235985309 \h </w:instrText>
            </w:r>
            <w:r>
              <w:rPr>
                <w:noProof/>
                <w:webHidden/>
              </w:rPr>
            </w:r>
            <w:r>
              <w:rPr>
                <w:noProof/>
                <w:webHidden/>
              </w:rPr>
              <w:fldChar w:fldCharType="separate"/>
            </w:r>
            <w:r>
              <w:rPr>
                <w:noProof/>
                <w:webHidden/>
              </w:rPr>
              <w:t>70</w:t>
            </w:r>
            <w:r>
              <w:rPr>
                <w:noProof/>
                <w:webHidden/>
              </w:rPr>
              <w:fldChar w:fldCharType="end"/>
            </w:r>
          </w:hyperlink>
        </w:p>
        <w:p w14:paraId="635ED72E" w14:textId="073948DD" w:rsidR="00CB235E" w:rsidRDefault="00CB235E">
          <w:pPr>
            <w:pStyle w:val="TOC3"/>
            <w:tabs>
              <w:tab w:val="right" w:leader="dot" w:pos="9926"/>
            </w:tabs>
            <w:rPr>
              <w:b w:val="0"/>
              <w:noProof/>
              <w:color w:val="auto"/>
              <w:kern w:val="2"/>
              <w:sz w:val="24"/>
              <w:szCs w:val="24"/>
              <w14:ligatures w14:val="standardContextual"/>
            </w:rPr>
          </w:pPr>
          <w:hyperlink w:anchor="_Toc235985310" w:history="1">
            <w:r w:rsidRPr="006C4D21">
              <w:rPr>
                <w:rStyle w:val="Hyperlink"/>
                <w:noProof/>
              </w:rPr>
              <w:t>Show pass here</w:t>
            </w:r>
            <w:r>
              <w:rPr>
                <w:noProof/>
                <w:webHidden/>
              </w:rPr>
              <w:tab/>
            </w:r>
            <w:r>
              <w:rPr>
                <w:noProof/>
                <w:webHidden/>
              </w:rPr>
              <w:fldChar w:fldCharType="begin"/>
            </w:r>
            <w:r>
              <w:rPr>
                <w:noProof/>
                <w:webHidden/>
              </w:rPr>
              <w:instrText xml:space="preserve"> PAGEREF _Toc235985310 \h </w:instrText>
            </w:r>
            <w:r>
              <w:rPr>
                <w:noProof/>
                <w:webHidden/>
              </w:rPr>
            </w:r>
            <w:r>
              <w:rPr>
                <w:noProof/>
                <w:webHidden/>
              </w:rPr>
              <w:fldChar w:fldCharType="separate"/>
            </w:r>
            <w:r>
              <w:rPr>
                <w:noProof/>
                <w:webHidden/>
              </w:rPr>
              <w:t>70</w:t>
            </w:r>
            <w:r>
              <w:rPr>
                <w:noProof/>
                <w:webHidden/>
              </w:rPr>
              <w:fldChar w:fldCharType="end"/>
            </w:r>
          </w:hyperlink>
        </w:p>
        <w:p w14:paraId="4871F69F" w14:textId="78100753" w:rsidR="00CB235E" w:rsidRDefault="00CB235E">
          <w:pPr>
            <w:pStyle w:val="TOC3"/>
            <w:tabs>
              <w:tab w:val="right" w:leader="dot" w:pos="9926"/>
            </w:tabs>
            <w:rPr>
              <w:b w:val="0"/>
              <w:noProof/>
              <w:color w:val="auto"/>
              <w:kern w:val="2"/>
              <w:sz w:val="24"/>
              <w:szCs w:val="24"/>
              <w14:ligatures w14:val="standardContextual"/>
            </w:rPr>
          </w:pPr>
          <w:hyperlink w:anchor="_Toc235985311" w:history="1">
            <w:r w:rsidRPr="006C4D21">
              <w:rPr>
                <w:rStyle w:val="Hyperlink"/>
                <w:noProof/>
              </w:rPr>
              <w:t>Show rise/set table</w:t>
            </w:r>
            <w:r>
              <w:rPr>
                <w:noProof/>
                <w:webHidden/>
              </w:rPr>
              <w:tab/>
            </w:r>
            <w:r>
              <w:rPr>
                <w:noProof/>
                <w:webHidden/>
              </w:rPr>
              <w:fldChar w:fldCharType="begin"/>
            </w:r>
            <w:r>
              <w:rPr>
                <w:noProof/>
                <w:webHidden/>
              </w:rPr>
              <w:instrText xml:space="preserve"> PAGEREF _Toc235985311 \h </w:instrText>
            </w:r>
            <w:r>
              <w:rPr>
                <w:noProof/>
                <w:webHidden/>
              </w:rPr>
            </w:r>
            <w:r>
              <w:rPr>
                <w:noProof/>
                <w:webHidden/>
              </w:rPr>
              <w:fldChar w:fldCharType="separate"/>
            </w:r>
            <w:r>
              <w:rPr>
                <w:noProof/>
                <w:webHidden/>
              </w:rPr>
              <w:t>70</w:t>
            </w:r>
            <w:r>
              <w:rPr>
                <w:noProof/>
                <w:webHidden/>
              </w:rPr>
              <w:fldChar w:fldCharType="end"/>
            </w:r>
          </w:hyperlink>
        </w:p>
        <w:p w14:paraId="570F15B7" w14:textId="0C260A54" w:rsidR="00CB235E" w:rsidRDefault="00CB235E">
          <w:pPr>
            <w:pStyle w:val="TOC3"/>
            <w:tabs>
              <w:tab w:val="right" w:leader="dot" w:pos="9926"/>
            </w:tabs>
            <w:rPr>
              <w:b w:val="0"/>
              <w:noProof/>
              <w:color w:val="auto"/>
              <w:kern w:val="2"/>
              <w:sz w:val="24"/>
              <w:szCs w:val="24"/>
              <w14:ligatures w14:val="standardContextual"/>
            </w:rPr>
          </w:pPr>
          <w:hyperlink w:anchor="_Toc235985312" w:history="1">
            <w:r w:rsidRPr="006C4D21">
              <w:rPr>
                <w:rStyle w:val="Hyperlink"/>
                <w:noProof/>
              </w:rPr>
              <w:t>Show freq/modes</w:t>
            </w:r>
            <w:r>
              <w:rPr>
                <w:noProof/>
                <w:webHidden/>
              </w:rPr>
              <w:tab/>
            </w:r>
            <w:r>
              <w:rPr>
                <w:noProof/>
                <w:webHidden/>
              </w:rPr>
              <w:fldChar w:fldCharType="begin"/>
            </w:r>
            <w:r>
              <w:rPr>
                <w:noProof/>
                <w:webHidden/>
              </w:rPr>
              <w:instrText xml:space="preserve"> PAGEREF _Toc235985312 \h </w:instrText>
            </w:r>
            <w:r>
              <w:rPr>
                <w:noProof/>
                <w:webHidden/>
              </w:rPr>
            </w:r>
            <w:r>
              <w:rPr>
                <w:noProof/>
                <w:webHidden/>
              </w:rPr>
              <w:fldChar w:fldCharType="separate"/>
            </w:r>
            <w:r>
              <w:rPr>
                <w:noProof/>
                <w:webHidden/>
              </w:rPr>
              <w:t>71</w:t>
            </w:r>
            <w:r>
              <w:rPr>
                <w:noProof/>
                <w:webHidden/>
              </w:rPr>
              <w:fldChar w:fldCharType="end"/>
            </w:r>
          </w:hyperlink>
        </w:p>
        <w:p w14:paraId="78C0F328" w14:textId="4C274209" w:rsidR="00CB235E" w:rsidRDefault="00CB235E">
          <w:pPr>
            <w:pStyle w:val="TOC3"/>
            <w:tabs>
              <w:tab w:val="right" w:leader="dot" w:pos="9926"/>
            </w:tabs>
            <w:rPr>
              <w:b w:val="0"/>
              <w:noProof/>
              <w:color w:val="auto"/>
              <w:kern w:val="2"/>
              <w:sz w:val="24"/>
              <w:szCs w:val="24"/>
              <w14:ligatures w14:val="standardContextual"/>
            </w:rPr>
          </w:pPr>
          <w:hyperlink w:anchor="_Toc235985313" w:history="1">
            <w:r w:rsidRPr="006C4D21">
              <w:rPr>
                <w:rStyle w:val="Hyperlink"/>
                <w:noProof/>
              </w:rPr>
              <w:t>Show planning tool</w:t>
            </w:r>
            <w:r>
              <w:rPr>
                <w:noProof/>
                <w:webHidden/>
              </w:rPr>
              <w:tab/>
            </w:r>
            <w:r>
              <w:rPr>
                <w:noProof/>
                <w:webHidden/>
              </w:rPr>
              <w:fldChar w:fldCharType="begin"/>
            </w:r>
            <w:r>
              <w:rPr>
                <w:noProof/>
                <w:webHidden/>
              </w:rPr>
              <w:instrText xml:space="preserve"> PAGEREF _Toc235985313 \h </w:instrText>
            </w:r>
            <w:r>
              <w:rPr>
                <w:noProof/>
                <w:webHidden/>
              </w:rPr>
            </w:r>
            <w:r>
              <w:rPr>
                <w:noProof/>
                <w:webHidden/>
              </w:rPr>
              <w:fldChar w:fldCharType="separate"/>
            </w:r>
            <w:r>
              <w:rPr>
                <w:noProof/>
                <w:webHidden/>
              </w:rPr>
              <w:t>72</w:t>
            </w:r>
            <w:r>
              <w:rPr>
                <w:noProof/>
                <w:webHidden/>
              </w:rPr>
              <w:fldChar w:fldCharType="end"/>
            </w:r>
          </w:hyperlink>
        </w:p>
        <w:p w14:paraId="1D3D3208" w14:textId="11272807" w:rsidR="00CB235E" w:rsidRDefault="00CB235E">
          <w:pPr>
            <w:pStyle w:val="TOC3"/>
            <w:tabs>
              <w:tab w:val="right" w:leader="dot" w:pos="9926"/>
            </w:tabs>
            <w:rPr>
              <w:b w:val="0"/>
              <w:noProof/>
              <w:color w:val="auto"/>
              <w:kern w:val="2"/>
              <w:sz w:val="24"/>
              <w:szCs w:val="24"/>
              <w14:ligatures w14:val="standardContextual"/>
            </w:rPr>
          </w:pPr>
          <w:hyperlink w:anchor="_Toc235985314" w:history="1">
            <w:r w:rsidRPr="006C4D21">
              <w:rPr>
                <w:rStyle w:val="Hyperlink"/>
                <w:noProof/>
              </w:rPr>
              <w:t>Show pass progression</w:t>
            </w:r>
            <w:r>
              <w:rPr>
                <w:noProof/>
                <w:webHidden/>
              </w:rPr>
              <w:tab/>
            </w:r>
            <w:r>
              <w:rPr>
                <w:noProof/>
                <w:webHidden/>
              </w:rPr>
              <w:fldChar w:fldCharType="begin"/>
            </w:r>
            <w:r>
              <w:rPr>
                <w:noProof/>
                <w:webHidden/>
              </w:rPr>
              <w:instrText xml:space="preserve"> PAGEREF _Toc235985314 \h </w:instrText>
            </w:r>
            <w:r>
              <w:rPr>
                <w:noProof/>
                <w:webHidden/>
              </w:rPr>
            </w:r>
            <w:r>
              <w:rPr>
                <w:noProof/>
                <w:webHidden/>
              </w:rPr>
              <w:fldChar w:fldCharType="separate"/>
            </w:r>
            <w:r>
              <w:rPr>
                <w:noProof/>
                <w:webHidden/>
              </w:rPr>
              <w:t>72</w:t>
            </w:r>
            <w:r>
              <w:rPr>
                <w:noProof/>
                <w:webHidden/>
              </w:rPr>
              <w:fldChar w:fldCharType="end"/>
            </w:r>
          </w:hyperlink>
        </w:p>
        <w:p w14:paraId="4FB510FB" w14:textId="300F6DCB" w:rsidR="00CB235E" w:rsidRDefault="00CB235E">
          <w:pPr>
            <w:pStyle w:val="TOC3"/>
            <w:tabs>
              <w:tab w:val="right" w:leader="dot" w:pos="9926"/>
            </w:tabs>
            <w:rPr>
              <w:b w:val="0"/>
              <w:noProof/>
              <w:color w:val="auto"/>
              <w:kern w:val="2"/>
              <w:sz w:val="24"/>
              <w:szCs w:val="24"/>
              <w14:ligatures w14:val="standardContextual"/>
            </w:rPr>
          </w:pPr>
          <w:hyperlink w:anchor="_Toc235985315" w:history="1">
            <w:r w:rsidRPr="006C4D21">
              <w:rPr>
                <w:rStyle w:val="Hyperlink"/>
                <w:noProof/>
              </w:rPr>
              <w:t>Show Sky View</w:t>
            </w:r>
            <w:r>
              <w:rPr>
                <w:noProof/>
                <w:webHidden/>
              </w:rPr>
              <w:tab/>
            </w:r>
            <w:r>
              <w:rPr>
                <w:noProof/>
                <w:webHidden/>
              </w:rPr>
              <w:fldChar w:fldCharType="begin"/>
            </w:r>
            <w:r>
              <w:rPr>
                <w:noProof/>
                <w:webHidden/>
              </w:rPr>
              <w:instrText xml:space="preserve"> PAGEREF _Toc235985315 \h </w:instrText>
            </w:r>
            <w:r>
              <w:rPr>
                <w:noProof/>
                <w:webHidden/>
              </w:rPr>
            </w:r>
            <w:r>
              <w:rPr>
                <w:noProof/>
                <w:webHidden/>
              </w:rPr>
              <w:fldChar w:fldCharType="separate"/>
            </w:r>
            <w:r>
              <w:rPr>
                <w:noProof/>
                <w:webHidden/>
              </w:rPr>
              <w:t>73</w:t>
            </w:r>
            <w:r>
              <w:rPr>
                <w:noProof/>
                <w:webHidden/>
              </w:rPr>
              <w:fldChar w:fldCharType="end"/>
            </w:r>
          </w:hyperlink>
        </w:p>
        <w:p w14:paraId="7059503C" w14:textId="57D75BDD" w:rsidR="00CB235E" w:rsidRDefault="00CB235E">
          <w:pPr>
            <w:pStyle w:val="TOC3"/>
            <w:tabs>
              <w:tab w:val="right" w:leader="dot" w:pos="9926"/>
            </w:tabs>
            <w:rPr>
              <w:b w:val="0"/>
              <w:noProof/>
              <w:color w:val="auto"/>
              <w:kern w:val="2"/>
              <w:sz w:val="24"/>
              <w:szCs w:val="24"/>
              <w14:ligatures w14:val="standardContextual"/>
            </w:rPr>
          </w:pPr>
          <w:hyperlink w:anchor="_Toc235985316" w:history="1">
            <w:r w:rsidRPr="006C4D21">
              <w:rPr>
                <w:rStyle w:val="Hyperlink"/>
                <w:noProof/>
              </w:rPr>
              <w:t>Show OrbTrack</w:t>
            </w:r>
            <w:r>
              <w:rPr>
                <w:noProof/>
                <w:webHidden/>
              </w:rPr>
              <w:tab/>
            </w:r>
            <w:r>
              <w:rPr>
                <w:noProof/>
                <w:webHidden/>
              </w:rPr>
              <w:fldChar w:fldCharType="begin"/>
            </w:r>
            <w:r>
              <w:rPr>
                <w:noProof/>
                <w:webHidden/>
              </w:rPr>
              <w:instrText xml:space="preserve"> PAGEREF _Toc235985316 \h </w:instrText>
            </w:r>
            <w:r>
              <w:rPr>
                <w:noProof/>
                <w:webHidden/>
              </w:rPr>
            </w:r>
            <w:r>
              <w:rPr>
                <w:noProof/>
                <w:webHidden/>
              </w:rPr>
              <w:fldChar w:fldCharType="separate"/>
            </w:r>
            <w:r>
              <w:rPr>
                <w:noProof/>
                <w:webHidden/>
              </w:rPr>
              <w:t>73</w:t>
            </w:r>
            <w:r>
              <w:rPr>
                <w:noProof/>
                <w:webHidden/>
              </w:rPr>
              <w:fldChar w:fldCharType="end"/>
            </w:r>
          </w:hyperlink>
        </w:p>
        <w:p w14:paraId="2D6812F2" w14:textId="291C4553" w:rsidR="00CB235E" w:rsidRDefault="00CB235E">
          <w:pPr>
            <w:pStyle w:val="TOC3"/>
            <w:tabs>
              <w:tab w:val="right" w:leader="dot" w:pos="9926"/>
            </w:tabs>
            <w:rPr>
              <w:b w:val="0"/>
              <w:noProof/>
              <w:color w:val="auto"/>
              <w:kern w:val="2"/>
              <w:sz w:val="24"/>
              <w:szCs w:val="24"/>
              <w14:ligatures w14:val="standardContextual"/>
            </w:rPr>
          </w:pPr>
          <w:hyperlink w:anchor="_Toc235985317" w:history="1">
            <w:r w:rsidRPr="006C4D21">
              <w:rPr>
                <w:rStyle w:val="Hyperlink"/>
                <w:noProof/>
              </w:rPr>
              <w:t>Show SatNogs</w:t>
            </w:r>
            <w:r>
              <w:rPr>
                <w:noProof/>
                <w:webHidden/>
              </w:rPr>
              <w:tab/>
            </w:r>
            <w:r>
              <w:rPr>
                <w:noProof/>
                <w:webHidden/>
              </w:rPr>
              <w:fldChar w:fldCharType="begin"/>
            </w:r>
            <w:r>
              <w:rPr>
                <w:noProof/>
                <w:webHidden/>
              </w:rPr>
              <w:instrText xml:space="preserve"> PAGEREF _Toc235985317 \h </w:instrText>
            </w:r>
            <w:r>
              <w:rPr>
                <w:noProof/>
                <w:webHidden/>
              </w:rPr>
            </w:r>
            <w:r>
              <w:rPr>
                <w:noProof/>
                <w:webHidden/>
              </w:rPr>
              <w:fldChar w:fldCharType="separate"/>
            </w:r>
            <w:r>
              <w:rPr>
                <w:noProof/>
                <w:webHidden/>
              </w:rPr>
              <w:t>74</w:t>
            </w:r>
            <w:r>
              <w:rPr>
                <w:noProof/>
                <w:webHidden/>
              </w:rPr>
              <w:fldChar w:fldCharType="end"/>
            </w:r>
          </w:hyperlink>
        </w:p>
        <w:p w14:paraId="0CAB9F37" w14:textId="529873C2" w:rsidR="00CB235E" w:rsidRDefault="00CB235E">
          <w:pPr>
            <w:pStyle w:val="TOC3"/>
            <w:tabs>
              <w:tab w:val="right" w:leader="dot" w:pos="9926"/>
            </w:tabs>
            <w:rPr>
              <w:b w:val="0"/>
              <w:noProof/>
              <w:color w:val="auto"/>
              <w:kern w:val="2"/>
              <w:sz w:val="24"/>
              <w:szCs w:val="24"/>
              <w14:ligatures w14:val="standardContextual"/>
            </w:rPr>
          </w:pPr>
          <w:hyperlink w:anchor="_Toc235985318" w:history="1">
            <w:r w:rsidRPr="006C4D21">
              <w:rPr>
                <w:rStyle w:val="Hyperlink"/>
                <w:noProof/>
              </w:rPr>
              <w:t>Show Status</w:t>
            </w:r>
            <w:r>
              <w:rPr>
                <w:noProof/>
                <w:webHidden/>
              </w:rPr>
              <w:tab/>
            </w:r>
            <w:r>
              <w:rPr>
                <w:noProof/>
                <w:webHidden/>
              </w:rPr>
              <w:fldChar w:fldCharType="begin"/>
            </w:r>
            <w:r>
              <w:rPr>
                <w:noProof/>
                <w:webHidden/>
              </w:rPr>
              <w:instrText xml:space="preserve"> PAGEREF _Toc235985318 \h </w:instrText>
            </w:r>
            <w:r>
              <w:rPr>
                <w:noProof/>
                <w:webHidden/>
              </w:rPr>
            </w:r>
            <w:r>
              <w:rPr>
                <w:noProof/>
                <w:webHidden/>
              </w:rPr>
              <w:fldChar w:fldCharType="separate"/>
            </w:r>
            <w:r>
              <w:rPr>
                <w:noProof/>
                <w:webHidden/>
              </w:rPr>
              <w:t>75</w:t>
            </w:r>
            <w:r>
              <w:rPr>
                <w:noProof/>
                <w:webHidden/>
              </w:rPr>
              <w:fldChar w:fldCharType="end"/>
            </w:r>
          </w:hyperlink>
        </w:p>
        <w:p w14:paraId="2F07B788" w14:textId="685660AE" w:rsidR="00CB235E" w:rsidRDefault="00CB235E">
          <w:pPr>
            <w:pStyle w:val="TOC1"/>
            <w:tabs>
              <w:tab w:val="right" w:leader="dot" w:pos="9926"/>
            </w:tabs>
            <w:rPr>
              <w:b w:val="0"/>
              <w:noProof/>
              <w:color w:val="auto"/>
              <w:kern w:val="2"/>
              <w:sz w:val="24"/>
              <w:szCs w:val="24"/>
              <w14:ligatures w14:val="standardContextual"/>
            </w:rPr>
          </w:pPr>
          <w:hyperlink w:anchor="_Toc235985319" w:history="1">
            <w:r w:rsidRPr="006C4D21">
              <w:rPr>
                <w:rStyle w:val="Hyperlink"/>
                <w:noProof/>
              </w:rPr>
              <w:t>Clock Functions</w:t>
            </w:r>
            <w:r>
              <w:rPr>
                <w:noProof/>
                <w:webHidden/>
              </w:rPr>
              <w:tab/>
            </w:r>
            <w:r>
              <w:rPr>
                <w:noProof/>
                <w:webHidden/>
              </w:rPr>
              <w:fldChar w:fldCharType="begin"/>
            </w:r>
            <w:r>
              <w:rPr>
                <w:noProof/>
                <w:webHidden/>
              </w:rPr>
              <w:instrText xml:space="preserve"> PAGEREF _Toc235985319 \h </w:instrText>
            </w:r>
            <w:r>
              <w:rPr>
                <w:noProof/>
                <w:webHidden/>
              </w:rPr>
            </w:r>
            <w:r>
              <w:rPr>
                <w:noProof/>
                <w:webHidden/>
              </w:rPr>
              <w:fldChar w:fldCharType="separate"/>
            </w:r>
            <w:r>
              <w:rPr>
                <w:noProof/>
                <w:webHidden/>
              </w:rPr>
              <w:t>76</w:t>
            </w:r>
            <w:r>
              <w:rPr>
                <w:noProof/>
                <w:webHidden/>
              </w:rPr>
              <w:fldChar w:fldCharType="end"/>
            </w:r>
          </w:hyperlink>
        </w:p>
        <w:p w14:paraId="561898DF" w14:textId="114E6F2C" w:rsidR="00CB235E" w:rsidRDefault="00CB235E">
          <w:pPr>
            <w:pStyle w:val="TOC3"/>
            <w:tabs>
              <w:tab w:val="right" w:leader="dot" w:pos="9926"/>
            </w:tabs>
            <w:rPr>
              <w:b w:val="0"/>
              <w:noProof/>
              <w:color w:val="auto"/>
              <w:kern w:val="2"/>
              <w:sz w:val="24"/>
              <w:szCs w:val="24"/>
              <w14:ligatures w14:val="standardContextual"/>
            </w:rPr>
          </w:pPr>
          <w:hyperlink w:anchor="_Toc235985320" w:history="1">
            <w:r w:rsidRPr="006C4D21">
              <w:rPr>
                <w:rStyle w:val="Hyperlink"/>
                <w:noProof/>
              </w:rPr>
              <w:t>Time</w:t>
            </w:r>
            <w:r>
              <w:rPr>
                <w:noProof/>
                <w:webHidden/>
              </w:rPr>
              <w:tab/>
            </w:r>
            <w:r>
              <w:rPr>
                <w:noProof/>
                <w:webHidden/>
              </w:rPr>
              <w:fldChar w:fldCharType="begin"/>
            </w:r>
            <w:r>
              <w:rPr>
                <w:noProof/>
                <w:webHidden/>
              </w:rPr>
              <w:instrText xml:space="preserve"> PAGEREF _Toc235985320 \h </w:instrText>
            </w:r>
            <w:r>
              <w:rPr>
                <w:noProof/>
                <w:webHidden/>
              </w:rPr>
            </w:r>
            <w:r>
              <w:rPr>
                <w:noProof/>
                <w:webHidden/>
              </w:rPr>
              <w:fldChar w:fldCharType="separate"/>
            </w:r>
            <w:r>
              <w:rPr>
                <w:noProof/>
                <w:webHidden/>
              </w:rPr>
              <w:t>76</w:t>
            </w:r>
            <w:r>
              <w:rPr>
                <w:noProof/>
                <w:webHidden/>
              </w:rPr>
              <w:fldChar w:fldCharType="end"/>
            </w:r>
          </w:hyperlink>
        </w:p>
        <w:p w14:paraId="08AD9342" w14:textId="1EC7DB29" w:rsidR="00CB235E" w:rsidRDefault="00CB235E">
          <w:pPr>
            <w:pStyle w:val="TOC3"/>
            <w:tabs>
              <w:tab w:val="right" w:leader="dot" w:pos="9926"/>
            </w:tabs>
            <w:rPr>
              <w:b w:val="0"/>
              <w:noProof/>
              <w:color w:val="auto"/>
              <w:kern w:val="2"/>
              <w:sz w:val="24"/>
              <w:szCs w:val="24"/>
              <w14:ligatures w14:val="standardContextual"/>
            </w:rPr>
          </w:pPr>
          <w:hyperlink w:anchor="_Toc235985321" w:history="1">
            <w:r w:rsidRPr="006C4D21">
              <w:rPr>
                <w:rStyle w:val="Hyperlink"/>
                <w:noProof/>
              </w:rPr>
              <w:t>Stopwatch and Alarms</w:t>
            </w:r>
            <w:r>
              <w:rPr>
                <w:noProof/>
                <w:webHidden/>
              </w:rPr>
              <w:tab/>
            </w:r>
            <w:r>
              <w:rPr>
                <w:noProof/>
                <w:webHidden/>
              </w:rPr>
              <w:fldChar w:fldCharType="begin"/>
            </w:r>
            <w:r>
              <w:rPr>
                <w:noProof/>
                <w:webHidden/>
              </w:rPr>
              <w:instrText xml:space="preserve"> PAGEREF _Toc235985321 \h </w:instrText>
            </w:r>
            <w:r>
              <w:rPr>
                <w:noProof/>
                <w:webHidden/>
              </w:rPr>
            </w:r>
            <w:r>
              <w:rPr>
                <w:noProof/>
                <w:webHidden/>
              </w:rPr>
              <w:fldChar w:fldCharType="separate"/>
            </w:r>
            <w:r>
              <w:rPr>
                <w:noProof/>
                <w:webHidden/>
              </w:rPr>
              <w:t>76</w:t>
            </w:r>
            <w:r>
              <w:rPr>
                <w:noProof/>
                <w:webHidden/>
              </w:rPr>
              <w:fldChar w:fldCharType="end"/>
            </w:r>
          </w:hyperlink>
        </w:p>
        <w:p w14:paraId="05F70234" w14:textId="5CB115BF" w:rsidR="00CB235E" w:rsidRDefault="00CB235E">
          <w:pPr>
            <w:pStyle w:val="TOC3"/>
            <w:tabs>
              <w:tab w:val="right" w:leader="dot" w:pos="9926"/>
            </w:tabs>
            <w:rPr>
              <w:b w:val="0"/>
              <w:noProof/>
              <w:color w:val="auto"/>
              <w:kern w:val="2"/>
              <w:sz w:val="24"/>
              <w:szCs w:val="24"/>
              <w14:ligatures w14:val="standardContextual"/>
            </w:rPr>
          </w:pPr>
          <w:hyperlink w:anchor="_Toc235985322" w:history="1">
            <w:r w:rsidRPr="006C4D21">
              <w:rPr>
                <w:rStyle w:val="Hyperlink"/>
                <w:noProof/>
              </w:rPr>
              <w:t>Big Clock</w:t>
            </w:r>
            <w:r>
              <w:rPr>
                <w:noProof/>
                <w:webHidden/>
              </w:rPr>
              <w:tab/>
            </w:r>
            <w:r>
              <w:rPr>
                <w:noProof/>
                <w:webHidden/>
              </w:rPr>
              <w:fldChar w:fldCharType="begin"/>
            </w:r>
            <w:r>
              <w:rPr>
                <w:noProof/>
                <w:webHidden/>
              </w:rPr>
              <w:instrText xml:space="preserve"> PAGEREF _Toc235985322 \h </w:instrText>
            </w:r>
            <w:r>
              <w:rPr>
                <w:noProof/>
                <w:webHidden/>
              </w:rPr>
            </w:r>
            <w:r>
              <w:rPr>
                <w:noProof/>
                <w:webHidden/>
              </w:rPr>
              <w:fldChar w:fldCharType="separate"/>
            </w:r>
            <w:r>
              <w:rPr>
                <w:noProof/>
                <w:webHidden/>
              </w:rPr>
              <w:t>77</w:t>
            </w:r>
            <w:r>
              <w:rPr>
                <w:noProof/>
                <w:webHidden/>
              </w:rPr>
              <w:fldChar w:fldCharType="end"/>
            </w:r>
          </w:hyperlink>
        </w:p>
        <w:p w14:paraId="701C3358" w14:textId="52D75003" w:rsidR="00CB235E" w:rsidRDefault="00CB235E">
          <w:pPr>
            <w:pStyle w:val="TOC3"/>
            <w:tabs>
              <w:tab w:val="right" w:leader="dot" w:pos="9926"/>
            </w:tabs>
            <w:rPr>
              <w:b w:val="0"/>
              <w:noProof/>
              <w:color w:val="auto"/>
              <w:kern w:val="2"/>
              <w:sz w:val="24"/>
              <w:szCs w:val="24"/>
              <w14:ligatures w14:val="standardContextual"/>
            </w:rPr>
          </w:pPr>
          <w:hyperlink w:anchor="_Toc235985323" w:history="1">
            <w:r w:rsidRPr="006C4D21">
              <w:rPr>
                <w:rStyle w:val="Hyperlink"/>
                <w:noProof/>
              </w:rPr>
              <w:t>Count down</w:t>
            </w:r>
            <w:r>
              <w:rPr>
                <w:noProof/>
                <w:webHidden/>
              </w:rPr>
              <w:tab/>
            </w:r>
            <w:r>
              <w:rPr>
                <w:noProof/>
                <w:webHidden/>
              </w:rPr>
              <w:fldChar w:fldCharType="begin"/>
            </w:r>
            <w:r>
              <w:rPr>
                <w:noProof/>
                <w:webHidden/>
              </w:rPr>
              <w:instrText xml:space="preserve"> PAGEREF _Toc235985323 \h </w:instrText>
            </w:r>
            <w:r>
              <w:rPr>
                <w:noProof/>
                <w:webHidden/>
              </w:rPr>
            </w:r>
            <w:r>
              <w:rPr>
                <w:noProof/>
                <w:webHidden/>
              </w:rPr>
              <w:fldChar w:fldCharType="separate"/>
            </w:r>
            <w:r>
              <w:rPr>
                <w:noProof/>
                <w:webHidden/>
              </w:rPr>
              <w:t>77</w:t>
            </w:r>
            <w:r>
              <w:rPr>
                <w:noProof/>
                <w:webHidden/>
              </w:rPr>
              <w:fldChar w:fldCharType="end"/>
            </w:r>
          </w:hyperlink>
        </w:p>
        <w:p w14:paraId="04EAA87D" w14:textId="1C2E0852" w:rsidR="00CB235E" w:rsidRDefault="00CB235E">
          <w:pPr>
            <w:pStyle w:val="TOC3"/>
            <w:tabs>
              <w:tab w:val="right" w:leader="dot" w:pos="9926"/>
            </w:tabs>
            <w:rPr>
              <w:b w:val="0"/>
              <w:noProof/>
              <w:color w:val="auto"/>
              <w:kern w:val="2"/>
              <w:sz w:val="24"/>
              <w:szCs w:val="24"/>
              <w14:ligatures w14:val="standardContextual"/>
            </w:rPr>
          </w:pPr>
          <w:hyperlink w:anchor="_Toc235985324" w:history="1">
            <w:r w:rsidRPr="006C4D21">
              <w:rPr>
                <w:rStyle w:val="Hyperlink"/>
                <w:noProof/>
              </w:rPr>
              <w:t>Brightness and Light sensor controls</w:t>
            </w:r>
            <w:r>
              <w:rPr>
                <w:noProof/>
                <w:webHidden/>
              </w:rPr>
              <w:tab/>
            </w:r>
            <w:r>
              <w:rPr>
                <w:noProof/>
                <w:webHidden/>
              </w:rPr>
              <w:fldChar w:fldCharType="begin"/>
            </w:r>
            <w:r>
              <w:rPr>
                <w:noProof/>
                <w:webHidden/>
              </w:rPr>
              <w:instrText xml:space="preserve"> PAGEREF _Toc235985324 \h </w:instrText>
            </w:r>
            <w:r>
              <w:rPr>
                <w:noProof/>
                <w:webHidden/>
              </w:rPr>
            </w:r>
            <w:r>
              <w:rPr>
                <w:noProof/>
                <w:webHidden/>
              </w:rPr>
              <w:fldChar w:fldCharType="separate"/>
            </w:r>
            <w:r>
              <w:rPr>
                <w:noProof/>
                <w:webHidden/>
              </w:rPr>
              <w:t>78</w:t>
            </w:r>
            <w:r>
              <w:rPr>
                <w:noProof/>
                <w:webHidden/>
              </w:rPr>
              <w:fldChar w:fldCharType="end"/>
            </w:r>
          </w:hyperlink>
        </w:p>
        <w:p w14:paraId="394E7E14" w14:textId="40010E21" w:rsidR="00CB235E" w:rsidRDefault="00CB235E">
          <w:pPr>
            <w:pStyle w:val="TOC3"/>
            <w:tabs>
              <w:tab w:val="right" w:leader="dot" w:pos="9926"/>
            </w:tabs>
            <w:rPr>
              <w:b w:val="0"/>
              <w:noProof/>
              <w:color w:val="auto"/>
              <w:kern w:val="2"/>
              <w:sz w:val="24"/>
              <w:szCs w:val="24"/>
              <w14:ligatures w14:val="standardContextual"/>
            </w:rPr>
          </w:pPr>
          <w:hyperlink w:anchor="_Toc235985325" w:history="1">
            <w:r w:rsidRPr="006C4D21">
              <w:rPr>
                <w:rStyle w:val="Hyperlink"/>
                <w:noProof/>
              </w:rPr>
              <w:t>On/Off timers</w:t>
            </w:r>
            <w:r>
              <w:rPr>
                <w:noProof/>
                <w:webHidden/>
              </w:rPr>
              <w:tab/>
            </w:r>
            <w:r>
              <w:rPr>
                <w:noProof/>
                <w:webHidden/>
              </w:rPr>
              <w:fldChar w:fldCharType="begin"/>
            </w:r>
            <w:r>
              <w:rPr>
                <w:noProof/>
                <w:webHidden/>
              </w:rPr>
              <w:instrText xml:space="preserve"> PAGEREF _Toc235985325 \h </w:instrText>
            </w:r>
            <w:r>
              <w:rPr>
                <w:noProof/>
                <w:webHidden/>
              </w:rPr>
            </w:r>
            <w:r>
              <w:rPr>
                <w:noProof/>
                <w:webHidden/>
              </w:rPr>
              <w:fldChar w:fldCharType="separate"/>
            </w:r>
            <w:r>
              <w:rPr>
                <w:noProof/>
                <w:webHidden/>
              </w:rPr>
              <w:t>78</w:t>
            </w:r>
            <w:r>
              <w:rPr>
                <w:noProof/>
                <w:webHidden/>
              </w:rPr>
              <w:fldChar w:fldCharType="end"/>
            </w:r>
          </w:hyperlink>
        </w:p>
        <w:p w14:paraId="1347A7B9" w14:textId="0F3A1054" w:rsidR="00CB235E" w:rsidRDefault="00CB235E">
          <w:pPr>
            <w:pStyle w:val="TOC1"/>
            <w:tabs>
              <w:tab w:val="right" w:leader="dot" w:pos="9926"/>
            </w:tabs>
            <w:rPr>
              <w:b w:val="0"/>
              <w:noProof/>
              <w:color w:val="auto"/>
              <w:kern w:val="2"/>
              <w:sz w:val="24"/>
              <w:szCs w:val="24"/>
              <w14:ligatures w14:val="standardContextual"/>
            </w:rPr>
          </w:pPr>
          <w:hyperlink w:anchor="_Toc235985326" w:history="1">
            <w:r w:rsidRPr="006C4D21">
              <w:rPr>
                <w:rStyle w:val="Hyperlink"/>
                <w:noProof/>
              </w:rPr>
              <w:t>Mobile Dashboard</w:t>
            </w:r>
            <w:r>
              <w:rPr>
                <w:noProof/>
                <w:webHidden/>
              </w:rPr>
              <w:tab/>
            </w:r>
            <w:r>
              <w:rPr>
                <w:noProof/>
                <w:webHidden/>
              </w:rPr>
              <w:fldChar w:fldCharType="begin"/>
            </w:r>
            <w:r>
              <w:rPr>
                <w:noProof/>
                <w:webHidden/>
              </w:rPr>
              <w:instrText xml:space="preserve"> PAGEREF _Toc235985326 \h </w:instrText>
            </w:r>
            <w:r>
              <w:rPr>
                <w:noProof/>
                <w:webHidden/>
              </w:rPr>
            </w:r>
            <w:r>
              <w:rPr>
                <w:noProof/>
                <w:webHidden/>
              </w:rPr>
              <w:fldChar w:fldCharType="separate"/>
            </w:r>
            <w:r>
              <w:rPr>
                <w:noProof/>
                <w:webHidden/>
              </w:rPr>
              <w:t>79</w:t>
            </w:r>
            <w:r>
              <w:rPr>
                <w:noProof/>
                <w:webHidden/>
              </w:rPr>
              <w:fldChar w:fldCharType="end"/>
            </w:r>
          </w:hyperlink>
        </w:p>
        <w:p w14:paraId="3EFA319C" w14:textId="77BE6A02" w:rsidR="00CB235E" w:rsidRDefault="00CB235E">
          <w:pPr>
            <w:pStyle w:val="TOC1"/>
            <w:tabs>
              <w:tab w:val="right" w:leader="dot" w:pos="9926"/>
            </w:tabs>
            <w:rPr>
              <w:b w:val="0"/>
              <w:noProof/>
              <w:color w:val="auto"/>
              <w:kern w:val="2"/>
              <w:sz w:val="24"/>
              <w:szCs w:val="24"/>
              <w14:ligatures w14:val="standardContextual"/>
            </w:rPr>
          </w:pPr>
          <w:hyperlink w:anchor="_Toc235985327" w:history="1">
            <w:r w:rsidRPr="006C4D21">
              <w:rPr>
                <w:rStyle w:val="Hyperlink"/>
                <w:noProof/>
              </w:rPr>
              <w:t>Watch Lists</w:t>
            </w:r>
            <w:r>
              <w:rPr>
                <w:noProof/>
                <w:webHidden/>
              </w:rPr>
              <w:tab/>
            </w:r>
            <w:r>
              <w:rPr>
                <w:noProof/>
                <w:webHidden/>
              </w:rPr>
              <w:fldChar w:fldCharType="begin"/>
            </w:r>
            <w:r>
              <w:rPr>
                <w:noProof/>
                <w:webHidden/>
              </w:rPr>
              <w:instrText xml:space="preserve"> PAGEREF _Toc235985327 \h </w:instrText>
            </w:r>
            <w:r>
              <w:rPr>
                <w:noProof/>
                <w:webHidden/>
              </w:rPr>
            </w:r>
            <w:r>
              <w:rPr>
                <w:noProof/>
                <w:webHidden/>
              </w:rPr>
              <w:fldChar w:fldCharType="separate"/>
            </w:r>
            <w:r>
              <w:rPr>
                <w:noProof/>
                <w:webHidden/>
              </w:rPr>
              <w:t>80</w:t>
            </w:r>
            <w:r>
              <w:rPr>
                <w:noProof/>
                <w:webHidden/>
              </w:rPr>
              <w:fldChar w:fldCharType="end"/>
            </w:r>
          </w:hyperlink>
        </w:p>
        <w:p w14:paraId="1F4DF980" w14:textId="187A81EA" w:rsidR="00CB235E" w:rsidRDefault="00CB235E">
          <w:pPr>
            <w:pStyle w:val="TOC1"/>
            <w:tabs>
              <w:tab w:val="right" w:leader="dot" w:pos="9926"/>
            </w:tabs>
            <w:rPr>
              <w:b w:val="0"/>
              <w:noProof/>
              <w:color w:val="auto"/>
              <w:kern w:val="2"/>
              <w:sz w:val="24"/>
              <w:szCs w:val="24"/>
              <w14:ligatures w14:val="standardContextual"/>
            </w:rPr>
          </w:pPr>
          <w:hyperlink w:anchor="_Toc235985328" w:history="1">
            <w:r w:rsidRPr="006C4D21">
              <w:rPr>
                <w:rStyle w:val="Hyperlink"/>
                <w:noProof/>
              </w:rPr>
              <w:t>External IO Options</w:t>
            </w:r>
            <w:r>
              <w:rPr>
                <w:noProof/>
                <w:webHidden/>
              </w:rPr>
              <w:tab/>
            </w:r>
            <w:r>
              <w:rPr>
                <w:noProof/>
                <w:webHidden/>
              </w:rPr>
              <w:fldChar w:fldCharType="begin"/>
            </w:r>
            <w:r>
              <w:rPr>
                <w:noProof/>
                <w:webHidden/>
              </w:rPr>
              <w:instrText xml:space="preserve"> PAGEREF _Toc235985328 \h </w:instrText>
            </w:r>
            <w:r>
              <w:rPr>
                <w:noProof/>
                <w:webHidden/>
              </w:rPr>
            </w:r>
            <w:r>
              <w:rPr>
                <w:noProof/>
                <w:webHidden/>
              </w:rPr>
              <w:fldChar w:fldCharType="separate"/>
            </w:r>
            <w:r>
              <w:rPr>
                <w:noProof/>
                <w:webHidden/>
              </w:rPr>
              <w:t>82</w:t>
            </w:r>
            <w:r>
              <w:rPr>
                <w:noProof/>
                <w:webHidden/>
              </w:rPr>
              <w:fldChar w:fldCharType="end"/>
            </w:r>
          </w:hyperlink>
        </w:p>
        <w:p w14:paraId="0D697673" w14:textId="7EA419AF" w:rsidR="00CB235E" w:rsidRDefault="00CB235E">
          <w:pPr>
            <w:pStyle w:val="TOC1"/>
            <w:tabs>
              <w:tab w:val="right" w:leader="dot" w:pos="9926"/>
            </w:tabs>
            <w:rPr>
              <w:b w:val="0"/>
              <w:noProof/>
              <w:color w:val="auto"/>
              <w:kern w:val="2"/>
              <w:sz w:val="24"/>
              <w:szCs w:val="24"/>
              <w14:ligatures w14:val="standardContextual"/>
            </w:rPr>
          </w:pPr>
          <w:hyperlink w:anchor="_Toc235985329" w:history="1">
            <w:r w:rsidRPr="006C4D21">
              <w:rPr>
                <w:rStyle w:val="Hyperlink"/>
                <w:noProof/>
              </w:rPr>
              <w:t>GPS</w:t>
            </w:r>
            <w:r>
              <w:rPr>
                <w:noProof/>
                <w:webHidden/>
              </w:rPr>
              <w:tab/>
            </w:r>
            <w:r>
              <w:rPr>
                <w:noProof/>
                <w:webHidden/>
              </w:rPr>
              <w:fldChar w:fldCharType="begin"/>
            </w:r>
            <w:r>
              <w:rPr>
                <w:noProof/>
                <w:webHidden/>
              </w:rPr>
              <w:instrText xml:space="preserve"> PAGEREF _Toc235985329 \h </w:instrText>
            </w:r>
            <w:r>
              <w:rPr>
                <w:noProof/>
                <w:webHidden/>
              </w:rPr>
            </w:r>
            <w:r>
              <w:rPr>
                <w:noProof/>
                <w:webHidden/>
              </w:rPr>
              <w:fldChar w:fldCharType="separate"/>
            </w:r>
            <w:r>
              <w:rPr>
                <w:noProof/>
                <w:webHidden/>
              </w:rPr>
              <w:t>84</w:t>
            </w:r>
            <w:r>
              <w:rPr>
                <w:noProof/>
                <w:webHidden/>
              </w:rPr>
              <w:fldChar w:fldCharType="end"/>
            </w:r>
          </w:hyperlink>
        </w:p>
        <w:p w14:paraId="21F1D02D" w14:textId="079D1513" w:rsidR="00CB235E" w:rsidRDefault="00CB235E">
          <w:pPr>
            <w:pStyle w:val="TOC1"/>
            <w:tabs>
              <w:tab w:val="right" w:leader="dot" w:pos="9926"/>
            </w:tabs>
            <w:rPr>
              <w:b w:val="0"/>
              <w:noProof/>
              <w:color w:val="auto"/>
              <w:kern w:val="2"/>
              <w:sz w:val="24"/>
              <w:szCs w:val="24"/>
              <w14:ligatures w14:val="standardContextual"/>
            </w:rPr>
          </w:pPr>
          <w:hyperlink w:anchor="_Toc235985330" w:history="1">
            <w:r w:rsidRPr="006C4D21">
              <w:rPr>
                <w:rStyle w:val="Hyperlink"/>
                <w:noProof/>
              </w:rPr>
              <w:t>Command Line Options</w:t>
            </w:r>
            <w:r>
              <w:rPr>
                <w:noProof/>
                <w:webHidden/>
              </w:rPr>
              <w:tab/>
            </w:r>
            <w:r>
              <w:rPr>
                <w:noProof/>
                <w:webHidden/>
              </w:rPr>
              <w:fldChar w:fldCharType="begin"/>
            </w:r>
            <w:r>
              <w:rPr>
                <w:noProof/>
                <w:webHidden/>
              </w:rPr>
              <w:instrText xml:space="preserve"> PAGEREF _Toc235985330 \h </w:instrText>
            </w:r>
            <w:r>
              <w:rPr>
                <w:noProof/>
                <w:webHidden/>
              </w:rPr>
            </w:r>
            <w:r>
              <w:rPr>
                <w:noProof/>
                <w:webHidden/>
              </w:rPr>
              <w:fldChar w:fldCharType="separate"/>
            </w:r>
            <w:r>
              <w:rPr>
                <w:noProof/>
                <w:webHidden/>
              </w:rPr>
              <w:t>85</w:t>
            </w:r>
            <w:r>
              <w:rPr>
                <w:noProof/>
                <w:webHidden/>
              </w:rPr>
              <w:fldChar w:fldCharType="end"/>
            </w:r>
          </w:hyperlink>
        </w:p>
        <w:p w14:paraId="54CC233E" w14:textId="5D51290C" w:rsidR="00CB235E" w:rsidRDefault="00CB235E">
          <w:pPr>
            <w:pStyle w:val="TOC1"/>
            <w:tabs>
              <w:tab w:val="right" w:leader="dot" w:pos="9926"/>
            </w:tabs>
            <w:rPr>
              <w:b w:val="0"/>
              <w:noProof/>
              <w:color w:val="auto"/>
              <w:kern w:val="2"/>
              <w:sz w:val="24"/>
              <w:szCs w:val="24"/>
              <w14:ligatures w14:val="standardContextual"/>
            </w:rPr>
          </w:pPr>
          <w:hyperlink w:anchor="_Toc235985331" w:history="1">
            <w:r w:rsidRPr="006C4D21">
              <w:rPr>
                <w:rStyle w:val="Hyperlink"/>
                <w:noProof/>
              </w:rPr>
              <w:t>RESTful Webserver Command Reference</w:t>
            </w:r>
            <w:r>
              <w:rPr>
                <w:noProof/>
                <w:webHidden/>
              </w:rPr>
              <w:tab/>
            </w:r>
            <w:r>
              <w:rPr>
                <w:noProof/>
                <w:webHidden/>
              </w:rPr>
              <w:fldChar w:fldCharType="begin"/>
            </w:r>
            <w:r>
              <w:rPr>
                <w:noProof/>
                <w:webHidden/>
              </w:rPr>
              <w:instrText xml:space="preserve"> PAGEREF _Toc235985331 \h </w:instrText>
            </w:r>
            <w:r>
              <w:rPr>
                <w:noProof/>
                <w:webHidden/>
              </w:rPr>
            </w:r>
            <w:r>
              <w:rPr>
                <w:noProof/>
                <w:webHidden/>
              </w:rPr>
              <w:fldChar w:fldCharType="separate"/>
            </w:r>
            <w:r>
              <w:rPr>
                <w:noProof/>
                <w:webHidden/>
              </w:rPr>
              <w:t>86</w:t>
            </w:r>
            <w:r>
              <w:rPr>
                <w:noProof/>
                <w:webHidden/>
              </w:rPr>
              <w:fldChar w:fldCharType="end"/>
            </w:r>
          </w:hyperlink>
        </w:p>
        <w:p w14:paraId="3670D3A5" w14:textId="62D53786" w:rsidR="00CB235E" w:rsidRDefault="00CB235E">
          <w:pPr>
            <w:pStyle w:val="TOC1"/>
            <w:tabs>
              <w:tab w:val="right" w:leader="dot" w:pos="9926"/>
            </w:tabs>
            <w:rPr>
              <w:b w:val="0"/>
              <w:noProof/>
              <w:color w:val="auto"/>
              <w:kern w:val="2"/>
              <w:sz w:val="24"/>
              <w:szCs w:val="24"/>
              <w14:ligatures w14:val="standardContextual"/>
            </w:rPr>
          </w:pPr>
          <w:hyperlink w:anchor="_Toc235985332" w:history="1">
            <w:r w:rsidRPr="006C4D21">
              <w:rPr>
                <w:rStyle w:val="Hyperlink"/>
                <w:noProof/>
              </w:rPr>
              <w:t>Directional Antenna Maps</w:t>
            </w:r>
            <w:r>
              <w:rPr>
                <w:noProof/>
                <w:webHidden/>
              </w:rPr>
              <w:tab/>
            </w:r>
            <w:r>
              <w:rPr>
                <w:noProof/>
                <w:webHidden/>
              </w:rPr>
              <w:fldChar w:fldCharType="begin"/>
            </w:r>
            <w:r>
              <w:rPr>
                <w:noProof/>
                <w:webHidden/>
              </w:rPr>
              <w:instrText xml:space="preserve"> PAGEREF _Toc235985332 \h </w:instrText>
            </w:r>
            <w:r>
              <w:rPr>
                <w:noProof/>
                <w:webHidden/>
              </w:rPr>
            </w:r>
            <w:r>
              <w:rPr>
                <w:noProof/>
                <w:webHidden/>
              </w:rPr>
              <w:fldChar w:fldCharType="separate"/>
            </w:r>
            <w:r>
              <w:rPr>
                <w:noProof/>
                <w:webHidden/>
              </w:rPr>
              <w:t>88</w:t>
            </w:r>
            <w:r>
              <w:rPr>
                <w:noProof/>
                <w:webHidden/>
              </w:rPr>
              <w:fldChar w:fldCharType="end"/>
            </w:r>
          </w:hyperlink>
        </w:p>
        <w:p w14:paraId="21743DC8" w14:textId="6ABB27F2" w:rsidR="00CB235E" w:rsidRDefault="00CB235E">
          <w:pPr>
            <w:pStyle w:val="TOC1"/>
            <w:tabs>
              <w:tab w:val="right" w:leader="dot" w:pos="9926"/>
            </w:tabs>
            <w:rPr>
              <w:b w:val="0"/>
              <w:noProof/>
              <w:color w:val="auto"/>
              <w:kern w:val="2"/>
              <w:sz w:val="24"/>
              <w:szCs w:val="24"/>
              <w14:ligatures w14:val="standardContextual"/>
            </w:rPr>
          </w:pPr>
          <w:hyperlink w:anchor="_Toc235985333" w:history="1">
            <w:r w:rsidRPr="006C4D21">
              <w:rPr>
                <w:rStyle w:val="Hyperlink"/>
                <w:noProof/>
              </w:rPr>
              <w:t>Version History</w:t>
            </w:r>
            <w:r>
              <w:rPr>
                <w:noProof/>
                <w:webHidden/>
              </w:rPr>
              <w:tab/>
            </w:r>
            <w:r>
              <w:rPr>
                <w:noProof/>
                <w:webHidden/>
              </w:rPr>
              <w:fldChar w:fldCharType="begin"/>
            </w:r>
            <w:r>
              <w:rPr>
                <w:noProof/>
                <w:webHidden/>
              </w:rPr>
              <w:instrText xml:space="preserve"> PAGEREF _Toc235985333 \h </w:instrText>
            </w:r>
            <w:r>
              <w:rPr>
                <w:noProof/>
                <w:webHidden/>
              </w:rPr>
            </w:r>
            <w:r>
              <w:rPr>
                <w:noProof/>
                <w:webHidden/>
              </w:rPr>
              <w:fldChar w:fldCharType="separate"/>
            </w:r>
            <w:r>
              <w:rPr>
                <w:noProof/>
                <w:webHidden/>
              </w:rPr>
              <w:t>89</w:t>
            </w:r>
            <w:r>
              <w:rPr>
                <w:noProof/>
                <w:webHidden/>
              </w:rPr>
              <w:fldChar w:fldCharType="end"/>
            </w:r>
          </w:hyperlink>
        </w:p>
        <w:p w14:paraId="0372D729" w14:textId="59AF92E7" w:rsidR="00CB235E" w:rsidRDefault="00CB235E">
          <w:pPr>
            <w:pStyle w:val="TOC3"/>
            <w:tabs>
              <w:tab w:val="right" w:leader="dot" w:pos="9926"/>
            </w:tabs>
            <w:rPr>
              <w:b w:val="0"/>
              <w:noProof/>
              <w:color w:val="auto"/>
              <w:kern w:val="2"/>
              <w:sz w:val="24"/>
              <w:szCs w:val="24"/>
              <w14:ligatures w14:val="standardContextual"/>
            </w:rPr>
          </w:pPr>
          <w:hyperlink w:anchor="_Toc235985334" w:history="1">
            <w:r w:rsidRPr="006C4D21">
              <w:rPr>
                <w:rStyle w:val="Hyperlink"/>
                <w:noProof/>
              </w:rPr>
              <w:t>Version 4.28 August 2026</w:t>
            </w:r>
            <w:r>
              <w:rPr>
                <w:noProof/>
                <w:webHidden/>
              </w:rPr>
              <w:tab/>
            </w:r>
            <w:r>
              <w:rPr>
                <w:noProof/>
                <w:webHidden/>
              </w:rPr>
              <w:fldChar w:fldCharType="begin"/>
            </w:r>
            <w:r>
              <w:rPr>
                <w:noProof/>
                <w:webHidden/>
              </w:rPr>
              <w:instrText xml:space="preserve"> PAGEREF _Toc235985334 \h </w:instrText>
            </w:r>
            <w:r>
              <w:rPr>
                <w:noProof/>
                <w:webHidden/>
              </w:rPr>
            </w:r>
            <w:r>
              <w:rPr>
                <w:noProof/>
                <w:webHidden/>
              </w:rPr>
              <w:fldChar w:fldCharType="separate"/>
            </w:r>
            <w:r>
              <w:rPr>
                <w:noProof/>
                <w:webHidden/>
              </w:rPr>
              <w:t>89</w:t>
            </w:r>
            <w:r>
              <w:rPr>
                <w:noProof/>
                <w:webHidden/>
              </w:rPr>
              <w:fldChar w:fldCharType="end"/>
            </w:r>
          </w:hyperlink>
        </w:p>
        <w:p w14:paraId="67B4E788" w14:textId="00762CFA" w:rsidR="00CB235E" w:rsidRDefault="00CB235E">
          <w:pPr>
            <w:pStyle w:val="TOC3"/>
            <w:tabs>
              <w:tab w:val="right" w:leader="dot" w:pos="9926"/>
            </w:tabs>
            <w:rPr>
              <w:b w:val="0"/>
              <w:noProof/>
              <w:color w:val="auto"/>
              <w:kern w:val="2"/>
              <w:sz w:val="24"/>
              <w:szCs w:val="24"/>
              <w14:ligatures w14:val="standardContextual"/>
            </w:rPr>
          </w:pPr>
          <w:hyperlink w:anchor="_Toc235985335" w:history="1">
            <w:r w:rsidRPr="006C4D21">
              <w:rPr>
                <w:rStyle w:val="Hyperlink"/>
                <w:noProof/>
              </w:rPr>
              <w:t>Version 4.27 July 2026</w:t>
            </w:r>
            <w:r>
              <w:rPr>
                <w:noProof/>
                <w:webHidden/>
              </w:rPr>
              <w:tab/>
            </w:r>
            <w:r>
              <w:rPr>
                <w:noProof/>
                <w:webHidden/>
              </w:rPr>
              <w:fldChar w:fldCharType="begin"/>
            </w:r>
            <w:r>
              <w:rPr>
                <w:noProof/>
                <w:webHidden/>
              </w:rPr>
              <w:instrText xml:space="preserve"> PAGEREF _Toc235985335 \h </w:instrText>
            </w:r>
            <w:r>
              <w:rPr>
                <w:noProof/>
                <w:webHidden/>
              </w:rPr>
            </w:r>
            <w:r>
              <w:rPr>
                <w:noProof/>
                <w:webHidden/>
              </w:rPr>
              <w:fldChar w:fldCharType="separate"/>
            </w:r>
            <w:r>
              <w:rPr>
                <w:noProof/>
                <w:webHidden/>
              </w:rPr>
              <w:t>89</w:t>
            </w:r>
            <w:r>
              <w:rPr>
                <w:noProof/>
                <w:webHidden/>
              </w:rPr>
              <w:fldChar w:fldCharType="end"/>
            </w:r>
          </w:hyperlink>
        </w:p>
        <w:p w14:paraId="2223299F" w14:textId="5F253405" w:rsidR="00CB235E" w:rsidRDefault="00CB235E">
          <w:pPr>
            <w:pStyle w:val="TOC3"/>
            <w:tabs>
              <w:tab w:val="right" w:leader="dot" w:pos="9926"/>
            </w:tabs>
            <w:rPr>
              <w:b w:val="0"/>
              <w:noProof/>
              <w:color w:val="auto"/>
              <w:kern w:val="2"/>
              <w:sz w:val="24"/>
              <w:szCs w:val="24"/>
              <w14:ligatures w14:val="standardContextual"/>
            </w:rPr>
          </w:pPr>
          <w:hyperlink w:anchor="_Toc235985336" w:history="1">
            <w:r w:rsidRPr="006C4D21">
              <w:rPr>
                <w:rStyle w:val="Hyperlink"/>
                <w:noProof/>
              </w:rPr>
              <w:t>Version 4.26 June 2026</w:t>
            </w:r>
            <w:r>
              <w:rPr>
                <w:noProof/>
                <w:webHidden/>
              </w:rPr>
              <w:tab/>
            </w:r>
            <w:r>
              <w:rPr>
                <w:noProof/>
                <w:webHidden/>
              </w:rPr>
              <w:fldChar w:fldCharType="begin"/>
            </w:r>
            <w:r>
              <w:rPr>
                <w:noProof/>
                <w:webHidden/>
              </w:rPr>
              <w:instrText xml:space="preserve"> PAGEREF _Toc235985336 \h </w:instrText>
            </w:r>
            <w:r>
              <w:rPr>
                <w:noProof/>
                <w:webHidden/>
              </w:rPr>
            </w:r>
            <w:r>
              <w:rPr>
                <w:noProof/>
                <w:webHidden/>
              </w:rPr>
              <w:fldChar w:fldCharType="separate"/>
            </w:r>
            <w:r>
              <w:rPr>
                <w:noProof/>
                <w:webHidden/>
              </w:rPr>
              <w:t>89</w:t>
            </w:r>
            <w:r>
              <w:rPr>
                <w:noProof/>
                <w:webHidden/>
              </w:rPr>
              <w:fldChar w:fldCharType="end"/>
            </w:r>
          </w:hyperlink>
        </w:p>
        <w:p w14:paraId="3A006ABD" w14:textId="6EEA1F39" w:rsidR="00CB235E" w:rsidRDefault="00CB235E">
          <w:pPr>
            <w:pStyle w:val="TOC3"/>
            <w:tabs>
              <w:tab w:val="right" w:leader="dot" w:pos="9926"/>
            </w:tabs>
            <w:rPr>
              <w:b w:val="0"/>
              <w:noProof/>
              <w:color w:val="auto"/>
              <w:kern w:val="2"/>
              <w:sz w:val="24"/>
              <w:szCs w:val="24"/>
              <w14:ligatures w14:val="standardContextual"/>
            </w:rPr>
          </w:pPr>
          <w:hyperlink w:anchor="_Toc235985337" w:history="1">
            <w:r w:rsidRPr="006C4D21">
              <w:rPr>
                <w:rStyle w:val="Hyperlink"/>
                <w:noProof/>
              </w:rPr>
              <w:t>Version 4.25 May 2026</w:t>
            </w:r>
            <w:r>
              <w:rPr>
                <w:noProof/>
                <w:webHidden/>
              </w:rPr>
              <w:tab/>
            </w:r>
            <w:r>
              <w:rPr>
                <w:noProof/>
                <w:webHidden/>
              </w:rPr>
              <w:fldChar w:fldCharType="begin"/>
            </w:r>
            <w:r>
              <w:rPr>
                <w:noProof/>
                <w:webHidden/>
              </w:rPr>
              <w:instrText xml:space="preserve"> PAGEREF _Toc235985337 \h </w:instrText>
            </w:r>
            <w:r>
              <w:rPr>
                <w:noProof/>
                <w:webHidden/>
              </w:rPr>
            </w:r>
            <w:r>
              <w:rPr>
                <w:noProof/>
                <w:webHidden/>
              </w:rPr>
              <w:fldChar w:fldCharType="separate"/>
            </w:r>
            <w:r>
              <w:rPr>
                <w:noProof/>
                <w:webHidden/>
              </w:rPr>
              <w:t>90</w:t>
            </w:r>
            <w:r>
              <w:rPr>
                <w:noProof/>
                <w:webHidden/>
              </w:rPr>
              <w:fldChar w:fldCharType="end"/>
            </w:r>
          </w:hyperlink>
        </w:p>
        <w:p w14:paraId="3D0BB46B" w14:textId="308DFF80" w:rsidR="00CB235E" w:rsidRDefault="00CB235E">
          <w:pPr>
            <w:pStyle w:val="TOC3"/>
            <w:tabs>
              <w:tab w:val="right" w:leader="dot" w:pos="9926"/>
            </w:tabs>
            <w:rPr>
              <w:b w:val="0"/>
              <w:noProof/>
              <w:color w:val="auto"/>
              <w:kern w:val="2"/>
              <w:sz w:val="24"/>
              <w:szCs w:val="24"/>
              <w14:ligatures w14:val="standardContextual"/>
            </w:rPr>
          </w:pPr>
          <w:hyperlink w:anchor="_Toc235985338" w:history="1">
            <w:r w:rsidRPr="006C4D21">
              <w:rPr>
                <w:rStyle w:val="Hyperlink"/>
                <w:noProof/>
              </w:rPr>
              <w:t>Version 4.24: May 2026</w:t>
            </w:r>
            <w:r>
              <w:rPr>
                <w:noProof/>
                <w:webHidden/>
              </w:rPr>
              <w:tab/>
            </w:r>
            <w:r>
              <w:rPr>
                <w:noProof/>
                <w:webHidden/>
              </w:rPr>
              <w:fldChar w:fldCharType="begin"/>
            </w:r>
            <w:r>
              <w:rPr>
                <w:noProof/>
                <w:webHidden/>
              </w:rPr>
              <w:instrText xml:space="preserve"> PAGEREF _Toc235985338 \h </w:instrText>
            </w:r>
            <w:r>
              <w:rPr>
                <w:noProof/>
                <w:webHidden/>
              </w:rPr>
            </w:r>
            <w:r>
              <w:rPr>
                <w:noProof/>
                <w:webHidden/>
              </w:rPr>
              <w:fldChar w:fldCharType="separate"/>
            </w:r>
            <w:r>
              <w:rPr>
                <w:noProof/>
                <w:webHidden/>
              </w:rPr>
              <w:t>90</w:t>
            </w:r>
            <w:r>
              <w:rPr>
                <w:noProof/>
                <w:webHidden/>
              </w:rPr>
              <w:fldChar w:fldCharType="end"/>
            </w:r>
          </w:hyperlink>
        </w:p>
        <w:p w14:paraId="05154BF6" w14:textId="68714B08" w:rsidR="00CB235E" w:rsidRDefault="00CB235E">
          <w:pPr>
            <w:pStyle w:val="TOC3"/>
            <w:tabs>
              <w:tab w:val="right" w:leader="dot" w:pos="9926"/>
            </w:tabs>
            <w:rPr>
              <w:b w:val="0"/>
              <w:noProof/>
              <w:color w:val="auto"/>
              <w:kern w:val="2"/>
              <w:sz w:val="24"/>
              <w:szCs w:val="24"/>
              <w14:ligatures w14:val="standardContextual"/>
            </w:rPr>
          </w:pPr>
          <w:hyperlink w:anchor="_Toc235985339" w:history="1">
            <w:r w:rsidRPr="006C4D21">
              <w:rPr>
                <w:rStyle w:val="Hyperlink"/>
                <w:noProof/>
              </w:rPr>
              <w:t>Version 4.23:</w:t>
            </w:r>
            <w:r w:rsidRPr="006C4D21">
              <w:rPr>
                <w:rStyle w:val="Hyperlink"/>
                <w:noProof/>
                <w:spacing w:val="-2"/>
              </w:rPr>
              <w:t xml:space="preserve"> April 2026</w:t>
            </w:r>
            <w:r>
              <w:rPr>
                <w:noProof/>
                <w:webHidden/>
              </w:rPr>
              <w:tab/>
            </w:r>
            <w:r>
              <w:rPr>
                <w:noProof/>
                <w:webHidden/>
              </w:rPr>
              <w:fldChar w:fldCharType="begin"/>
            </w:r>
            <w:r>
              <w:rPr>
                <w:noProof/>
                <w:webHidden/>
              </w:rPr>
              <w:instrText xml:space="preserve"> PAGEREF _Toc235985339 \h </w:instrText>
            </w:r>
            <w:r>
              <w:rPr>
                <w:noProof/>
                <w:webHidden/>
              </w:rPr>
            </w:r>
            <w:r>
              <w:rPr>
                <w:noProof/>
                <w:webHidden/>
              </w:rPr>
              <w:fldChar w:fldCharType="separate"/>
            </w:r>
            <w:r>
              <w:rPr>
                <w:noProof/>
                <w:webHidden/>
              </w:rPr>
              <w:t>90</w:t>
            </w:r>
            <w:r>
              <w:rPr>
                <w:noProof/>
                <w:webHidden/>
              </w:rPr>
              <w:fldChar w:fldCharType="end"/>
            </w:r>
          </w:hyperlink>
        </w:p>
        <w:p w14:paraId="1D0FBCBD" w14:textId="222A6FDC" w:rsidR="00CB235E" w:rsidRDefault="00CB235E">
          <w:pPr>
            <w:pStyle w:val="TOC3"/>
            <w:tabs>
              <w:tab w:val="right" w:leader="dot" w:pos="9926"/>
            </w:tabs>
            <w:rPr>
              <w:b w:val="0"/>
              <w:noProof/>
              <w:color w:val="auto"/>
              <w:kern w:val="2"/>
              <w:sz w:val="24"/>
              <w:szCs w:val="24"/>
              <w14:ligatures w14:val="standardContextual"/>
            </w:rPr>
          </w:pPr>
          <w:hyperlink w:anchor="_Toc235985340" w:history="1">
            <w:r w:rsidRPr="006C4D21">
              <w:rPr>
                <w:rStyle w:val="Hyperlink"/>
                <w:noProof/>
              </w:rPr>
              <w:t>Version</w:t>
            </w:r>
            <w:r w:rsidRPr="006C4D21">
              <w:rPr>
                <w:rStyle w:val="Hyperlink"/>
                <w:noProof/>
                <w:spacing w:val="4"/>
              </w:rPr>
              <w:t xml:space="preserve"> </w:t>
            </w:r>
            <w:r w:rsidRPr="006C4D21">
              <w:rPr>
                <w:rStyle w:val="Hyperlink"/>
                <w:noProof/>
              </w:rPr>
              <w:t>4.22:</w:t>
            </w:r>
            <w:r w:rsidRPr="006C4D21">
              <w:rPr>
                <w:rStyle w:val="Hyperlink"/>
                <w:noProof/>
                <w:spacing w:val="5"/>
              </w:rPr>
              <w:t xml:space="preserve"> </w:t>
            </w:r>
            <w:r w:rsidRPr="006C4D21">
              <w:rPr>
                <w:rStyle w:val="Hyperlink"/>
                <w:noProof/>
              </w:rPr>
              <w:t>2026-01-</w:t>
            </w:r>
            <w:r w:rsidRPr="006C4D21">
              <w:rPr>
                <w:rStyle w:val="Hyperlink"/>
                <w:noProof/>
                <w:spacing w:val="-5"/>
              </w:rPr>
              <w:t>17</w:t>
            </w:r>
            <w:r>
              <w:rPr>
                <w:noProof/>
                <w:webHidden/>
              </w:rPr>
              <w:tab/>
            </w:r>
            <w:r>
              <w:rPr>
                <w:noProof/>
                <w:webHidden/>
              </w:rPr>
              <w:fldChar w:fldCharType="begin"/>
            </w:r>
            <w:r>
              <w:rPr>
                <w:noProof/>
                <w:webHidden/>
              </w:rPr>
              <w:instrText xml:space="preserve"> PAGEREF _Toc235985340 \h </w:instrText>
            </w:r>
            <w:r>
              <w:rPr>
                <w:noProof/>
                <w:webHidden/>
              </w:rPr>
            </w:r>
            <w:r>
              <w:rPr>
                <w:noProof/>
                <w:webHidden/>
              </w:rPr>
              <w:fldChar w:fldCharType="separate"/>
            </w:r>
            <w:r>
              <w:rPr>
                <w:noProof/>
                <w:webHidden/>
              </w:rPr>
              <w:t>90</w:t>
            </w:r>
            <w:r>
              <w:rPr>
                <w:noProof/>
                <w:webHidden/>
              </w:rPr>
              <w:fldChar w:fldCharType="end"/>
            </w:r>
          </w:hyperlink>
        </w:p>
        <w:p w14:paraId="7FC8641D" w14:textId="3BBAF0D2" w:rsidR="00CB235E" w:rsidRDefault="00CB235E">
          <w:pPr>
            <w:pStyle w:val="TOC3"/>
            <w:tabs>
              <w:tab w:val="right" w:leader="dot" w:pos="9926"/>
            </w:tabs>
            <w:rPr>
              <w:b w:val="0"/>
              <w:noProof/>
              <w:color w:val="auto"/>
              <w:kern w:val="2"/>
              <w:sz w:val="24"/>
              <w:szCs w:val="24"/>
              <w14:ligatures w14:val="standardContextual"/>
            </w:rPr>
          </w:pPr>
          <w:hyperlink w:anchor="_Toc235985341" w:history="1">
            <w:r w:rsidRPr="006C4D21">
              <w:rPr>
                <w:rStyle w:val="Hyperlink"/>
                <w:noProof/>
              </w:rPr>
              <w:t>Version</w:t>
            </w:r>
            <w:r w:rsidRPr="006C4D21">
              <w:rPr>
                <w:rStyle w:val="Hyperlink"/>
                <w:noProof/>
                <w:spacing w:val="4"/>
              </w:rPr>
              <w:t xml:space="preserve"> </w:t>
            </w:r>
            <w:r w:rsidRPr="006C4D21">
              <w:rPr>
                <w:rStyle w:val="Hyperlink"/>
                <w:noProof/>
              </w:rPr>
              <w:t>4.21:</w:t>
            </w:r>
            <w:r w:rsidRPr="006C4D21">
              <w:rPr>
                <w:rStyle w:val="Hyperlink"/>
                <w:noProof/>
                <w:spacing w:val="5"/>
              </w:rPr>
              <w:t xml:space="preserve"> </w:t>
            </w:r>
            <w:r w:rsidRPr="006C4D21">
              <w:rPr>
                <w:rStyle w:val="Hyperlink"/>
                <w:noProof/>
              </w:rPr>
              <w:t>2025-09-</w:t>
            </w:r>
            <w:r w:rsidRPr="006C4D21">
              <w:rPr>
                <w:rStyle w:val="Hyperlink"/>
                <w:noProof/>
                <w:spacing w:val="-5"/>
              </w:rPr>
              <w:t>06</w:t>
            </w:r>
            <w:r>
              <w:rPr>
                <w:noProof/>
                <w:webHidden/>
              </w:rPr>
              <w:tab/>
            </w:r>
            <w:r>
              <w:rPr>
                <w:noProof/>
                <w:webHidden/>
              </w:rPr>
              <w:fldChar w:fldCharType="begin"/>
            </w:r>
            <w:r>
              <w:rPr>
                <w:noProof/>
                <w:webHidden/>
              </w:rPr>
              <w:instrText xml:space="preserve"> PAGEREF _Toc235985341 \h </w:instrText>
            </w:r>
            <w:r>
              <w:rPr>
                <w:noProof/>
                <w:webHidden/>
              </w:rPr>
            </w:r>
            <w:r>
              <w:rPr>
                <w:noProof/>
                <w:webHidden/>
              </w:rPr>
              <w:fldChar w:fldCharType="separate"/>
            </w:r>
            <w:r>
              <w:rPr>
                <w:noProof/>
                <w:webHidden/>
              </w:rPr>
              <w:t>90</w:t>
            </w:r>
            <w:r>
              <w:rPr>
                <w:noProof/>
                <w:webHidden/>
              </w:rPr>
              <w:fldChar w:fldCharType="end"/>
            </w:r>
          </w:hyperlink>
        </w:p>
        <w:p w14:paraId="45B5BB59" w14:textId="06036C89" w:rsidR="00CB235E" w:rsidRDefault="00CB235E">
          <w:pPr>
            <w:pStyle w:val="TOC3"/>
            <w:tabs>
              <w:tab w:val="right" w:leader="dot" w:pos="9926"/>
            </w:tabs>
            <w:rPr>
              <w:b w:val="0"/>
              <w:noProof/>
              <w:color w:val="auto"/>
              <w:kern w:val="2"/>
              <w:sz w:val="24"/>
              <w:szCs w:val="24"/>
              <w14:ligatures w14:val="standardContextual"/>
            </w:rPr>
          </w:pPr>
          <w:hyperlink w:anchor="_Toc235985342" w:history="1">
            <w:r w:rsidRPr="006C4D21">
              <w:rPr>
                <w:rStyle w:val="Hyperlink"/>
                <w:noProof/>
              </w:rPr>
              <w:t>Version</w:t>
            </w:r>
            <w:r w:rsidRPr="006C4D21">
              <w:rPr>
                <w:rStyle w:val="Hyperlink"/>
                <w:noProof/>
                <w:spacing w:val="4"/>
              </w:rPr>
              <w:t xml:space="preserve"> </w:t>
            </w:r>
            <w:r w:rsidRPr="006C4D21">
              <w:rPr>
                <w:rStyle w:val="Hyperlink"/>
                <w:noProof/>
              </w:rPr>
              <w:t>4.20:</w:t>
            </w:r>
            <w:r w:rsidRPr="006C4D21">
              <w:rPr>
                <w:rStyle w:val="Hyperlink"/>
                <w:noProof/>
                <w:spacing w:val="5"/>
              </w:rPr>
              <w:t xml:space="preserve"> </w:t>
            </w:r>
            <w:r w:rsidRPr="006C4D21">
              <w:rPr>
                <w:rStyle w:val="Hyperlink"/>
                <w:noProof/>
              </w:rPr>
              <w:t>2025-07-</w:t>
            </w:r>
            <w:r w:rsidRPr="006C4D21">
              <w:rPr>
                <w:rStyle w:val="Hyperlink"/>
                <w:noProof/>
                <w:spacing w:val="-5"/>
              </w:rPr>
              <w:t>06</w:t>
            </w:r>
            <w:r>
              <w:rPr>
                <w:noProof/>
                <w:webHidden/>
              </w:rPr>
              <w:tab/>
            </w:r>
            <w:r>
              <w:rPr>
                <w:noProof/>
                <w:webHidden/>
              </w:rPr>
              <w:fldChar w:fldCharType="begin"/>
            </w:r>
            <w:r>
              <w:rPr>
                <w:noProof/>
                <w:webHidden/>
              </w:rPr>
              <w:instrText xml:space="preserve"> PAGEREF _Toc235985342 \h </w:instrText>
            </w:r>
            <w:r>
              <w:rPr>
                <w:noProof/>
                <w:webHidden/>
              </w:rPr>
            </w:r>
            <w:r>
              <w:rPr>
                <w:noProof/>
                <w:webHidden/>
              </w:rPr>
              <w:fldChar w:fldCharType="separate"/>
            </w:r>
            <w:r>
              <w:rPr>
                <w:noProof/>
                <w:webHidden/>
              </w:rPr>
              <w:t>90</w:t>
            </w:r>
            <w:r>
              <w:rPr>
                <w:noProof/>
                <w:webHidden/>
              </w:rPr>
              <w:fldChar w:fldCharType="end"/>
            </w:r>
          </w:hyperlink>
        </w:p>
        <w:p w14:paraId="67E12743" w14:textId="3A4D86ED" w:rsidR="00CB235E" w:rsidRDefault="00CB235E">
          <w:pPr>
            <w:pStyle w:val="TOC3"/>
            <w:tabs>
              <w:tab w:val="right" w:leader="dot" w:pos="9926"/>
            </w:tabs>
            <w:rPr>
              <w:b w:val="0"/>
              <w:noProof/>
              <w:color w:val="auto"/>
              <w:kern w:val="2"/>
              <w:sz w:val="24"/>
              <w:szCs w:val="24"/>
              <w14:ligatures w14:val="standardContextual"/>
            </w:rPr>
          </w:pPr>
          <w:hyperlink w:anchor="_Toc235985343" w:history="1">
            <w:r w:rsidRPr="006C4D21">
              <w:rPr>
                <w:rStyle w:val="Hyperlink"/>
                <w:noProof/>
              </w:rPr>
              <w:t>Version</w:t>
            </w:r>
            <w:r w:rsidRPr="006C4D21">
              <w:rPr>
                <w:rStyle w:val="Hyperlink"/>
                <w:noProof/>
                <w:spacing w:val="4"/>
              </w:rPr>
              <w:t xml:space="preserve"> </w:t>
            </w:r>
            <w:r w:rsidRPr="006C4D21">
              <w:rPr>
                <w:rStyle w:val="Hyperlink"/>
                <w:noProof/>
              </w:rPr>
              <w:t>4.19:</w:t>
            </w:r>
            <w:r w:rsidRPr="006C4D21">
              <w:rPr>
                <w:rStyle w:val="Hyperlink"/>
                <w:noProof/>
                <w:spacing w:val="5"/>
              </w:rPr>
              <w:t xml:space="preserve"> </w:t>
            </w:r>
            <w:r w:rsidRPr="006C4D21">
              <w:rPr>
                <w:rStyle w:val="Hyperlink"/>
                <w:noProof/>
              </w:rPr>
              <w:t>2025-06-</w:t>
            </w:r>
            <w:r w:rsidRPr="006C4D21">
              <w:rPr>
                <w:rStyle w:val="Hyperlink"/>
                <w:noProof/>
                <w:spacing w:val="-5"/>
              </w:rPr>
              <w:t>10</w:t>
            </w:r>
            <w:r>
              <w:rPr>
                <w:noProof/>
                <w:webHidden/>
              </w:rPr>
              <w:tab/>
            </w:r>
            <w:r>
              <w:rPr>
                <w:noProof/>
                <w:webHidden/>
              </w:rPr>
              <w:fldChar w:fldCharType="begin"/>
            </w:r>
            <w:r>
              <w:rPr>
                <w:noProof/>
                <w:webHidden/>
              </w:rPr>
              <w:instrText xml:space="preserve"> PAGEREF _Toc235985343 \h </w:instrText>
            </w:r>
            <w:r>
              <w:rPr>
                <w:noProof/>
                <w:webHidden/>
              </w:rPr>
            </w:r>
            <w:r>
              <w:rPr>
                <w:noProof/>
                <w:webHidden/>
              </w:rPr>
              <w:fldChar w:fldCharType="separate"/>
            </w:r>
            <w:r>
              <w:rPr>
                <w:noProof/>
                <w:webHidden/>
              </w:rPr>
              <w:t>91</w:t>
            </w:r>
            <w:r>
              <w:rPr>
                <w:noProof/>
                <w:webHidden/>
              </w:rPr>
              <w:fldChar w:fldCharType="end"/>
            </w:r>
          </w:hyperlink>
        </w:p>
        <w:p w14:paraId="43AC1EB0" w14:textId="27739B51" w:rsidR="00CB235E" w:rsidRDefault="00CB235E">
          <w:pPr>
            <w:pStyle w:val="TOC3"/>
            <w:tabs>
              <w:tab w:val="right" w:leader="dot" w:pos="9926"/>
            </w:tabs>
            <w:rPr>
              <w:b w:val="0"/>
              <w:noProof/>
              <w:color w:val="auto"/>
              <w:kern w:val="2"/>
              <w:sz w:val="24"/>
              <w:szCs w:val="24"/>
              <w14:ligatures w14:val="standardContextual"/>
            </w:rPr>
          </w:pPr>
          <w:hyperlink w:anchor="_Toc235985344" w:history="1">
            <w:r w:rsidRPr="006C4D21">
              <w:rPr>
                <w:rStyle w:val="Hyperlink"/>
                <w:noProof/>
              </w:rPr>
              <w:t>Version</w:t>
            </w:r>
            <w:r w:rsidRPr="006C4D21">
              <w:rPr>
                <w:rStyle w:val="Hyperlink"/>
                <w:noProof/>
                <w:spacing w:val="4"/>
              </w:rPr>
              <w:t xml:space="preserve"> </w:t>
            </w:r>
            <w:r w:rsidRPr="006C4D21">
              <w:rPr>
                <w:rStyle w:val="Hyperlink"/>
                <w:noProof/>
              </w:rPr>
              <w:t>4.18:</w:t>
            </w:r>
            <w:r w:rsidRPr="006C4D21">
              <w:rPr>
                <w:rStyle w:val="Hyperlink"/>
                <w:noProof/>
                <w:spacing w:val="5"/>
              </w:rPr>
              <w:t xml:space="preserve"> </w:t>
            </w:r>
            <w:r w:rsidRPr="006C4D21">
              <w:rPr>
                <w:rStyle w:val="Hyperlink"/>
                <w:noProof/>
              </w:rPr>
              <w:t>2025-06-</w:t>
            </w:r>
            <w:r w:rsidRPr="006C4D21">
              <w:rPr>
                <w:rStyle w:val="Hyperlink"/>
                <w:noProof/>
                <w:spacing w:val="-5"/>
              </w:rPr>
              <w:t>07</w:t>
            </w:r>
            <w:r>
              <w:rPr>
                <w:noProof/>
                <w:webHidden/>
              </w:rPr>
              <w:tab/>
            </w:r>
            <w:r>
              <w:rPr>
                <w:noProof/>
                <w:webHidden/>
              </w:rPr>
              <w:fldChar w:fldCharType="begin"/>
            </w:r>
            <w:r>
              <w:rPr>
                <w:noProof/>
                <w:webHidden/>
              </w:rPr>
              <w:instrText xml:space="preserve"> PAGEREF _Toc235985344 \h </w:instrText>
            </w:r>
            <w:r>
              <w:rPr>
                <w:noProof/>
                <w:webHidden/>
              </w:rPr>
            </w:r>
            <w:r>
              <w:rPr>
                <w:noProof/>
                <w:webHidden/>
              </w:rPr>
              <w:fldChar w:fldCharType="separate"/>
            </w:r>
            <w:r>
              <w:rPr>
                <w:noProof/>
                <w:webHidden/>
              </w:rPr>
              <w:t>91</w:t>
            </w:r>
            <w:r>
              <w:rPr>
                <w:noProof/>
                <w:webHidden/>
              </w:rPr>
              <w:fldChar w:fldCharType="end"/>
            </w:r>
          </w:hyperlink>
        </w:p>
        <w:p w14:paraId="3D222E9D" w14:textId="1E715AF5" w:rsidR="00CB235E" w:rsidRDefault="00CB235E">
          <w:pPr>
            <w:pStyle w:val="TOC1"/>
            <w:tabs>
              <w:tab w:val="right" w:leader="dot" w:pos="9926"/>
            </w:tabs>
            <w:rPr>
              <w:b w:val="0"/>
              <w:noProof/>
              <w:color w:val="auto"/>
              <w:kern w:val="2"/>
              <w:sz w:val="24"/>
              <w:szCs w:val="24"/>
              <w14:ligatures w14:val="standardContextual"/>
            </w:rPr>
          </w:pPr>
          <w:hyperlink w:anchor="_Toc235985345" w:history="1">
            <w:r w:rsidRPr="006C4D21">
              <w:rPr>
                <w:rStyle w:val="Hyperlink"/>
                <w:noProof/>
              </w:rPr>
              <w:t>Credits</w:t>
            </w:r>
            <w:r>
              <w:rPr>
                <w:noProof/>
                <w:webHidden/>
              </w:rPr>
              <w:tab/>
            </w:r>
            <w:r>
              <w:rPr>
                <w:noProof/>
                <w:webHidden/>
              </w:rPr>
              <w:fldChar w:fldCharType="begin"/>
            </w:r>
            <w:r>
              <w:rPr>
                <w:noProof/>
                <w:webHidden/>
              </w:rPr>
              <w:instrText xml:space="preserve"> PAGEREF _Toc235985345 \h </w:instrText>
            </w:r>
            <w:r>
              <w:rPr>
                <w:noProof/>
                <w:webHidden/>
              </w:rPr>
            </w:r>
            <w:r>
              <w:rPr>
                <w:noProof/>
                <w:webHidden/>
              </w:rPr>
              <w:fldChar w:fldCharType="separate"/>
            </w:r>
            <w:r>
              <w:rPr>
                <w:noProof/>
                <w:webHidden/>
              </w:rPr>
              <w:t>92</w:t>
            </w:r>
            <w:r>
              <w:rPr>
                <w:noProof/>
                <w:webHidden/>
              </w:rPr>
              <w:fldChar w:fldCharType="end"/>
            </w:r>
          </w:hyperlink>
        </w:p>
        <w:p w14:paraId="680A012A" w14:textId="63630D5B" w:rsidR="00893C0A" w:rsidRDefault="00893C0A">
          <w:r>
            <w:rPr>
              <w:bCs/>
              <w:noProof/>
            </w:rPr>
            <w:fldChar w:fldCharType="end"/>
          </w:r>
        </w:p>
      </w:sdtContent>
    </w:sdt>
    <w:p w14:paraId="13782F49" w14:textId="22162183" w:rsidR="00A2610F" w:rsidRPr="00A21164" w:rsidRDefault="00A2610F" w:rsidP="002F646D">
      <w:r w:rsidRPr="00A21164">
        <w:br w:type="page"/>
      </w:r>
    </w:p>
    <w:p w14:paraId="0E5F52E0" w14:textId="53CA5052" w:rsidR="00D077E9" w:rsidRPr="00A21164" w:rsidRDefault="00FE3BA9" w:rsidP="00D077E9">
      <w:pPr>
        <w:pStyle w:val="Heading1"/>
      </w:pPr>
      <w:bookmarkStart w:id="0" w:name="_Toc235985234"/>
      <w:r w:rsidRPr="00A21164">
        <w:lastRenderedPageBreak/>
        <w:t>Introduction</w:t>
      </w:r>
      <w:bookmarkEnd w:id="0"/>
    </w:p>
    <w:tbl>
      <w:tblPr>
        <w:tblW w:w="9999" w:type="dxa"/>
        <w:tblInd w:w="40" w:type="dxa"/>
        <w:tblCellMar>
          <w:left w:w="0" w:type="dxa"/>
          <w:right w:w="0" w:type="dxa"/>
        </w:tblCellMar>
        <w:tblLook w:val="0000" w:firstRow="0" w:lastRow="0" w:firstColumn="0" w:lastColumn="0" w:noHBand="0" w:noVBand="0"/>
      </w:tblPr>
      <w:tblGrid>
        <w:gridCol w:w="9999"/>
      </w:tblGrid>
      <w:tr w:rsidR="00D077E9" w:rsidRPr="00A21164" w14:paraId="30E1ED59" w14:textId="77777777" w:rsidTr="00DF027C">
        <w:trPr>
          <w:trHeight w:val="3546"/>
        </w:trPr>
        <w:tc>
          <w:tcPr>
            <w:tcW w:w="9999" w:type="dxa"/>
          </w:tcPr>
          <w:p w14:paraId="6077F3D8" w14:textId="77777777" w:rsidR="0089060B" w:rsidRPr="00A21164" w:rsidRDefault="0089060B" w:rsidP="00E47180">
            <w:pPr>
              <w:pStyle w:val="Content"/>
              <w:rPr>
                <w:noProof w:val="0"/>
              </w:rPr>
            </w:pPr>
            <w:r w:rsidRPr="00A21164">
              <w:rPr>
                <w:noProof w:val="0"/>
              </w:rPr>
              <w:t>HamClock is an operator</w:t>
            </w:r>
            <w:r w:rsidRPr="00A21164">
              <w:rPr>
                <w:rFonts w:ascii="Cambria Math" w:hAnsi="Cambria Math" w:cs="Cambria Math"/>
                <w:noProof w:val="0"/>
              </w:rPr>
              <w:t>‑</w:t>
            </w:r>
            <w:r w:rsidRPr="00A21164">
              <w:rPr>
                <w:noProof w:val="0"/>
              </w:rPr>
              <w:t>focused, real</w:t>
            </w:r>
            <w:r w:rsidRPr="00A21164">
              <w:rPr>
                <w:rFonts w:ascii="Cambria Math" w:hAnsi="Cambria Math" w:cs="Cambria Math"/>
                <w:noProof w:val="0"/>
              </w:rPr>
              <w:t>‑</w:t>
            </w:r>
            <w:r w:rsidRPr="00A21164">
              <w:rPr>
                <w:noProof w:val="0"/>
              </w:rPr>
              <w:t>time information display designed to support amateur radio activity with accurate, at</w:t>
            </w:r>
            <w:r w:rsidRPr="00A21164">
              <w:rPr>
                <w:rFonts w:ascii="Cambria Math" w:hAnsi="Cambria Math" w:cs="Cambria Math"/>
                <w:noProof w:val="0"/>
              </w:rPr>
              <w:t>‑</w:t>
            </w:r>
            <w:r w:rsidRPr="00A21164">
              <w:rPr>
                <w:noProof w:val="0"/>
              </w:rPr>
              <w:t>a</w:t>
            </w:r>
            <w:r w:rsidRPr="00A21164">
              <w:rPr>
                <w:rFonts w:ascii="Cambria Math" w:hAnsi="Cambria Math" w:cs="Cambria Math"/>
                <w:noProof w:val="0"/>
              </w:rPr>
              <w:t>‑</w:t>
            </w:r>
            <w:r w:rsidRPr="00A21164">
              <w:rPr>
                <w:noProof w:val="0"/>
              </w:rPr>
              <w:t>glance situational awareness. Whether running on a desktop system, Raspberry Pi, or embedded display, HamClock consolidates essential propagation, timing, and station</w:t>
            </w:r>
            <w:r w:rsidRPr="00A21164">
              <w:rPr>
                <w:rFonts w:ascii="Cambria Math" w:hAnsi="Cambria Math" w:cs="Cambria Math"/>
                <w:noProof w:val="0"/>
              </w:rPr>
              <w:t>‑</w:t>
            </w:r>
            <w:r w:rsidRPr="00A21164">
              <w:rPr>
                <w:noProof w:val="0"/>
              </w:rPr>
              <w:t>planning data into a single, continuously updated dashboard. Its goal is simple: give operators the information they need without requiring menu diving, web searches, or external tools during on</w:t>
            </w:r>
            <w:r w:rsidRPr="00A21164">
              <w:rPr>
                <w:rFonts w:ascii="Cambria Math" w:hAnsi="Cambria Math" w:cs="Cambria Math"/>
                <w:noProof w:val="0"/>
              </w:rPr>
              <w:t>‑</w:t>
            </w:r>
            <w:r w:rsidRPr="00A21164">
              <w:rPr>
                <w:noProof w:val="0"/>
              </w:rPr>
              <w:t>air operation.</w:t>
            </w:r>
          </w:p>
          <w:p w14:paraId="4A2E6E16" w14:textId="77777777" w:rsidR="0089060B" w:rsidRPr="00A21164" w:rsidRDefault="0089060B" w:rsidP="00E47180">
            <w:pPr>
              <w:pStyle w:val="Content"/>
              <w:rPr>
                <w:noProof w:val="0"/>
              </w:rPr>
            </w:pPr>
            <w:r w:rsidRPr="00A21164">
              <w:rPr>
                <w:noProof w:val="0"/>
              </w:rPr>
              <w:t>This manual introduces the core features of HamClock as they exist today and provides guidance for configuring, customizing, and operating the software across supported platforms.</w:t>
            </w:r>
          </w:p>
          <w:p w14:paraId="082FA9DF" w14:textId="438BBD1D" w:rsidR="00A27886" w:rsidRPr="00A21164" w:rsidRDefault="00A27886" w:rsidP="00E47180">
            <w:pPr>
              <w:pStyle w:val="Content"/>
              <w:rPr>
                <w:noProof w:val="0"/>
              </w:rPr>
            </w:pPr>
            <w:r w:rsidRPr="00A21164">
              <w:rPr>
                <w:noProof w:val="0"/>
              </w:rPr>
              <w:t xml:space="preserve">This manual covers the traditional HamClock </w:t>
            </w:r>
            <w:r w:rsidR="00BB4C6C" w:rsidRPr="00A21164">
              <w:rPr>
                <w:noProof w:val="0"/>
              </w:rPr>
              <w:t xml:space="preserve">based on the original </w:t>
            </w:r>
            <w:r w:rsidR="007E79C0" w:rsidRPr="00A21164">
              <w:rPr>
                <w:noProof w:val="0"/>
              </w:rPr>
              <w:t xml:space="preserve">application </w:t>
            </w:r>
            <w:r w:rsidR="00BB4C6C" w:rsidRPr="00A21164">
              <w:rPr>
                <w:noProof w:val="0"/>
              </w:rPr>
              <w:t xml:space="preserve">developed by </w:t>
            </w:r>
            <w:r w:rsidR="007E79C0" w:rsidRPr="00A21164">
              <w:rPr>
                <w:b/>
                <w:noProof w:val="0"/>
              </w:rPr>
              <w:t>Elwood Downey (WB0OEW) (sk).</w:t>
            </w:r>
            <w:r w:rsidR="00722F89" w:rsidRPr="00A21164">
              <w:rPr>
                <w:noProof w:val="0"/>
              </w:rPr>
              <w:t xml:space="preserve"> There are</w:t>
            </w:r>
            <w:r w:rsidR="00BB4F1F" w:rsidRPr="00A21164">
              <w:rPr>
                <w:noProof w:val="0"/>
              </w:rPr>
              <w:t xml:space="preserve"> a few </w:t>
            </w:r>
            <w:r w:rsidR="00066D6C">
              <w:rPr>
                <w:noProof w:val="0"/>
              </w:rPr>
              <w:t xml:space="preserve">new </w:t>
            </w:r>
            <w:r w:rsidR="00BB4F1F" w:rsidRPr="00A21164">
              <w:rPr>
                <w:noProof w:val="0"/>
              </w:rPr>
              <w:t xml:space="preserve">variations on the concept of HamClock which have significant operational differences </w:t>
            </w:r>
            <w:r w:rsidR="00EF45F8" w:rsidRPr="00A21164">
              <w:rPr>
                <w:noProof w:val="0"/>
              </w:rPr>
              <w:t>and are not covered here.</w:t>
            </w:r>
          </w:p>
          <w:p w14:paraId="5B286BE0" w14:textId="77777777" w:rsidR="00EF45F8" w:rsidRPr="00A21164" w:rsidRDefault="00EF45F8" w:rsidP="00E47180">
            <w:pPr>
              <w:pStyle w:val="Content"/>
              <w:rPr>
                <w:noProof w:val="0"/>
              </w:rPr>
            </w:pPr>
          </w:p>
          <w:p w14:paraId="6E9CBBC1" w14:textId="77777777" w:rsidR="0089060B" w:rsidRPr="00A21164" w:rsidRDefault="0089060B" w:rsidP="00007C28">
            <w:pPr>
              <w:pStyle w:val="Heading2"/>
            </w:pPr>
            <w:bookmarkStart w:id="1" w:name="_Toc235985235"/>
            <w:r w:rsidRPr="00A21164">
              <w:t>Current Main Features</w:t>
            </w:r>
            <w:bookmarkEnd w:id="1"/>
          </w:p>
          <w:p w14:paraId="0DDBC657" w14:textId="77777777" w:rsidR="0089060B" w:rsidRPr="00A21164" w:rsidRDefault="0089060B" w:rsidP="00007C28">
            <w:pPr>
              <w:pStyle w:val="EmphasisText"/>
            </w:pPr>
            <w:r w:rsidRPr="00A21164">
              <w:t>Real</w:t>
            </w:r>
            <w:r w:rsidRPr="00A21164">
              <w:rPr>
                <w:rFonts w:ascii="Cambria Math" w:hAnsi="Cambria Math" w:cs="Cambria Math"/>
              </w:rPr>
              <w:t>‑</w:t>
            </w:r>
            <w:r w:rsidRPr="00A21164">
              <w:t xml:space="preserve">Time World Map Display  </w:t>
            </w:r>
          </w:p>
          <w:p w14:paraId="4354A862" w14:textId="69B7E1C1" w:rsidR="0089060B" w:rsidRPr="00A21164" w:rsidRDefault="0089060B" w:rsidP="00E47180">
            <w:pPr>
              <w:pStyle w:val="Content"/>
              <w:rPr>
                <w:noProof w:val="0"/>
              </w:rPr>
            </w:pPr>
            <w:r w:rsidRPr="00A21164">
              <w:rPr>
                <w:noProof w:val="0"/>
              </w:rPr>
              <w:t xml:space="preserve">Shows day/night shading, </w:t>
            </w:r>
            <w:r w:rsidR="00347136" w:rsidRPr="00A21164">
              <w:rPr>
                <w:noProof w:val="0"/>
              </w:rPr>
              <w:t>greyline</w:t>
            </w:r>
            <w:r w:rsidRPr="00A21164">
              <w:rPr>
                <w:noProof w:val="0"/>
              </w:rPr>
              <w:t xml:space="preserve"> position, solar terminator movement, and major DX entities for quick propagation assessment.</w:t>
            </w:r>
          </w:p>
          <w:p w14:paraId="41617D4C" w14:textId="1B559676" w:rsidR="0089060B" w:rsidRPr="00A21164" w:rsidRDefault="0089060B" w:rsidP="00007C28">
            <w:pPr>
              <w:pStyle w:val="EmphasisText"/>
            </w:pPr>
            <w:r w:rsidRPr="00A21164">
              <w:t xml:space="preserve">Solar &amp; Geomagnetic Data </w:t>
            </w:r>
            <w:r w:rsidR="009F684B" w:rsidRPr="00A21164">
              <w:t>Pane</w:t>
            </w:r>
            <w:r w:rsidRPr="00A21164">
              <w:t xml:space="preserve">s  </w:t>
            </w:r>
          </w:p>
          <w:p w14:paraId="5410B3B6" w14:textId="77777777" w:rsidR="0089060B" w:rsidRPr="00A21164" w:rsidRDefault="0089060B" w:rsidP="00E47180">
            <w:pPr>
              <w:pStyle w:val="Content"/>
              <w:rPr>
                <w:noProof w:val="0"/>
              </w:rPr>
            </w:pPr>
            <w:r w:rsidRPr="00A21164">
              <w:rPr>
                <w:noProof w:val="0"/>
              </w:rPr>
              <w:t>Continuously updated SFI, Kp, A</w:t>
            </w:r>
            <w:r w:rsidRPr="00A21164">
              <w:rPr>
                <w:rFonts w:ascii="Cambria Math" w:hAnsi="Cambria Math" w:cs="Cambria Math"/>
                <w:noProof w:val="0"/>
              </w:rPr>
              <w:t>‑</w:t>
            </w:r>
            <w:r w:rsidRPr="00A21164">
              <w:rPr>
                <w:noProof w:val="0"/>
              </w:rPr>
              <w:t>index, solar wind, X</w:t>
            </w:r>
            <w:r w:rsidRPr="00A21164">
              <w:rPr>
                <w:rFonts w:ascii="Cambria Math" w:hAnsi="Cambria Math" w:cs="Cambria Math"/>
                <w:noProof w:val="0"/>
              </w:rPr>
              <w:t>‑</w:t>
            </w:r>
            <w:r w:rsidRPr="00A21164">
              <w:rPr>
                <w:noProof w:val="0"/>
              </w:rPr>
              <w:t>ray flux, and other space</w:t>
            </w:r>
            <w:r w:rsidRPr="00A21164">
              <w:rPr>
                <w:rFonts w:ascii="Cambria Math" w:hAnsi="Cambria Math" w:cs="Cambria Math"/>
                <w:noProof w:val="0"/>
              </w:rPr>
              <w:t>‑</w:t>
            </w:r>
            <w:r w:rsidRPr="00A21164">
              <w:rPr>
                <w:noProof w:val="0"/>
              </w:rPr>
              <w:t>weather metrics sourced from live data feeds.</w:t>
            </w:r>
          </w:p>
          <w:p w14:paraId="4F465AD0" w14:textId="77777777" w:rsidR="0089060B" w:rsidRPr="00A21164" w:rsidRDefault="0089060B" w:rsidP="00D30B67">
            <w:pPr>
              <w:pStyle w:val="EmphasisText"/>
            </w:pPr>
            <w:r w:rsidRPr="00A21164">
              <w:t xml:space="preserve">DX Cluster Integration  </w:t>
            </w:r>
          </w:p>
          <w:p w14:paraId="5916C7BC" w14:textId="77777777" w:rsidR="0089060B" w:rsidRDefault="0089060B" w:rsidP="00E47180">
            <w:pPr>
              <w:pStyle w:val="Content"/>
              <w:rPr>
                <w:noProof w:val="0"/>
              </w:rPr>
            </w:pPr>
            <w:r w:rsidRPr="00A21164">
              <w:rPr>
                <w:noProof w:val="0"/>
              </w:rPr>
              <w:t>Displays recent spots, filtered by band or mode, with optional highlighting for wanted entities or active DXpeditions.</w:t>
            </w:r>
          </w:p>
          <w:p w14:paraId="4EE0C3E9" w14:textId="41DC0547" w:rsidR="0089060B" w:rsidRPr="00A21164" w:rsidRDefault="0089060B" w:rsidP="00C71C67">
            <w:pPr>
              <w:pStyle w:val="EmphasisText"/>
            </w:pPr>
            <w:r w:rsidRPr="00A21164">
              <w:t xml:space="preserve">Satellite Tracking  </w:t>
            </w:r>
          </w:p>
          <w:p w14:paraId="1FC894D1" w14:textId="2ECD948A" w:rsidR="0089060B" w:rsidRPr="00A21164" w:rsidRDefault="001A3897" w:rsidP="00E47180">
            <w:pPr>
              <w:pStyle w:val="Content"/>
              <w:rPr>
                <w:noProof w:val="0"/>
              </w:rPr>
            </w:pPr>
            <w:r w:rsidRPr="00A21164">
              <w:rPr>
                <w:noProof w:val="0"/>
              </w:rPr>
              <w:t>Predict</w:t>
            </w:r>
            <w:r w:rsidR="0089060B" w:rsidRPr="00A21164">
              <w:rPr>
                <w:noProof w:val="0"/>
              </w:rPr>
              <w:t xml:space="preserve"> passes, footprints, and visibility windows for amateur satellites, including ISS, with real</w:t>
            </w:r>
            <w:r w:rsidR="0089060B" w:rsidRPr="00A21164">
              <w:rPr>
                <w:rFonts w:ascii="Cambria Math" w:hAnsi="Cambria Math" w:cs="Cambria Math"/>
                <w:noProof w:val="0"/>
              </w:rPr>
              <w:t>‑</w:t>
            </w:r>
            <w:r w:rsidR="0089060B" w:rsidRPr="00A21164">
              <w:rPr>
                <w:noProof w:val="0"/>
              </w:rPr>
              <w:t>time position overlays.</w:t>
            </w:r>
          </w:p>
          <w:p w14:paraId="7C2A5CF6" w14:textId="77777777" w:rsidR="0089060B" w:rsidRPr="00A21164" w:rsidRDefault="0089060B" w:rsidP="008644B0">
            <w:pPr>
              <w:pStyle w:val="EmphasisText"/>
              <w:keepNext/>
            </w:pPr>
            <w:r w:rsidRPr="00A21164">
              <w:t xml:space="preserve">Local &amp; UTC Timekeeping  </w:t>
            </w:r>
          </w:p>
          <w:p w14:paraId="003D42FB" w14:textId="77777777" w:rsidR="0089060B" w:rsidRPr="00A21164" w:rsidRDefault="0089060B" w:rsidP="00E47180">
            <w:pPr>
              <w:pStyle w:val="Content"/>
              <w:rPr>
                <w:noProof w:val="0"/>
              </w:rPr>
            </w:pPr>
            <w:r w:rsidRPr="00A21164">
              <w:rPr>
                <w:noProof w:val="0"/>
              </w:rPr>
              <w:t>Multiple clocks with configurable time zones, including sidereal time for astronomy</w:t>
            </w:r>
            <w:r w:rsidRPr="00A21164">
              <w:rPr>
                <w:rFonts w:ascii="Cambria Math" w:hAnsi="Cambria Math" w:cs="Cambria Math"/>
                <w:noProof w:val="0"/>
              </w:rPr>
              <w:t>‑</w:t>
            </w:r>
            <w:r w:rsidRPr="00A21164">
              <w:rPr>
                <w:noProof w:val="0"/>
              </w:rPr>
              <w:t>aligned operations.</w:t>
            </w:r>
          </w:p>
          <w:p w14:paraId="1B009401" w14:textId="77777777" w:rsidR="0089060B" w:rsidRPr="00A21164" w:rsidRDefault="0089060B" w:rsidP="00017139">
            <w:pPr>
              <w:pStyle w:val="EmphasisText"/>
            </w:pPr>
            <w:r w:rsidRPr="00A21164">
              <w:lastRenderedPageBreak/>
              <w:t xml:space="preserve">Propagation Prediction Tools  </w:t>
            </w:r>
          </w:p>
          <w:p w14:paraId="003AA1E4" w14:textId="77777777" w:rsidR="0089060B" w:rsidRPr="00A21164" w:rsidRDefault="0089060B" w:rsidP="00E47180">
            <w:pPr>
              <w:pStyle w:val="Content"/>
              <w:rPr>
                <w:noProof w:val="0"/>
              </w:rPr>
            </w:pPr>
            <w:r w:rsidRPr="00A21164">
              <w:rPr>
                <w:noProof w:val="0"/>
              </w:rPr>
              <w:t>MUF, VOACAP</w:t>
            </w:r>
            <w:r w:rsidRPr="00A21164">
              <w:rPr>
                <w:rFonts w:ascii="Cambria Math" w:hAnsi="Cambria Math" w:cs="Cambria Math"/>
                <w:noProof w:val="0"/>
              </w:rPr>
              <w:t>‑</w:t>
            </w:r>
            <w:r w:rsidRPr="00A21164">
              <w:rPr>
                <w:noProof w:val="0"/>
              </w:rPr>
              <w:t>style path hints, and band</w:t>
            </w:r>
            <w:r w:rsidRPr="00A21164">
              <w:rPr>
                <w:rFonts w:ascii="Cambria Math" w:hAnsi="Cambria Math" w:cs="Cambria Math"/>
                <w:noProof w:val="0"/>
              </w:rPr>
              <w:t>‑</w:t>
            </w:r>
            <w:r w:rsidRPr="00A21164">
              <w:rPr>
                <w:noProof w:val="0"/>
              </w:rPr>
              <w:t>opening indicators to help operators choose the most effective band at any moment.</w:t>
            </w:r>
          </w:p>
          <w:p w14:paraId="03A58BC9" w14:textId="77777777" w:rsidR="0089060B" w:rsidRPr="00A21164" w:rsidRDefault="0089060B" w:rsidP="00017139">
            <w:pPr>
              <w:pStyle w:val="EmphasisText"/>
              <w:keepNext/>
            </w:pPr>
            <w:r w:rsidRPr="00A21164">
              <w:t xml:space="preserve">Customizable Layouts &amp; Widgets  </w:t>
            </w:r>
          </w:p>
          <w:p w14:paraId="00F04224" w14:textId="08B4553B" w:rsidR="0089060B" w:rsidRPr="00A21164" w:rsidRDefault="0089060B" w:rsidP="00E47180">
            <w:pPr>
              <w:pStyle w:val="Content"/>
              <w:rPr>
                <w:noProof w:val="0"/>
              </w:rPr>
            </w:pPr>
            <w:r w:rsidRPr="00A21164">
              <w:rPr>
                <w:noProof w:val="0"/>
              </w:rPr>
              <w:t xml:space="preserve">Users can tailor the display to their operating style—selecting </w:t>
            </w:r>
            <w:r w:rsidR="009F684B" w:rsidRPr="00A21164">
              <w:rPr>
                <w:noProof w:val="0"/>
              </w:rPr>
              <w:t>pane</w:t>
            </w:r>
            <w:r w:rsidRPr="00A21164">
              <w:rPr>
                <w:noProof w:val="0"/>
              </w:rPr>
              <w:t>s, adjusting colors, and choosing map projections.</w:t>
            </w:r>
          </w:p>
          <w:p w14:paraId="790D8100" w14:textId="77777777" w:rsidR="0089060B" w:rsidRPr="00A21164" w:rsidRDefault="0089060B" w:rsidP="002F444B">
            <w:pPr>
              <w:pStyle w:val="EmphasisText"/>
            </w:pPr>
            <w:r w:rsidRPr="00A21164">
              <w:t>Network</w:t>
            </w:r>
            <w:r w:rsidRPr="00A21164">
              <w:rPr>
                <w:rFonts w:ascii="Cambria Math" w:hAnsi="Cambria Math" w:cs="Cambria Math"/>
              </w:rPr>
              <w:t>‑</w:t>
            </w:r>
            <w:r w:rsidRPr="00A21164">
              <w:t xml:space="preserve">Aware Data Fetching  </w:t>
            </w:r>
          </w:p>
          <w:p w14:paraId="6D6481C3" w14:textId="77777777" w:rsidR="00BE28E7" w:rsidRDefault="0089060B" w:rsidP="00C71C67">
            <w:pPr>
              <w:pStyle w:val="Content"/>
              <w:rPr>
                <w:noProof w:val="0"/>
              </w:rPr>
            </w:pPr>
            <w:r w:rsidRPr="00A21164">
              <w:rPr>
                <w:noProof w:val="0"/>
              </w:rPr>
              <w:t>Automatic retrieval of solar data, DX spots, satellite elements, and other live information through internet sources.</w:t>
            </w:r>
          </w:p>
          <w:p w14:paraId="161ADD05" w14:textId="4276DFCE" w:rsidR="0089060B" w:rsidRPr="00A21164" w:rsidRDefault="00BE28E7" w:rsidP="00E47180">
            <w:pPr>
              <w:pStyle w:val="Content"/>
              <w:rPr>
                <w:noProof w:val="0"/>
              </w:rPr>
            </w:pPr>
            <w:r>
              <w:rPr>
                <w:noProof w:val="0"/>
              </w:rPr>
              <w:t xml:space="preserve">Link to live </w:t>
            </w:r>
            <w:r w:rsidR="00C71C67">
              <w:rPr>
                <w:noProof w:val="0"/>
              </w:rPr>
              <w:t>ADS</w:t>
            </w:r>
            <w:r w:rsidR="00BE76C7">
              <w:rPr>
                <w:noProof w:val="0"/>
              </w:rPr>
              <w:t>-</w:t>
            </w:r>
            <w:r w:rsidR="00C71C67">
              <w:rPr>
                <w:noProof w:val="0"/>
              </w:rPr>
              <w:t>B map</w:t>
            </w:r>
            <w:r>
              <w:rPr>
                <w:noProof w:val="0"/>
              </w:rPr>
              <w:t>,</w:t>
            </w:r>
            <w:r w:rsidR="00C71C67">
              <w:rPr>
                <w:noProof w:val="0"/>
              </w:rPr>
              <w:t xml:space="preserve"> displays aircraft movements. Can receive </w:t>
            </w:r>
            <w:r>
              <w:rPr>
                <w:noProof w:val="0"/>
              </w:rPr>
              <w:t xml:space="preserve">local </w:t>
            </w:r>
            <w:r w:rsidR="00C71C67">
              <w:rPr>
                <w:noProof w:val="0"/>
              </w:rPr>
              <w:t xml:space="preserve">ADSB receipts </w:t>
            </w:r>
            <w:r>
              <w:rPr>
                <w:noProof w:val="0"/>
              </w:rPr>
              <w:t xml:space="preserve">information </w:t>
            </w:r>
            <w:r w:rsidR="00C71C67">
              <w:rPr>
                <w:noProof w:val="0"/>
              </w:rPr>
              <w:t>from a Pi ADS</w:t>
            </w:r>
            <w:r w:rsidR="00BE76C7">
              <w:rPr>
                <w:noProof w:val="0"/>
              </w:rPr>
              <w:t>-</w:t>
            </w:r>
            <w:r w:rsidR="00C71C67">
              <w:rPr>
                <w:noProof w:val="0"/>
              </w:rPr>
              <w:t>B receiver</w:t>
            </w:r>
            <w:r>
              <w:rPr>
                <w:noProof w:val="0"/>
              </w:rPr>
              <w:t>.</w:t>
            </w:r>
            <w:r w:rsidR="000E4E54">
              <w:rPr>
                <w:noProof w:val="0"/>
              </w:rPr>
              <w:t xml:space="preserve"> Lin</w:t>
            </w:r>
            <w:r w:rsidR="00BE76C7">
              <w:rPr>
                <w:noProof w:val="0"/>
              </w:rPr>
              <w:t>k</w:t>
            </w:r>
            <w:r w:rsidR="000E4E54">
              <w:rPr>
                <w:noProof w:val="0"/>
              </w:rPr>
              <w:t xml:space="preserve"> to live local weather maps from </w:t>
            </w:r>
            <w:r w:rsidR="00C71C67">
              <w:rPr>
                <w:noProof w:val="0"/>
              </w:rPr>
              <w:t>Windy</w:t>
            </w:r>
            <w:r w:rsidR="000E4E54">
              <w:rPr>
                <w:noProof w:val="0"/>
              </w:rPr>
              <w:t>.com</w:t>
            </w:r>
          </w:p>
          <w:p w14:paraId="005BE5C9" w14:textId="2290CB86" w:rsidR="0089060B" w:rsidRPr="00A21164" w:rsidRDefault="0089060B" w:rsidP="002F444B">
            <w:pPr>
              <w:pStyle w:val="EmphasisText"/>
            </w:pPr>
            <w:r w:rsidRPr="00A21164">
              <w:t xml:space="preserve">Touchscreen &amp; </w:t>
            </w:r>
            <w:r w:rsidR="00AF61CE" w:rsidRPr="00A21164">
              <w:t>Remote-Control</w:t>
            </w:r>
            <w:r w:rsidRPr="00A21164">
              <w:t xml:space="preserve"> Support  </w:t>
            </w:r>
          </w:p>
          <w:p w14:paraId="608B03F1" w14:textId="77777777" w:rsidR="0089060B" w:rsidRPr="00A21164" w:rsidRDefault="0089060B" w:rsidP="00E47180">
            <w:pPr>
              <w:pStyle w:val="Content"/>
              <w:rPr>
                <w:noProof w:val="0"/>
              </w:rPr>
            </w:pPr>
            <w:r w:rsidRPr="00A21164">
              <w:rPr>
                <w:noProof w:val="0"/>
              </w:rPr>
              <w:t>Designed for both hands</w:t>
            </w:r>
            <w:r w:rsidRPr="00A21164">
              <w:rPr>
                <w:rFonts w:ascii="Cambria Math" w:hAnsi="Cambria Math" w:cs="Cambria Math"/>
                <w:noProof w:val="0"/>
              </w:rPr>
              <w:t>‑</w:t>
            </w:r>
            <w:r w:rsidRPr="00A21164">
              <w:rPr>
                <w:noProof w:val="0"/>
              </w:rPr>
              <w:t>on interaction and remote operation, making it suitable for shack desktops, wall displays, and field</w:t>
            </w:r>
            <w:r w:rsidRPr="00A21164">
              <w:rPr>
                <w:rFonts w:ascii="Cambria Math" w:hAnsi="Cambria Math" w:cs="Cambria Math"/>
                <w:noProof w:val="0"/>
              </w:rPr>
              <w:t>‑</w:t>
            </w:r>
            <w:r w:rsidRPr="00A21164">
              <w:rPr>
                <w:noProof w:val="0"/>
              </w:rPr>
              <w:t>deployable setups.</w:t>
            </w:r>
          </w:p>
          <w:p w14:paraId="70F69851" w14:textId="77777777" w:rsidR="0089060B" w:rsidRPr="00A21164" w:rsidRDefault="0089060B" w:rsidP="002F444B">
            <w:pPr>
              <w:pStyle w:val="EmphasisText"/>
            </w:pPr>
            <w:r w:rsidRPr="00A21164">
              <w:t>Cross</w:t>
            </w:r>
            <w:r w:rsidRPr="00A21164">
              <w:rPr>
                <w:rFonts w:ascii="Cambria Math" w:hAnsi="Cambria Math" w:cs="Cambria Math"/>
              </w:rPr>
              <w:t>‑</w:t>
            </w:r>
            <w:r w:rsidRPr="00A21164">
              <w:t xml:space="preserve">Platform Compatibility  </w:t>
            </w:r>
          </w:p>
          <w:p w14:paraId="2A6CF439" w14:textId="3D452B1C" w:rsidR="00DF027C" w:rsidRPr="00A21164" w:rsidRDefault="0089060B" w:rsidP="00E47180">
            <w:pPr>
              <w:pStyle w:val="Content"/>
              <w:rPr>
                <w:noProof w:val="0"/>
              </w:rPr>
            </w:pPr>
            <w:r w:rsidRPr="00A21164">
              <w:rPr>
                <w:noProof w:val="0"/>
              </w:rPr>
              <w:t>Runs on Linux, macOS, Windows (via WSL), Raspberry Pi, and a variety of embedded display appliances</w:t>
            </w:r>
          </w:p>
        </w:tc>
      </w:tr>
      <w:tr w:rsidR="00DF027C" w:rsidRPr="00A21164" w14:paraId="5638787C" w14:textId="77777777" w:rsidTr="00DF027C">
        <w:trPr>
          <w:trHeight w:val="1899"/>
        </w:trPr>
        <w:tc>
          <w:tcPr>
            <w:tcW w:w="9999" w:type="dxa"/>
            <w:shd w:val="clear" w:color="auto" w:fill="F2F2F2" w:themeFill="background1" w:themeFillShade="F2"/>
            <w:vAlign w:val="center"/>
          </w:tcPr>
          <w:p w14:paraId="665B4379" w14:textId="77777777" w:rsidR="00DF027C" w:rsidRPr="00A21164" w:rsidRDefault="00DF027C" w:rsidP="00DF027C">
            <w:pPr>
              <w:pStyle w:val="EmphasisText"/>
              <w:jc w:val="center"/>
            </w:pPr>
            <w:r w:rsidRPr="00A21164">
              <w:rPr>
                <w:noProof/>
              </w:rPr>
              <w:lastRenderedPageBreak/>
              <mc:AlternateContent>
                <mc:Choice Requires="wps">
                  <w:drawing>
                    <wp:inline distT="0" distB="0" distL="0" distR="0" wp14:anchorId="2A2D43BB" wp14:editId="258C1F19">
                      <wp:extent cx="5422005" cy="695459"/>
                      <wp:effectExtent l="0" t="0" r="0" b="0"/>
                      <wp:docPr id="7" name="Text Box 7"/>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651A70E7" w14:textId="2F1D1BA3" w:rsidR="000B6324" w:rsidRPr="00A21164" w:rsidRDefault="000B6324" w:rsidP="009A0C6B">
                                  <w:pPr>
                                    <w:pStyle w:val="EmphasisText"/>
                                  </w:pPr>
                                  <w:r w:rsidRPr="00A21164">
                                    <w:t>This</w:t>
                                  </w:r>
                                  <w:r w:rsidRPr="00A21164">
                                    <w:rPr>
                                      <w:spacing w:val="-8"/>
                                    </w:rPr>
                                    <w:t xml:space="preserve"> </w:t>
                                  </w:r>
                                  <w:r w:rsidRPr="00A21164">
                                    <w:t>and</w:t>
                                  </w:r>
                                  <w:r w:rsidRPr="00A21164">
                                    <w:rPr>
                                      <w:spacing w:val="-5"/>
                                    </w:rPr>
                                    <w:t xml:space="preserve"> </w:t>
                                  </w:r>
                                  <w:r w:rsidRPr="00A21164">
                                    <w:t>additional</w:t>
                                  </w:r>
                                  <w:r w:rsidRPr="00A21164">
                                    <w:rPr>
                                      <w:spacing w:val="-5"/>
                                    </w:rPr>
                                    <w:t xml:space="preserve"> </w:t>
                                  </w:r>
                                  <w:r w:rsidRPr="00A21164">
                                    <w:t>supporting</w:t>
                                  </w:r>
                                  <w:r w:rsidRPr="00A21164">
                                    <w:rPr>
                                      <w:spacing w:val="-6"/>
                                    </w:rPr>
                                    <w:t xml:space="preserve"> </w:t>
                                  </w:r>
                                  <w:r w:rsidRPr="00A21164">
                                    <w:t>material</w:t>
                                  </w:r>
                                  <w:r w:rsidRPr="00A21164">
                                    <w:rPr>
                                      <w:spacing w:val="-5"/>
                                    </w:rPr>
                                    <w:t xml:space="preserve"> </w:t>
                                  </w:r>
                                  <w:r w:rsidRPr="00A21164">
                                    <w:t>may</w:t>
                                  </w:r>
                                  <w:r w:rsidRPr="00A21164">
                                    <w:rPr>
                                      <w:spacing w:val="-5"/>
                                    </w:rPr>
                                    <w:t xml:space="preserve"> </w:t>
                                  </w:r>
                                  <w:r w:rsidRPr="00A21164">
                                    <w:t>be</w:t>
                                  </w:r>
                                  <w:r w:rsidRPr="00A21164">
                                    <w:rPr>
                                      <w:spacing w:val="-5"/>
                                    </w:rPr>
                                    <w:t xml:space="preserve"> </w:t>
                                  </w:r>
                                  <w:r w:rsidRPr="00A21164">
                                    <w:t>found</w:t>
                                  </w:r>
                                  <w:r w:rsidRPr="00A21164">
                                    <w:rPr>
                                      <w:spacing w:val="-6"/>
                                    </w:rPr>
                                    <w:t xml:space="preserve"> </w:t>
                                  </w:r>
                                  <w:r w:rsidRPr="00A21164">
                                    <w:t>at</w:t>
                                  </w:r>
                                  <w:r w:rsidRPr="00A21164">
                                    <w:rPr>
                                      <w:spacing w:val="-8"/>
                                    </w:rPr>
                                    <w:t xml:space="preserve"> </w:t>
                                  </w:r>
                                  <w:hyperlink r:id="rId11" w:history="1">
                                    <w:r w:rsidRPr="00A21164">
                                      <w:rPr>
                                        <w:rStyle w:val="Hyperlink"/>
                                      </w:rPr>
                                      <w:t>https://github.com/openhamclock/hamclock/tree/main/doc</w:t>
                                    </w:r>
                                  </w:hyperlink>
                                </w:p>
                                <w:p w14:paraId="024911D2" w14:textId="2C7D7C68" w:rsidR="00DF027C" w:rsidRPr="00A21164" w:rsidRDefault="00DF027C" w:rsidP="00DF027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2D43BB" id="Text Box 7" o:spid="_x0000_s1027"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" filled="f" stroked="f" strokeweight=".5pt">
                      <v:textbox>
                        <w:txbxContent>
                          <w:p w14:paraId="651A70E7" w14:textId="2F1D1BA3" w:rsidR="000B6324" w:rsidRPr="00A21164" w:rsidRDefault="000B6324" w:rsidP="009A0C6B">
                            <w:pPr>
                              <w:pStyle w:val="EmphasisText"/>
                            </w:pPr>
                            <w:r w:rsidRPr="00A21164">
                              <w:t>This</w:t>
                            </w:r>
                            <w:r w:rsidRPr="00A21164">
                              <w:rPr>
                                <w:spacing w:val="-8"/>
                              </w:rPr>
                              <w:t xml:space="preserve"> </w:t>
                            </w:r>
                            <w:r w:rsidRPr="00A21164">
                              <w:t>and</w:t>
                            </w:r>
                            <w:r w:rsidRPr="00A21164">
                              <w:rPr>
                                <w:spacing w:val="-5"/>
                              </w:rPr>
                              <w:t xml:space="preserve"> </w:t>
                            </w:r>
                            <w:r w:rsidRPr="00A21164">
                              <w:t>additional</w:t>
                            </w:r>
                            <w:r w:rsidRPr="00A21164">
                              <w:rPr>
                                <w:spacing w:val="-5"/>
                              </w:rPr>
                              <w:t xml:space="preserve"> </w:t>
                            </w:r>
                            <w:r w:rsidRPr="00A21164">
                              <w:t>supporting</w:t>
                            </w:r>
                            <w:r w:rsidRPr="00A21164">
                              <w:rPr>
                                <w:spacing w:val="-6"/>
                              </w:rPr>
                              <w:t xml:space="preserve"> </w:t>
                            </w:r>
                            <w:r w:rsidRPr="00A21164">
                              <w:t>material</w:t>
                            </w:r>
                            <w:r w:rsidRPr="00A21164">
                              <w:rPr>
                                <w:spacing w:val="-5"/>
                              </w:rPr>
                              <w:t xml:space="preserve"> </w:t>
                            </w:r>
                            <w:r w:rsidRPr="00A21164">
                              <w:t>may</w:t>
                            </w:r>
                            <w:r w:rsidRPr="00A21164">
                              <w:rPr>
                                <w:spacing w:val="-5"/>
                              </w:rPr>
                              <w:t xml:space="preserve"> </w:t>
                            </w:r>
                            <w:r w:rsidRPr="00A21164">
                              <w:t>be</w:t>
                            </w:r>
                            <w:r w:rsidRPr="00A21164">
                              <w:rPr>
                                <w:spacing w:val="-5"/>
                              </w:rPr>
                              <w:t xml:space="preserve"> </w:t>
                            </w:r>
                            <w:r w:rsidRPr="00A21164">
                              <w:t>found</w:t>
                            </w:r>
                            <w:r w:rsidRPr="00A21164">
                              <w:rPr>
                                <w:spacing w:val="-6"/>
                              </w:rPr>
                              <w:t xml:space="preserve"> </w:t>
                            </w:r>
                            <w:r w:rsidRPr="00A21164">
                              <w:t>at</w:t>
                            </w:r>
                            <w:r w:rsidRPr="00A21164">
                              <w:rPr>
                                <w:spacing w:val="-8"/>
                              </w:rPr>
                              <w:t xml:space="preserve"> </w:t>
                            </w:r>
                            <w:hyperlink r:id="rId12" w:history="1">
                              <w:r w:rsidRPr="00A21164">
                                <w:rPr>
                                  <w:rStyle w:val="Hyperlink"/>
                                </w:rPr>
                                <w:t>https://github.com/openhamclock/hamclock/tree/main/doc</w:t>
                              </w:r>
                            </w:hyperlink>
                          </w:p>
                          <w:p w14:paraId="024911D2" w14:textId="2C7D7C68" w:rsidR="00DF027C" w:rsidRPr="00A21164" w:rsidRDefault="00DF027C" w:rsidP="00DF027C">
                            <w:pPr>
                              <w:jc w:val="center"/>
                            </w:pPr>
                          </w:p>
                        </w:txbxContent>
                      </v:textbox>
                      <w10:anchorlock/>
                    </v:shape>
                  </w:pict>
                </mc:Fallback>
              </mc:AlternateContent>
            </w:r>
          </w:p>
        </w:tc>
      </w:tr>
      <w:tr w:rsidR="00DF027C" w:rsidRPr="00A21164" w14:paraId="5BE8B076" w14:textId="77777777" w:rsidTr="00DF027C">
        <w:trPr>
          <w:trHeight w:val="5931"/>
        </w:trPr>
        <w:tc>
          <w:tcPr>
            <w:tcW w:w="9999" w:type="dxa"/>
          </w:tcPr>
          <w:p w14:paraId="5FE3E1CD" w14:textId="7C33B629" w:rsidR="00DF027C" w:rsidRPr="00A21164" w:rsidRDefault="00D21AE7" w:rsidP="00D21AE7">
            <w:pPr>
              <w:pStyle w:val="Heading1"/>
            </w:pPr>
            <w:bookmarkStart w:id="2" w:name="_Toc235985236"/>
            <w:r w:rsidRPr="00A21164">
              <w:lastRenderedPageBreak/>
              <w:t>Installation</w:t>
            </w:r>
            <w:bookmarkEnd w:id="2"/>
          </w:p>
          <w:p w14:paraId="5188714D" w14:textId="01993D01" w:rsidR="00E07A66" w:rsidRPr="00A21164" w:rsidRDefault="00126CE5" w:rsidP="00E47180">
            <w:pPr>
              <w:pStyle w:val="Content"/>
              <w:rPr>
                <w:noProof w:val="0"/>
              </w:rPr>
            </w:pPr>
            <w:r w:rsidRPr="00A21164">
              <w:rPr>
                <w:noProof w:val="0"/>
              </w:rPr>
              <w:t>The installation of HamClock depends on the hardware y</w:t>
            </w:r>
            <w:r w:rsidR="00404F6D" w:rsidRPr="00A21164">
              <w:rPr>
                <w:noProof w:val="0"/>
              </w:rPr>
              <w:t>ou are trying to use.</w:t>
            </w:r>
            <w:r w:rsidRPr="00A21164">
              <w:rPr>
                <w:noProof w:val="0"/>
              </w:rPr>
              <w:t xml:space="preserve"> </w:t>
            </w:r>
            <w:r w:rsidR="00F7423A" w:rsidRPr="00A21164">
              <w:rPr>
                <w:noProof w:val="0"/>
              </w:rPr>
              <w:t xml:space="preserve">There are many platforms supported and </w:t>
            </w:r>
            <w:r w:rsidR="008C750F" w:rsidRPr="00A21164">
              <w:rPr>
                <w:noProof w:val="0"/>
              </w:rPr>
              <w:t>each has its unique process.</w:t>
            </w:r>
            <w:r w:rsidR="00E07A66" w:rsidRPr="00A21164">
              <w:rPr>
                <w:noProof w:val="0"/>
              </w:rPr>
              <w:t xml:space="preserve"> </w:t>
            </w:r>
          </w:p>
          <w:p w14:paraId="40E18922" w14:textId="3EF094C6" w:rsidR="000623E2" w:rsidRPr="00A21164" w:rsidRDefault="008B6CBF" w:rsidP="00E47180">
            <w:pPr>
              <w:pStyle w:val="Content"/>
              <w:rPr>
                <w:noProof w:val="0"/>
              </w:rPr>
            </w:pPr>
            <w:r w:rsidRPr="00A21164">
              <w:rPr>
                <w:noProof w:val="0"/>
              </w:rPr>
              <w:t xml:space="preserve">For Raspberry Pi follow the instructions by </w:t>
            </w:r>
            <w:r w:rsidR="000623E2" w:rsidRPr="00A21164">
              <w:rPr>
                <w:noProof w:val="0"/>
              </w:rPr>
              <w:t>Keith - G6NHU</w:t>
            </w:r>
            <w:r w:rsidR="00C42808" w:rsidRPr="00A21164">
              <w:rPr>
                <w:noProof w:val="0"/>
              </w:rPr>
              <w:t xml:space="preserve"> (</w:t>
            </w:r>
            <w:hyperlink r:id="rId13" w:anchor="backend" w:history="1">
              <w:r w:rsidR="00C42808" w:rsidRPr="00A21164">
                <w:rPr>
                  <w:rStyle w:val="Hyperlink"/>
                  <w:noProof w:val="0"/>
                </w:rPr>
                <w:t>https://qso365.co.uk/2024/05/how-to-set-up-a-hamclock-for-your-shack/#backend</w:t>
              </w:r>
            </w:hyperlink>
            <w:r w:rsidR="00C561AB" w:rsidRPr="00A21164">
              <w:rPr>
                <w:noProof w:val="0"/>
              </w:rPr>
              <w:t>)</w:t>
            </w:r>
          </w:p>
          <w:p w14:paraId="4E4FE08A" w14:textId="2756C43B" w:rsidR="008B6CBF" w:rsidRPr="00A21164" w:rsidRDefault="008B6CBF" w:rsidP="00E47180">
            <w:pPr>
              <w:pStyle w:val="Content"/>
              <w:rPr>
                <w:noProof w:val="0"/>
              </w:rPr>
            </w:pPr>
          </w:p>
          <w:p w14:paraId="0C474123" w14:textId="7E4D1D40" w:rsidR="00DF027C" w:rsidRPr="00A21164" w:rsidRDefault="009C408E" w:rsidP="00E47180">
            <w:pPr>
              <w:pStyle w:val="Content"/>
              <w:rPr>
                <w:noProof w:val="0"/>
              </w:rPr>
            </w:pPr>
            <w:r w:rsidRPr="00A21164">
              <w:rPr>
                <w:noProof w:val="0"/>
              </w:rPr>
              <w:t xml:space="preserve">For Inovato Quadra or N0LSR HK1RBOX you can download </w:t>
            </w:r>
            <w:r w:rsidR="009E2A97" w:rsidRPr="00A21164">
              <w:rPr>
                <w:noProof w:val="0"/>
              </w:rPr>
              <w:t>ready-made</w:t>
            </w:r>
            <w:r w:rsidRPr="00A21164">
              <w:rPr>
                <w:noProof w:val="0"/>
              </w:rPr>
              <w:t xml:space="preserve"> </w:t>
            </w:r>
            <w:r w:rsidR="00563F92" w:rsidRPr="00A21164">
              <w:rPr>
                <w:noProof w:val="0"/>
              </w:rPr>
              <w:t>SD card images which then can be used for transferring the whole image to the device.</w:t>
            </w:r>
            <w:r w:rsidR="00023135" w:rsidRPr="00A21164">
              <w:rPr>
                <w:noProof w:val="0"/>
              </w:rPr>
              <w:t xml:space="preserve"> </w:t>
            </w:r>
            <w:r w:rsidR="001E57EB" w:rsidRPr="00A21164">
              <w:rPr>
                <w:noProof w:val="0"/>
              </w:rPr>
              <w:t>(</w:t>
            </w:r>
            <w:hyperlink r:id="rId14" w:history="1">
              <w:r w:rsidR="00DD28ED" w:rsidRPr="00A21164">
                <w:rPr>
                  <w:rStyle w:val="Hyperlink"/>
                  <w:noProof w:val="0"/>
                </w:rPr>
                <w:t>https://n0lsr.com/downloads</w:t>
              </w:r>
            </w:hyperlink>
            <w:r w:rsidR="00DD28ED" w:rsidRPr="00A21164">
              <w:rPr>
                <w:noProof w:val="0"/>
              </w:rPr>
              <w:t xml:space="preserve"> </w:t>
            </w:r>
            <w:r w:rsidR="001E57EB" w:rsidRPr="00A21164">
              <w:rPr>
                <w:noProof w:val="0"/>
              </w:rPr>
              <w:t>)</w:t>
            </w:r>
          </w:p>
          <w:p w14:paraId="586E5CBB" w14:textId="77777777" w:rsidR="009E2A97" w:rsidRPr="00A21164" w:rsidRDefault="009E2A97" w:rsidP="00E47180">
            <w:pPr>
              <w:pStyle w:val="Content"/>
              <w:rPr>
                <w:noProof w:val="0"/>
              </w:rPr>
            </w:pPr>
          </w:p>
          <w:p w14:paraId="29CF658C" w14:textId="08F7850C" w:rsidR="00767E24" w:rsidRDefault="00F4238C" w:rsidP="00E47180">
            <w:pPr>
              <w:pStyle w:val="Content"/>
              <w:rPr>
                <w:noProof w:val="0"/>
              </w:rPr>
            </w:pPr>
            <w:r w:rsidRPr="00A21164">
              <w:rPr>
                <w:noProof w:val="0"/>
              </w:rPr>
              <w:t xml:space="preserve">If you have problems with the </w:t>
            </w:r>
            <w:r w:rsidR="00EC0378" w:rsidRPr="00A21164">
              <w:rPr>
                <w:noProof w:val="0"/>
              </w:rPr>
              <w:t>installation,</w:t>
            </w:r>
            <w:r w:rsidRPr="00A21164">
              <w:rPr>
                <w:noProof w:val="0"/>
              </w:rPr>
              <w:t xml:space="preserve"> please vi</w:t>
            </w:r>
            <w:r w:rsidR="00D3227E" w:rsidRPr="00A21164">
              <w:rPr>
                <w:noProof w:val="0"/>
              </w:rPr>
              <w:t xml:space="preserve">sit </w:t>
            </w:r>
            <w:hyperlink r:id="rId15" w:history="1">
              <w:r w:rsidR="00D3227E" w:rsidRPr="00A21164">
                <w:rPr>
                  <w:rStyle w:val="Hyperlink"/>
                  <w:noProof w:val="0"/>
                </w:rPr>
                <w:t>https://ohb.works</w:t>
              </w:r>
            </w:hyperlink>
            <w:r w:rsidR="00D3227E" w:rsidRPr="00A21164">
              <w:rPr>
                <w:noProof w:val="0"/>
              </w:rPr>
              <w:t xml:space="preserve"> for links to support sites</w:t>
            </w:r>
            <w:r w:rsidR="001723E5">
              <w:rPr>
                <w:noProof w:val="0"/>
              </w:rPr>
              <w:t xml:space="preserve"> and for instructions.</w:t>
            </w:r>
          </w:p>
          <w:p w14:paraId="55197E5C" w14:textId="238FEBEA" w:rsidR="00EF0B67" w:rsidRPr="00A21164" w:rsidRDefault="008571C4" w:rsidP="00E47180">
            <w:pPr>
              <w:pStyle w:val="Content"/>
              <w:rPr>
                <w:noProof w:val="0"/>
              </w:rPr>
            </w:pPr>
            <w:r>
              <w:rPr>
                <w:noProof w:val="0"/>
              </w:rPr>
              <w:t xml:space="preserve">For more support join the groups.io group </w:t>
            </w:r>
            <w:hyperlink r:id="rId16" w:history="1">
              <w:r w:rsidR="00EF0B67" w:rsidRPr="00C90C3D">
                <w:rPr>
                  <w:rStyle w:val="Hyperlink"/>
                  <w:noProof w:val="0"/>
                </w:rPr>
                <w:t>https://groups.io/g/hamclock-support</w:t>
              </w:r>
            </w:hyperlink>
          </w:p>
          <w:p w14:paraId="445A6BDC" w14:textId="70F5E970" w:rsidR="009E2A97" w:rsidRPr="00A21164" w:rsidRDefault="009E2A97" w:rsidP="00E47180">
            <w:pPr>
              <w:pStyle w:val="Content"/>
              <w:rPr>
                <w:noProof w:val="0"/>
              </w:rPr>
            </w:pPr>
          </w:p>
        </w:tc>
      </w:tr>
    </w:tbl>
    <w:p w14:paraId="69D4047D" w14:textId="0930246A" w:rsidR="00C470FC" w:rsidRPr="00A21164" w:rsidRDefault="00CD603E" w:rsidP="00CD603E">
      <w:pPr>
        <w:pStyle w:val="Heading1"/>
      </w:pPr>
      <w:bookmarkStart w:id="3" w:name="_Toc235985237"/>
      <w:r w:rsidRPr="00A21164">
        <w:t xml:space="preserve">System </w:t>
      </w:r>
      <w:r w:rsidR="003D360A" w:rsidRPr="00A21164">
        <w:t>Description</w:t>
      </w:r>
      <w:bookmarkEnd w:id="3"/>
    </w:p>
    <w:p w14:paraId="6197B171" w14:textId="5FF061A1" w:rsidR="00041C1F" w:rsidRPr="00A21164" w:rsidRDefault="008D6C1A" w:rsidP="00E47180">
      <w:pPr>
        <w:pStyle w:val="Content"/>
        <w:rPr>
          <w:noProof w:val="0"/>
        </w:rPr>
      </w:pPr>
      <w:r w:rsidRPr="00A21164">
        <w:rPr>
          <w:noProof w:val="0"/>
        </w:rPr>
        <w:t xml:space="preserve">HamClock can operate for the most time “headless” that means </w:t>
      </w:r>
      <w:r w:rsidR="00366FFE" w:rsidRPr="00A21164">
        <w:rPr>
          <w:noProof w:val="0"/>
        </w:rPr>
        <w:t xml:space="preserve">your device is only connected to power and the internet (wired or </w:t>
      </w:r>
      <w:r w:rsidR="00EC0378" w:rsidRPr="00A21164">
        <w:rPr>
          <w:noProof w:val="0"/>
        </w:rPr>
        <w:t>Wi-Fi</w:t>
      </w:r>
      <w:r w:rsidR="00366FFE" w:rsidRPr="00A21164">
        <w:rPr>
          <w:noProof w:val="0"/>
        </w:rPr>
        <w:t xml:space="preserve">). </w:t>
      </w:r>
      <w:r w:rsidR="00C429C1" w:rsidRPr="00A21164">
        <w:rPr>
          <w:noProof w:val="0"/>
        </w:rPr>
        <w:t xml:space="preserve">You will then access HamClock from a </w:t>
      </w:r>
      <w:r w:rsidR="00010C9A" w:rsidRPr="00A21164">
        <w:rPr>
          <w:noProof w:val="0"/>
        </w:rPr>
        <w:t xml:space="preserve">different device on the same network in a web browser. However, this only works when the HamClock application is running. If the HamClock application </w:t>
      </w:r>
      <w:r w:rsidR="00C6124C" w:rsidRPr="00A21164">
        <w:rPr>
          <w:noProof w:val="0"/>
        </w:rPr>
        <w:t>is</w:t>
      </w:r>
      <w:r w:rsidR="00010C9A" w:rsidRPr="00A21164">
        <w:rPr>
          <w:noProof w:val="0"/>
        </w:rPr>
        <w:t xml:space="preserve"> </w:t>
      </w:r>
      <w:r w:rsidR="00041C1F" w:rsidRPr="00A21164">
        <w:rPr>
          <w:noProof w:val="0"/>
        </w:rPr>
        <w:t>stopped</w:t>
      </w:r>
      <w:r w:rsidR="00C6124C" w:rsidRPr="00A21164">
        <w:rPr>
          <w:noProof w:val="0"/>
        </w:rPr>
        <w:t xml:space="preserve"> (shut down)</w:t>
      </w:r>
      <w:r w:rsidR="00041C1F" w:rsidRPr="00A21164">
        <w:rPr>
          <w:noProof w:val="0"/>
        </w:rPr>
        <w:t>,</w:t>
      </w:r>
      <w:r w:rsidR="00F1068D" w:rsidRPr="00A21164">
        <w:rPr>
          <w:noProof w:val="0"/>
        </w:rPr>
        <w:t xml:space="preserve"> you will </w:t>
      </w:r>
      <w:r w:rsidR="00041C1F" w:rsidRPr="00A21164">
        <w:rPr>
          <w:noProof w:val="0"/>
        </w:rPr>
        <w:t>lose</w:t>
      </w:r>
      <w:r w:rsidR="00F1068D" w:rsidRPr="00A21164">
        <w:rPr>
          <w:noProof w:val="0"/>
        </w:rPr>
        <w:t xml:space="preserve"> you</w:t>
      </w:r>
      <w:r w:rsidR="00041C1F" w:rsidRPr="00A21164">
        <w:rPr>
          <w:noProof w:val="0"/>
        </w:rPr>
        <w:t>r</w:t>
      </w:r>
      <w:r w:rsidR="00F1068D" w:rsidRPr="00A21164">
        <w:rPr>
          <w:noProof w:val="0"/>
        </w:rPr>
        <w:t xml:space="preserve"> remote access through a web browser.</w:t>
      </w:r>
    </w:p>
    <w:p w14:paraId="58B416D8" w14:textId="0532BD91" w:rsidR="00CD603E" w:rsidRPr="00A21164" w:rsidRDefault="00C4313F" w:rsidP="00E47180">
      <w:pPr>
        <w:pStyle w:val="Content"/>
        <w:rPr>
          <w:noProof w:val="0"/>
        </w:rPr>
      </w:pPr>
      <w:r w:rsidRPr="00A21164">
        <w:rPr>
          <w:noProof w:val="0"/>
        </w:rPr>
        <w:t>For full access you will need a monitor, keyboard and a mouse</w:t>
      </w:r>
      <w:r w:rsidR="00383CA9" w:rsidRPr="00A21164">
        <w:rPr>
          <w:noProof w:val="0"/>
        </w:rPr>
        <w:t xml:space="preserve">. Or you will have to enable </w:t>
      </w:r>
      <w:r w:rsidR="00A8169D" w:rsidRPr="00A21164">
        <w:rPr>
          <w:noProof w:val="0"/>
        </w:rPr>
        <w:t>remote</w:t>
      </w:r>
      <w:r w:rsidR="00383CA9" w:rsidRPr="00A21164">
        <w:rPr>
          <w:noProof w:val="0"/>
        </w:rPr>
        <w:t xml:space="preserve"> </w:t>
      </w:r>
      <w:r w:rsidR="0033192A" w:rsidRPr="00A21164">
        <w:rPr>
          <w:noProof w:val="0"/>
        </w:rPr>
        <w:t>access</w:t>
      </w:r>
      <w:r w:rsidR="00383CA9" w:rsidRPr="00A21164">
        <w:rPr>
          <w:noProof w:val="0"/>
        </w:rPr>
        <w:t xml:space="preserve"> software like NoMachine or VNC.</w:t>
      </w:r>
      <w:r w:rsidR="00386737" w:rsidRPr="00A21164">
        <w:rPr>
          <w:noProof w:val="0"/>
        </w:rPr>
        <w:t xml:space="preserve"> However, </w:t>
      </w:r>
      <w:r w:rsidR="004A5AE0" w:rsidRPr="00A21164">
        <w:rPr>
          <w:noProof w:val="0"/>
        </w:rPr>
        <w:t xml:space="preserve">most of </w:t>
      </w:r>
      <w:r w:rsidR="00386737" w:rsidRPr="00A21164">
        <w:rPr>
          <w:noProof w:val="0"/>
        </w:rPr>
        <w:t xml:space="preserve">the configuration of HamClock can be </w:t>
      </w:r>
      <w:r w:rsidR="004A5AE0" w:rsidRPr="00A21164">
        <w:rPr>
          <w:noProof w:val="0"/>
        </w:rPr>
        <w:t>done from a Web</w:t>
      </w:r>
      <w:r w:rsidR="00A8169D" w:rsidRPr="00A21164">
        <w:rPr>
          <w:noProof w:val="0"/>
        </w:rPr>
        <w:t>server.</w:t>
      </w:r>
    </w:p>
    <w:p w14:paraId="20F75CF4" w14:textId="6A009FBB" w:rsidR="00A8169D" w:rsidRPr="00A21164" w:rsidRDefault="00A136F2" w:rsidP="00E47180">
      <w:pPr>
        <w:pStyle w:val="Content"/>
        <w:rPr>
          <w:noProof w:val="0"/>
        </w:rPr>
      </w:pPr>
      <w:r w:rsidRPr="00A21164">
        <w:rPr>
          <w:b/>
          <w:bCs/>
          <w:noProof w:val="0"/>
        </w:rPr>
        <w:t>Note</w:t>
      </w:r>
      <w:r w:rsidR="00B41D07">
        <w:rPr>
          <w:b/>
          <w:bCs/>
          <w:noProof w:val="0"/>
        </w:rPr>
        <w:t>:</w:t>
      </w:r>
      <w:r w:rsidRPr="00A21164">
        <w:rPr>
          <w:b/>
          <w:bCs/>
          <w:noProof w:val="0"/>
        </w:rPr>
        <w:tab/>
      </w:r>
      <w:r w:rsidR="004B0E1F" w:rsidRPr="00A21164">
        <w:rPr>
          <w:noProof w:val="0"/>
        </w:rPr>
        <w:t xml:space="preserve">If you want to shut down your </w:t>
      </w:r>
      <w:r w:rsidRPr="00A21164">
        <w:rPr>
          <w:noProof w:val="0"/>
        </w:rPr>
        <w:t>device,</w:t>
      </w:r>
      <w:r w:rsidR="004B0E1F" w:rsidRPr="00A21164">
        <w:rPr>
          <w:noProof w:val="0"/>
        </w:rPr>
        <w:t xml:space="preserve"> make sure you select “Shutdown Computer” in HamClock and not just switch off the power</w:t>
      </w:r>
      <w:r w:rsidR="000952C8" w:rsidRPr="00A21164">
        <w:rPr>
          <w:noProof w:val="0"/>
        </w:rPr>
        <w:t>.</w:t>
      </w:r>
    </w:p>
    <w:p w14:paraId="47EAF5FC" w14:textId="77777777" w:rsidR="00C470FC" w:rsidRPr="00A21164" w:rsidRDefault="00C470FC">
      <w:pPr>
        <w:spacing w:after="200"/>
      </w:pPr>
      <w:r w:rsidRPr="00A21164">
        <w:br w:type="page"/>
      </w:r>
    </w:p>
    <w:p w14:paraId="32E30228" w14:textId="1CCAEA0B" w:rsidR="008A36EF" w:rsidRPr="00A21164" w:rsidRDefault="001945BE" w:rsidP="004B15EA">
      <w:pPr>
        <w:pStyle w:val="Heading1"/>
      </w:pPr>
      <w:bookmarkStart w:id="4" w:name="_Toc235985238"/>
      <w:r w:rsidRPr="00A21164">
        <w:lastRenderedPageBreak/>
        <w:t>Setup</w:t>
      </w:r>
      <w:bookmarkEnd w:id="4"/>
    </w:p>
    <w:p w14:paraId="103FAFB0" w14:textId="20BDCF04" w:rsidR="00B259A2" w:rsidRPr="00A21164" w:rsidRDefault="00EF16EB" w:rsidP="00E47180">
      <w:pPr>
        <w:pStyle w:val="Content"/>
        <w:rPr>
          <w:noProof w:val="0"/>
        </w:rPr>
      </w:pPr>
      <w:r w:rsidRPr="00A21164">
        <w:drawing>
          <wp:anchor distT="0" distB="0" distL="114300" distR="114300" simplePos="0" relativeHeight="250327040" behindDoc="0" locked="0" layoutInCell="1" allowOverlap="1" wp14:anchorId="031ED238" wp14:editId="04DA4E04">
            <wp:simplePos x="0" y="0"/>
            <wp:positionH relativeFrom="margin">
              <wp:posOffset>4450715</wp:posOffset>
            </wp:positionH>
            <wp:positionV relativeFrom="paragraph">
              <wp:posOffset>6985</wp:posOffset>
            </wp:positionV>
            <wp:extent cx="1848485" cy="1813560"/>
            <wp:effectExtent l="0" t="0" r="0" b="0"/>
            <wp:wrapSquare wrapText="bothSides"/>
            <wp:docPr id="2253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2664"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1848485" cy="1813560"/>
                    </a:xfrm>
                    <a:prstGeom prst="rect">
                      <a:avLst/>
                    </a:prstGeom>
                  </pic:spPr>
                </pic:pic>
              </a:graphicData>
            </a:graphic>
            <wp14:sizeRelH relativeFrom="margin">
              <wp14:pctWidth>0</wp14:pctWidth>
            </wp14:sizeRelH>
            <wp14:sizeRelV relativeFrom="margin">
              <wp14:pctHeight>0</wp14:pctHeight>
            </wp14:sizeRelV>
          </wp:anchor>
        </w:drawing>
      </w:r>
      <w:r w:rsidR="00B259A2" w:rsidRPr="00A21164">
        <w:rPr>
          <w:noProof w:val="0"/>
        </w:rPr>
        <w:t xml:space="preserve">When HamClock starts up you have about 10 seconds to click </w:t>
      </w:r>
      <w:r w:rsidR="00EC0378" w:rsidRPr="00A21164">
        <w:rPr>
          <w:noProof w:val="0"/>
        </w:rPr>
        <w:t>on</w:t>
      </w:r>
      <w:r w:rsidR="00B259A2" w:rsidRPr="00A21164">
        <w:rPr>
          <w:noProof w:val="0"/>
        </w:rPr>
        <w:t xml:space="preserve"> the scree</w:t>
      </w:r>
      <w:r w:rsidR="00FA3651" w:rsidRPr="00A21164">
        <w:rPr>
          <w:noProof w:val="0"/>
        </w:rPr>
        <w:t>n</w:t>
      </w:r>
      <w:r w:rsidR="00B259A2" w:rsidRPr="00A21164">
        <w:rPr>
          <w:noProof w:val="0"/>
        </w:rPr>
        <w:t xml:space="preserve"> to enter the </w:t>
      </w:r>
      <w:r w:rsidR="00C777FD" w:rsidRPr="00A21164">
        <w:rPr>
          <w:noProof w:val="0"/>
        </w:rPr>
        <w:t>setup</w:t>
      </w:r>
      <w:r w:rsidR="00B259A2" w:rsidRPr="00A21164">
        <w:rPr>
          <w:noProof w:val="0"/>
        </w:rPr>
        <w:t xml:space="preserve"> menu</w:t>
      </w:r>
      <w:r w:rsidR="00785BBD" w:rsidRPr="00A21164">
        <w:rPr>
          <w:noProof w:val="0"/>
        </w:rPr>
        <w:t xml:space="preserve">s. If you missed the time or HamClock is already </w:t>
      </w:r>
      <w:r w:rsidR="00426B26" w:rsidRPr="00A21164">
        <w:rPr>
          <w:noProof w:val="0"/>
        </w:rPr>
        <w:t>running,</w:t>
      </w:r>
      <w:r w:rsidR="00785BBD" w:rsidRPr="00A21164">
        <w:rPr>
          <w:noProof w:val="0"/>
        </w:rPr>
        <w:t xml:space="preserve"> you can get back to that </w:t>
      </w:r>
      <w:r w:rsidR="00ED5F94" w:rsidRPr="00A21164">
        <w:rPr>
          <w:noProof w:val="0"/>
        </w:rPr>
        <w:t xml:space="preserve">point by restarting HamClock from the “Lock” menu. You can do this </w:t>
      </w:r>
      <w:r w:rsidR="00C777FD" w:rsidRPr="00A21164">
        <w:rPr>
          <w:noProof w:val="0"/>
        </w:rPr>
        <w:t>setup</w:t>
      </w:r>
      <w:r w:rsidR="00ED5F94" w:rsidRPr="00A21164">
        <w:rPr>
          <w:noProof w:val="0"/>
        </w:rPr>
        <w:t xml:space="preserve"> either direct </w:t>
      </w:r>
      <w:r w:rsidR="00F623B9" w:rsidRPr="00A21164">
        <w:rPr>
          <w:noProof w:val="0"/>
        </w:rPr>
        <w:t xml:space="preserve">with monitor, keyboard and mouse connected to the device, or you can do it remotely </w:t>
      </w:r>
      <w:r w:rsidR="00254144" w:rsidRPr="00A21164">
        <w:rPr>
          <w:noProof w:val="0"/>
        </w:rPr>
        <w:t>from a web browser.</w:t>
      </w:r>
      <w:r w:rsidRPr="00A21164">
        <w:rPr>
          <w:noProof w:val="0"/>
        </w:rPr>
        <w:t xml:space="preserve"> </w:t>
      </w:r>
    </w:p>
    <w:p w14:paraId="1ACD0EFA" w14:textId="317ACFE0" w:rsidR="00426B26" w:rsidRPr="00A21164" w:rsidRDefault="00AA044E" w:rsidP="00E47180">
      <w:pPr>
        <w:pStyle w:val="Content"/>
        <w:rPr>
          <w:noProof w:val="0"/>
        </w:rPr>
      </w:pPr>
      <w:r w:rsidRPr="00A21164">
        <w:rPr>
          <w:b/>
          <w:bCs/>
          <w:noProof w:val="0"/>
        </w:rPr>
        <w:t>Note:</w:t>
      </w:r>
      <w:r w:rsidRPr="00A21164">
        <w:rPr>
          <w:noProof w:val="0"/>
        </w:rPr>
        <w:tab/>
        <w:t>Do not select “Exit HamClock” when you are remotely connect</w:t>
      </w:r>
      <w:r w:rsidR="00C3143D" w:rsidRPr="00A21164">
        <w:rPr>
          <w:noProof w:val="0"/>
        </w:rPr>
        <w:t xml:space="preserve">ed to the HamClock device. You will </w:t>
      </w:r>
      <w:r w:rsidR="00EC0378" w:rsidRPr="00A21164">
        <w:rPr>
          <w:noProof w:val="0"/>
        </w:rPr>
        <w:t>lose</w:t>
      </w:r>
      <w:r w:rsidR="00C3143D" w:rsidRPr="00A21164">
        <w:rPr>
          <w:noProof w:val="0"/>
        </w:rPr>
        <w:t xml:space="preserve"> your connection.</w:t>
      </w:r>
    </w:p>
    <w:p w14:paraId="02D730B3" w14:textId="4338F054" w:rsidR="00871912" w:rsidRPr="00A21164" w:rsidRDefault="00871912" w:rsidP="00871912">
      <w:pPr>
        <w:pStyle w:val="Content"/>
        <w:rPr>
          <w:noProof w:val="0"/>
        </w:rPr>
      </w:pPr>
      <w:r w:rsidRPr="00A21164">
        <w:rPr>
          <w:noProof w:val="0"/>
        </w:rPr>
        <w:t xml:space="preserve">Setup provides several pages of configuration options. The exact choices available will depend on your platform but all options are shown </w:t>
      </w:r>
      <w:r w:rsidR="00B02C60" w:rsidRPr="00A21164">
        <w:rPr>
          <w:noProof w:val="0"/>
        </w:rPr>
        <w:t>here</w:t>
      </w:r>
      <w:r w:rsidRPr="00A21164">
        <w:rPr>
          <w:noProof w:val="0"/>
        </w:rPr>
        <w:t xml:space="preserve"> for completeness. </w:t>
      </w:r>
      <w:r w:rsidRPr="00A21164">
        <w:rPr>
          <w:noProof w:val="0"/>
          <w:color w:val="FFC000"/>
        </w:rPr>
        <w:t>Orange</w:t>
      </w:r>
      <w:r w:rsidRPr="00A21164">
        <w:rPr>
          <w:noProof w:val="0"/>
        </w:rPr>
        <w:t xml:space="preserve"> text denotes passive prompts for the corresponding </w:t>
      </w:r>
      <w:r w:rsidR="00A361E8">
        <w:rPr>
          <w:noProof w:val="0"/>
        </w:rPr>
        <w:t>w</w:t>
      </w:r>
      <w:r w:rsidRPr="00A21164">
        <w:rPr>
          <w:noProof w:val="0"/>
        </w:rPr>
        <w:t xml:space="preserve">hite entry fields to their right. </w:t>
      </w:r>
      <w:r w:rsidRPr="00A21164">
        <w:rPr>
          <w:noProof w:val="0"/>
          <w:color w:val="64C9FC" w:themeColor="accent1" w:themeTint="66"/>
        </w:rPr>
        <w:t>Cyan</w:t>
      </w:r>
      <w:r w:rsidRPr="00A21164">
        <w:rPr>
          <w:noProof w:val="0"/>
        </w:rPr>
        <w:t xml:space="preserve"> text denotes on/off choices or other discrete options. Clicking on a data entry field will place a green cursor where the next character will go. Click Delete to erase the character to the left. Click the Page arrows to move to next or previous. When </w:t>
      </w:r>
      <w:r w:rsidR="00966423" w:rsidRPr="00A21164">
        <w:rPr>
          <w:noProof w:val="0"/>
        </w:rPr>
        <w:t>finish</w:t>
      </w:r>
      <w:r w:rsidRPr="00A21164">
        <w:rPr>
          <w:noProof w:val="0"/>
        </w:rPr>
        <w:t xml:space="preserve">, click Done. If any fields do not pass checks, they are marked with a red </w:t>
      </w:r>
      <w:r w:rsidRPr="00A21164">
        <w:rPr>
          <w:b/>
          <w:bCs/>
          <w:noProof w:val="0"/>
          <w:color w:val="EE0000"/>
        </w:rPr>
        <w:t>Err</w:t>
      </w:r>
      <w:r w:rsidRPr="00A21164">
        <w:rPr>
          <w:noProof w:val="0"/>
        </w:rPr>
        <w:t xml:space="preserve"> and you remain on the Setup screen until corrected.</w:t>
      </w:r>
    </w:p>
    <w:p w14:paraId="1473EE44" w14:textId="77777777" w:rsidR="00871912" w:rsidRPr="00A21164" w:rsidRDefault="00871912" w:rsidP="00871912">
      <w:pPr>
        <w:pStyle w:val="Content"/>
        <w:rPr>
          <w:noProof w:val="0"/>
        </w:rPr>
      </w:pPr>
      <w:r w:rsidRPr="00A21164">
        <w:rPr>
          <w:noProof w:val="0"/>
        </w:rPr>
        <w:t>Pages with text fields include a virtual keyboard for use on touch screens or with a mouse. On desktop systems, a normal keyboard may also be used using tab to step to the next prompt; delete to erase a character, space to toggle discrete options; arrow keys to edit; escape to change page and Return for Done.</w:t>
      </w:r>
    </w:p>
    <w:p w14:paraId="0550B1D3" w14:textId="3E8852C4" w:rsidR="00627442" w:rsidRPr="00A21164" w:rsidRDefault="00871912" w:rsidP="00871912">
      <w:pPr>
        <w:pStyle w:val="Content"/>
        <w:rPr>
          <w:noProof w:val="0"/>
        </w:rPr>
      </w:pPr>
      <w:r w:rsidRPr="00A21164">
        <w:rPr>
          <w:noProof w:val="0"/>
        </w:rPr>
        <w:t>Many places have popup tool tips activated with either control-click or middle mouse button.</w:t>
      </w:r>
    </w:p>
    <w:p w14:paraId="07E04957" w14:textId="525DCA9D" w:rsidR="00C3143D" w:rsidRPr="00A21164" w:rsidRDefault="00421E0B" w:rsidP="007C3ADF">
      <w:pPr>
        <w:pStyle w:val="Heading2"/>
        <w:keepLines/>
        <w:pageBreakBefore/>
      </w:pPr>
      <w:bookmarkStart w:id="5" w:name="_Toc235985239"/>
      <w:r w:rsidRPr="00A21164">
        <w:lastRenderedPageBreak/>
        <w:t>How to remote connect</w:t>
      </w:r>
      <w:bookmarkEnd w:id="5"/>
    </w:p>
    <w:p w14:paraId="56E45216" w14:textId="0A20FEBC" w:rsidR="00F213CB" w:rsidRPr="00A21164" w:rsidRDefault="005F0083" w:rsidP="00D301B0">
      <w:pPr>
        <w:pStyle w:val="Content"/>
        <w:keepLines/>
        <w:rPr>
          <w:noProof w:val="0"/>
        </w:rPr>
      </w:pPr>
      <w:r w:rsidRPr="00A21164">
        <w:rPr>
          <w:noProof w:val="0"/>
        </w:rPr>
        <w:t>First,</w:t>
      </w:r>
      <w:r w:rsidR="009E287B" w:rsidRPr="00A21164">
        <w:rPr>
          <w:noProof w:val="0"/>
        </w:rPr>
        <w:t xml:space="preserve"> you</w:t>
      </w:r>
      <w:r w:rsidR="00F213CB" w:rsidRPr="00A21164">
        <w:rPr>
          <w:noProof w:val="0"/>
        </w:rPr>
        <w:t xml:space="preserve"> </w:t>
      </w:r>
      <w:r w:rsidRPr="00A21164">
        <w:rPr>
          <w:noProof w:val="0"/>
        </w:rPr>
        <w:t>must</w:t>
      </w:r>
      <w:r w:rsidR="00F213CB" w:rsidRPr="00A21164">
        <w:rPr>
          <w:noProof w:val="0"/>
        </w:rPr>
        <w:t xml:space="preserve"> find out what the I</w:t>
      </w:r>
      <w:r w:rsidR="00181B30" w:rsidRPr="00A21164">
        <w:rPr>
          <w:noProof w:val="0"/>
        </w:rPr>
        <w:t xml:space="preserve">P address </w:t>
      </w:r>
      <w:r w:rsidR="009E287B" w:rsidRPr="00A21164">
        <w:rPr>
          <w:noProof w:val="0"/>
        </w:rPr>
        <w:t xml:space="preserve">is </w:t>
      </w:r>
      <w:r w:rsidR="00181B30" w:rsidRPr="00A21164">
        <w:rPr>
          <w:noProof w:val="0"/>
        </w:rPr>
        <w:t>of your HamClock device</w:t>
      </w:r>
      <w:r w:rsidR="009E287B" w:rsidRPr="00A21164">
        <w:rPr>
          <w:noProof w:val="0"/>
        </w:rPr>
        <w:t>.</w:t>
      </w:r>
      <w:r w:rsidR="00181B30" w:rsidRPr="00A21164">
        <w:rPr>
          <w:noProof w:val="0"/>
        </w:rPr>
        <w:t xml:space="preserve"> </w:t>
      </w:r>
      <w:r w:rsidRPr="00A21164">
        <w:rPr>
          <w:noProof w:val="0"/>
        </w:rPr>
        <w:t>If you have a Quadra4k or a HK1RBOX it displays the IP address on the display at the device.</w:t>
      </w:r>
      <w:r w:rsidR="00DE11E9" w:rsidRPr="00A21164">
        <w:rPr>
          <w:noProof w:val="0"/>
        </w:rPr>
        <w:t xml:space="preserve"> For other devices you might have to look </w:t>
      </w:r>
      <w:r w:rsidR="00717804" w:rsidRPr="00A21164">
        <w:rPr>
          <w:noProof w:val="0"/>
        </w:rPr>
        <w:t>at</w:t>
      </w:r>
      <w:r w:rsidR="00DE11E9" w:rsidRPr="00A21164">
        <w:rPr>
          <w:noProof w:val="0"/>
        </w:rPr>
        <w:t xml:space="preserve"> the device table in your router </w:t>
      </w:r>
      <w:r w:rsidR="005061B7" w:rsidRPr="00A21164">
        <w:rPr>
          <w:noProof w:val="0"/>
        </w:rPr>
        <w:t xml:space="preserve">and try to identify the HamClock device. If you can’t find </w:t>
      </w:r>
      <w:r w:rsidR="009D2618" w:rsidRPr="00A21164">
        <w:rPr>
          <w:noProof w:val="0"/>
        </w:rPr>
        <w:t>your</w:t>
      </w:r>
      <w:r w:rsidR="005061B7" w:rsidRPr="00A21164">
        <w:rPr>
          <w:noProof w:val="0"/>
        </w:rPr>
        <w:t xml:space="preserve"> IP </w:t>
      </w:r>
      <w:r w:rsidR="009D2618" w:rsidRPr="00A21164">
        <w:rPr>
          <w:noProof w:val="0"/>
        </w:rPr>
        <w:t>address,</w:t>
      </w:r>
      <w:r w:rsidR="005061B7" w:rsidRPr="00A21164">
        <w:rPr>
          <w:noProof w:val="0"/>
        </w:rPr>
        <w:t xml:space="preserve"> </w:t>
      </w:r>
      <w:r w:rsidR="008A6FBC" w:rsidRPr="00A21164">
        <w:rPr>
          <w:noProof w:val="0"/>
        </w:rPr>
        <w:t>you might be able to connect with the host name of the device. To connect use the following entry in your address field from your browser:</w:t>
      </w:r>
    </w:p>
    <w:p w14:paraId="1164EAD2" w14:textId="639290B4" w:rsidR="008A6FBC" w:rsidRPr="00A21164" w:rsidRDefault="00FE1ECF" w:rsidP="00D301B0">
      <w:pPr>
        <w:pStyle w:val="Content"/>
        <w:keepNext/>
        <w:keepLines/>
        <w:rPr>
          <w:noProof w:val="0"/>
        </w:rPr>
      </w:pPr>
      <w:r w:rsidRPr="00A21164">
        <w:rPr>
          <w:b/>
          <w:bCs/>
          <w:noProof w:val="0"/>
          <w:color w:val="EE0000"/>
        </w:rPr>
        <w:t>&lt;IPAddress&gt;</w:t>
      </w:r>
      <w:r w:rsidR="003205FF" w:rsidRPr="00A21164">
        <w:rPr>
          <w:b/>
          <w:bCs/>
          <w:noProof w:val="0"/>
          <w:color w:val="EE0000"/>
        </w:rPr>
        <w:t>:8081/live.html</w:t>
      </w:r>
      <w:r w:rsidR="0018491E" w:rsidRPr="00A21164">
        <w:rPr>
          <w:noProof w:val="0"/>
          <w:color w:val="EE0000"/>
        </w:rPr>
        <w:t xml:space="preserve"> </w:t>
      </w:r>
      <w:r w:rsidR="0018491E" w:rsidRPr="00A21164">
        <w:rPr>
          <w:noProof w:val="0"/>
        </w:rPr>
        <w:t>(replace &lt;IP Address&gt; with the IP address of your device</w:t>
      </w:r>
      <w:r w:rsidR="0071744D" w:rsidRPr="00A21164">
        <w:rPr>
          <w:noProof w:val="0"/>
        </w:rPr>
        <w:t>)</w:t>
      </w:r>
    </w:p>
    <w:p w14:paraId="792F1248" w14:textId="23D48CD6" w:rsidR="006B0686" w:rsidRPr="00A21164" w:rsidRDefault="006B0686" w:rsidP="00E47180">
      <w:pPr>
        <w:pStyle w:val="Content"/>
        <w:rPr>
          <w:noProof w:val="0"/>
        </w:rPr>
      </w:pPr>
      <w:r w:rsidRPr="00A21164">
        <w:rPr>
          <w:noProof w:val="0"/>
        </w:rPr>
        <w:tab/>
        <w:t>e.g.</w:t>
      </w:r>
      <w:r w:rsidR="00BF7C1F" w:rsidRPr="00A21164">
        <w:rPr>
          <w:noProof w:val="0"/>
        </w:rPr>
        <w:t>: 192.168.1.124:8081/live.html</w:t>
      </w:r>
    </w:p>
    <w:p w14:paraId="7F708893" w14:textId="77777777" w:rsidR="00C3143D" w:rsidRPr="00A21164" w:rsidRDefault="00C3143D" w:rsidP="00E47180">
      <w:pPr>
        <w:pStyle w:val="Content"/>
        <w:rPr>
          <w:noProof w:val="0"/>
        </w:rPr>
      </w:pPr>
    </w:p>
    <w:p w14:paraId="58C8573A" w14:textId="5B7EAB77" w:rsidR="00FC3604" w:rsidRPr="00A21164" w:rsidRDefault="00B2132C" w:rsidP="00E47180">
      <w:pPr>
        <w:pStyle w:val="Content"/>
        <w:rPr>
          <w:noProof w:val="0"/>
        </w:rPr>
      </w:pPr>
      <w:r w:rsidRPr="00A21164">
        <w:rPr>
          <w:noProof w:val="0"/>
        </w:rPr>
        <w:t>If y</w:t>
      </w:r>
      <w:r w:rsidR="008A4CB7" w:rsidRPr="00A21164">
        <w:rPr>
          <w:noProof w:val="0"/>
        </w:rPr>
        <w:t>o</w:t>
      </w:r>
      <w:r w:rsidRPr="00A21164">
        <w:rPr>
          <w:noProof w:val="0"/>
        </w:rPr>
        <w:t xml:space="preserve">u can’t figure out the IP </w:t>
      </w:r>
      <w:r w:rsidR="00E303FD" w:rsidRPr="00A21164">
        <w:rPr>
          <w:noProof w:val="0"/>
        </w:rPr>
        <w:t>address,</w:t>
      </w:r>
      <w:r w:rsidRPr="00A21164">
        <w:rPr>
          <w:noProof w:val="0"/>
        </w:rPr>
        <w:t xml:space="preserve"> try using </w:t>
      </w:r>
      <w:r w:rsidR="00FC3604" w:rsidRPr="00A21164">
        <w:rPr>
          <w:noProof w:val="0"/>
        </w:rPr>
        <w:t>the host name</w:t>
      </w:r>
      <w:r w:rsidR="0035181E" w:rsidRPr="00A21164">
        <w:rPr>
          <w:noProof w:val="0"/>
        </w:rPr>
        <w:t xml:space="preserve"> instead</w:t>
      </w:r>
      <w:r w:rsidR="00FC3604" w:rsidRPr="00A21164">
        <w:rPr>
          <w:noProof w:val="0"/>
        </w:rPr>
        <w:t>:</w:t>
      </w:r>
    </w:p>
    <w:p w14:paraId="7191CE1B" w14:textId="740DF531" w:rsidR="00FC3604" w:rsidRPr="00A21164" w:rsidRDefault="00FC3604" w:rsidP="00E47180">
      <w:pPr>
        <w:pStyle w:val="Content"/>
        <w:rPr>
          <w:noProof w:val="0"/>
        </w:rPr>
      </w:pPr>
      <w:r w:rsidRPr="00A21164">
        <w:rPr>
          <w:b/>
          <w:bCs/>
          <w:noProof w:val="0"/>
          <w:color w:val="EE0000"/>
        </w:rPr>
        <w:t>&lt;hostname&gt;:8081/live.ht</w:t>
      </w:r>
      <w:r w:rsidR="0071744D" w:rsidRPr="00A21164">
        <w:rPr>
          <w:b/>
          <w:bCs/>
          <w:noProof w:val="0"/>
          <w:color w:val="EE0000"/>
        </w:rPr>
        <w:t>ml</w:t>
      </w:r>
      <w:r w:rsidR="0071744D" w:rsidRPr="00A21164">
        <w:rPr>
          <w:noProof w:val="0"/>
          <w:color w:val="EE0000"/>
        </w:rPr>
        <w:t xml:space="preserve"> </w:t>
      </w:r>
      <w:r w:rsidR="0071744D" w:rsidRPr="00A21164">
        <w:rPr>
          <w:noProof w:val="0"/>
        </w:rPr>
        <w:t xml:space="preserve">(replace </w:t>
      </w:r>
      <w:r w:rsidR="006B0686" w:rsidRPr="00A21164">
        <w:rPr>
          <w:noProof w:val="0"/>
        </w:rPr>
        <w:t xml:space="preserve">&lt;hostname&gt; with the </w:t>
      </w:r>
      <w:r w:rsidR="00E303FD" w:rsidRPr="00A21164">
        <w:rPr>
          <w:noProof w:val="0"/>
        </w:rPr>
        <w:t>hostname</w:t>
      </w:r>
      <w:r w:rsidR="006B0686" w:rsidRPr="00A21164">
        <w:rPr>
          <w:noProof w:val="0"/>
        </w:rPr>
        <w:t xml:space="preserve"> of your device.</w:t>
      </w:r>
    </w:p>
    <w:p w14:paraId="2430435A" w14:textId="28C8D9DF" w:rsidR="00BF7C1F" w:rsidRPr="00A21164" w:rsidRDefault="00474727" w:rsidP="00E47180">
      <w:pPr>
        <w:pStyle w:val="Content"/>
        <w:rPr>
          <w:noProof w:val="0"/>
        </w:rPr>
      </w:pPr>
      <w:r w:rsidRPr="00A21164">
        <w:rPr>
          <w:noProof w:val="0"/>
        </w:rPr>
        <w:tab/>
      </w:r>
      <w:r w:rsidR="008A4CB7" w:rsidRPr="00A21164">
        <w:rPr>
          <w:noProof w:val="0"/>
        </w:rPr>
        <w:t xml:space="preserve">e.g.: </w:t>
      </w:r>
      <w:r w:rsidRPr="00A21164">
        <w:rPr>
          <w:noProof w:val="0"/>
        </w:rPr>
        <w:t>Inovato:8081/live.html</w:t>
      </w:r>
    </w:p>
    <w:p w14:paraId="6CB25953" w14:textId="76616797" w:rsidR="00F9247F" w:rsidRDefault="00F9247F">
      <w:pPr>
        <w:spacing w:after="200"/>
        <w:rPr>
          <w:b w:val="0"/>
        </w:rPr>
      </w:pPr>
    </w:p>
    <w:p w14:paraId="79D2D179" w14:textId="07E23612" w:rsidR="006117E5" w:rsidRPr="00AB3CF2" w:rsidRDefault="00AB3CF2">
      <w:pPr>
        <w:spacing w:after="200"/>
        <w:rPr>
          <w:b w:val="0"/>
        </w:rPr>
      </w:pPr>
      <w:r>
        <w:rPr>
          <w:bCs/>
        </w:rPr>
        <w:t>Note:</w:t>
      </w:r>
      <w:r>
        <w:rPr>
          <w:bCs/>
        </w:rPr>
        <w:tab/>
      </w:r>
      <w:r>
        <w:rPr>
          <w:b w:val="0"/>
        </w:rPr>
        <w:t>Remote access with a web browser only works if HamClock is r</w:t>
      </w:r>
      <w:r w:rsidR="00CE7A53">
        <w:rPr>
          <w:b w:val="0"/>
        </w:rPr>
        <w:t>unning on your device.</w:t>
      </w:r>
    </w:p>
    <w:p w14:paraId="48C17DF6" w14:textId="61D9810D" w:rsidR="0035181E" w:rsidRPr="00A21164" w:rsidRDefault="00F9247F" w:rsidP="00E4372B">
      <w:pPr>
        <w:pStyle w:val="Heading2"/>
        <w:pageBreakBefore/>
      </w:pPr>
      <w:bookmarkStart w:id="6" w:name="_Toc235985240"/>
      <w:r w:rsidRPr="00A21164">
        <w:lastRenderedPageBreak/>
        <w:t xml:space="preserve">Enter </w:t>
      </w:r>
      <w:r w:rsidR="00771B45" w:rsidRPr="00A21164">
        <w:t xml:space="preserve">the </w:t>
      </w:r>
      <w:r w:rsidR="00926E0B" w:rsidRPr="00A21164">
        <w:t>Setup</w:t>
      </w:r>
      <w:r w:rsidR="00771B45" w:rsidRPr="00A21164">
        <w:t xml:space="preserve"> menus</w:t>
      </w:r>
      <w:bookmarkEnd w:id="6"/>
    </w:p>
    <w:p w14:paraId="3FFC24F6" w14:textId="70AE63C7" w:rsidR="00771B45" w:rsidRPr="00A21164" w:rsidRDefault="00B33035" w:rsidP="00E47180">
      <w:pPr>
        <w:pStyle w:val="Content"/>
        <w:rPr>
          <w:noProof w:val="0"/>
        </w:rPr>
      </w:pPr>
      <w:r w:rsidRPr="00A21164">
        <w:rPr>
          <w:noProof w:val="0"/>
        </w:rPr>
        <w:t xml:space="preserve">When you see this </w:t>
      </w:r>
      <w:r w:rsidR="000F0627" w:rsidRPr="00A21164">
        <w:rPr>
          <w:noProof w:val="0"/>
        </w:rPr>
        <w:t>screen:</w:t>
      </w:r>
    </w:p>
    <w:p w14:paraId="3C94A0EA" w14:textId="1483A7FA" w:rsidR="000F0627" w:rsidRPr="00A21164" w:rsidRDefault="000F0627" w:rsidP="003963D5">
      <w:pPr>
        <w:pStyle w:val="Content"/>
        <w:jc w:val="center"/>
        <w:rPr>
          <w:noProof w:val="0"/>
        </w:rPr>
      </w:pPr>
      <w:r w:rsidRPr="00A21164">
        <w:drawing>
          <wp:inline distT="0" distB="0" distL="0" distR="0" wp14:anchorId="3E8E7BAB" wp14:editId="54792D0F">
            <wp:extent cx="5486400" cy="1097280"/>
            <wp:effectExtent l="0" t="0" r="0" b="7620"/>
            <wp:docPr id="715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798" name=""/>
                    <pic:cNvPicPr/>
                  </pic:nvPicPr>
                  <pic:blipFill>
                    <a:blip r:embed="rId18" cstate="screen">
                      <a:extLst>
                        <a:ext uri="{28A0092B-C50C-407E-A947-70E740481C1C}">
                          <a14:useLocalDpi xmlns:a14="http://schemas.microsoft.com/office/drawing/2010/main"/>
                        </a:ext>
                      </a:extLst>
                    </a:blip>
                    <a:stretch>
                      <a:fillRect/>
                    </a:stretch>
                  </pic:blipFill>
                  <pic:spPr>
                    <a:xfrm>
                      <a:off x="0" y="0"/>
                      <a:ext cx="5486400" cy="1097280"/>
                    </a:xfrm>
                    <a:prstGeom prst="rect">
                      <a:avLst/>
                    </a:prstGeom>
                  </pic:spPr>
                </pic:pic>
              </a:graphicData>
            </a:graphic>
          </wp:inline>
        </w:drawing>
      </w:r>
    </w:p>
    <w:p w14:paraId="5805C5C2" w14:textId="3308B461" w:rsidR="00E511EE" w:rsidRPr="00A21164" w:rsidRDefault="000F0627" w:rsidP="00E47180">
      <w:pPr>
        <w:pStyle w:val="Content"/>
        <w:rPr>
          <w:noProof w:val="0"/>
        </w:rPr>
      </w:pPr>
      <w:r w:rsidRPr="00A21164">
        <w:rPr>
          <w:noProof w:val="0"/>
        </w:rPr>
        <w:t xml:space="preserve">Click </w:t>
      </w:r>
      <w:r w:rsidR="0056612D" w:rsidRPr="00A21164">
        <w:rPr>
          <w:noProof w:val="0"/>
        </w:rPr>
        <w:t>somewhere on the screen</w:t>
      </w:r>
      <w:r w:rsidRPr="00A21164">
        <w:rPr>
          <w:noProof w:val="0"/>
        </w:rPr>
        <w:t xml:space="preserve"> to enter the </w:t>
      </w:r>
      <w:r w:rsidR="00926E0B" w:rsidRPr="00A21164">
        <w:rPr>
          <w:noProof w:val="0"/>
        </w:rPr>
        <w:t>setup</w:t>
      </w:r>
      <w:r w:rsidRPr="00A21164">
        <w:rPr>
          <w:noProof w:val="0"/>
        </w:rPr>
        <w:t xml:space="preserve"> menu</w:t>
      </w:r>
      <w:r w:rsidR="006212DC" w:rsidRPr="00A21164">
        <w:rPr>
          <w:noProof w:val="0"/>
        </w:rPr>
        <w:t>s.</w:t>
      </w:r>
    </w:p>
    <w:p w14:paraId="04B2D277" w14:textId="5F44403D" w:rsidR="006212DC" w:rsidRPr="00A21164" w:rsidRDefault="00AA21DC" w:rsidP="003963D5">
      <w:pPr>
        <w:pStyle w:val="Content"/>
        <w:jc w:val="center"/>
        <w:rPr>
          <w:noProof w:val="0"/>
        </w:rPr>
      </w:pPr>
      <w:r w:rsidRPr="00AA21DC">
        <w:drawing>
          <wp:inline distT="0" distB="0" distL="0" distR="0" wp14:anchorId="58613DEC" wp14:editId="352E838B">
            <wp:extent cx="5486400" cy="3401568"/>
            <wp:effectExtent l="0" t="0" r="0" b="8890"/>
            <wp:docPr id="43269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6387" name=""/>
                    <pic:cNvPicPr/>
                  </pic:nvPicPr>
                  <pic:blipFill>
                    <a:blip r:embed="rId19" cstate="screen">
                      <a:extLst>
                        <a:ext uri="{28A0092B-C50C-407E-A947-70E740481C1C}">
                          <a14:useLocalDpi xmlns:a14="http://schemas.microsoft.com/office/drawing/2010/main"/>
                        </a:ext>
                      </a:extLst>
                    </a:blip>
                    <a:stretch>
                      <a:fillRect/>
                    </a:stretch>
                  </pic:blipFill>
                  <pic:spPr>
                    <a:xfrm>
                      <a:off x="0" y="0"/>
                      <a:ext cx="5486400" cy="3401568"/>
                    </a:xfrm>
                    <a:prstGeom prst="rect">
                      <a:avLst/>
                    </a:prstGeom>
                  </pic:spPr>
                </pic:pic>
              </a:graphicData>
            </a:graphic>
          </wp:inline>
        </w:drawing>
      </w:r>
    </w:p>
    <w:p w14:paraId="54FB1754" w14:textId="0884B4C7" w:rsidR="00F114A1" w:rsidRPr="00A21164" w:rsidRDefault="00EC0685" w:rsidP="00E47180">
      <w:pPr>
        <w:pStyle w:val="Content"/>
        <w:rPr>
          <w:noProof w:val="0"/>
        </w:rPr>
      </w:pPr>
      <w:r w:rsidRPr="00A21164">
        <w:drawing>
          <wp:anchor distT="0" distB="0" distL="114300" distR="114300" simplePos="0" relativeHeight="250338304" behindDoc="0" locked="0" layoutInCell="1" allowOverlap="1" wp14:anchorId="1F4B28B2" wp14:editId="07CD19B6">
            <wp:simplePos x="0" y="0"/>
            <wp:positionH relativeFrom="margin">
              <wp:posOffset>4686300</wp:posOffset>
            </wp:positionH>
            <wp:positionV relativeFrom="paragraph">
              <wp:posOffset>8255</wp:posOffset>
            </wp:positionV>
            <wp:extent cx="1613535" cy="487680"/>
            <wp:effectExtent l="0" t="0" r="5715" b="7620"/>
            <wp:wrapSquare wrapText="bothSides"/>
            <wp:docPr id="11342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928"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1613535" cy="487680"/>
                    </a:xfrm>
                    <a:prstGeom prst="rect">
                      <a:avLst/>
                    </a:prstGeom>
                  </pic:spPr>
                </pic:pic>
              </a:graphicData>
            </a:graphic>
            <wp14:sizeRelH relativeFrom="margin">
              <wp14:pctWidth>0</wp14:pctWidth>
            </wp14:sizeRelH>
            <wp14:sizeRelV relativeFrom="margin">
              <wp14:pctHeight>0</wp14:pctHeight>
            </wp14:sizeRelV>
          </wp:anchor>
        </w:drawing>
      </w:r>
      <w:r w:rsidR="00F114A1" w:rsidRPr="00A21164">
        <w:rPr>
          <w:noProof w:val="0"/>
        </w:rPr>
        <w:t xml:space="preserve">The </w:t>
      </w:r>
      <w:r w:rsidR="0046211B" w:rsidRPr="00A21164">
        <w:rPr>
          <w:noProof w:val="0"/>
        </w:rPr>
        <w:t>setup</w:t>
      </w:r>
      <w:r w:rsidR="00F114A1" w:rsidRPr="00A21164">
        <w:rPr>
          <w:noProof w:val="0"/>
        </w:rPr>
        <w:t xml:space="preserve"> menus are </w:t>
      </w:r>
      <w:r w:rsidR="00756343" w:rsidRPr="00A21164">
        <w:rPr>
          <w:noProof w:val="0"/>
        </w:rPr>
        <w:t>displayed on 7 screens.</w:t>
      </w:r>
      <w:r w:rsidR="00CC7FC2" w:rsidRPr="00A21164">
        <w:rPr>
          <w:noProof w:val="0"/>
        </w:rPr>
        <w:t xml:space="preserve"> </w:t>
      </w:r>
      <w:r w:rsidR="00DA0F7C" w:rsidRPr="00A21164">
        <w:rPr>
          <w:noProof w:val="0"/>
        </w:rPr>
        <w:t xml:space="preserve">You navigate between the screens with the </w:t>
      </w:r>
      <w:r w:rsidR="00C60309" w:rsidRPr="00A21164">
        <w:rPr>
          <w:noProof w:val="0"/>
        </w:rPr>
        <w:t>&lt;Page&gt; control.</w:t>
      </w:r>
      <w:r w:rsidR="008A4931" w:rsidRPr="00A21164">
        <w:rPr>
          <w:noProof w:val="0"/>
        </w:rPr>
        <w:t xml:space="preserve"> The most important options you need to configure </w:t>
      </w:r>
      <w:r w:rsidR="00277074" w:rsidRPr="00A21164">
        <w:rPr>
          <w:noProof w:val="0"/>
        </w:rPr>
        <w:t>are</w:t>
      </w:r>
      <w:r w:rsidR="008A4931" w:rsidRPr="00A21164">
        <w:rPr>
          <w:noProof w:val="0"/>
        </w:rPr>
        <w:t xml:space="preserve"> configuration </w:t>
      </w:r>
      <w:r w:rsidR="004E42F4" w:rsidRPr="00A21164">
        <w:rPr>
          <w:noProof w:val="0"/>
        </w:rPr>
        <w:t>page</w:t>
      </w:r>
      <w:r w:rsidR="008A4931" w:rsidRPr="00A21164">
        <w:rPr>
          <w:noProof w:val="0"/>
        </w:rPr>
        <w:t xml:space="preserve"> 1 and configuration </w:t>
      </w:r>
      <w:r w:rsidR="004E42F4" w:rsidRPr="00A21164">
        <w:rPr>
          <w:noProof w:val="0"/>
        </w:rPr>
        <w:t>page</w:t>
      </w:r>
      <w:r w:rsidR="008A4931" w:rsidRPr="00A21164">
        <w:rPr>
          <w:noProof w:val="0"/>
        </w:rPr>
        <w:t xml:space="preserve"> 5. The other </w:t>
      </w:r>
      <w:r w:rsidR="004E42F4" w:rsidRPr="00A21164">
        <w:rPr>
          <w:noProof w:val="0"/>
        </w:rPr>
        <w:t>pages have optional settings.</w:t>
      </w:r>
    </w:p>
    <w:p w14:paraId="527E15E7" w14:textId="69960246" w:rsidR="00EC0685" w:rsidRPr="00A21164" w:rsidRDefault="00360531" w:rsidP="00E47180">
      <w:pPr>
        <w:pStyle w:val="Content"/>
        <w:rPr>
          <w:noProof w:val="0"/>
        </w:rPr>
      </w:pPr>
      <w:r w:rsidRPr="00A21164">
        <w:drawing>
          <wp:anchor distT="0" distB="0" distL="114300" distR="114300" simplePos="0" relativeHeight="250360832" behindDoc="0" locked="0" layoutInCell="1" allowOverlap="1" wp14:anchorId="1ABB384C" wp14:editId="735269C7">
            <wp:simplePos x="0" y="0"/>
            <wp:positionH relativeFrom="column">
              <wp:posOffset>3992880</wp:posOffset>
            </wp:positionH>
            <wp:positionV relativeFrom="paragraph">
              <wp:posOffset>3175</wp:posOffset>
            </wp:positionV>
            <wp:extent cx="202565" cy="220980"/>
            <wp:effectExtent l="0" t="0" r="6985" b="7620"/>
            <wp:wrapNone/>
            <wp:docPr id="20368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4128"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203096" cy="221559"/>
                    </a:xfrm>
                    <a:prstGeom prst="rect">
                      <a:avLst/>
                    </a:prstGeom>
                  </pic:spPr>
                </pic:pic>
              </a:graphicData>
            </a:graphic>
            <wp14:sizeRelH relativeFrom="margin">
              <wp14:pctWidth>0</wp14:pctWidth>
            </wp14:sizeRelH>
            <wp14:sizeRelV relativeFrom="margin">
              <wp14:pctHeight>0</wp14:pctHeight>
            </wp14:sizeRelV>
          </wp:anchor>
        </w:drawing>
      </w:r>
      <w:r w:rsidR="00A54C47" w:rsidRPr="00A21164">
        <w:drawing>
          <wp:anchor distT="0" distB="0" distL="114300" distR="114300" simplePos="0" relativeHeight="250349568" behindDoc="0" locked="0" layoutInCell="1" allowOverlap="1" wp14:anchorId="6656D37D" wp14:editId="5C4C39CE">
            <wp:simplePos x="0" y="0"/>
            <wp:positionH relativeFrom="column">
              <wp:posOffset>822960</wp:posOffset>
            </wp:positionH>
            <wp:positionV relativeFrom="paragraph">
              <wp:posOffset>10795</wp:posOffset>
            </wp:positionV>
            <wp:extent cx="213995" cy="236220"/>
            <wp:effectExtent l="0" t="0" r="0" b="0"/>
            <wp:wrapNone/>
            <wp:docPr id="185158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81807" name=""/>
                    <pic:cNvPicPr/>
                  </pic:nvPicPr>
                  <pic:blipFill>
                    <a:blip r:embed="rId22" cstate="screen">
                      <a:extLst>
                        <a:ext uri="{28A0092B-C50C-407E-A947-70E740481C1C}">
                          <a14:useLocalDpi xmlns:a14="http://schemas.microsoft.com/office/drawing/2010/main"/>
                        </a:ext>
                      </a:extLst>
                    </a:blip>
                    <a:stretch>
                      <a:fillRect/>
                    </a:stretch>
                  </pic:blipFill>
                  <pic:spPr>
                    <a:xfrm>
                      <a:off x="0" y="0"/>
                      <a:ext cx="213995" cy="236220"/>
                    </a:xfrm>
                    <a:prstGeom prst="rect">
                      <a:avLst/>
                    </a:prstGeom>
                  </pic:spPr>
                </pic:pic>
              </a:graphicData>
            </a:graphic>
            <wp14:sizeRelH relativeFrom="margin">
              <wp14:pctWidth>0</wp14:pctWidth>
            </wp14:sizeRelH>
            <wp14:sizeRelV relativeFrom="margin">
              <wp14:pctHeight>0</wp14:pctHeight>
            </wp14:sizeRelV>
          </wp:anchor>
        </w:drawing>
      </w:r>
      <w:r w:rsidR="00A54C47" w:rsidRPr="00A21164">
        <w:rPr>
          <w:noProof w:val="0"/>
        </w:rPr>
        <w:t xml:space="preserve">Clicking on </w:t>
      </w:r>
      <w:r w:rsidR="00F50F8B" w:rsidRPr="00A21164">
        <w:rPr>
          <w:noProof w:val="0"/>
        </w:rPr>
        <w:t xml:space="preserve">       moves to the next pag</w:t>
      </w:r>
      <w:r w:rsidRPr="00A21164">
        <w:rPr>
          <w:noProof w:val="0"/>
        </w:rPr>
        <w:t xml:space="preserve">e, and clicking on </w:t>
      </w:r>
      <w:r w:rsidR="00775485" w:rsidRPr="00A21164">
        <w:rPr>
          <w:noProof w:val="0"/>
        </w:rPr>
        <w:t xml:space="preserve">      moves you to the previous page.</w:t>
      </w:r>
    </w:p>
    <w:p w14:paraId="10EDB103" w14:textId="3A8B1C00" w:rsidR="000F1DF7" w:rsidRPr="00A21164" w:rsidRDefault="00775485" w:rsidP="00E47180">
      <w:pPr>
        <w:pStyle w:val="Content"/>
        <w:rPr>
          <w:noProof w:val="0"/>
        </w:rPr>
      </w:pPr>
      <w:r w:rsidRPr="00A21164">
        <w:rPr>
          <w:noProof w:val="0"/>
        </w:rPr>
        <w:t>Most options have help</w:t>
      </w:r>
      <w:r w:rsidR="000F1DF7" w:rsidRPr="00A21164">
        <w:rPr>
          <w:noProof w:val="0"/>
        </w:rPr>
        <w:t xml:space="preserve"> </w:t>
      </w:r>
      <w:r w:rsidRPr="00A21164">
        <w:rPr>
          <w:noProof w:val="0"/>
        </w:rPr>
        <w:t>text when you hold the “Ctrl” key and click on the data field</w:t>
      </w:r>
      <w:r w:rsidR="00AD209A" w:rsidRPr="00A21164">
        <w:rPr>
          <w:noProof w:val="0"/>
        </w:rPr>
        <w:t xml:space="preserve"> or use the middle mouse button</w:t>
      </w:r>
      <w:r w:rsidRPr="00A21164">
        <w:rPr>
          <w:noProof w:val="0"/>
        </w:rPr>
        <w:t>.</w:t>
      </w:r>
    </w:p>
    <w:p w14:paraId="1D0BB77A" w14:textId="3D8CE47E" w:rsidR="006F2548" w:rsidRPr="00A21164" w:rsidRDefault="00CE7923" w:rsidP="00B80018">
      <w:pPr>
        <w:pStyle w:val="Content"/>
        <w:rPr>
          <w:b/>
          <w:noProof w:val="0"/>
        </w:rPr>
      </w:pPr>
      <w:r w:rsidRPr="00A21164">
        <w:rPr>
          <w:noProof w:val="0"/>
        </w:rPr>
        <w:t>When you are done with the configuration click on “D</w:t>
      </w:r>
      <w:r w:rsidR="00A176E6" w:rsidRPr="00A21164">
        <w:rPr>
          <w:noProof w:val="0"/>
        </w:rPr>
        <w:t>one</w:t>
      </w:r>
      <w:r w:rsidRPr="00A21164">
        <w:rPr>
          <w:noProof w:val="0"/>
        </w:rPr>
        <w:t>”</w:t>
      </w:r>
      <w:r w:rsidR="006F0C92" w:rsidRPr="00A21164">
        <w:rPr>
          <w:noProof w:val="0"/>
        </w:rPr>
        <w:t xml:space="preserve"> and HamClock starts</w:t>
      </w:r>
      <w:r w:rsidRPr="00A21164">
        <w:rPr>
          <w:noProof w:val="0"/>
        </w:rPr>
        <w:t>.</w:t>
      </w:r>
    </w:p>
    <w:p w14:paraId="740726FF" w14:textId="508AE5FE" w:rsidR="00775485" w:rsidRPr="00A21164" w:rsidRDefault="00B80018" w:rsidP="000F1DF7">
      <w:pPr>
        <w:pStyle w:val="Heading2"/>
      </w:pPr>
      <w:bookmarkStart w:id="7" w:name="_Toc235985241"/>
      <w:r w:rsidRPr="00A21164">
        <w:lastRenderedPageBreak/>
        <w:t>Setup</w:t>
      </w:r>
      <w:r w:rsidR="000F1DF7" w:rsidRPr="00A21164">
        <w:t xml:space="preserve"> Page </w:t>
      </w:r>
      <w:r w:rsidR="00946793">
        <w:t>1</w:t>
      </w:r>
      <w:bookmarkEnd w:id="7"/>
    </w:p>
    <w:p w14:paraId="44F69DD4" w14:textId="77777777" w:rsidR="00B253B6" w:rsidRDefault="00593F31" w:rsidP="00FB7E7F">
      <w:pPr>
        <w:pStyle w:val="Content"/>
        <w:jc w:val="center"/>
        <w:rPr>
          <w:noProof w:val="0"/>
        </w:rPr>
      </w:pPr>
      <w:r w:rsidRPr="00AA21DC">
        <w:drawing>
          <wp:inline distT="0" distB="0" distL="0" distR="0" wp14:anchorId="2D37670C" wp14:editId="153E0ECE">
            <wp:extent cx="5486400" cy="3401568"/>
            <wp:effectExtent l="0" t="0" r="0" b="8890"/>
            <wp:docPr id="8569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1176"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5486400" cy="3401568"/>
                    </a:xfrm>
                    <a:prstGeom prst="rect">
                      <a:avLst/>
                    </a:prstGeom>
                  </pic:spPr>
                </pic:pic>
              </a:graphicData>
            </a:graphic>
          </wp:inline>
        </w:drawing>
      </w:r>
    </w:p>
    <w:p w14:paraId="2E5943CD" w14:textId="78A59C9E" w:rsidR="006E6ECA" w:rsidRPr="00A21164" w:rsidRDefault="00B253B6" w:rsidP="00E47180">
      <w:pPr>
        <w:pStyle w:val="Content"/>
        <w:rPr>
          <w:noProof w:val="0"/>
        </w:rPr>
      </w:pPr>
      <w:r>
        <w:rPr>
          <w:noProof w:val="0"/>
        </w:rPr>
        <w:t>“</w:t>
      </w:r>
      <w:r w:rsidR="006E6ECA" w:rsidRPr="00A21164">
        <w:rPr>
          <w:b/>
          <w:bCs/>
          <w:noProof w:val="0"/>
        </w:rPr>
        <w:t>Call</w:t>
      </w:r>
      <w:r w:rsidR="006E6ECA" w:rsidRPr="00A21164">
        <w:rPr>
          <w:noProof w:val="0"/>
        </w:rPr>
        <w:t xml:space="preserve">” </w:t>
      </w:r>
      <w:r w:rsidR="00DD7252" w:rsidRPr="00A21164">
        <w:rPr>
          <w:noProof w:val="0"/>
        </w:rPr>
        <w:sym w:font="Wingdings" w:char="F0E0"/>
      </w:r>
      <w:r w:rsidR="001D0977" w:rsidRPr="00A21164">
        <w:rPr>
          <w:noProof w:val="0"/>
        </w:rPr>
        <w:t xml:space="preserve"> </w:t>
      </w:r>
      <w:r w:rsidR="006E6ECA" w:rsidRPr="00A21164">
        <w:rPr>
          <w:noProof w:val="0"/>
        </w:rPr>
        <w:t xml:space="preserve">Enter your </w:t>
      </w:r>
      <w:r w:rsidR="003D7A52" w:rsidRPr="00A21164">
        <w:rPr>
          <w:noProof w:val="0"/>
        </w:rPr>
        <w:t>callsign.</w:t>
      </w:r>
      <w:r>
        <w:rPr>
          <w:noProof w:val="0"/>
        </w:rPr>
        <w:t xml:space="preserve"> </w:t>
      </w:r>
      <w:r w:rsidRPr="00B253B6">
        <w:rPr>
          <w:b/>
          <w:bCs/>
          <w:noProof w:val="0"/>
          <w:color w:val="EE0000"/>
        </w:rPr>
        <w:sym w:font="Wingdings" w:char="F0DF"/>
      </w:r>
      <w:r w:rsidRPr="00B253B6">
        <w:rPr>
          <w:b/>
          <w:bCs/>
          <w:noProof w:val="0"/>
          <w:color w:val="EE0000"/>
        </w:rPr>
        <w:t xml:space="preserve"> Change this </w:t>
      </w:r>
    </w:p>
    <w:p w14:paraId="7C3BA1DA" w14:textId="52E71073" w:rsidR="00D6199B" w:rsidRPr="00A21164" w:rsidRDefault="00BC08A5" w:rsidP="00E47180">
      <w:pPr>
        <w:pStyle w:val="Content"/>
        <w:rPr>
          <w:noProof w:val="0"/>
        </w:rPr>
      </w:pPr>
      <w:r w:rsidRPr="00A21164">
        <w:rPr>
          <w:noProof w:val="0"/>
        </w:rPr>
        <w:t>“</w:t>
      </w:r>
      <w:r w:rsidR="00D6199B" w:rsidRPr="00A21164">
        <w:rPr>
          <w:b/>
          <w:bCs/>
          <w:noProof w:val="0"/>
        </w:rPr>
        <w:t>Enter DE Lat:/Lng:/Grid</w:t>
      </w:r>
      <w:r w:rsidRPr="00A21164">
        <w:rPr>
          <w:noProof w:val="0"/>
        </w:rPr>
        <w:t>”</w:t>
      </w:r>
      <w:r w:rsidR="00392803" w:rsidRPr="00A21164">
        <w:rPr>
          <w:noProof w:val="0"/>
        </w:rPr>
        <w:t xml:space="preserve"> </w:t>
      </w:r>
      <w:r w:rsidR="001D0977" w:rsidRPr="00A21164">
        <w:rPr>
          <w:noProof w:val="0"/>
        </w:rPr>
        <w:sym w:font="Wingdings" w:char="F0E0"/>
      </w:r>
      <w:r w:rsidR="00392803" w:rsidRPr="00A21164">
        <w:rPr>
          <w:noProof w:val="0"/>
        </w:rPr>
        <w:t xml:space="preserve"> You only </w:t>
      </w:r>
      <w:r w:rsidR="00DD7252" w:rsidRPr="00A21164">
        <w:rPr>
          <w:noProof w:val="0"/>
        </w:rPr>
        <w:t>need</w:t>
      </w:r>
      <w:r w:rsidR="00392803" w:rsidRPr="00A21164">
        <w:rPr>
          <w:noProof w:val="0"/>
        </w:rPr>
        <w:t xml:space="preserve"> to enter your </w:t>
      </w:r>
      <w:r w:rsidR="008858FD" w:rsidRPr="00A21164">
        <w:rPr>
          <w:noProof w:val="0"/>
        </w:rPr>
        <w:t>grid, the rest gets calculated automatically.</w:t>
      </w:r>
      <w:r w:rsidR="00B253B6" w:rsidRPr="00887630">
        <w:rPr>
          <w:b/>
          <w:bCs/>
          <w:noProof w:val="0"/>
          <w:color w:val="EE0000"/>
        </w:rPr>
        <w:t xml:space="preserve"> </w:t>
      </w:r>
      <w:r w:rsidR="00B253B6" w:rsidRPr="00887630">
        <w:rPr>
          <w:b/>
          <w:bCs/>
          <w:noProof w:val="0"/>
          <w:color w:val="EE0000"/>
        </w:rPr>
        <w:sym w:font="Wingdings" w:char="F0DF"/>
      </w:r>
      <w:r w:rsidR="00B253B6" w:rsidRPr="00887630">
        <w:rPr>
          <w:b/>
          <w:bCs/>
          <w:noProof w:val="0"/>
          <w:color w:val="EE0000"/>
        </w:rPr>
        <w:t xml:space="preserve"> Change this</w:t>
      </w:r>
      <w:r w:rsidR="00887630" w:rsidRPr="00887630">
        <w:rPr>
          <w:b/>
          <w:bCs/>
          <w:noProof w:val="0"/>
          <w:color w:val="EE0000"/>
        </w:rPr>
        <w:t>.</w:t>
      </w:r>
    </w:p>
    <w:p w14:paraId="56192571" w14:textId="54AF30AD" w:rsidR="00C83292" w:rsidRPr="00A21164" w:rsidRDefault="00C83292" w:rsidP="00E47180">
      <w:pPr>
        <w:pStyle w:val="Content"/>
        <w:rPr>
          <w:noProof w:val="0"/>
        </w:rPr>
      </w:pPr>
      <w:r w:rsidRPr="00A21164">
        <w:rPr>
          <w:noProof w:val="0"/>
        </w:rPr>
        <w:t>The other entries are optional.</w:t>
      </w:r>
    </w:p>
    <w:p w14:paraId="7FC6A596" w14:textId="3B560E87" w:rsidR="008720EE" w:rsidRPr="00A21164" w:rsidRDefault="0010513F" w:rsidP="00E47180">
      <w:pPr>
        <w:pStyle w:val="Content"/>
        <w:rPr>
          <w:noProof w:val="0"/>
        </w:rPr>
      </w:pPr>
      <w:r w:rsidRPr="00A21164">
        <w:rPr>
          <w:noProof w:val="0"/>
        </w:rPr>
        <w:t>“</w:t>
      </w:r>
      <w:r w:rsidR="008720EE" w:rsidRPr="00A21164">
        <w:rPr>
          <w:b/>
          <w:bCs/>
          <w:noProof w:val="0"/>
        </w:rPr>
        <w:t>use gpsd?</w:t>
      </w:r>
      <w:r w:rsidRPr="00A21164">
        <w:rPr>
          <w:b/>
          <w:bCs/>
          <w:noProof w:val="0"/>
        </w:rPr>
        <w:t>”</w:t>
      </w:r>
      <w:r w:rsidR="00830AB7" w:rsidRPr="00A21164">
        <w:rPr>
          <w:b/>
          <w:bCs/>
          <w:noProof w:val="0"/>
        </w:rPr>
        <w:t xml:space="preserve"> </w:t>
      </w:r>
      <w:r w:rsidR="001D0977" w:rsidRPr="00A21164">
        <w:rPr>
          <w:b/>
          <w:bCs/>
          <w:noProof w:val="0"/>
        </w:rPr>
        <w:sym w:font="Wingdings" w:char="F0E0"/>
      </w:r>
      <w:r w:rsidR="008720EE" w:rsidRPr="00A21164">
        <w:rPr>
          <w:noProof w:val="0"/>
        </w:rPr>
        <w:t xml:space="preserve"> Allows connecting to a gpsd daemon on your local network for time. Enter the host name of your gpsd server; the port is fixed to 2947.</w:t>
      </w:r>
    </w:p>
    <w:p w14:paraId="02CB657B" w14:textId="285E66DD" w:rsidR="008720EE" w:rsidRPr="00A21164" w:rsidRDefault="00830AB7" w:rsidP="00E47180">
      <w:pPr>
        <w:pStyle w:val="Content"/>
        <w:rPr>
          <w:noProof w:val="0"/>
        </w:rPr>
      </w:pPr>
      <w:r w:rsidRPr="00A21164">
        <w:rPr>
          <w:noProof w:val="0"/>
        </w:rPr>
        <w:t>“</w:t>
      </w:r>
      <w:r w:rsidR="008720EE" w:rsidRPr="00A21164">
        <w:rPr>
          <w:b/>
          <w:bCs/>
          <w:noProof w:val="0"/>
        </w:rPr>
        <w:t>use NMEA?</w:t>
      </w:r>
      <w:r w:rsidRPr="00A21164">
        <w:rPr>
          <w:noProof w:val="0"/>
        </w:rPr>
        <w:t xml:space="preserve">” </w:t>
      </w:r>
      <w:r w:rsidR="001D0977" w:rsidRPr="00A21164">
        <w:rPr>
          <w:noProof w:val="0"/>
        </w:rPr>
        <w:sym w:font="Wingdings" w:char="F0E0"/>
      </w:r>
      <w:r w:rsidR="008720EE" w:rsidRPr="00A21164">
        <w:rPr>
          <w:noProof w:val="0"/>
        </w:rPr>
        <w:t xml:space="preserve"> Allows reading NMEA sentences directly from a GPS device; see page</w:t>
      </w:r>
      <w:r w:rsidR="003233FA">
        <w:rPr>
          <w:noProof w:val="0"/>
        </w:rPr>
        <w:t xml:space="preserve"> </w:t>
      </w:r>
      <w:r w:rsidR="009E7440">
        <w:rPr>
          <w:noProof w:val="0"/>
        </w:rPr>
        <w:fldChar w:fldCharType="begin"/>
      </w:r>
      <w:r w:rsidR="009E7440">
        <w:rPr>
          <w:noProof w:val="0"/>
        </w:rPr>
        <w:instrText xml:space="preserve"> PAGEREF _Ref231823535 \h </w:instrText>
      </w:r>
      <w:r w:rsidR="009E7440">
        <w:rPr>
          <w:noProof w:val="0"/>
        </w:rPr>
      </w:r>
      <w:r w:rsidR="009E7440">
        <w:rPr>
          <w:noProof w:val="0"/>
        </w:rPr>
        <w:fldChar w:fldCharType="separate"/>
      </w:r>
      <w:r w:rsidR="009E7440">
        <w:t>70</w:t>
      </w:r>
      <w:r w:rsidR="009E7440">
        <w:rPr>
          <w:noProof w:val="0"/>
        </w:rPr>
        <w:fldChar w:fldCharType="end"/>
      </w:r>
    </w:p>
    <w:p w14:paraId="5000C812" w14:textId="77777777" w:rsidR="008720EE" w:rsidRPr="00A21164" w:rsidRDefault="008720EE" w:rsidP="00E47180">
      <w:pPr>
        <w:pStyle w:val="Content"/>
        <w:rPr>
          <w:noProof w:val="0"/>
        </w:rPr>
      </w:pPr>
      <w:r w:rsidRPr="00A21164">
        <w:rPr>
          <w:noProof w:val="0"/>
        </w:rPr>
        <w:t>Both gpsd and NMEA normally only set the time but selecting follow will also update the DE location occasionally, handy if HamClock is in an RV for example.</w:t>
      </w:r>
    </w:p>
    <w:p w14:paraId="490830B5" w14:textId="5A94D07A" w:rsidR="008720EE" w:rsidRPr="00A21164" w:rsidRDefault="00D30576" w:rsidP="00E47180">
      <w:pPr>
        <w:pStyle w:val="Content"/>
        <w:rPr>
          <w:noProof w:val="0"/>
        </w:rPr>
      </w:pPr>
      <w:r w:rsidRPr="00A21164">
        <w:rPr>
          <w:b/>
          <w:bCs/>
          <w:noProof w:val="0"/>
        </w:rPr>
        <w:t>“</w:t>
      </w:r>
      <w:r w:rsidR="008720EE" w:rsidRPr="00A21164">
        <w:rPr>
          <w:b/>
          <w:bCs/>
          <w:noProof w:val="0"/>
        </w:rPr>
        <w:t>IP Geolocate?</w:t>
      </w:r>
      <w:r w:rsidRPr="00A21164">
        <w:rPr>
          <w:b/>
          <w:bCs/>
          <w:noProof w:val="0"/>
        </w:rPr>
        <w:t xml:space="preserve">” </w:t>
      </w:r>
      <w:r w:rsidR="00FE53EB" w:rsidRPr="00A21164">
        <w:rPr>
          <w:b/>
          <w:bCs/>
          <w:noProof w:val="0"/>
        </w:rPr>
        <w:sym w:font="Wingdings" w:char="F0E0"/>
      </w:r>
      <w:r w:rsidR="008720EE" w:rsidRPr="00A21164">
        <w:rPr>
          <w:noProof w:val="0"/>
        </w:rPr>
        <w:t xml:space="preserve"> If Yes, uses your public IP to set DE location once. This may not be accurate.</w:t>
      </w:r>
    </w:p>
    <w:p w14:paraId="5FF154A8" w14:textId="66F80F6E" w:rsidR="002A1CDB" w:rsidRPr="00A21164" w:rsidRDefault="00A2208D" w:rsidP="00E47180">
      <w:pPr>
        <w:pStyle w:val="Content"/>
        <w:rPr>
          <w:noProof w:val="0"/>
        </w:rPr>
      </w:pPr>
      <w:r w:rsidRPr="00A21164">
        <w:rPr>
          <w:b/>
          <w:bCs/>
          <w:noProof w:val="0"/>
        </w:rPr>
        <w:t>“</w:t>
      </w:r>
      <w:r w:rsidR="008720EE" w:rsidRPr="00A21164">
        <w:rPr>
          <w:b/>
          <w:bCs/>
          <w:noProof w:val="0"/>
        </w:rPr>
        <w:t xml:space="preserve">NTP? </w:t>
      </w:r>
      <w:r w:rsidR="00071B5E" w:rsidRPr="00A21164">
        <w:rPr>
          <w:b/>
          <w:bCs/>
          <w:noProof w:val="0"/>
        </w:rPr>
        <w:t xml:space="preserve"> - </w:t>
      </w:r>
      <w:r w:rsidR="008720EE" w:rsidRPr="00A21164">
        <w:rPr>
          <w:b/>
          <w:bCs/>
          <w:noProof w:val="0"/>
        </w:rPr>
        <w:t>Built-in</w:t>
      </w:r>
      <w:r w:rsidRPr="00A21164">
        <w:rPr>
          <w:noProof w:val="0"/>
        </w:rPr>
        <w:t>”</w:t>
      </w:r>
      <w:r w:rsidR="008720EE" w:rsidRPr="00A21164">
        <w:rPr>
          <w:noProof w:val="0"/>
        </w:rPr>
        <w:t xml:space="preserve"> </w:t>
      </w:r>
      <w:r w:rsidR="00FE53EB" w:rsidRPr="00A21164">
        <w:rPr>
          <w:noProof w:val="0"/>
        </w:rPr>
        <w:sym w:font="Wingdings" w:char="F0E0"/>
      </w:r>
      <w:r w:rsidR="00FE53EB" w:rsidRPr="00A21164">
        <w:rPr>
          <w:noProof w:val="0"/>
        </w:rPr>
        <w:t xml:space="preserve"> </w:t>
      </w:r>
      <w:r w:rsidR="008720EE" w:rsidRPr="00A21164">
        <w:rPr>
          <w:noProof w:val="0"/>
        </w:rPr>
        <w:t>will use the best from among a default set of world-wide NTP servers; host allows entering the IP or host address of any desired NTP server on the network</w:t>
      </w:r>
      <w:r w:rsidR="00CE7923" w:rsidRPr="00A21164">
        <w:rPr>
          <w:noProof w:val="0"/>
        </w:rPr>
        <w:t>.</w:t>
      </w:r>
    </w:p>
    <w:p w14:paraId="614F850F" w14:textId="62897FA8" w:rsidR="00C83292" w:rsidRPr="00A21164" w:rsidRDefault="002A1CDB" w:rsidP="00E47180">
      <w:pPr>
        <w:pStyle w:val="Content"/>
        <w:rPr>
          <w:noProof w:val="0"/>
        </w:rPr>
      </w:pPr>
      <w:r w:rsidRPr="00A21164">
        <w:rPr>
          <w:noProof w:val="0"/>
        </w:rPr>
        <w:t>“</w:t>
      </w:r>
      <w:r w:rsidRPr="00A21164">
        <w:rPr>
          <w:b/>
          <w:bCs/>
          <w:noProof w:val="0"/>
        </w:rPr>
        <w:t xml:space="preserve">NTP? – </w:t>
      </w:r>
      <w:r w:rsidR="008720EE" w:rsidRPr="00A21164">
        <w:rPr>
          <w:b/>
          <w:bCs/>
          <w:noProof w:val="0"/>
        </w:rPr>
        <w:t>Computer</w:t>
      </w:r>
      <w:r w:rsidR="00CE7923" w:rsidRPr="00A21164">
        <w:rPr>
          <w:noProof w:val="0"/>
        </w:rPr>
        <w:t>”</w:t>
      </w:r>
      <w:r w:rsidR="008720EE" w:rsidRPr="00A21164">
        <w:rPr>
          <w:noProof w:val="0"/>
        </w:rPr>
        <w:t xml:space="preserve"> </w:t>
      </w:r>
      <w:r w:rsidR="000F1B5C" w:rsidRPr="00A21164">
        <w:rPr>
          <w:noProof w:val="0"/>
        </w:rPr>
        <w:sym w:font="Wingdings" w:char="F0E0"/>
      </w:r>
      <w:r w:rsidR="000F1B5C" w:rsidRPr="00A21164">
        <w:rPr>
          <w:noProof w:val="0"/>
        </w:rPr>
        <w:t xml:space="preserve"> </w:t>
      </w:r>
      <w:r w:rsidR="008720EE" w:rsidRPr="00A21164">
        <w:rPr>
          <w:noProof w:val="0"/>
        </w:rPr>
        <w:t>uses the time from the computer running HamClock (ok, not NTP but here for convenience)</w:t>
      </w:r>
      <w:r w:rsidR="00CE7923" w:rsidRPr="00A21164">
        <w:rPr>
          <w:noProof w:val="0"/>
        </w:rPr>
        <w:t>.</w:t>
      </w:r>
    </w:p>
    <w:p w14:paraId="2444E6EE" w14:textId="77777777" w:rsidR="008B7735" w:rsidRDefault="00626EAB" w:rsidP="00B6032D">
      <w:pPr>
        <w:pStyle w:val="Heading2"/>
      </w:pPr>
      <w:bookmarkStart w:id="8" w:name="_Toc235985242"/>
      <w:r w:rsidRPr="00A21164">
        <w:lastRenderedPageBreak/>
        <w:t>Setup</w:t>
      </w:r>
      <w:r w:rsidR="00B6032D" w:rsidRPr="00A21164">
        <w:t xml:space="preserve"> Page 2</w:t>
      </w:r>
      <w:bookmarkEnd w:id="8"/>
    </w:p>
    <w:p w14:paraId="6F6F04D1" w14:textId="6B6F34AE" w:rsidR="00AF7264" w:rsidRDefault="00FB7E7F" w:rsidP="008B7735">
      <w:pPr>
        <w:pStyle w:val="Content"/>
        <w:jc w:val="center"/>
      </w:pPr>
      <w:r w:rsidRPr="00A21164">
        <w:drawing>
          <wp:inline distT="0" distB="0" distL="0" distR="0" wp14:anchorId="3B6365C7" wp14:editId="19921BB8">
            <wp:extent cx="5486400" cy="411480"/>
            <wp:effectExtent l="0" t="0" r="0" b="7620"/>
            <wp:docPr id="13453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3996"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5486400" cy="411480"/>
                    </a:xfrm>
                    <a:prstGeom prst="rect">
                      <a:avLst/>
                    </a:prstGeom>
                  </pic:spPr>
                </pic:pic>
              </a:graphicData>
            </a:graphic>
          </wp:inline>
        </w:drawing>
      </w:r>
    </w:p>
    <w:p w14:paraId="1A1F2AE0" w14:textId="77777777" w:rsidR="00FB7E7F" w:rsidRPr="00FB7E7F" w:rsidRDefault="00FB7E7F" w:rsidP="00FB7E7F"/>
    <w:p w14:paraId="7D4FFC5A" w14:textId="77777777" w:rsidR="00FB7E7F" w:rsidRDefault="000A3B93" w:rsidP="008B7735">
      <w:pPr>
        <w:pStyle w:val="Content"/>
        <w:jc w:val="center"/>
        <w:rPr>
          <w:noProof w:val="0"/>
        </w:rPr>
      </w:pPr>
      <w:r w:rsidRPr="00DF5FBD">
        <w:drawing>
          <wp:inline distT="0" distB="0" distL="0" distR="0" wp14:anchorId="08795CB5" wp14:editId="2AE11FEA">
            <wp:extent cx="5486400" cy="3319272"/>
            <wp:effectExtent l="0" t="0" r="0" b="0"/>
            <wp:docPr id="4172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339"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5486400" cy="3319272"/>
                    </a:xfrm>
                    <a:prstGeom prst="rect">
                      <a:avLst/>
                    </a:prstGeom>
                  </pic:spPr>
                </pic:pic>
              </a:graphicData>
            </a:graphic>
          </wp:inline>
        </w:drawing>
      </w:r>
    </w:p>
    <w:p w14:paraId="47C9186D" w14:textId="5A634173" w:rsidR="00B6032D" w:rsidRPr="00A21164" w:rsidRDefault="00FB7E7F" w:rsidP="00E47180">
      <w:pPr>
        <w:pStyle w:val="Content"/>
        <w:rPr>
          <w:noProof w:val="0"/>
        </w:rPr>
      </w:pPr>
      <w:r w:rsidRPr="00FB7E7F">
        <w:rPr>
          <w:b/>
          <w:bCs/>
          <w:noProof w:val="0"/>
        </w:rPr>
        <w:t>“</w:t>
      </w:r>
      <w:r w:rsidR="002739A7" w:rsidRPr="00FB7E7F">
        <w:rPr>
          <w:b/>
          <w:bCs/>
          <w:noProof w:val="0"/>
        </w:rPr>
        <w:t>Cluster?</w:t>
      </w:r>
      <w:r w:rsidRPr="00FB7E7F">
        <w:rPr>
          <w:b/>
          <w:bCs/>
          <w:noProof w:val="0"/>
        </w:rPr>
        <w:t>”</w:t>
      </w:r>
      <w:r w:rsidR="002739A7" w:rsidRPr="00A21164">
        <w:rPr>
          <w:noProof w:val="0"/>
        </w:rPr>
        <w:t xml:space="preserve"> </w:t>
      </w:r>
      <w:r w:rsidR="000F1B5C" w:rsidRPr="00A21164">
        <w:rPr>
          <w:noProof w:val="0"/>
        </w:rPr>
        <w:sym w:font="Wingdings" w:char="F0E0"/>
      </w:r>
      <w:r w:rsidR="002739A7" w:rsidRPr="00A21164">
        <w:rPr>
          <w:noProof w:val="0"/>
        </w:rPr>
        <w:t xml:space="preserve"> This section configures listening to an internet DX Cluster or a local program sending spots with UDP packets.</w:t>
      </w:r>
    </w:p>
    <w:p w14:paraId="6F79482E" w14:textId="75F204AB" w:rsidR="004001C8" w:rsidRPr="00A21164" w:rsidRDefault="00AF0231" w:rsidP="00E47180">
      <w:pPr>
        <w:pStyle w:val="Content"/>
        <w:rPr>
          <w:noProof w:val="0"/>
        </w:rPr>
      </w:pPr>
      <w:r w:rsidRPr="00A21164">
        <w:rPr>
          <w:noProof w:val="0"/>
        </w:rPr>
        <w:t>It is by default set to “No”. If you click on it</w:t>
      </w:r>
      <w:r w:rsidR="001F222E" w:rsidRPr="00A21164">
        <w:rPr>
          <w:noProof w:val="0"/>
        </w:rPr>
        <w:t>,</w:t>
      </w:r>
      <w:r w:rsidRPr="00A21164">
        <w:rPr>
          <w:noProof w:val="0"/>
        </w:rPr>
        <w:t xml:space="preserve"> it will toggle to </w:t>
      </w:r>
      <w:r w:rsidR="001E1B2D" w:rsidRPr="00A21164">
        <w:rPr>
          <w:noProof w:val="0"/>
        </w:rPr>
        <w:t>“</w:t>
      </w:r>
      <w:r w:rsidRPr="00A21164">
        <w:rPr>
          <w:noProof w:val="0"/>
        </w:rPr>
        <w:t>YES”</w:t>
      </w:r>
      <w:r w:rsidR="001E1B2D" w:rsidRPr="00A21164">
        <w:rPr>
          <w:noProof w:val="0"/>
        </w:rPr>
        <w:t xml:space="preserve"> and will give you </w:t>
      </w:r>
      <w:r w:rsidR="001F222E" w:rsidRPr="00A21164">
        <w:rPr>
          <w:noProof w:val="0"/>
        </w:rPr>
        <w:t>access</w:t>
      </w:r>
      <w:r w:rsidR="001E1B2D" w:rsidRPr="00A21164">
        <w:rPr>
          <w:noProof w:val="0"/>
        </w:rPr>
        <w:t xml:space="preserve"> to other configuration options for DX Cluster operations.</w:t>
      </w:r>
    </w:p>
    <w:p w14:paraId="1A41D573" w14:textId="043B4616" w:rsidR="00986482" w:rsidRPr="00A21164" w:rsidRDefault="000613B1" w:rsidP="00E47180">
      <w:pPr>
        <w:pStyle w:val="Content"/>
        <w:rPr>
          <w:noProof w:val="0"/>
        </w:rPr>
      </w:pPr>
      <w:r w:rsidRPr="00A21164">
        <w:rPr>
          <w:noProof w:val="0"/>
        </w:rPr>
        <w:t>“</w:t>
      </w:r>
      <w:r w:rsidR="00986482" w:rsidRPr="00A21164">
        <w:rPr>
          <w:b/>
          <w:bCs/>
          <w:noProof w:val="0"/>
        </w:rPr>
        <w:t>watch</w:t>
      </w:r>
      <w:r w:rsidRPr="00A21164">
        <w:rPr>
          <w:noProof w:val="0"/>
        </w:rPr>
        <w:t xml:space="preserve">” </w:t>
      </w:r>
      <w:r w:rsidR="002351A4" w:rsidRPr="00A21164">
        <w:rPr>
          <w:noProof w:val="0"/>
        </w:rPr>
        <w:sym w:font="Wingdings" w:char="F0E0"/>
      </w:r>
      <w:r w:rsidR="00986482" w:rsidRPr="00A21164">
        <w:rPr>
          <w:noProof w:val="0"/>
        </w:rPr>
        <w:t xml:space="preserve"> see page </w:t>
      </w:r>
      <w:r w:rsidR="00901D8A">
        <w:rPr>
          <w:noProof w:val="0"/>
          <w:highlight w:val="yellow"/>
        </w:rPr>
        <w:fldChar w:fldCharType="begin"/>
      </w:r>
      <w:r w:rsidR="00901D8A">
        <w:rPr>
          <w:noProof w:val="0"/>
        </w:rPr>
        <w:instrText xml:space="preserve"> PAGEREF _Ref231825826 \h </w:instrText>
      </w:r>
      <w:r w:rsidR="00901D8A">
        <w:rPr>
          <w:noProof w:val="0"/>
          <w:highlight w:val="yellow"/>
        </w:rPr>
      </w:r>
      <w:r w:rsidR="00901D8A">
        <w:rPr>
          <w:noProof w:val="0"/>
          <w:highlight w:val="yellow"/>
        </w:rPr>
        <w:fldChar w:fldCharType="separate"/>
      </w:r>
      <w:r w:rsidR="00901D8A">
        <w:t>66</w:t>
      </w:r>
      <w:r w:rsidR="00901D8A">
        <w:rPr>
          <w:noProof w:val="0"/>
          <w:highlight w:val="yellow"/>
        </w:rPr>
        <w:fldChar w:fldCharType="end"/>
      </w:r>
      <w:r w:rsidR="00CA5299" w:rsidRPr="00A21164">
        <w:rPr>
          <w:noProof w:val="0"/>
        </w:rPr>
        <w:t xml:space="preserve"> for details</w:t>
      </w:r>
      <w:r w:rsidR="00986482" w:rsidRPr="00A21164">
        <w:rPr>
          <w:noProof w:val="0"/>
        </w:rPr>
        <w:t>.</w:t>
      </w:r>
    </w:p>
    <w:p w14:paraId="1CEA7F59" w14:textId="3C36B038" w:rsidR="00707553" w:rsidRPr="00A21164" w:rsidRDefault="00B808A2" w:rsidP="00E47180">
      <w:pPr>
        <w:pStyle w:val="Content"/>
        <w:rPr>
          <w:noProof w:val="0"/>
        </w:rPr>
      </w:pPr>
      <w:r w:rsidRPr="00A21164">
        <w:rPr>
          <w:noProof w:val="0"/>
        </w:rPr>
        <w:t>“</w:t>
      </w:r>
      <w:r w:rsidR="00986482" w:rsidRPr="00A21164">
        <w:rPr>
          <w:b/>
          <w:bCs/>
          <w:noProof w:val="0"/>
        </w:rPr>
        <w:t>Cluster Commands</w:t>
      </w:r>
      <w:r w:rsidRPr="00A21164">
        <w:rPr>
          <w:noProof w:val="0"/>
        </w:rPr>
        <w:t>”</w:t>
      </w:r>
      <w:r w:rsidR="00986482" w:rsidRPr="00A21164">
        <w:rPr>
          <w:noProof w:val="0"/>
        </w:rPr>
        <w:t xml:space="preserve"> can be entered in the table. Those marked </w:t>
      </w:r>
      <w:r w:rsidR="005F10F4" w:rsidRPr="00A21164">
        <w:rPr>
          <w:noProof w:val="0"/>
        </w:rPr>
        <w:t>“</w:t>
      </w:r>
      <w:r w:rsidR="00986482" w:rsidRPr="00A21164">
        <w:rPr>
          <w:b/>
          <w:bCs/>
          <w:noProof w:val="0"/>
        </w:rPr>
        <w:t>On</w:t>
      </w:r>
      <w:r w:rsidR="005F10F4" w:rsidRPr="00A21164">
        <w:rPr>
          <w:noProof w:val="0"/>
        </w:rPr>
        <w:t>”</w:t>
      </w:r>
      <w:r w:rsidR="00986482" w:rsidRPr="00A21164">
        <w:rPr>
          <w:noProof w:val="0"/>
        </w:rPr>
        <w:t xml:space="preserve"> will be sent once to the cluster server right after logging in. These must be in the native cluster syntax, HamClock does not check them. Commands marked </w:t>
      </w:r>
      <w:r w:rsidR="00707553" w:rsidRPr="00A21164">
        <w:rPr>
          <w:noProof w:val="0"/>
        </w:rPr>
        <w:t>“</w:t>
      </w:r>
      <w:r w:rsidR="00986482" w:rsidRPr="00A21164">
        <w:rPr>
          <w:b/>
          <w:bCs/>
          <w:noProof w:val="0"/>
        </w:rPr>
        <w:t>Off</w:t>
      </w:r>
      <w:r w:rsidR="00707553" w:rsidRPr="00A21164">
        <w:rPr>
          <w:b/>
          <w:bCs/>
          <w:noProof w:val="0"/>
        </w:rPr>
        <w:t>”</w:t>
      </w:r>
      <w:r w:rsidR="00986482" w:rsidRPr="00A21164">
        <w:rPr>
          <w:noProof w:val="0"/>
        </w:rPr>
        <w:t xml:space="preserve"> are saved but not sent</w:t>
      </w:r>
      <w:r w:rsidR="00707553" w:rsidRPr="00A21164">
        <w:rPr>
          <w:noProof w:val="0"/>
        </w:rPr>
        <w:t>.</w:t>
      </w:r>
    </w:p>
    <w:p w14:paraId="191318E8" w14:textId="6DE5B210" w:rsidR="00707553" w:rsidRPr="00A21164" w:rsidRDefault="00707553">
      <w:pPr>
        <w:spacing w:after="200"/>
        <w:rPr>
          <w:b w:val="0"/>
        </w:rPr>
      </w:pPr>
    </w:p>
    <w:p w14:paraId="2FB13478" w14:textId="407B9124" w:rsidR="00237E78" w:rsidRPr="00A21164" w:rsidRDefault="00D7771C" w:rsidP="00707553">
      <w:pPr>
        <w:pStyle w:val="Heading2"/>
      </w:pPr>
      <w:bookmarkStart w:id="9" w:name="_Toc235985243"/>
      <w:r w:rsidRPr="00A21164">
        <w:lastRenderedPageBreak/>
        <w:t>Setup</w:t>
      </w:r>
      <w:r w:rsidR="00707553" w:rsidRPr="00A21164">
        <w:t xml:space="preserve"> Page 3</w:t>
      </w:r>
      <w:bookmarkEnd w:id="9"/>
    </w:p>
    <w:p w14:paraId="2C35251A" w14:textId="0A5662E2" w:rsidR="00707553" w:rsidRPr="00A21164" w:rsidRDefault="00EA01E2" w:rsidP="008B7735">
      <w:pPr>
        <w:pStyle w:val="Content"/>
        <w:jc w:val="center"/>
        <w:rPr>
          <w:noProof w:val="0"/>
        </w:rPr>
      </w:pPr>
      <w:r w:rsidRPr="00EA01E2">
        <w:rPr>
          <w:noProof w:val="0"/>
        </w:rPr>
        <w:drawing>
          <wp:inline distT="0" distB="0" distL="0" distR="0" wp14:anchorId="2F1C3B2A" wp14:editId="586A79BD">
            <wp:extent cx="5486400" cy="3383280"/>
            <wp:effectExtent l="0" t="0" r="0" b="7620"/>
            <wp:docPr id="15725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874"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5486400" cy="3383280"/>
                    </a:xfrm>
                    <a:prstGeom prst="rect">
                      <a:avLst/>
                    </a:prstGeom>
                  </pic:spPr>
                </pic:pic>
              </a:graphicData>
            </a:graphic>
          </wp:inline>
        </w:drawing>
      </w:r>
    </w:p>
    <w:p w14:paraId="1EC70F1F" w14:textId="55767162" w:rsidR="0041026D" w:rsidRPr="00A21164" w:rsidRDefault="0041026D" w:rsidP="00E47180">
      <w:pPr>
        <w:pStyle w:val="Content"/>
        <w:rPr>
          <w:noProof w:val="0"/>
        </w:rPr>
      </w:pPr>
      <w:r w:rsidRPr="00A21164">
        <w:rPr>
          <w:noProof w:val="0"/>
        </w:rPr>
        <w:t>The settings on this page are optional and seldom used.</w:t>
      </w:r>
      <w:r w:rsidR="00890584" w:rsidRPr="00A21164">
        <w:rPr>
          <w:noProof w:val="0"/>
        </w:rPr>
        <w:t xml:space="preserve"> </w:t>
      </w:r>
    </w:p>
    <w:p w14:paraId="3D62709F" w14:textId="2A360D20" w:rsidR="006A09E7" w:rsidRPr="00A21164" w:rsidRDefault="001730C6" w:rsidP="00E47180">
      <w:pPr>
        <w:pStyle w:val="Content"/>
        <w:rPr>
          <w:noProof w:val="0"/>
        </w:rPr>
      </w:pPr>
      <w:r w:rsidRPr="00A21164">
        <w:rPr>
          <w:noProof w:val="0"/>
        </w:rPr>
        <w:t>“</w:t>
      </w:r>
      <w:r w:rsidR="006A09E7" w:rsidRPr="00A21164">
        <w:rPr>
          <w:b/>
          <w:bCs/>
          <w:noProof w:val="0"/>
        </w:rPr>
        <w:t>rotctld</w:t>
      </w:r>
      <w:r w:rsidR="006A09E7" w:rsidRPr="00A21164">
        <w:rPr>
          <w:noProof w:val="0"/>
        </w:rPr>
        <w:t>?</w:t>
      </w:r>
      <w:r w:rsidRPr="00A21164">
        <w:rPr>
          <w:noProof w:val="0"/>
        </w:rPr>
        <w:t>” and</w:t>
      </w:r>
      <w:r w:rsidR="006A09E7" w:rsidRPr="00A21164">
        <w:rPr>
          <w:noProof w:val="0"/>
        </w:rPr>
        <w:t xml:space="preserve"> </w:t>
      </w:r>
      <w:r w:rsidRPr="00A21164">
        <w:rPr>
          <w:noProof w:val="0"/>
        </w:rPr>
        <w:t>“</w:t>
      </w:r>
      <w:r w:rsidR="006A09E7" w:rsidRPr="00A21164">
        <w:rPr>
          <w:b/>
          <w:bCs/>
          <w:noProof w:val="0"/>
        </w:rPr>
        <w:t>rigctld</w:t>
      </w:r>
      <w:r w:rsidR="006A09E7" w:rsidRPr="00A21164">
        <w:rPr>
          <w:noProof w:val="0"/>
        </w:rPr>
        <w:t>?</w:t>
      </w:r>
      <w:r w:rsidRPr="00A21164">
        <w:rPr>
          <w:noProof w:val="0"/>
        </w:rPr>
        <w:t>”</w:t>
      </w:r>
      <w:r w:rsidR="006A09E7" w:rsidRPr="00A21164">
        <w:rPr>
          <w:noProof w:val="0"/>
        </w:rPr>
        <w:t xml:space="preserve"> </w:t>
      </w:r>
      <w:r w:rsidR="00B51B39" w:rsidRPr="00A21164">
        <w:rPr>
          <w:noProof w:val="0"/>
        </w:rPr>
        <w:sym w:font="Wingdings" w:char="F0E0"/>
      </w:r>
      <w:r w:rsidRPr="00A21164">
        <w:rPr>
          <w:noProof w:val="0"/>
        </w:rPr>
        <w:t xml:space="preserve"> w</w:t>
      </w:r>
      <w:r w:rsidR="006A09E7" w:rsidRPr="00A21164">
        <w:rPr>
          <w:noProof w:val="0"/>
        </w:rPr>
        <w:t>hether and how to connect to hamlib for rotator and/or radio control. See pages</w:t>
      </w:r>
      <w:r w:rsidR="00BD2652" w:rsidRPr="00A21164">
        <w:rPr>
          <w:noProof w:val="0"/>
        </w:rPr>
        <w:t xml:space="preserve"> Apendix A</w:t>
      </w:r>
      <w:r w:rsidR="006A09E7" w:rsidRPr="00A21164">
        <w:rPr>
          <w:noProof w:val="0"/>
        </w:rPr>
        <w:t>.</w:t>
      </w:r>
    </w:p>
    <w:p w14:paraId="048767CC" w14:textId="04D03C4E" w:rsidR="006A09E7" w:rsidRPr="00A21164" w:rsidRDefault="009975EB" w:rsidP="00E47180">
      <w:pPr>
        <w:pStyle w:val="Content"/>
        <w:rPr>
          <w:noProof w:val="0"/>
        </w:rPr>
      </w:pPr>
      <w:r w:rsidRPr="00A21164">
        <w:rPr>
          <w:noProof w:val="0"/>
        </w:rPr>
        <w:t>“</w:t>
      </w:r>
      <w:r w:rsidR="006A09E7" w:rsidRPr="00A21164">
        <w:rPr>
          <w:b/>
          <w:bCs/>
          <w:noProof w:val="0"/>
        </w:rPr>
        <w:t>flrig</w:t>
      </w:r>
      <w:r w:rsidR="006A09E7" w:rsidRPr="00A21164">
        <w:rPr>
          <w:noProof w:val="0"/>
        </w:rPr>
        <w:t>?</w:t>
      </w:r>
      <w:r w:rsidRPr="00A21164">
        <w:rPr>
          <w:noProof w:val="0"/>
        </w:rPr>
        <w:t>”</w:t>
      </w:r>
      <w:r w:rsidR="006A09E7" w:rsidRPr="00A21164">
        <w:rPr>
          <w:noProof w:val="0"/>
        </w:rPr>
        <w:t xml:space="preserve"> </w:t>
      </w:r>
      <w:r w:rsidR="00B51B39" w:rsidRPr="00A21164">
        <w:rPr>
          <w:noProof w:val="0"/>
        </w:rPr>
        <w:sym w:font="Wingdings" w:char="F0E0"/>
      </w:r>
      <w:r w:rsidR="00F14C7F" w:rsidRPr="00A21164">
        <w:rPr>
          <w:noProof w:val="0"/>
        </w:rPr>
        <w:t xml:space="preserve"> w</w:t>
      </w:r>
      <w:r w:rsidR="006A09E7" w:rsidRPr="00A21164">
        <w:rPr>
          <w:noProof w:val="0"/>
        </w:rPr>
        <w:t xml:space="preserve">hether and how to connect to W1HKJ’s flrig for rig control. </w:t>
      </w:r>
    </w:p>
    <w:p w14:paraId="59A59D07" w14:textId="79CDFD77" w:rsidR="006A09E7" w:rsidRPr="00A21164" w:rsidRDefault="00005DFC" w:rsidP="00E47180">
      <w:pPr>
        <w:pStyle w:val="Content"/>
        <w:rPr>
          <w:noProof w:val="0"/>
        </w:rPr>
      </w:pPr>
      <w:r w:rsidRPr="00A21164">
        <w:rPr>
          <w:noProof w:val="0"/>
        </w:rPr>
        <w:t>“</w:t>
      </w:r>
      <w:r w:rsidR="006A09E7" w:rsidRPr="00A21164">
        <w:rPr>
          <w:b/>
          <w:bCs/>
          <w:noProof w:val="0"/>
        </w:rPr>
        <w:t>Radio</w:t>
      </w:r>
      <w:r w:rsidRPr="00A21164">
        <w:rPr>
          <w:b/>
          <w:bCs/>
          <w:noProof w:val="0"/>
        </w:rPr>
        <w:t xml:space="preserve">” </w:t>
      </w:r>
      <w:r w:rsidR="00B51B39" w:rsidRPr="00A21164">
        <w:rPr>
          <w:b/>
          <w:bCs/>
          <w:noProof w:val="0"/>
        </w:rPr>
        <w:sym w:font="Wingdings" w:char="F0E0"/>
      </w:r>
      <w:r w:rsidR="006A09E7" w:rsidRPr="00A21164">
        <w:rPr>
          <w:noProof w:val="0"/>
        </w:rPr>
        <w:t xml:space="preserve"> if using either rig connection, choose whether to set spot frequencies or just monitor PTT.</w:t>
      </w:r>
    </w:p>
    <w:p w14:paraId="4185FDEB" w14:textId="07C1B27F" w:rsidR="006A09E7" w:rsidRPr="00A21164" w:rsidRDefault="008B0EC4" w:rsidP="00E47180">
      <w:pPr>
        <w:pStyle w:val="Content"/>
        <w:rPr>
          <w:noProof w:val="0"/>
        </w:rPr>
      </w:pPr>
      <w:r w:rsidRPr="00A21164">
        <w:rPr>
          <w:noProof w:val="0"/>
        </w:rPr>
        <w:t>“</w:t>
      </w:r>
      <w:r w:rsidR="006A09E7" w:rsidRPr="00A21164">
        <w:rPr>
          <w:b/>
          <w:bCs/>
          <w:noProof w:val="0"/>
        </w:rPr>
        <w:t>ADIF?</w:t>
      </w:r>
      <w:r w:rsidRPr="00A21164">
        <w:rPr>
          <w:noProof w:val="0"/>
        </w:rPr>
        <w:t>”</w:t>
      </w:r>
      <w:r w:rsidR="006A09E7" w:rsidRPr="00A21164">
        <w:rPr>
          <w:noProof w:val="0"/>
        </w:rPr>
        <w:t xml:space="preserve"> </w:t>
      </w:r>
      <w:r w:rsidR="00F8088D" w:rsidRPr="00A21164">
        <w:rPr>
          <w:noProof w:val="0"/>
        </w:rPr>
        <w:sym w:font="Wingdings" w:char="F0E0"/>
      </w:r>
      <w:r w:rsidRPr="00A21164">
        <w:rPr>
          <w:noProof w:val="0"/>
        </w:rPr>
        <w:t xml:space="preserve"> s</w:t>
      </w:r>
      <w:r w:rsidR="006A09E7" w:rsidRPr="00A21164">
        <w:rPr>
          <w:noProof w:val="0"/>
        </w:rPr>
        <w:t>et file used by the ADIF pane; may include environment variables and ~.</w:t>
      </w:r>
    </w:p>
    <w:p w14:paraId="3C2604C4" w14:textId="7D6D3F0A" w:rsidR="00F673E3" w:rsidRPr="00A21164" w:rsidRDefault="008B0EC4" w:rsidP="00E47180">
      <w:pPr>
        <w:pStyle w:val="Content"/>
        <w:rPr>
          <w:noProof w:val="0"/>
        </w:rPr>
      </w:pPr>
      <w:r w:rsidRPr="00A21164">
        <w:rPr>
          <w:noProof w:val="0"/>
        </w:rPr>
        <w:t>“</w:t>
      </w:r>
      <w:r w:rsidR="006A09E7" w:rsidRPr="00A21164">
        <w:rPr>
          <w:b/>
          <w:bCs/>
          <w:noProof w:val="0"/>
        </w:rPr>
        <w:t>ADIF</w:t>
      </w:r>
      <w:r w:rsidRPr="00A21164">
        <w:rPr>
          <w:noProof w:val="0"/>
        </w:rPr>
        <w:t>”</w:t>
      </w:r>
      <w:r w:rsidR="006A09E7" w:rsidRPr="00A21164">
        <w:rPr>
          <w:noProof w:val="0"/>
        </w:rPr>
        <w:t xml:space="preserve"> and </w:t>
      </w:r>
      <w:r w:rsidRPr="00A21164">
        <w:rPr>
          <w:noProof w:val="0"/>
        </w:rPr>
        <w:t>“</w:t>
      </w:r>
      <w:r w:rsidR="006A09E7" w:rsidRPr="00A21164">
        <w:rPr>
          <w:b/>
          <w:bCs/>
          <w:noProof w:val="0"/>
        </w:rPr>
        <w:t>ONTA</w:t>
      </w:r>
      <w:r w:rsidRPr="00A21164">
        <w:rPr>
          <w:noProof w:val="0"/>
        </w:rPr>
        <w:t>”</w:t>
      </w:r>
      <w:r w:rsidR="006A09E7" w:rsidRPr="00A21164">
        <w:rPr>
          <w:noProof w:val="0"/>
        </w:rPr>
        <w:t xml:space="preserve"> watch: see page </w:t>
      </w:r>
      <w:r w:rsidR="001311D0">
        <w:rPr>
          <w:noProof w:val="0"/>
          <w:highlight w:val="yellow"/>
        </w:rPr>
        <w:fldChar w:fldCharType="begin"/>
      </w:r>
      <w:r w:rsidR="001311D0">
        <w:rPr>
          <w:noProof w:val="0"/>
        </w:rPr>
        <w:instrText xml:space="preserve"> PAGEREF _Ref231824264 \h </w:instrText>
      </w:r>
      <w:r w:rsidR="001311D0">
        <w:rPr>
          <w:noProof w:val="0"/>
          <w:highlight w:val="yellow"/>
        </w:rPr>
      </w:r>
      <w:r w:rsidR="001311D0">
        <w:rPr>
          <w:noProof w:val="0"/>
          <w:highlight w:val="yellow"/>
        </w:rPr>
        <w:fldChar w:fldCharType="separate"/>
      </w:r>
      <w:r w:rsidR="001311D0">
        <w:t>22</w:t>
      </w:r>
      <w:r w:rsidR="001311D0">
        <w:rPr>
          <w:noProof w:val="0"/>
          <w:highlight w:val="yellow"/>
        </w:rPr>
        <w:fldChar w:fldCharType="end"/>
      </w:r>
      <w:r w:rsidR="006A09E7" w:rsidRPr="00A21164">
        <w:rPr>
          <w:noProof w:val="0"/>
        </w:rPr>
        <w:t>.</w:t>
      </w:r>
    </w:p>
    <w:p w14:paraId="264A448D" w14:textId="6756DCA6" w:rsidR="00DF3479" w:rsidRDefault="00DF3479" w:rsidP="00DF3479">
      <w:pPr>
        <w:pStyle w:val="Content"/>
        <w:rPr>
          <w:noProof w:val="0"/>
        </w:rPr>
      </w:pPr>
      <w:r w:rsidRPr="00A21164">
        <w:rPr>
          <w:noProof w:val="0"/>
        </w:rPr>
        <w:t xml:space="preserve">Rig control: </w:t>
      </w:r>
      <w:r w:rsidR="004D1629" w:rsidRPr="00A21164">
        <w:rPr>
          <w:noProof w:val="0"/>
        </w:rPr>
        <w:t xml:space="preserve">These settings </w:t>
      </w:r>
      <w:r w:rsidR="003D7A52" w:rsidRPr="00A21164">
        <w:rPr>
          <w:noProof w:val="0"/>
        </w:rPr>
        <w:t>allow</w:t>
      </w:r>
      <w:r w:rsidRPr="00A21164">
        <w:rPr>
          <w:noProof w:val="0"/>
        </w:rPr>
        <w:t xml:space="preserve"> choosing rigctld or flrig for simple rig control. You can also monitor PTT using a hardware connection instead of using software rig control. Also, the RPi can control the frequency of a KX3 via an IO pin, see </w:t>
      </w:r>
      <w:r w:rsidR="00FE6D33">
        <w:rPr>
          <w:noProof w:val="0"/>
        </w:rPr>
        <w:t xml:space="preserve">page </w:t>
      </w:r>
      <w:r w:rsidR="00E94219">
        <w:rPr>
          <w:noProof w:val="0"/>
        </w:rPr>
        <w:fldChar w:fldCharType="begin"/>
      </w:r>
      <w:r w:rsidR="00E94219">
        <w:rPr>
          <w:noProof w:val="0"/>
        </w:rPr>
        <w:instrText xml:space="preserve"> PAGEREF _Ref231824309 \h </w:instrText>
      </w:r>
      <w:r w:rsidR="00E94219">
        <w:rPr>
          <w:noProof w:val="0"/>
        </w:rPr>
      </w:r>
      <w:r w:rsidR="00E94219">
        <w:rPr>
          <w:noProof w:val="0"/>
        </w:rPr>
        <w:fldChar w:fldCharType="separate"/>
      </w:r>
      <w:r w:rsidR="00E94219">
        <w:t>68</w:t>
      </w:r>
      <w:r w:rsidR="00E94219">
        <w:rPr>
          <w:noProof w:val="0"/>
        </w:rPr>
        <w:fldChar w:fldCharType="end"/>
      </w:r>
      <w:r w:rsidRPr="00A21164">
        <w:rPr>
          <w:b/>
          <w:noProof w:val="0"/>
        </w:rPr>
        <w:t>.</w:t>
      </w:r>
      <w:r w:rsidR="00691EB8" w:rsidRPr="00A21164">
        <w:rPr>
          <w:b/>
          <w:noProof w:val="0"/>
        </w:rPr>
        <w:t xml:space="preserve"> </w:t>
      </w:r>
      <w:r w:rsidRPr="00A21164">
        <w:rPr>
          <w:noProof w:val="0"/>
        </w:rPr>
        <w:t xml:space="preserve">Set the host and port fields to the program on your network. When set up correctly, clicking a DX Cluster or On The Air spot will send the frequency to radio VFO A. HamClock also polls PTT to change your call sign to ON THE AIR while transmitting. Three consecutive errors </w:t>
      </w:r>
      <w:r w:rsidR="00B93034" w:rsidRPr="00A21164">
        <w:rPr>
          <w:noProof w:val="0"/>
        </w:rPr>
        <w:t>disable</w:t>
      </w:r>
      <w:r w:rsidRPr="00A21164">
        <w:rPr>
          <w:noProof w:val="0"/>
        </w:rPr>
        <w:t xml:space="preserve"> PTT polling until the next attempt to send a spot.</w:t>
      </w:r>
    </w:p>
    <w:p w14:paraId="2341A136" w14:textId="3D53F337" w:rsidR="002B2F13" w:rsidRPr="00A21164" w:rsidRDefault="00714750" w:rsidP="00DF3479">
      <w:pPr>
        <w:pStyle w:val="Content"/>
        <w:rPr>
          <w:noProof w:val="0"/>
        </w:rPr>
      </w:pPr>
      <w:r w:rsidRPr="00714750">
        <w:rPr>
          <w:b/>
          <w:bCs/>
          <w:noProof w:val="0"/>
        </w:rPr>
        <w:lastRenderedPageBreak/>
        <w:t>“</w:t>
      </w:r>
      <w:r w:rsidR="002B2F13" w:rsidRPr="00714750">
        <w:rPr>
          <w:b/>
          <w:bCs/>
          <w:noProof w:val="0"/>
        </w:rPr>
        <w:t>PiAware host</w:t>
      </w:r>
      <w:r w:rsidRPr="00714750">
        <w:rPr>
          <w:b/>
          <w:bCs/>
          <w:noProof w:val="0"/>
        </w:rPr>
        <w:t>”</w:t>
      </w:r>
      <w:r>
        <w:rPr>
          <w:noProof w:val="0"/>
        </w:rPr>
        <w:t xml:space="preserve"> </w:t>
      </w:r>
      <w:r>
        <w:rPr>
          <w:noProof w:val="0"/>
        </w:rPr>
        <w:sym w:font="Wingdings" w:char="F0E0"/>
      </w:r>
      <w:r>
        <w:rPr>
          <w:noProof w:val="0"/>
        </w:rPr>
        <w:t xml:space="preserve"> Enter the IP address or DNS host name of a local PiAware ADS-B receiver to use </w:t>
      </w:r>
      <w:r w:rsidR="00F64104">
        <w:rPr>
          <w:noProof w:val="0"/>
        </w:rPr>
        <w:t>for the ADS-B airplane icon instead of adsb.lol. Leave blank to use adsb</w:t>
      </w:r>
      <w:r w:rsidR="00223049">
        <w:rPr>
          <w:noProof w:val="0"/>
        </w:rPr>
        <w:t>.lol.</w:t>
      </w:r>
    </w:p>
    <w:p w14:paraId="29533082" w14:textId="58A659B0" w:rsidR="00F673E3" w:rsidRPr="00A21164" w:rsidRDefault="00F673E3">
      <w:pPr>
        <w:spacing w:after="200"/>
        <w:rPr>
          <w:b w:val="0"/>
        </w:rPr>
      </w:pPr>
    </w:p>
    <w:p w14:paraId="7444A015" w14:textId="6232F172" w:rsidR="006A09E7" w:rsidRDefault="00D63003" w:rsidP="00F673E3">
      <w:pPr>
        <w:pStyle w:val="Heading2"/>
      </w:pPr>
      <w:bookmarkStart w:id="10" w:name="_Toc235985244"/>
      <w:r w:rsidRPr="00A21164">
        <w:t>Setup</w:t>
      </w:r>
      <w:r w:rsidR="00F673E3" w:rsidRPr="00A21164">
        <w:t xml:space="preserve"> Page 4</w:t>
      </w:r>
      <w:bookmarkEnd w:id="10"/>
    </w:p>
    <w:p w14:paraId="6F8CCB0B" w14:textId="7BBCFDA1" w:rsidR="002F2F07" w:rsidRPr="002F2F07" w:rsidRDefault="002F2F07" w:rsidP="002F2F07">
      <w:pPr>
        <w:jc w:val="center"/>
      </w:pPr>
      <w:r w:rsidRPr="002F2F07">
        <w:drawing>
          <wp:inline distT="0" distB="0" distL="0" distR="0" wp14:anchorId="1C5B12AF" wp14:editId="589B49C9">
            <wp:extent cx="5486400" cy="3392424"/>
            <wp:effectExtent l="0" t="0" r="0" b="0"/>
            <wp:docPr id="3774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6113" name=""/>
                    <pic:cNvPicPr/>
                  </pic:nvPicPr>
                  <pic:blipFill>
                    <a:blip r:embed="rId27" cstate="screen">
                      <a:extLst>
                        <a:ext uri="{28A0092B-C50C-407E-A947-70E740481C1C}">
                          <a14:useLocalDpi xmlns:a14="http://schemas.microsoft.com/office/drawing/2010/main"/>
                        </a:ext>
                      </a:extLst>
                    </a:blip>
                    <a:stretch>
                      <a:fillRect/>
                    </a:stretch>
                  </pic:blipFill>
                  <pic:spPr>
                    <a:xfrm>
                      <a:off x="0" y="0"/>
                      <a:ext cx="5486400" cy="3392424"/>
                    </a:xfrm>
                    <a:prstGeom prst="rect">
                      <a:avLst/>
                    </a:prstGeom>
                  </pic:spPr>
                </pic:pic>
              </a:graphicData>
            </a:graphic>
          </wp:inline>
        </w:drawing>
      </w:r>
    </w:p>
    <w:p w14:paraId="00C1A2BE" w14:textId="17AF9362" w:rsidR="007C1D36" w:rsidRDefault="007C1D36" w:rsidP="00E47180">
      <w:pPr>
        <w:pStyle w:val="Content"/>
        <w:rPr>
          <w:noProof w:val="0"/>
        </w:rPr>
      </w:pPr>
      <w:r>
        <w:rPr>
          <w:b/>
          <w:bCs/>
          <w:noProof w:val="0"/>
        </w:rPr>
        <w:t>“hams at key”</w:t>
      </w:r>
      <w:r>
        <w:rPr>
          <w:noProof w:val="0"/>
        </w:rPr>
        <w:t xml:space="preserve"> </w:t>
      </w:r>
      <w:r>
        <w:rPr>
          <w:noProof w:val="0"/>
        </w:rPr>
        <w:sym w:font="Wingdings" w:char="F0E0"/>
      </w:r>
      <w:r>
        <w:rPr>
          <w:noProof w:val="0"/>
        </w:rPr>
        <w:t xml:space="preserve"> </w:t>
      </w:r>
      <w:r w:rsidR="00441252">
        <w:rPr>
          <w:noProof w:val="0"/>
        </w:rPr>
        <w:t xml:space="preserve">Enter your hams.at API key for personalized satellite activation </w:t>
      </w:r>
      <w:r w:rsidR="003A6C80">
        <w:rPr>
          <w:noProof w:val="0"/>
        </w:rPr>
        <w:t>match/</w:t>
      </w:r>
      <w:r w:rsidR="00DB1A6A">
        <w:rPr>
          <w:noProof w:val="0"/>
        </w:rPr>
        <w:t>visibility or</w:t>
      </w:r>
      <w:r w:rsidR="003A6C80">
        <w:rPr>
          <w:noProof w:val="0"/>
        </w:rPr>
        <w:t xml:space="preserve"> leave blank.</w:t>
      </w:r>
      <w:r w:rsidR="00C21072">
        <w:rPr>
          <w:noProof w:val="0"/>
        </w:rPr>
        <w:t xml:space="preserve"> </w:t>
      </w:r>
      <w:r w:rsidR="008B10C5">
        <w:rPr>
          <w:noProof w:val="0"/>
        </w:rPr>
        <w:t>Register</w:t>
      </w:r>
      <w:r w:rsidR="00C21072">
        <w:rPr>
          <w:noProof w:val="0"/>
        </w:rPr>
        <w:t xml:space="preserve"> at </w:t>
      </w:r>
      <w:r w:rsidR="008B10C5">
        <w:rPr>
          <w:noProof w:val="0"/>
        </w:rPr>
        <w:t>“hams.at” to obtain a</w:t>
      </w:r>
      <w:r w:rsidR="009B09FE">
        <w:rPr>
          <w:noProof w:val="0"/>
        </w:rPr>
        <w:t>n API key.</w:t>
      </w:r>
    </w:p>
    <w:p w14:paraId="27D9706B" w14:textId="47CC395E" w:rsidR="002D5830" w:rsidRPr="00A21164" w:rsidRDefault="00A650A6" w:rsidP="00E47180">
      <w:pPr>
        <w:pStyle w:val="Content"/>
        <w:rPr>
          <w:noProof w:val="0"/>
        </w:rPr>
      </w:pPr>
      <w:r w:rsidRPr="00A21164">
        <w:rPr>
          <w:noProof w:val="0"/>
        </w:rPr>
        <w:t>“</w:t>
      </w:r>
      <w:r w:rsidR="002E5716" w:rsidRPr="00A21164">
        <w:rPr>
          <w:b/>
          <w:bCs/>
          <w:noProof w:val="0"/>
        </w:rPr>
        <w:t>Map center l</w:t>
      </w:r>
      <w:r w:rsidR="002D5830" w:rsidRPr="00A21164">
        <w:rPr>
          <w:b/>
          <w:bCs/>
          <w:noProof w:val="0"/>
        </w:rPr>
        <w:t>o</w:t>
      </w:r>
      <w:r w:rsidR="002E5716" w:rsidRPr="00A21164">
        <w:rPr>
          <w:b/>
          <w:bCs/>
          <w:noProof w:val="0"/>
        </w:rPr>
        <w:t>ng</w:t>
      </w:r>
      <w:r w:rsidR="002D5830" w:rsidRPr="00A21164">
        <w:rPr>
          <w:b/>
          <w:bCs/>
          <w:noProof w:val="0"/>
        </w:rPr>
        <w:t>itude</w:t>
      </w:r>
      <w:r w:rsidRPr="00A21164">
        <w:rPr>
          <w:noProof w:val="0"/>
        </w:rPr>
        <w:t>”</w:t>
      </w:r>
      <w:r w:rsidR="00BE1660" w:rsidRPr="00A21164">
        <w:rPr>
          <w:noProof w:val="0"/>
        </w:rPr>
        <w:t xml:space="preserve"> </w:t>
      </w:r>
      <w:r w:rsidR="00F8088D" w:rsidRPr="00A21164">
        <w:rPr>
          <w:noProof w:val="0"/>
        </w:rPr>
        <w:sym w:font="Wingdings" w:char="F0E0"/>
      </w:r>
      <w:r w:rsidR="002E5716" w:rsidRPr="00A21164">
        <w:rPr>
          <w:noProof w:val="0"/>
        </w:rPr>
        <w:t xml:space="preserve"> set desired center map longitude for the Mercator and Robinson projections.</w:t>
      </w:r>
      <w:r w:rsidR="002D5830" w:rsidRPr="00A21164">
        <w:rPr>
          <w:noProof w:val="0"/>
        </w:rPr>
        <w:t xml:space="preserve"> </w:t>
      </w:r>
      <w:r w:rsidR="000E40FA" w:rsidRPr="00A21164">
        <w:rPr>
          <w:noProof w:val="0"/>
        </w:rPr>
        <w:t xml:space="preserve">If you want it </w:t>
      </w:r>
      <w:r w:rsidR="007C53F2" w:rsidRPr="00A21164">
        <w:rPr>
          <w:noProof w:val="0"/>
        </w:rPr>
        <w:t>to be centered</w:t>
      </w:r>
      <w:r w:rsidR="000E40FA" w:rsidRPr="00A21164">
        <w:rPr>
          <w:noProof w:val="0"/>
        </w:rPr>
        <w:t xml:space="preserve"> on your location, use the longitude value from </w:t>
      </w:r>
      <w:r w:rsidR="004A479C" w:rsidRPr="00A21164">
        <w:rPr>
          <w:noProof w:val="0"/>
        </w:rPr>
        <w:t>setup</w:t>
      </w:r>
      <w:r w:rsidR="00BE1660" w:rsidRPr="00A21164">
        <w:rPr>
          <w:noProof w:val="0"/>
        </w:rPr>
        <w:t xml:space="preserve"> </w:t>
      </w:r>
      <w:r w:rsidR="000E40FA" w:rsidRPr="00A21164">
        <w:rPr>
          <w:noProof w:val="0"/>
        </w:rPr>
        <w:t xml:space="preserve">page </w:t>
      </w:r>
      <w:r w:rsidR="00312D9F" w:rsidRPr="00A21164">
        <w:rPr>
          <w:noProof w:val="0"/>
        </w:rPr>
        <w:t>1.</w:t>
      </w:r>
      <w:r w:rsidR="00854E8D" w:rsidRPr="007C53F2">
        <w:rPr>
          <w:b/>
          <w:bCs/>
          <w:noProof w:val="0"/>
          <w:color w:val="EE0000"/>
        </w:rPr>
        <w:t xml:space="preserve"> </w:t>
      </w:r>
      <w:r w:rsidR="00854E8D" w:rsidRPr="007C53F2">
        <w:rPr>
          <w:b/>
          <w:bCs/>
          <w:noProof w:val="0"/>
          <w:color w:val="EE0000"/>
        </w:rPr>
        <w:sym w:font="Wingdings" w:char="F0DF"/>
      </w:r>
      <w:r w:rsidR="00854E8D" w:rsidRPr="007C53F2">
        <w:rPr>
          <w:b/>
          <w:bCs/>
          <w:noProof w:val="0"/>
          <w:color w:val="EE0000"/>
        </w:rPr>
        <w:t xml:space="preserve"> Change this to your longitude</w:t>
      </w:r>
    </w:p>
    <w:p w14:paraId="4DB93FD8" w14:textId="6064ED75" w:rsidR="00D92801" w:rsidRDefault="00D92801" w:rsidP="00E47180">
      <w:pPr>
        <w:pStyle w:val="Content"/>
        <w:rPr>
          <w:noProof w:val="0"/>
        </w:rPr>
      </w:pPr>
      <w:r w:rsidRPr="00D92801">
        <w:rPr>
          <w:b/>
          <w:bCs/>
          <w:noProof w:val="0"/>
        </w:rPr>
        <w:t>“Mesh watch”</w:t>
      </w:r>
      <w:r>
        <w:rPr>
          <w:noProof w:val="0"/>
        </w:rPr>
        <w:t xml:space="preserve"> </w:t>
      </w:r>
      <w:r>
        <w:rPr>
          <w:noProof w:val="0"/>
        </w:rPr>
        <w:sym w:font="Wingdings" w:char="F0E0"/>
      </w:r>
      <w:r>
        <w:rPr>
          <w:noProof w:val="0"/>
        </w:rPr>
        <w:t xml:space="preserve"> </w:t>
      </w:r>
      <w:r w:rsidR="00C461BD">
        <w:rPr>
          <w:noProof w:val="0"/>
        </w:rPr>
        <w:t xml:space="preserve">enter comma-separated Meshtastic node IDs (decimal) to draw </w:t>
      </w:r>
      <w:r w:rsidR="006F5BC3">
        <w:rPr>
          <w:noProof w:val="0"/>
        </w:rPr>
        <w:t>neighbor</w:t>
      </w:r>
      <w:r w:rsidR="00C461BD">
        <w:rPr>
          <w:noProof w:val="0"/>
        </w:rPr>
        <w:t xml:space="preserve"> </w:t>
      </w:r>
      <w:r w:rsidR="006F5BC3">
        <w:rPr>
          <w:noProof w:val="0"/>
        </w:rPr>
        <w:t>links for on the map and MeshNet pane. Leave blank to show node positi</w:t>
      </w:r>
      <w:r w:rsidR="00A1291A">
        <w:rPr>
          <w:noProof w:val="0"/>
        </w:rPr>
        <w:t>ons only.</w:t>
      </w:r>
    </w:p>
    <w:p w14:paraId="2E3225C8" w14:textId="50FE7AC9" w:rsidR="00676E64" w:rsidRPr="00A21164" w:rsidRDefault="00BE1660" w:rsidP="00E47180">
      <w:pPr>
        <w:pStyle w:val="Content"/>
        <w:rPr>
          <w:noProof w:val="0"/>
        </w:rPr>
      </w:pPr>
      <w:r w:rsidRPr="00A21164">
        <w:rPr>
          <w:noProof w:val="0"/>
        </w:rPr>
        <w:t>“</w:t>
      </w:r>
      <w:r w:rsidR="002E5716" w:rsidRPr="00A21164">
        <w:rPr>
          <w:b/>
          <w:bCs/>
          <w:noProof w:val="0"/>
        </w:rPr>
        <w:t>GPIO?</w:t>
      </w:r>
      <w:r w:rsidRPr="00A21164">
        <w:rPr>
          <w:noProof w:val="0"/>
        </w:rPr>
        <w:t>”</w:t>
      </w:r>
      <w:r w:rsidR="002E5716" w:rsidRPr="00A21164">
        <w:rPr>
          <w:noProof w:val="0"/>
        </w:rPr>
        <w:t xml:space="preserve"> </w:t>
      </w:r>
      <w:r w:rsidR="002513A5" w:rsidRPr="00A21164">
        <w:rPr>
          <w:noProof w:val="0"/>
        </w:rPr>
        <w:sym w:font="Wingdings" w:char="F0E0"/>
      </w:r>
      <w:r w:rsidR="00676E64" w:rsidRPr="00A21164">
        <w:rPr>
          <w:noProof w:val="0"/>
        </w:rPr>
        <w:t xml:space="preserve"> </w:t>
      </w:r>
      <w:r w:rsidR="002E5716" w:rsidRPr="00A21164">
        <w:rPr>
          <w:noProof w:val="0"/>
        </w:rPr>
        <w:t xml:space="preserve">Controls whether the native RPi GPIO pins will be used by HamClock. See page </w:t>
      </w:r>
      <w:r w:rsidR="00E94219">
        <w:rPr>
          <w:noProof w:val="0"/>
          <w:highlight w:val="yellow"/>
        </w:rPr>
        <w:fldChar w:fldCharType="begin"/>
      </w:r>
      <w:r w:rsidR="00E94219">
        <w:rPr>
          <w:noProof w:val="0"/>
        </w:rPr>
        <w:instrText xml:space="preserve"> PAGEREF _Ref231824344 \h </w:instrText>
      </w:r>
      <w:r w:rsidR="00E94219">
        <w:rPr>
          <w:noProof w:val="0"/>
          <w:highlight w:val="yellow"/>
        </w:rPr>
      </w:r>
      <w:r w:rsidR="00E94219">
        <w:rPr>
          <w:noProof w:val="0"/>
          <w:highlight w:val="yellow"/>
        </w:rPr>
        <w:fldChar w:fldCharType="separate"/>
      </w:r>
      <w:r w:rsidR="00E94219">
        <w:t>68</w:t>
      </w:r>
      <w:r w:rsidR="00E94219">
        <w:rPr>
          <w:noProof w:val="0"/>
          <w:highlight w:val="yellow"/>
        </w:rPr>
        <w:fldChar w:fldCharType="end"/>
      </w:r>
      <w:r w:rsidR="002E5716" w:rsidRPr="00A21164">
        <w:rPr>
          <w:noProof w:val="0"/>
        </w:rPr>
        <w:t>.</w:t>
      </w:r>
    </w:p>
    <w:p w14:paraId="7CE8ED81" w14:textId="0346D35F" w:rsidR="002E5716" w:rsidRPr="00A21164" w:rsidRDefault="00786CAD" w:rsidP="00E47180">
      <w:pPr>
        <w:pStyle w:val="Content"/>
        <w:rPr>
          <w:noProof w:val="0"/>
        </w:rPr>
      </w:pPr>
      <w:r w:rsidRPr="00A21164">
        <w:rPr>
          <w:noProof w:val="0"/>
        </w:rPr>
        <w:t>“</w:t>
      </w:r>
      <w:r w:rsidR="002E5716" w:rsidRPr="00A21164">
        <w:rPr>
          <w:b/>
          <w:bCs/>
          <w:noProof w:val="0"/>
        </w:rPr>
        <w:t>I2C file?</w:t>
      </w:r>
      <w:r w:rsidRPr="00A21164">
        <w:rPr>
          <w:noProof w:val="0"/>
        </w:rPr>
        <w:t xml:space="preserve">” </w:t>
      </w:r>
      <w:r w:rsidR="002513A5" w:rsidRPr="00A21164">
        <w:rPr>
          <w:noProof w:val="0"/>
        </w:rPr>
        <w:sym w:font="Wingdings" w:char="F0E0"/>
      </w:r>
      <w:r w:rsidR="002E5716" w:rsidRPr="00A21164">
        <w:rPr>
          <w:noProof w:val="0"/>
        </w:rPr>
        <w:t xml:space="preserve"> name of the local I2C bus connection, either native or via USB. See page</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0EEC5D96" w14:textId="18C8CECE" w:rsidR="002E5716" w:rsidRPr="00A21164" w:rsidRDefault="00786CAD" w:rsidP="00E47180">
      <w:pPr>
        <w:pStyle w:val="Content"/>
        <w:rPr>
          <w:noProof w:val="0"/>
        </w:rPr>
      </w:pPr>
      <w:r w:rsidRPr="00A21164">
        <w:rPr>
          <w:noProof w:val="0"/>
        </w:rPr>
        <w:lastRenderedPageBreak/>
        <w:t>“</w:t>
      </w:r>
      <w:r w:rsidR="002E5716" w:rsidRPr="00A21164">
        <w:rPr>
          <w:b/>
          <w:bCs/>
          <w:noProof w:val="0"/>
        </w:rPr>
        <w:t>dTemp</w:t>
      </w:r>
      <w:r w:rsidR="00AA7AE2" w:rsidRPr="00A21164">
        <w:rPr>
          <w:noProof w:val="0"/>
        </w:rPr>
        <w:t>”</w:t>
      </w:r>
      <w:r w:rsidR="002E5716" w:rsidRPr="00A21164">
        <w:rPr>
          <w:noProof w:val="0"/>
        </w:rPr>
        <w:t xml:space="preserve">, </w:t>
      </w:r>
      <w:r w:rsidR="00AA7AE2" w:rsidRPr="00A21164">
        <w:rPr>
          <w:noProof w:val="0"/>
        </w:rPr>
        <w:t>“</w:t>
      </w:r>
      <w:r w:rsidR="002E5716" w:rsidRPr="00A21164">
        <w:rPr>
          <w:b/>
          <w:bCs/>
          <w:noProof w:val="0"/>
        </w:rPr>
        <w:t>dPres</w:t>
      </w:r>
      <w:r w:rsidR="00AA7AE2" w:rsidRPr="00A21164">
        <w:rPr>
          <w:noProof w:val="0"/>
        </w:rPr>
        <w:t>”</w:t>
      </w:r>
      <w:r w:rsidR="002E5716" w:rsidRPr="00A21164">
        <w:rPr>
          <w:noProof w:val="0"/>
        </w:rPr>
        <w:t xml:space="preserve">: </w:t>
      </w:r>
      <w:r w:rsidR="0043519E" w:rsidRPr="00A21164">
        <w:rPr>
          <w:noProof w:val="0"/>
        </w:rPr>
        <w:sym w:font="Wingdings" w:char="F0E0"/>
      </w:r>
      <w:r w:rsidR="0043519E" w:rsidRPr="00A21164">
        <w:rPr>
          <w:noProof w:val="0"/>
        </w:rPr>
        <w:t xml:space="preserve"> </w:t>
      </w:r>
      <w:r w:rsidR="002E5716" w:rsidRPr="00A21164">
        <w:rPr>
          <w:noProof w:val="0"/>
        </w:rPr>
        <w:t xml:space="preserve">temperature and pressure corrections added to each BME280 sensor. See page </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1CCEF060" w14:textId="123D2597" w:rsidR="002E5716" w:rsidRPr="00A21164" w:rsidRDefault="00AA7AE2" w:rsidP="00E47180">
      <w:pPr>
        <w:pStyle w:val="Content"/>
        <w:rPr>
          <w:noProof w:val="0"/>
        </w:rPr>
      </w:pPr>
      <w:r w:rsidRPr="00A21164">
        <w:rPr>
          <w:noProof w:val="0"/>
        </w:rPr>
        <w:t>“</w:t>
      </w:r>
      <w:r w:rsidR="002E5716" w:rsidRPr="00A21164">
        <w:rPr>
          <w:b/>
          <w:bCs/>
          <w:noProof w:val="0"/>
        </w:rPr>
        <w:t>KX3?</w:t>
      </w:r>
      <w:r w:rsidRPr="00A21164">
        <w:rPr>
          <w:b/>
          <w:bCs/>
          <w:noProof w:val="0"/>
        </w:rPr>
        <w:t xml:space="preserve">” </w:t>
      </w:r>
      <w:r w:rsidR="0043519E" w:rsidRPr="00A21164">
        <w:rPr>
          <w:b/>
          <w:bCs/>
          <w:noProof w:val="0"/>
        </w:rPr>
        <w:sym w:font="Wingdings" w:char="F0E0"/>
      </w:r>
      <w:r w:rsidR="002E5716" w:rsidRPr="00A21164">
        <w:rPr>
          <w:noProof w:val="0"/>
        </w:rPr>
        <w:t xml:space="preserve"> Toggle direct KX3 frequency control and set serial baud rate. RPi only; see page </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23BFBED6" w14:textId="501BDB54" w:rsidR="002E5716" w:rsidRDefault="00B24082" w:rsidP="00E47180">
      <w:pPr>
        <w:pStyle w:val="Content"/>
        <w:rPr>
          <w:noProof w:val="0"/>
        </w:rPr>
      </w:pPr>
      <w:r w:rsidRPr="00A21164">
        <w:rPr>
          <w:noProof w:val="0"/>
        </w:rPr>
        <w:t>“</w:t>
      </w:r>
      <w:r w:rsidR="002E5716" w:rsidRPr="00A21164">
        <w:rPr>
          <w:b/>
          <w:bCs/>
          <w:noProof w:val="0"/>
        </w:rPr>
        <w:t>Bright</w:t>
      </w:r>
      <w:r w:rsidRPr="00A21164">
        <w:rPr>
          <w:b/>
          <w:bCs/>
          <w:noProof w:val="0"/>
        </w:rPr>
        <w:t>ness</w:t>
      </w:r>
      <w:r w:rsidR="002E5716" w:rsidRPr="00A21164">
        <w:rPr>
          <w:b/>
          <w:bCs/>
          <w:noProof w:val="0"/>
        </w:rPr>
        <w:t xml:space="preserve"> Min% and Max%</w:t>
      </w:r>
      <w:r w:rsidRPr="00A21164">
        <w:rPr>
          <w:noProof w:val="0"/>
        </w:rPr>
        <w:t>”</w:t>
      </w:r>
      <w:r w:rsidR="00224263" w:rsidRPr="00A21164">
        <w:rPr>
          <w:noProof w:val="0"/>
        </w:rPr>
        <w:t xml:space="preserve"> </w:t>
      </w:r>
      <w:r w:rsidR="0043519E" w:rsidRPr="00A21164">
        <w:rPr>
          <w:noProof w:val="0"/>
        </w:rPr>
        <w:sym w:font="Wingdings" w:char="F0E0"/>
      </w:r>
      <w:r w:rsidR="0043519E" w:rsidRPr="00A21164">
        <w:rPr>
          <w:noProof w:val="0"/>
        </w:rPr>
        <w:t xml:space="preserve"> </w:t>
      </w:r>
      <w:r w:rsidR="00224263" w:rsidRPr="00A21164">
        <w:rPr>
          <w:noProof w:val="0"/>
        </w:rPr>
        <w:t xml:space="preserve">if supported by your hardware, </w:t>
      </w:r>
      <w:r w:rsidR="002E5716" w:rsidRPr="00A21164">
        <w:rPr>
          <w:noProof w:val="0"/>
        </w:rPr>
        <w:t>display brightness range</w:t>
      </w:r>
      <w:r w:rsidR="00224263" w:rsidRPr="00A21164">
        <w:rPr>
          <w:noProof w:val="0"/>
        </w:rPr>
        <w:t xml:space="preserve"> </w:t>
      </w:r>
      <w:r w:rsidR="002E5716" w:rsidRPr="00A21164">
        <w:rPr>
          <w:noProof w:val="0"/>
        </w:rPr>
        <w:t>as percent of hardware total.</w:t>
      </w:r>
    </w:p>
    <w:p w14:paraId="55F7D6EA" w14:textId="20235E0F" w:rsidR="00A34319" w:rsidRPr="00A21164" w:rsidRDefault="00A34319">
      <w:pPr>
        <w:spacing w:after="200"/>
        <w:rPr>
          <w:b w:val="0"/>
        </w:rPr>
      </w:pPr>
    </w:p>
    <w:p w14:paraId="6E3252C5" w14:textId="2F1AD012" w:rsidR="0041026D" w:rsidRDefault="00372D1A" w:rsidP="004502FA">
      <w:pPr>
        <w:pStyle w:val="Heading2"/>
      </w:pPr>
      <w:bookmarkStart w:id="11" w:name="_Toc235985245"/>
      <w:r w:rsidRPr="00A21164">
        <w:t>Setup</w:t>
      </w:r>
      <w:r w:rsidR="004502FA" w:rsidRPr="00A21164">
        <w:t xml:space="preserve"> Page 5</w:t>
      </w:r>
      <w:bookmarkEnd w:id="11"/>
    </w:p>
    <w:p w14:paraId="330A4ABC" w14:textId="70BBA194" w:rsidR="00A1291A" w:rsidRPr="00A1291A" w:rsidRDefault="003019F8" w:rsidP="00584E6A">
      <w:pPr>
        <w:jc w:val="center"/>
      </w:pPr>
      <w:r w:rsidRPr="003019F8">
        <w:drawing>
          <wp:inline distT="0" distB="0" distL="0" distR="0" wp14:anchorId="6932B18F" wp14:editId="247FDF03">
            <wp:extent cx="5486400" cy="3374136"/>
            <wp:effectExtent l="0" t="0" r="0" b="0"/>
            <wp:docPr id="45783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34461" name=""/>
                    <pic:cNvPicPr/>
                  </pic:nvPicPr>
                  <pic:blipFill>
                    <a:blip r:embed="rId28" cstate="screen">
                      <a:extLst>
                        <a:ext uri="{28A0092B-C50C-407E-A947-70E740481C1C}">
                          <a14:useLocalDpi xmlns:a14="http://schemas.microsoft.com/office/drawing/2010/main"/>
                        </a:ext>
                      </a:extLst>
                    </a:blip>
                    <a:stretch>
                      <a:fillRect/>
                    </a:stretch>
                  </pic:blipFill>
                  <pic:spPr>
                    <a:xfrm>
                      <a:off x="0" y="0"/>
                      <a:ext cx="5486400" cy="3374136"/>
                    </a:xfrm>
                    <a:prstGeom prst="rect">
                      <a:avLst/>
                    </a:prstGeom>
                  </pic:spPr>
                </pic:pic>
              </a:graphicData>
            </a:graphic>
          </wp:inline>
        </w:drawing>
      </w:r>
    </w:p>
    <w:p w14:paraId="0A607EF0" w14:textId="50FE32E0" w:rsidR="00767B6A" w:rsidRPr="00A21164" w:rsidRDefault="00FE16DB" w:rsidP="00E47180">
      <w:pPr>
        <w:pStyle w:val="Content"/>
        <w:rPr>
          <w:noProof w:val="0"/>
        </w:rPr>
      </w:pPr>
      <w:r w:rsidRPr="00A21164">
        <w:rPr>
          <w:noProof w:val="0"/>
        </w:rPr>
        <w:t>“</w:t>
      </w:r>
      <w:r w:rsidR="00767B6A" w:rsidRPr="00A21164">
        <w:rPr>
          <w:b/>
          <w:bCs/>
          <w:noProof w:val="0"/>
        </w:rPr>
        <w:t>Date order?</w:t>
      </w:r>
      <w:r w:rsidRPr="00A21164">
        <w:rPr>
          <w:noProof w:val="0"/>
        </w:rPr>
        <w:t>”</w:t>
      </w:r>
      <w:r w:rsidR="00767B6A" w:rsidRPr="00A21164">
        <w:rPr>
          <w:noProof w:val="0"/>
        </w:rPr>
        <w:t xml:space="preserve"> </w:t>
      </w:r>
      <w:r w:rsidR="00E221E1" w:rsidRPr="00A21164">
        <w:rPr>
          <w:noProof w:val="0"/>
        </w:rPr>
        <w:sym w:font="Wingdings" w:char="F0E0"/>
      </w:r>
      <w:r w:rsidR="004F1232" w:rsidRPr="00A21164">
        <w:rPr>
          <w:noProof w:val="0"/>
        </w:rPr>
        <w:t xml:space="preserve"> </w:t>
      </w:r>
      <w:r w:rsidR="00767B6A" w:rsidRPr="00A21164">
        <w:rPr>
          <w:noProof w:val="0"/>
        </w:rPr>
        <w:t>choose one of three formats for all date displays.</w:t>
      </w:r>
    </w:p>
    <w:p w14:paraId="78FA4161" w14:textId="6859E60F" w:rsidR="004F1232" w:rsidRPr="00A21164" w:rsidRDefault="004F1232" w:rsidP="00E47180">
      <w:pPr>
        <w:pStyle w:val="Content"/>
        <w:rPr>
          <w:noProof w:val="0"/>
        </w:rPr>
      </w:pPr>
      <w:r w:rsidRPr="00A21164">
        <w:rPr>
          <w:noProof w:val="0"/>
        </w:rPr>
        <w:t>“</w:t>
      </w:r>
      <w:r w:rsidRPr="00A21164">
        <w:rPr>
          <w:b/>
          <w:bCs/>
          <w:noProof w:val="0"/>
        </w:rPr>
        <w:t>Week starts?</w:t>
      </w:r>
      <w:r w:rsidRPr="00A21164">
        <w:rPr>
          <w:noProof w:val="0"/>
        </w:rPr>
        <w:t>”</w:t>
      </w:r>
      <w:r w:rsidR="001C3050" w:rsidRPr="00A21164">
        <w:rPr>
          <w:noProof w:val="0"/>
        </w:rPr>
        <w:t xml:space="preserve"> </w:t>
      </w:r>
      <w:r w:rsidR="001C3050" w:rsidRPr="00A21164">
        <w:rPr>
          <w:noProof w:val="0"/>
        </w:rPr>
        <w:sym w:font="Wingdings" w:char="F0E0"/>
      </w:r>
      <w:r w:rsidRPr="00A21164">
        <w:rPr>
          <w:noProof w:val="0"/>
        </w:rPr>
        <w:t xml:space="preserve"> choose whether the first calendar column is Sunday or Monday.</w:t>
      </w:r>
    </w:p>
    <w:p w14:paraId="0A8AC4BC" w14:textId="195CBC20" w:rsidR="00283B18" w:rsidRPr="00A21164" w:rsidRDefault="001A6F97" w:rsidP="00E47180">
      <w:pPr>
        <w:pStyle w:val="Content"/>
        <w:rPr>
          <w:noProof w:val="0"/>
        </w:rPr>
      </w:pPr>
      <w:r w:rsidRPr="00A21164">
        <w:rPr>
          <w:noProof w:val="0"/>
        </w:rPr>
        <w:t>“</w:t>
      </w:r>
      <w:r w:rsidR="00283B18" w:rsidRPr="00A21164">
        <w:rPr>
          <w:b/>
          <w:bCs/>
          <w:noProof w:val="0"/>
        </w:rPr>
        <w:t>Units?</w:t>
      </w:r>
      <w:r w:rsidRPr="00A21164">
        <w:rPr>
          <w:noProof w:val="0"/>
        </w:rPr>
        <w:t xml:space="preserve">” </w:t>
      </w:r>
      <w:r w:rsidR="001C3050" w:rsidRPr="00A21164">
        <w:rPr>
          <w:noProof w:val="0"/>
        </w:rPr>
        <w:sym w:font="Wingdings" w:char="F0E0"/>
      </w:r>
      <w:r w:rsidR="00283B18" w:rsidRPr="00A21164">
        <w:rPr>
          <w:noProof w:val="0"/>
        </w:rPr>
        <w:t xml:space="preserve"> choose Metric, Imperial or British units for environment sensor, weather data, speed and distances.</w:t>
      </w:r>
    </w:p>
    <w:p w14:paraId="0F7B324F" w14:textId="147E3C57" w:rsidR="00C564D5" w:rsidRPr="00A21164" w:rsidRDefault="00C564D5" w:rsidP="00E47180">
      <w:pPr>
        <w:pStyle w:val="Content"/>
        <w:rPr>
          <w:noProof w:val="0"/>
        </w:rPr>
      </w:pPr>
      <w:r w:rsidRPr="00A21164">
        <w:rPr>
          <w:noProof w:val="0"/>
        </w:rPr>
        <w:t>“</w:t>
      </w:r>
      <w:r w:rsidRPr="00A21164">
        <w:rPr>
          <w:b/>
          <w:bCs/>
          <w:noProof w:val="0"/>
        </w:rPr>
        <w:t>Show public IP</w:t>
      </w:r>
      <w:r w:rsidRPr="00A21164">
        <w:rPr>
          <w:noProof w:val="0"/>
        </w:rPr>
        <w:t xml:space="preserve">?” </w:t>
      </w:r>
      <w:r w:rsidR="00793CC0" w:rsidRPr="00A21164">
        <w:rPr>
          <w:noProof w:val="0"/>
        </w:rPr>
        <w:sym w:font="Wingdings" w:char="F0E0"/>
      </w:r>
      <w:r w:rsidRPr="00A21164">
        <w:rPr>
          <w:noProof w:val="0"/>
        </w:rPr>
        <w:t xml:space="preserve"> whether the main page shows the public network address (local address is always shown)</w:t>
      </w:r>
    </w:p>
    <w:p w14:paraId="7C302B00" w14:textId="4CAE6A16" w:rsidR="00C564D5" w:rsidRPr="00A21164" w:rsidRDefault="000645C8" w:rsidP="00E47180">
      <w:pPr>
        <w:pStyle w:val="Content"/>
        <w:rPr>
          <w:noProof w:val="0"/>
        </w:rPr>
      </w:pPr>
      <w:r w:rsidRPr="00A21164">
        <w:rPr>
          <w:noProof w:val="0"/>
        </w:rPr>
        <w:t>“</w:t>
      </w:r>
      <w:r w:rsidR="00C564D5" w:rsidRPr="00A21164">
        <w:rPr>
          <w:b/>
          <w:bCs/>
          <w:noProof w:val="0"/>
        </w:rPr>
        <w:t>Spot labels?</w:t>
      </w:r>
      <w:r w:rsidRPr="00A21164">
        <w:rPr>
          <w:noProof w:val="0"/>
        </w:rPr>
        <w:t>”</w:t>
      </w:r>
      <w:r w:rsidR="00C564D5" w:rsidRPr="00A21164">
        <w:rPr>
          <w:noProof w:val="0"/>
        </w:rPr>
        <w:t xml:space="preserve"> </w:t>
      </w:r>
      <w:r w:rsidR="00793CC0" w:rsidRPr="00A21164">
        <w:rPr>
          <w:noProof w:val="0"/>
        </w:rPr>
        <w:sym w:font="Wingdings" w:char="F0E0"/>
      </w:r>
      <w:r w:rsidRPr="00A21164">
        <w:rPr>
          <w:noProof w:val="0"/>
        </w:rPr>
        <w:t xml:space="preserve"> </w:t>
      </w:r>
      <w:r w:rsidR="00C564D5" w:rsidRPr="00A21164">
        <w:rPr>
          <w:noProof w:val="0"/>
        </w:rPr>
        <w:t>select whether and how to label Live Spots, On The Air and DX Cluster map locations.</w:t>
      </w:r>
    </w:p>
    <w:p w14:paraId="591E42EC" w14:textId="58C0CB50" w:rsidR="004F1232" w:rsidRPr="00A21164" w:rsidRDefault="000631CD" w:rsidP="00E47180">
      <w:pPr>
        <w:pStyle w:val="Content"/>
        <w:rPr>
          <w:noProof w:val="0"/>
        </w:rPr>
      </w:pPr>
      <w:r w:rsidRPr="00A21164">
        <w:rPr>
          <w:noProof w:val="0"/>
        </w:rPr>
        <w:t>“</w:t>
      </w:r>
      <w:r w:rsidR="000645C8" w:rsidRPr="00A21164">
        <w:rPr>
          <w:b/>
          <w:bCs/>
          <w:noProof w:val="0"/>
        </w:rPr>
        <w:t>Scroll direction?</w:t>
      </w:r>
      <w:r w:rsidRPr="00A21164">
        <w:rPr>
          <w:noProof w:val="0"/>
        </w:rPr>
        <w:t xml:space="preserve">” </w:t>
      </w:r>
      <w:r w:rsidR="00793CC0" w:rsidRPr="00A21164">
        <w:rPr>
          <w:noProof w:val="0"/>
        </w:rPr>
        <w:sym w:font="Wingdings" w:char="F0E0"/>
      </w:r>
      <w:r w:rsidR="000645C8" w:rsidRPr="00A21164">
        <w:rPr>
          <w:noProof w:val="0"/>
        </w:rPr>
        <w:t xml:space="preserve"> whether scrolling panes fill from bottom-up or top-down.</w:t>
      </w:r>
    </w:p>
    <w:p w14:paraId="13AC6FCA" w14:textId="05836168" w:rsidR="00DF45AB" w:rsidRPr="00A21164" w:rsidRDefault="00DF45AB" w:rsidP="00E47180">
      <w:pPr>
        <w:pStyle w:val="Content"/>
        <w:rPr>
          <w:noProof w:val="0"/>
        </w:rPr>
      </w:pPr>
      <w:r w:rsidRPr="00A21164">
        <w:rPr>
          <w:noProof w:val="0"/>
        </w:rPr>
        <w:lastRenderedPageBreak/>
        <w:t>“</w:t>
      </w:r>
      <w:r w:rsidRPr="00A21164">
        <w:rPr>
          <w:b/>
          <w:bCs/>
          <w:noProof w:val="0"/>
        </w:rPr>
        <w:t>Pane rotation?</w:t>
      </w:r>
      <w:r w:rsidRPr="00A21164">
        <w:rPr>
          <w:noProof w:val="0"/>
        </w:rPr>
        <w:t xml:space="preserve">” </w:t>
      </w:r>
      <w:r w:rsidR="00742713" w:rsidRPr="00A21164">
        <w:rPr>
          <w:noProof w:val="0"/>
        </w:rPr>
        <w:sym w:font="Wingdings" w:char="F0E0"/>
      </w:r>
      <w:r w:rsidRPr="00A21164">
        <w:rPr>
          <w:noProof w:val="0"/>
        </w:rPr>
        <w:t xml:space="preserve"> select one of several pane rotation periods.</w:t>
      </w:r>
    </w:p>
    <w:p w14:paraId="229F407E" w14:textId="22AFB159" w:rsidR="0029382F" w:rsidRPr="00A21164" w:rsidRDefault="0029382F" w:rsidP="00E47180">
      <w:pPr>
        <w:pStyle w:val="Content"/>
        <w:rPr>
          <w:noProof w:val="0"/>
        </w:rPr>
      </w:pPr>
      <w:r w:rsidRPr="00A21164">
        <w:rPr>
          <w:noProof w:val="0"/>
        </w:rPr>
        <w:t>“</w:t>
      </w:r>
      <w:r w:rsidRPr="00A21164">
        <w:rPr>
          <w:b/>
          <w:bCs/>
          <w:noProof w:val="0"/>
        </w:rPr>
        <w:t>Show UDP spots?</w:t>
      </w:r>
      <w:r w:rsidRPr="00A21164">
        <w:rPr>
          <w:noProof w:val="0"/>
        </w:rPr>
        <w:t xml:space="preserve">” </w:t>
      </w:r>
      <w:r w:rsidR="00742713" w:rsidRPr="00A21164">
        <w:rPr>
          <w:noProof w:val="0"/>
        </w:rPr>
        <w:sym w:font="Wingdings" w:char="F0E0"/>
      </w:r>
      <w:r w:rsidRPr="00A21164">
        <w:rPr>
          <w:noProof w:val="0"/>
        </w:rPr>
        <w:t xml:space="preserve"> select whether to accept all incoming UDP spots or just those by your HamClock </w:t>
      </w:r>
      <w:r w:rsidR="00312D9F" w:rsidRPr="00A21164">
        <w:rPr>
          <w:noProof w:val="0"/>
        </w:rPr>
        <w:t>call.</w:t>
      </w:r>
    </w:p>
    <w:p w14:paraId="6654F97B" w14:textId="58BD69A5" w:rsidR="004A30CA" w:rsidRPr="00A21164" w:rsidRDefault="00630847" w:rsidP="00E47180">
      <w:pPr>
        <w:pStyle w:val="Content"/>
        <w:rPr>
          <w:noProof w:val="0"/>
        </w:rPr>
      </w:pPr>
      <w:r w:rsidRPr="00A21164">
        <w:rPr>
          <w:noProof w:val="0"/>
        </w:rPr>
        <w:t>“</w:t>
      </w:r>
      <w:r w:rsidR="004A30CA" w:rsidRPr="00A21164">
        <w:rPr>
          <w:b/>
          <w:bCs/>
          <w:noProof w:val="0"/>
        </w:rPr>
        <w:t>Auto SpcWx map</w:t>
      </w:r>
      <w:r w:rsidR="004A30CA" w:rsidRPr="00A21164">
        <w:rPr>
          <w:noProof w:val="0"/>
        </w:rPr>
        <w:t>?</w:t>
      </w:r>
      <w:r w:rsidRPr="00A21164">
        <w:rPr>
          <w:noProof w:val="0"/>
        </w:rPr>
        <w:t xml:space="preserve">” </w:t>
      </w:r>
      <w:r w:rsidR="00742713" w:rsidRPr="00A21164">
        <w:rPr>
          <w:noProof w:val="0"/>
        </w:rPr>
        <w:sym w:font="Wingdings" w:char="F0E0"/>
      </w:r>
      <w:r w:rsidR="004A30CA" w:rsidRPr="00A21164">
        <w:rPr>
          <w:noProof w:val="0"/>
        </w:rPr>
        <w:t xml:space="preserve"> turn on Aurora map if &gt; 50% or DRAP if &gt; 25 MHz; off if &lt; 25% or &lt; 15 MHz, with hysteresis.</w:t>
      </w:r>
    </w:p>
    <w:p w14:paraId="10C19667" w14:textId="32182B81" w:rsidR="008E76DF" w:rsidRPr="00A21164" w:rsidRDefault="008E76DF" w:rsidP="00E47180">
      <w:pPr>
        <w:pStyle w:val="Content"/>
        <w:rPr>
          <w:noProof w:val="0"/>
        </w:rPr>
      </w:pPr>
      <w:r w:rsidRPr="00A21164">
        <w:rPr>
          <w:noProof w:val="0"/>
        </w:rPr>
        <w:t>“</w:t>
      </w:r>
      <w:r w:rsidRPr="00A21164">
        <w:rPr>
          <w:b/>
          <w:bCs/>
          <w:noProof w:val="0"/>
        </w:rPr>
        <w:t>Full scrn web?</w:t>
      </w:r>
      <w:r w:rsidRPr="00A21164">
        <w:rPr>
          <w:noProof w:val="0"/>
        </w:rPr>
        <w:t xml:space="preserve">” </w:t>
      </w:r>
      <w:r w:rsidR="00204EDF" w:rsidRPr="00A21164">
        <w:rPr>
          <w:noProof w:val="0"/>
        </w:rPr>
        <w:sym w:font="Wingdings" w:char="F0E0"/>
      </w:r>
      <w:r w:rsidR="00C674E3" w:rsidRPr="00A21164">
        <w:rPr>
          <w:noProof w:val="0"/>
        </w:rPr>
        <w:t xml:space="preserve"> </w:t>
      </w:r>
      <w:r w:rsidRPr="00A21164">
        <w:rPr>
          <w:noProof w:val="0"/>
        </w:rPr>
        <w:t xml:space="preserve">set to Yes to enable full screen option on </w:t>
      </w:r>
      <w:r w:rsidR="00FC497D">
        <w:rPr>
          <w:noProof w:val="0"/>
        </w:rPr>
        <w:t xml:space="preserve">remote </w:t>
      </w:r>
      <w:r w:rsidRPr="00A21164">
        <w:rPr>
          <w:noProof w:val="0"/>
        </w:rPr>
        <w:t>Live web connections.</w:t>
      </w:r>
    </w:p>
    <w:p w14:paraId="6DB3A7A3" w14:textId="226F9529" w:rsidR="008E76DF" w:rsidRDefault="00C674E3" w:rsidP="00E47180">
      <w:pPr>
        <w:pStyle w:val="Content"/>
        <w:rPr>
          <w:noProof w:val="0"/>
        </w:rPr>
      </w:pPr>
      <w:r w:rsidRPr="00A21164">
        <w:rPr>
          <w:noProof w:val="0"/>
        </w:rPr>
        <w:t>“</w:t>
      </w:r>
      <w:r w:rsidR="008E76DF" w:rsidRPr="00A21164">
        <w:rPr>
          <w:b/>
          <w:bCs/>
          <w:noProof w:val="0"/>
        </w:rPr>
        <w:t>Full scrn direct?</w:t>
      </w:r>
      <w:r w:rsidR="00F14C50" w:rsidRPr="00A21164">
        <w:rPr>
          <w:noProof w:val="0"/>
        </w:rPr>
        <w:t>”</w:t>
      </w:r>
      <w:r w:rsidR="008E76DF" w:rsidRPr="00A21164">
        <w:rPr>
          <w:noProof w:val="0"/>
        </w:rPr>
        <w:t xml:space="preserve"> </w:t>
      </w:r>
      <w:r w:rsidR="00204EDF" w:rsidRPr="00A21164">
        <w:rPr>
          <w:noProof w:val="0"/>
        </w:rPr>
        <w:sym w:font="Wingdings" w:char="F0E0"/>
      </w:r>
      <w:r w:rsidR="00F14C50" w:rsidRPr="00A21164">
        <w:rPr>
          <w:noProof w:val="0"/>
        </w:rPr>
        <w:t xml:space="preserve"> </w:t>
      </w:r>
      <w:r w:rsidR="008E76DF" w:rsidRPr="00A21164">
        <w:rPr>
          <w:noProof w:val="0"/>
        </w:rPr>
        <w:t>set to Yes to force HamClock to fill all surrounding screen area with black, when applicable.</w:t>
      </w:r>
    </w:p>
    <w:p w14:paraId="7A603586" w14:textId="0D9D4735" w:rsidR="003019F8" w:rsidRDefault="003019F8" w:rsidP="00E47180">
      <w:pPr>
        <w:pStyle w:val="Content"/>
        <w:rPr>
          <w:noProof w:val="0"/>
        </w:rPr>
      </w:pPr>
      <w:r>
        <w:rPr>
          <w:b/>
          <w:bCs/>
          <w:noProof w:val="0"/>
        </w:rPr>
        <w:t xml:space="preserve">“Show Planets” </w:t>
      </w:r>
      <w:r>
        <w:rPr>
          <w:noProof w:val="0"/>
        </w:rPr>
        <w:sym w:font="Wingdings" w:char="F0E0"/>
      </w:r>
      <w:r>
        <w:rPr>
          <w:noProof w:val="0"/>
        </w:rPr>
        <w:t xml:space="preserve"> </w:t>
      </w:r>
      <w:r w:rsidR="000321EC">
        <w:rPr>
          <w:noProof w:val="0"/>
        </w:rPr>
        <w:t>weather to show the 7 visible planets on the map at their current position.</w:t>
      </w:r>
    </w:p>
    <w:p w14:paraId="588AACD4" w14:textId="29C7F5AD" w:rsidR="007F2413" w:rsidRPr="00A21164" w:rsidRDefault="00043141" w:rsidP="00E47180">
      <w:pPr>
        <w:pStyle w:val="Content"/>
        <w:rPr>
          <w:noProof w:val="0"/>
        </w:rPr>
      </w:pPr>
      <w:r w:rsidRPr="00A21164">
        <w:rPr>
          <w:noProof w:val="0"/>
        </w:rPr>
        <w:t>“</w:t>
      </w:r>
      <w:r w:rsidR="00767B6A" w:rsidRPr="00A21164">
        <w:rPr>
          <w:b/>
          <w:bCs/>
          <w:noProof w:val="0"/>
        </w:rPr>
        <w:t>Log usage?</w:t>
      </w:r>
      <w:r w:rsidRPr="00A21164">
        <w:rPr>
          <w:noProof w:val="0"/>
        </w:rPr>
        <w:t xml:space="preserve">” </w:t>
      </w:r>
      <w:r w:rsidR="00916FBE" w:rsidRPr="00A21164">
        <w:rPr>
          <w:noProof w:val="0"/>
        </w:rPr>
        <w:sym w:font="Wingdings" w:char="F0E0"/>
      </w:r>
      <w:r w:rsidR="00767B6A" w:rsidRPr="00A21164">
        <w:rPr>
          <w:noProof w:val="0"/>
        </w:rPr>
        <w:t xml:space="preserve"> choose whether to send us your HamClock settings anonymously to guide further </w:t>
      </w:r>
      <w:r w:rsidR="00916FBE" w:rsidRPr="00A21164">
        <w:rPr>
          <w:noProof w:val="0"/>
        </w:rPr>
        <w:t>development.</w:t>
      </w:r>
    </w:p>
    <w:p w14:paraId="6901EF5B" w14:textId="10D84D0A" w:rsidR="00767B6A" w:rsidRPr="00A21164" w:rsidRDefault="00314000" w:rsidP="00E47180">
      <w:pPr>
        <w:pStyle w:val="Content"/>
        <w:rPr>
          <w:noProof w:val="0"/>
        </w:rPr>
      </w:pPr>
      <w:r w:rsidRPr="00A21164">
        <w:rPr>
          <w:noProof w:val="0"/>
        </w:rPr>
        <w:t>“</w:t>
      </w:r>
      <w:r w:rsidR="00767B6A" w:rsidRPr="00A21164">
        <w:rPr>
          <w:b/>
          <w:bCs/>
          <w:noProof w:val="0"/>
        </w:rPr>
        <w:t>Demo mode?</w:t>
      </w:r>
      <w:r w:rsidRPr="00A21164">
        <w:rPr>
          <w:noProof w:val="0"/>
        </w:rPr>
        <w:t xml:space="preserve">” </w:t>
      </w:r>
      <w:r w:rsidR="00916FBE" w:rsidRPr="00A21164">
        <w:rPr>
          <w:noProof w:val="0"/>
        </w:rPr>
        <w:sym w:font="Wingdings" w:char="F0E0"/>
      </w:r>
      <w:r w:rsidR="00767B6A" w:rsidRPr="00A21164">
        <w:rPr>
          <w:noProof w:val="0"/>
        </w:rPr>
        <w:t xml:space="preserve"> </w:t>
      </w:r>
      <w:r w:rsidR="0016457B" w:rsidRPr="00A21164">
        <w:rPr>
          <w:noProof w:val="0"/>
        </w:rPr>
        <w:t>“</w:t>
      </w:r>
      <w:r w:rsidR="00767B6A" w:rsidRPr="00A21164">
        <w:rPr>
          <w:noProof w:val="0"/>
        </w:rPr>
        <w:t>Yes</w:t>
      </w:r>
      <w:r w:rsidR="0016457B" w:rsidRPr="00A21164">
        <w:rPr>
          <w:noProof w:val="0"/>
        </w:rPr>
        <w:t>”</w:t>
      </w:r>
      <w:r w:rsidR="00767B6A" w:rsidRPr="00A21164">
        <w:rPr>
          <w:noProof w:val="0"/>
        </w:rPr>
        <w:t xml:space="preserve"> causes HamClock to </w:t>
      </w:r>
      <w:r w:rsidR="0068373F">
        <w:rPr>
          <w:noProof w:val="0"/>
        </w:rPr>
        <w:t xml:space="preserve">cycle </w:t>
      </w:r>
      <w:r w:rsidR="00D23A0C">
        <w:rPr>
          <w:noProof w:val="0"/>
        </w:rPr>
        <w:t>through the different display options</w:t>
      </w:r>
      <w:r w:rsidR="00767B6A" w:rsidRPr="00A21164">
        <w:rPr>
          <w:noProof w:val="0"/>
        </w:rPr>
        <w:t xml:space="preserve"> automatically.</w:t>
      </w:r>
    </w:p>
    <w:p w14:paraId="16783656" w14:textId="420EA3B1" w:rsidR="00767B6A" w:rsidRPr="00A21164" w:rsidRDefault="00213BD2" w:rsidP="00E47180">
      <w:pPr>
        <w:pStyle w:val="Content"/>
        <w:rPr>
          <w:noProof w:val="0"/>
        </w:rPr>
      </w:pPr>
      <w:r w:rsidRPr="00A21164">
        <w:rPr>
          <w:noProof w:val="0"/>
        </w:rPr>
        <w:t>“</w:t>
      </w:r>
      <w:r w:rsidR="00767B6A" w:rsidRPr="00A21164">
        <w:rPr>
          <w:b/>
          <w:bCs/>
          <w:noProof w:val="0"/>
        </w:rPr>
        <w:t>Bearings?</w:t>
      </w:r>
      <w:r w:rsidRPr="00A21164">
        <w:rPr>
          <w:noProof w:val="0"/>
        </w:rPr>
        <w:t xml:space="preserve">” </w:t>
      </w:r>
      <w:r w:rsidR="000570B8" w:rsidRPr="00A21164">
        <w:rPr>
          <w:noProof w:val="0"/>
        </w:rPr>
        <w:sym w:font="Wingdings" w:char="F0E0"/>
      </w:r>
      <w:r w:rsidR="00767B6A" w:rsidRPr="00A21164">
        <w:rPr>
          <w:noProof w:val="0"/>
        </w:rPr>
        <w:t xml:space="preserve"> choose True or Magnetic North when displaying bearings to DX.</w:t>
      </w:r>
    </w:p>
    <w:p w14:paraId="70EC4680" w14:textId="32C79D46" w:rsidR="00767B6A" w:rsidRPr="00A21164" w:rsidRDefault="00213BD2" w:rsidP="00E47180">
      <w:pPr>
        <w:pStyle w:val="Content"/>
        <w:rPr>
          <w:noProof w:val="0"/>
        </w:rPr>
      </w:pPr>
      <w:r w:rsidRPr="00A21164">
        <w:rPr>
          <w:noProof w:val="0"/>
        </w:rPr>
        <w:t>“</w:t>
      </w:r>
      <w:r w:rsidR="00767B6A" w:rsidRPr="00A21164">
        <w:rPr>
          <w:b/>
          <w:bCs/>
          <w:noProof w:val="0"/>
        </w:rPr>
        <w:t>New DE/DX Wx?</w:t>
      </w:r>
      <w:r w:rsidRPr="00A21164">
        <w:rPr>
          <w:noProof w:val="0"/>
        </w:rPr>
        <w:t>”</w:t>
      </w:r>
      <w:r w:rsidR="006F418B" w:rsidRPr="00A21164">
        <w:rPr>
          <w:noProof w:val="0"/>
        </w:rPr>
        <w:t xml:space="preserve"> </w:t>
      </w:r>
      <w:r w:rsidR="000570B8" w:rsidRPr="00A21164">
        <w:rPr>
          <w:noProof w:val="0"/>
        </w:rPr>
        <w:sym w:font="Wingdings" w:char="F0E0"/>
      </w:r>
      <w:r w:rsidR="00767B6A" w:rsidRPr="00A21164">
        <w:rPr>
          <w:noProof w:val="0"/>
        </w:rPr>
        <w:t xml:space="preserve"> whether to temporarily show weather in left Pane when setting new DX or DE.</w:t>
      </w:r>
    </w:p>
    <w:p w14:paraId="0E596886" w14:textId="2E56C72F" w:rsidR="00767B6A" w:rsidRPr="00A21164" w:rsidRDefault="006F418B" w:rsidP="00E47180">
      <w:pPr>
        <w:pStyle w:val="Content"/>
        <w:rPr>
          <w:noProof w:val="0"/>
        </w:rPr>
      </w:pPr>
      <w:r w:rsidRPr="00A21164">
        <w:rPr>
          <w:noProof w:val="0"/>
        </w:rPr>
        <w:t>“</w:t>
      </w:r>
      <w:r w:rsidR="00767B6A" w:rsidRPr="00A21164">
        <w:rPr>
          <w:b/>
          <w:bCs/>
          <w:noProof w:val="0"/>
        </w:rPr>
        <w:t>Min label dist?</w:t>
      </w:r>
      <w:r w:rsidRPr="00A21164">
        <w:rPr>
          <w:noProof w:val="0"/>
        </w:rPr>
        <w:t>”</w:t>
      </w:r>
      <w:r w:rsidR="00767B6A" w:rsidRPr="00A21164">
        <w:rPr>
          <w:noProof w:val="0"/>
        </w:rPr>
        <w:t xml:space="preserve"> </w:t>
      </w:r>
      <w:r w:rsidR="000570B8" w:rsidRPr="00A21164">
        <w:rPr>
          <w:noProof w:val="0"/>
        </w:rPr>
        <w:sym w:font="Wingdings" w:char="F0E0"/>
      </w:r>
      <w:r w:rsidR="000570B8" w:rsidRPr="00A21164">
        <w:rPr>
          <w:noProof w:val="0"/>
        </w:rPr>
        <w:t xml:space="preserve"> </w:t>
      </w:r>
      <w:r w:rsidR="00767B6A" w:rsidRPr="00A21164">
        <w:rPr>
          <w:noProof w:val="0"/>
        </w:rPr>
        <w:t>select minimum distance from DE to label spots; distance in mi or km depending on Units</w:t>
      </w:r>
      <w:r w:rsidR="00563C4B" w:rsidRPr="00A21164">
        <w:rPr>
          <w:noProof w:val="0"/>
        </w:rPr>
        <w:t>. Set this to 1000 or 2000 to declutter your display.</w:t>
      </w:r>
    </w:p>
    <w:p w14:paraId="170BA2F7" w14:textId="18344D9F" w:rsidR="00767B6A" w:rsidRPr="00A21164" w:rsidRDefault="00854887" w:rsidP="00E47180">
      <w:pPr>
        <w:pStyle w:val="Content"/>
        <w:rPr>
          <w:noProof w:val="0"/>
        </w:rPr>
      </w:pPr>
      <w:r w:rsidRPr="00A21164">
        <w:rPr>
          <w:b/>
          <w:bCs/>
          <w:noProof w:val="0"/>
        </w:rPr>
        <w:t>“</w:t>
      </w:r>
      <w:r w:rsidR="00767B6A" w:rsidRPr="00A21164">
        <w:rPr>
          <w:b/>
          <w:bCs/>
          <w:noProof w:val="0"/>
        </w:rPr>
        <w:t>Gray display?</w:t>
      </w:r>
      <w:r w:rsidRPr="00A21164">
        <w:rPr>
          <w:b/>
          <w:bCs/>
          <w:noProof w:val="0"/>
        </w:rPr>
        <w:t xml:space="preserve">” </w:t>
      </w:r>
      <w:r w:rsidR="000570B8" w:rsidRPr="00A21164">
        <w:rPr>
          <w:b/>
          <w:bCs/>
          <w:noProof w:val="0"/>
        </w:rPr>
        <w:sym w:font="Wingdings" w:char="F0E0"/>
      </w:r>
      <w:r w:rsidR="00767B6A" w:rsidRPr="00A21164">
        <w:rPr>
          <w:noProof w:val="0"/>
        </w:rPr>
        <w:t xml:space="preserve"> whether to render map or entire display in shades of gray </w:t>
      </w:r>
    </w:p>
    <w:p w14:paraId="34779FBE" w14:textId="150B7489" w:rsidR="00767B6A" w:rsidRPr="00A21164" w:rsidRDefault="00075F87" w:rsidP="00E47180">
      <w:pPr>
        <w:pStyle w:val="Content"/>
        <w:rPr>
          <w:noProof w:val="0"/>
        </w:rPr>
      </w:pPr>
      <w:r w:rsidRPr="00A21164">
        <w:rPr>
          <w:noProof w:val="0"/>
        </w:rPr>
        <w:t>“</w:t>
      </w:r>
      <w:r w:rsidR="00767B6A" w:rsidRPr="00A21164">
        <w:rPr>
          <w:b/>
          <w:bCs/>
          <w:noProof w:val="0"/>
        </w:rPr>
        <w:t>Map rotation?</w:t>
      </w:r>
      <w:r w:rsidRPr="00A21164">
        <w:rPr>
          <w:noProof w:val="0"/>
        </w:rPr>
        <w:t xml:space="preserve">” </w:t>
      </w:r>
      <w:r w:rsidR="00ED50BE" w:rsidRPr="00A21164">
        <w:rPr>
          <w:noProof w:val="0"/>
        </w:rPr>
        <w:sym w:font="Wingdings" w:char="F0E0"/>
      </w:r>
      <w:r w:rsidR="00767B6A" w:rsidRPr="00A21164">
        <w:rPr>
          <w:noProof w:val="0"/>
        </w:rPr>
        <w:t xml:space="preserve"> select one of several map rotation periods.</w:t>
      </w:r>
    </w:p>
    <w:p w14:paraId="3ED0EF47" w14:textId="6870C4F3" w:rsidR="00767B6A" w:rsidRPr="00A21164" w:rsidRDefault="00075F87" w:rsidP="00E47180">
      <w:pPr>
        <w:pStyle w:val="Content"/>
        <w:rPr>
          <w:noProof w:val="0"/>
        </w:rPr>
      </w:pPr>
      <w:r w:rsidRPr="00A21164">
        <w:rPr>
          <w:noProof w:val="0"/>
        </w:rPr>
        <w:t>“</w:t>
      </w:r>
      <w:r w:rsidR="00767B6A" w:rsidRPr="00A21164">
        <w:rPr>
          <w:b/>
          <w:bCs/>
          <w:noProof w:val="0"/>
        </w:rPr>
        <w:t>Look up bio?</w:t>
      </w:r>
      <w:r w:rsidR="001D0A6B" w:rsidRPr="00A21164">
        <w:rPr>
          <w:noProof w:val="0"/>
        </w:rPr>
        <w:t xml:space="preserve">” </w:t>
      </w:r>
      <w:r w:rsidR="00ED50BE" w:rsidRPr="00A21164">
        <w:rPr>
          <w:noProof w:val="0"/>
        </w:rPr>
        <w:sym w:font="Wingdings" w:char="F0E0"/>
      </w:r>
      <w:r w:rsidR="00767B6A" w:rsidRPr="00A21164">
        <w:rPr>
          <w:noProof w:val="0"/>
        </w:rPr>
        <w:t xml:space="preserve"> select which online bio service to use when clicking a spot, if any</w:t>
      </w:r>
    </w:p>
    <w:p w14:paraId="5064436C" w14:textId="2B50ED14" w:rsidR="00767B6A" w:rsidRPr="00A21164" w:rsidRDefault="001D0A6B" w:rsidP="00E47180">
      <w:pPr>
        <w:pStyle w:val="Content"/>
        <w:rPr>
          <w:noProof w:val="0"/>
        </w:rPr>
      </w:pPr>
      <w:r w:rsidRPr="00A21164">
        <w:rPr>
          <w:noProof w:val="0"/>
        </w:rPr>
        <w:t>“</w:t>
      </w:r>
      <w:r w:rsidR="00767B6A" w:rsidRPr="00A21164">
        <w:rPr>
          <w:b/>
          <w:bCs/>
          <w:noProof w:val="0"/>
        </w:rPr>
        <w:t>UDP sets DX?</w:t>
      </w:r>
      <w:r w:rsidRPr="00A21164">
        <w:rPr>
          <w:noProof w:val="0"/>
        </w:rPr>
        <w:t>”</w:t>
      </w:r>
      <w:r w:rsidR="00767B6A" w:rsidRPr="00A21164">
        <w:rPr>
          <w:noProof w:val="0"/>
        </w:rPr>
        <w:t xml:space="preserve"> </w:t>
      </w:r>
      <w:r w:rsidR="00ED50BE" w:rsidRPr="00A21164">
        <w:rPr>
          <w:noProof w:val="0"/>
        </w:rPr>
        <w:sym w:font="Wingdings" w:char="F0E0"/>
      </w:r>
      <w:r w:rsidR="00ED50BE" w:rsidRPr="00A21164">
        <w:rPr>
          <w:noProof w:val="0"/>
        </w:rPr>
        <w:t xml:space="preserve"> </w:t>
      </w:r>
      <w:r w:rsidR="00767B6A" w:rsidRPr="00A21164">
        <w:rPr>
          <w:noProof w:val="0"/>
        </w:rPr>
        <w:t xml:space="preserve">when </w:t>
      </w:r>
      <w:r w:rsidR="00A03B6F" w:rsidRPr="00A21164">
        <w:rPr>
          <w:noProof w:val="0"/>
        </w:rPr>
        <w:t>“</w:t>
      </w:r>
      <w:r w:rsidR="00767B6A" w:rsidRPr="00A21164">
        <w:rPr>
          <w:noProof w:val="0"/>
        </w:rPr>
        <w:t>Yes</w:t>
      </w:r>
      <w:r w:rsidR="00A03B6F" w:rsidRPr="00A21164">
        <w:rPr>
          <w:noProof w:val="0"/>
        </w:rPr>
        <w:t>”</w:t>
      </w:r>
      <w:r w:rsidR="00767B6A" w:rsidRPr="00A21164">
        <w:rPr>
          <w:noProof w:val="0"/>
        </w:rPr>
        <w:t xml:space="preserve"> spots from any supported UDP logging program will automatically set the DX object.</w:t>
      </w:r>
    </w:p>
    <w:p w14:paraId="412FF4C0" w14:textId="6FAB8523" w:rsidR="004F495C" w:rsidRPr="00A21164" w:rsidRDefault="00A03B6F" w:rsidP="00E47180">
      <w:pPr>
        <w:pStyle w:val="Content"/>
        <w:rPr>
          <w:noProof w:val="0"/>
        </w:rPr>
      </w:pPr>
      <w:r w:rsidRPr="00A21164">
        <w:rPr>
          <w:noProof w:val="0"/>
        </w:rPr>
        <w:t>“</w:t>
      </w:r>
      <w:r w:rsidR="00767B6A" w:rsidRPr="00A21164">
        <w:rPr>
          <w:b/>
          <w:bCs/>
          <w:noProof w:val="0"/>
        </w:rPr>
        <w:t>Max TLE age</w:t>
      </w:r>
      <w:r w:rsidRPr="00A21164">
        <w:rPr>
          <w:noProof w:val="0"/>
        </w:rPr>
        <w:t xml:space="preserve">” </w:t>
      </w:r>
      <w:r w:rsidR="00ED50BE" w:rsidRPr="00A21164">
        <w:rPr>
          <w:noProof w:val="0"/>
        </w:rPr>
        <w:sym w:font="Wingdings" w:char="F0E0"/>
      </w:r>
      <w:r w:rsidR="00767B6A" w:rsidRPr="00A21164">
        <w:rPr>
          <w:noProof w:val="0"/>
        </w:rPr>
        <w:t xml:space="preserve"> select maximum allowed satellite Keplerian two-line element age, in </w:t>
      </w:r>
      <w:r w:rsidR="005A6035" w:rsidRPr="00A21164">
        <w:rPr>
          <w:noProof w:val="0"/>
        </w:rPr>
        <w:t>days.</w:t>
      </w:r>
    </w:p>
    <w:p w14:paraId="5570B411" w14:textId="5D72F0C3" w:rsidR="00165280" w:rsidRPr="00A21164" w:rsidRDefault="00A03B6F" w:rsidP="00E47180">
      <w:pPr>
        <w:pStyle w:val="Content"/>
        <w:rPr>
          <w:noProof w:val="0"/>
        </w:rPr>
      </w:pPr>
      <w:r w:rsidRPr="00A21164">
        <w:rPr>
          <w:noProof w:val="0"/>
        </w:rPr>
        <w:t>“</w:t>
      </w:r>
      <w:r w:rsidR="008E76DF" w:rsidRPr="00A21164">
        <w:rPr>
          <w:b/>
          <w:bCs/>
          <w:noProof w:val="0"/>
        </w:rPr>
        <w:t>Auto upgrade?</w:t>
      </w:r>
      <w:r w:rsidRPr="00A21164">
        <w:rPr>
          <w:noProof w:val="0"/>
        </w:rPr>
        <w:t>”</w:t>
      </w:r>
      <w:r w:rsidR="008E76DF" w:rsidRPr="00A21164">
        <w:rPr>
          <w:noProof w:val="0"/>
        </w:rPr>
        <w:t xml:space="preserve"> </w:t>
      </w:r>
      <w:r w:rsidR="00ED50BE" w:rsidRPr="00A21164">
        <w:rPr>
          <w:noProof w:val="0"/>
        </w:rPr>
        <w:sym w:font="Wingdings" w:char="F0E0"/>
      </w:r>
      <w:r w:rsidR="001F07E1" w:rsidRPr="00A21164">
        <w:rPr>
          <w:noProof w:val="0"/>
        </w:rPr>
        <w:t xml:space="preserve"> </w:t>
      </w:r>
      <w:r w:rsidR="008E76DF" w:rsidRPr="00A21164">
        <w:rPr>
          <w:noProof w:val="0"/>
        </w:rPr>
        <w:t>select whether or about when (DE time</w:t>
      </w:r>
      <w:r w:rsidR="001F07E1" w:rsidRPr="00A21164">
        <w:rPr>
          <w:noProof w:val="0"/>
        </w:rPr>
        <w:t xml:space="preserve"> </w:t>
      </w:r>
      <w:r w:rsidR="008E76DF" w:rsidRPr="00A21164">
        <w:rPr>
          <w:noProof w:val="0"/>
        </w:rPr>
        <w:t>zone) to automatically upgrade if new version is available</w:t>
      </w:r>
      <w:r w:rsidR="00110D05" w:rsidRPr="00A21164">
        <w:rPr>
          <w:noProof w:val="0"/>
        </w:rPr>
        <w:t>. If set to “No” you have the option to manually upgrade</w:t>
      </w:r>
      <w:r w:rsidR="00B82B14" w:rsidRPr="00A21164">
        <w:rPr>
          <w:noProof w:val="0"/>
        </w:rPr>
        <w:t xml:space="preserve">. The version number turns </w:t>
      </w:r>
      <w:r w:rsidR="00B82B14" w:rsidRPr="00A21164">
        <w:rPr>
          <w:noProof w:val="0"/>
          <w:color w:val="EE0000"/>
        </w:rPr>
        <w:t>red</w:t>
      </w:r>
      <w:r w:rsidR="00B82B14" w:rsidRPr="00A21164">
        <w:rPr>
          <w:noProof w:val="0"/>
        </w:rPr>
        <w:t xml:space="preserve"> if a new version is available.</w:t>
      </w:r>
    </w:p>
    <w:p w14:paraId="2DF40F20" w14:textId="77777777" w:rsidR="00165280" w:rsidRPr="00A21164" w:rsidRDefault="00165280">
      <w:pPr>
        <w:spacing w:after="200"/>
      </w:pPr>
      <w:r w:rsidRPr="00A21164">
        <w:br w:type="page"/>
      </w:r>
    </w:p>
    <w:p w14:paraId="13E9C7E6" w14:textId="6DDA5EA5" w:rsidR="008E76DF" w:rsidRPr="00A21164" w:rsidRDefault="00267DC6" w:rsidP="00337054">
      <w:pPr>
        <w:pStyle w:val="Heading2"/>
      </w:pPr>
      <w:bookmarkStart w:id="12" w:name="_Toc235985246"/>
      <w:r w:rsidRPr="00A21164">
        <w:rPr>
          <w:noProof/>
        </w:rPr>
        <w:lastRenderedPageBreak/>
        <w:drawing>
          <wp:anchor distT="0" distB="0" distL="114300" distR="114300" simplePos="0" relativeHeight="250435584" behindDoc="0" locked="0" layoutInCell="1" allowOverlap="1" wp14:anchorId="336B6686" wp14:editId="3BB0DE3F">
            <wp:simplePos x="0" y="0"/>
            <wp:positionH relativeFrom="margin">
              <wp:align>center</wp:align>
            </wp:positionH>
            <wp:positionV relativeFrom="line">
              <wp:posOffset>365760</wp:posOffset>
            </wp:positionV>
            <wp:extent cx="5486400" cy="3273552"/>
            <wp:effectExtent l="0" t="0" r="0" b="3175"/>
            <wp:wrapTopAndBottom/>
            <wp:docPr id="29491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4695" name=""/>
                    <pic:cNvPicPr/>
                  </pic:nvPicPr>
                  <pic:blipFill>
                    <a:blip r:embed="rId29" cstate="screen">
                      <a:extLst>
                        <a:ext uri="{28A0092B-C50C-407E-A947-70E740481C1C}">
                          <a14:useLocalDpi xmlns:a14="http://schemas.microsoft.com/office/drawing/2010/main"/>
                        </a:ext>
                      </a:extLst>
                    </a:blip>
                    <a:stretch>
                      <a:fillRect/>
                    </a:stretch>
                  </pic:blipFill>
                  <pic:spPr>
                    <a:xfrm>
                      <a:off x="0" y="0"/>
                      <a:ext cx="5486400" cy="3273552"/>
                    </a:xfrm>
                    <a:prstGeom prst="rect">
                      <a:avLst/>
                    </a:prstGeom>
                  </pic:spPr>
                </pic:pic>
              </a:graphicData>
            </a:graphic>
            <wp14:sizeRelH relativeFrom="margin">
              <wp14:pctWidth>0</wp14:pctWidth>
            </wp14:sizeRelH>
            <wp14:sizeRelV relativeFrom="margin">
              <wp14:pctHeight>0</wp14:pctHeight>
            </wp14:sizeRelV>
          </wp:anchor>
        </w:drawing>
      </w:r>
      <w:r w:rsidR="00B15022" w:rsidRPr="00A21164">
        <w:t>Setup</w:t>
      </w:r>
      <w:r w:rsidR="00165280" w:rsidRPr="00A21164">
        <w:t xml:space="preserve"> Page 6</w:t>
      </w:r>
      <w:bookmarkEnd w:id="12"/>
    </w:p>
    <w:p w14:paraId="364259E9" w14:textId="77777777" w:rsidR="004B358D" w:rsidRPr="00A21164" w:rsidRDefault="004B358D" w:rsidP="004B358D"/>
    <w:p w14:paraId="496A003D" w14:textId="77777777" w:rsidR="001D0BB9" w:rsidRPr="00A21164" w:rsidRDefault="002D5848" w:rsidP="00E47180">
      <w:pPr>
        <w:pStyle w:val="Content"/>
        <w:rPr>
          <w:noProof w:val="0"/>
        </w:rPr>
      </w:pPr>
      <w:r w:rsidRPr="00A21164">
        <w:rPr>
          <w:b/>
          <w:bCs/>
          <w:noProof w:val="0"/>
        </w:rPr>
        <w:t>Color Editor:</w:t>
      </w:r>
      <w:r w:rsidR="00834B5B" w:rsidRPr="00A21164">
        <w:rPr>
          <w:b/>
          <w:bCs/>
          <w:noProof w:val="0"/>
        </w:rPr>
        <w:t xml:space="preserve"> </w:t>
      </w:r>
      <w:r w:rsidR="00834B5B" w:rsidRPr="00A21164">
        <w:rPr>
          <w:b/>
          <w:bCs/>
          <w:noProof w:val="0"/>
        </w:rPr>
        <w:sym w:font="Wingdings" w:char="F0E0"/>
      </w:r>
      <w:r w:rsidRPr="00A21164">
        <w:rPr>
          <w:noProof w:val="0"/>
        </w:rPr>
        <w:t xml:space="preserve"> This page displays and controls the colors used for map paths and band indications.</w:t>
      </w:r>
    </w:p>
    <w:p w14:paraId="13DC5171" w14:textId="4782C160" w:rsidR="007879FB" w:rsidRPr="00A21164" w:rsidRDefault="002D5848" w:rsidP="00E47180">
      <w:pPr>
        <w:pStyle w:val="Content"/>
        <w:rPr>
          <w:noProof w:val="0"/>
        </w:rPr>
      </w:pPr>
      <w:r w:rsidRPr="00A21164">
        <w:rPr>
          <w:noProof w:val="0"/>
        </w:rPr>
        <w:t xml:space="preserve">Click </w:t>
      </w:r>
      <w:r w:rsidR="0015730A" w:rsidRPr="00A21164">
        <w:rPr>
          <w:noProof w:val="0"/>
        </w:rPr>
        <w:t xml:space="preserve">on </w:t>
      </w:r>
      <w:r w:rsidRPr="00A21164">
        <w:rPr>
          <w:noProof w:val="0"/>
        </w:rPr>
        <w:t xml:space="preserve">one of the </w:t>
      </w:r>
      <w:r w:rsidR="0015730A" w:rsidRPr="00A21164">
        <w:rPr>
          <w:noProof w:val="0"/>
        </w:rPr>
        <w:t>e</w:t>
      </w:r>
      <w:r w:rsidRPr="00A21164">
        <w:rPr>
          <w:noProof w:val="0"/>
        </w:rPr>
        <w:t xml:space="preserve">dit buttons to display its RGB color definition in the edit box in the upper right. The box works by clicking within a color bar or clicking a numeric value which can then be edited with the keyboard. Click </w:t>
      </w:r>
      <w:r w:rsidR="004E274C" w:rsidRPr="00A21164">
        <w:rPr>
          <w:noProof w:val="0"/>
        </w:rPr>
        <w:t>“</w:t>
      </w:r>
      <w:r w:rsidRPr="00A21164">
        <w:rPr>
          <w:noProof w:val="0"/>
        </w:rPr>
        <w:t>Dash</w:t>
      </w:r>
      <w:r w:rsidR="004E274C" w:rsidRPr="00A21164">
        <w:rPr>
          <w:noProof w:val="0"/>
        </w:rPr>
        <w:t>”</w:t>
      </w:r>
      <w:r w:rsidRPr="00A21164">
        <w:rPr>
          <w:noProof w:val="0"/>
        </w:rPr>
        <w:t xml:space="preserve"> to toggle whether map paths are drawn dashed or solid; </w:t>
      </w:r>
      <w:r w:rsidR="007879FB" w:rsidRPr="00A21164">
        <w:rPr>
          <w:noProof w:val="0"/>
        </w:rPr>
        <w:t>“</w:t>
      </w:r>
      <w:r w:rsidRPr="00A21164">
        <w:rPr>
          <w:noProof w:val="0"/>
        </w:rPr>
        <w:t>Thin</w:t>
      </w:r>
      <w:r w:rsidR="007879FB" w:rsidRPr="00A21164">
        <w:rPr>
          <w:noProof w:val="0"/>
        </w:rPr>
        <w:t>”</w:t>
      </w:r>
      <w:r w:rsidRPr="00A21164">
        <w:rPr>
          <w:noProof w:val="0"/>
        </w:rPr>
        <w:t xml:space="preserve"> to set line and symbol size; and </w:t>
      </w:r>
      <w:r w:rsidR="004E274C" w:rsidRPr="00A21164">
        <w:rPr>
          <w:noProof w:val="0"/>
        </w:rPr>
        <w:t>“</w:t>
      </w:r>
      <w:r w:rsidRPr="00A21164">
        <w:rPr>
          <w:noProof w:val="0"/>
        </w:rPr>
        <w:t>On</w:t>
      </w:r>
      <w:r w:rsidR="004E274C" w:rsidRPr="00A21164">
        <w:rPr>
          <w:noProof w:val="0"/>
        </w:rPr>
        <w:t>”</w:t>
      </w:r>
      <w:r w:rsidRPr="00A21164">
        <w:rPr>
          <w:noProof w:val="0"/>
        </w:rPr>
        <w:t xml:space="preserve"> to set whether the path is drawn on the map (it always remains editable here).</w:t>
      </w:r>
    </w:p>
    <w:p w14:paraId="278F5973" w14:textId="3A4EBC24" w:rsidR="00100794" w:rsidRPr="00A21164" w:rsidRDefault="002D5848" w:rsidP="00E47180">
      <w:pPr>
        <w:pStyle w:val="Content"/>
        <w:rPr>
          <w:noProof w:val="0"/>
        </w:rPr>
      </w:pPr>
      <w:r w:rsidRPr="00A21164">
        <w:rPr>
          <w:noProof w:val="0"/>
        </w:rPr>
        <w:t>A sample of each color shows how the current choices will appear over a full range of background intensities. The current palette and choices may be saved as A or B then later these, or two read-only built-in palettes</w:t>
      </w:r>
      <w:r w:rsidR="00DB5425" w:rsidRPr="00A21164">
        <w:rPr>
          <w:noProof w:val="0"/>
        </w:rPr>
        <w:t xml:space="preserve"> (default and </w:t>
      </w:r>
      <w:r w:rsidR="00F11E1A" w:rsidRPr="00A21164">
        <w:rPr>
          <w:noProof w:val="0"/>
        </w:rPr>
        <w:t>pskreporter)</w:t>
      </w:r>
      <w:r w:rsidRPr="00A21164">
        <w:rPr>
          <w:noProof w:val="0"/>
        </w:rPr>
        <w:t>, may be loaded.</w:t>
      </w:r>
    </w:p>
    <w:p w14:paraId="461D7A99" w14:textId="5A977100" w:rsidR="00B23DA0" w:rsidRPr="00A21164" w:rsidRDefault="00B23DA0">
      <w:pPr>
        <w:spacing w:after="200"/>
        <w:rPr>
          <w:b w:val="0"/>
        </w:rPr>
      </w:pPr>
      <w:r w:rsidRPr="00A21164">
        <w:br w:type="page"/>
      </w:r>
    </w:p>
    <w:p w14:paraId="7ED6E5A3" w14:textId="230079DA" w:rsidR="004502FA" w:rsidRPr="00A21164" w:rsidRDefault="00AE1FC8" w:rsidP="007407EB">
      <w:pPr>
        <w:pStyle w:val="Heading2"/>
      </w:pPr>
      <w:bookmarkStart w:id="13" w:name="_Toc235985247"/>
      <w:r w:rsidRPr="00A21164">
        <w:rPr>
          <w:noProof/>
        </w:rPr>
        <w:lastRenderedPageBreak/>
        <w:drawing>
          <wp:anchor distT="0" distB="0" distL="114300" distR="114300" simplePos="0" relativeHeight="250452992" behindDoc="0" locked="0" layoutInCell="1" allowOverlap="1" wp14:anchorId="56E96185" wp14:editId="0B4AE08B">
            <wp:simplePos x="0" y="0"/>
            <wp:positionH relativeFrom="margin">
              <wp:align>center</wp:align>
            </wp:positionH>
            <wp:positionV relativeFrom="page">
              <wp:posOffset>1295400</wp:posOffset>
            </wp:positionV>
            <wp:extent cx="5486400" cy="3529584"/>
            <wp:effectExtent l="0" t="0" r="0" b="0"/>
            <wp:wrapTopAndBottom/>
            <wp:docPr id="89012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1785"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5486400" cy="3529584"/>
                    </a:xfrm>
                    <a:prstGeom prst="rect">
                      <a:avLst/>
                    </a:prstGeom>
                  </pic:spPr>
                </pic:pic>
              </a:graphicData>
            </a:graphic>
            <wp14:sizeRelV relativeFrom="margin">
              <wp14:pctHeight>0</wp14:pctHeight>
            </wp14:sizeRelV>
          </wp:anchor>
        </w:drawing>
      </w:r>
      <w:r w:rsidR="002D2FA2" w:rsidRPr="00A21164">
        <w:t>Setup</w:t>
      </w:r>
      <w:r w:rsidR="00B23DA0" w:rsidRPr="00A21164">
        <w:t xml:space="preserve"> Page 7</w:t>
      </w:r>
      <w:bookmarkEnd w:id="13"/>
    </w:p>
    <w:p w14:paraId="3ADB9A15" w14:textId="4BF1451E" w:rsidR="00285496" w:rsidRPr="00A21164" w:rsidRDefault="00E0481B" w:rsidP="00E47180">
      <w:pPr>
        <w:pStyle w:val="Content"/>
        <w:rPr>
          <w:noProof w:val="0"/>
        </w:rPr>
      </w:pPr>
      <w:r w:rsidRPr="00A21164">
        <w:rPr>
          <w:noProof w:val="0"/>
        </w:rPr>
        <w:t xml:space="preserve">On/Off Times: </w:t>
      </w:r>
      <w:r w:rsidR="00463E9C" w:rsidRPr="00A21164">
        <w:rPr>
          <w:noProof w:val="0"/>
        </w:rPr>
        <w:sym w:font="Wingdings" w:char="F0E0"/>
      </w:r>
      <w:r w:rsidR="00463E9C" w:rsidRPr="00A21164">
        <w:rPr>
          <w:noProof w:val="0"/>
        </w:rPr>
        <w:t xml:space="preserve"> </w:t>
      </w:r>
      <w:r w:rsidRPr="00A21164">
        <w:rPr>
          <w:noProof w:val="0"/>
        </w:rPr>
        <w:t xml:space="preserve">Use this table to set desired DE on and off (or dim) times for each </w:t>
      </w:r>
      <w:r w:rsidR="005A6035" w:rsidRPr="00A21164">
        <w:rPr>
          <w:noProof w:val="0"/>
        </w:rPr>
        <w:t>weekday</w:t>
      </w:r>
      <w:r w:rsidRPr="00A21164">
        <w:rPr>
          <w:noProof w:val="0"/>
        </w:rPr>
        <w:t xml:space="preserve">. Click just above or below each number to increase or decrease. Left and Right arrows copy to the adjacent day. The On/Off pane will also display, and allowed editing, the current day settings (only). The display is never turned off if both times are set equal. </w:t>
      </w:r>
      <w:r w:rsidR="008409CC" w:rsidRPr="00A21164">
        <w:rPr>
          <w:noProof w:val="0"/>
        </w:rPr>
        <w:t xml:space="preserve">It is not supported </w:t>
      </w:r>
      <w:r w:rsidR="005A6035" w:rsidRPr="00A21164">
        <w:rPr>
          <w:noProof w:val="0"/>
        </w:rPr>
        <w:t>by</w:t>
      </w:r>
      <w:r w:rsidRPr="00A21164">
        <w:rPr>
          <w:noProof w:val="0"/>
        </w:rPr>
        <w:t xml:space="preserve"> all systems.</w:t>
      </w:r>
    </w:p>
    <w:p w14:paraId="6C382334" w14:textId="77777777" w:rsidR="00285496" w:rsidRPr="00A21164" w:rsidRDefault="00285496">
      <w:pPr>
        <w:spacing w:after="200"/>
        <w:rPr>
          <w:b w:val="0"/>
        </w:rPr>
      </w:pPr>
      <w:r w:rsidRPr="00A21164">
        <w:br w:type="page"/>
      </w:r>
    </w:p>
    <w:p w14:paraId="7A03E47C" w14:textId="7FCBFB1B" w:rsidR="00B23DA0" w:rsidRPr="00A21164" w:rsidRDefault="002D6389" w:rsidP="002D6389">
      <w:pPr>
        <w:pStyle w:val="Heading1"/>
      </w:pPr>
      <w:bookmarkStart w:id="14" w:name="_Toc235985248"/>
      <w:r w:rsidRPr="00A21164">
        <w:lastRenderedPageBreak/>
        <w:t>Operations</w:t>
      </w:r>
      <w:bookmarkEnd w:id="14"/>
    </w:p>
    <w:p w14:paraId="099C540C" w14:textId="20B3CD42" w:rsidR="00B23DA0" w:rsidRPr="00A21164" w:rsidRDefault="00153BEA" w:rsidP="00E47180">
      <w:pPr>
        <w:pStyle w:val="Content"/>
        <w:rPr>
          <w:noProof w:val="0"/>
        </w:rPr>
      </w:pPr>
      <w:r w:rsidRPr="00A21164">
        <w:rPr>
          <w:noProof w:val="0"/>
        </w:rPr>
        <w:t xml:space="preserve">The </w:t>
      </w:r>
      <w:r w:rsidR="008C2DA2" w:rsidRPr="00A21164">
        <w:rPr>
          <w:noProof w:val="0"/>
        </w:rPr>
        <w:t xml:space="preserve">operational screen of HamClock is divided into 5 </w:t>
      </w:r>
      <w:r w:rsidR="005A6035" w:rsidRPr="00A21164">
        <w:rPr>
          <w:noProof w:val="0"/>
        </w:rPr>
        <w:t>sections.</w:t>
      </w:r>
    </w:p>
    <w:p w14:paraId="788C0D3E" w14:textId="5713104D" w:rsidR="00C30F9C" w:rsidRPr="00A21164" w:rsidRDefault="006A58E6" w:rsidP="00E47180">
      <w:pPr>
        <w:pStyle w:val="Content"/>
        <w:rPr>
          <w:noProof w:val="0"/>
        </w:rPr>
      </w:pPr>
      <w:r w:rsidRPr="00A21164">
        <mc:AlternateContent>
          <mc:Choice Requires="wps">
            <w:drawing>
              <wp:anchor distT="0" distB="0" distL="114300" distR="114300" simplePos="0" relativeHeight="253182976" behindDoc="0" locked="0" layoutInCell="1" allowOverlap="1" wp14:anchorId="4ECD7088" wp14:editId="4D0A56E1">
                <wp:simplePos x="0" y="0"/>
                <wp:positionH relativeFrom="column">
                  <wp:posOffset>1110615</wp:posOffset>
                </wp:positionH>
                <wp:positionV relativeFrom="paragraph">
                  <wp:posOffset>1174115</wp:posOffset>
                </wp:positionV>
                <wp:extent cx="5231130" cy="2651760"/>
                <wp:effectExtent l="19050" t="19050" r="26670" b="15240"/>
                <wp:wrapNone/>
                <wp:docPr id="936413941" name="Rectangle 9"/>
                <wp:cNvGraphicFramePr/>
                <a:graphic xmlns:a="http://schemas.openxmlformats.org/drawingml/2006/main">
                  <a:graphicData uri="http://schemas.microsoft.com/office/word/2010/wordprocessingShape">
                    <wps:wsp>
                      <wps:cNvSpPr/>
                      <wps:spPr>
                        <a:xfrm>
                          <a:off x="0" y="0"/>
                          <a:ext cx="5231130" cy="2651760"/>
                        </a:xfrm>
                        <a:prstGeom prst="rect">
                          <a:avLst/>
                        </a:prstGeom>
                        <a:solidFill>
                          <a:srgbClr val="EE0000">
                            <a:alpha val="50196"/>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3DA83D" id="Rectangle 9" o:spid="_x0000_s1026" style="position:absolute;margin-left:87.45pt;margin-top:92.45pt;width:411.9pt;height:208.8pt;z-index:2531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" fillcolor="#e00" strokecolor="#e00" strokeweight="3pt">
                <v:fill opacity="32896f"/>
              </v:rect>
            </w:pict>
          </mc:Fallback>
        </mc:AlternateContent>
      </w:r>
      <w:r w:rsidRPr="00A21164">
        <mc:AlternateContent>
          <mc:Choice Requires="wps">
            <w:drawing>
              <wp:anchor distT="0" distB="0" distL="114300" distR="114300" simplePos="0" relativeHeight="253184000" behindDoc="0" locked="0" layoutInCell="1" allowOverlap="1" wp14:anchorId="01772F96" wp14:editId="5BA5372C">
                <wp:simplePos x="0" y="0"/>
                <wp:positionH relativeFrom="column">
                  <wp:posOffset>18888</wp:posOffset>
                </wp:positionH>
                <wp:positionV relativeFrom="paragraph">
                  <wp:posOffset>1170305</wp:posOffset>
                </wp:positionV>
                <wp:extent cx="1070610" cy="2644140"/>
                <wp:effectExtent l="19050" t="19050" r="15240" b="22860"/>
                <wp:wrapNone/>
                <wp:docPr id="1736636737" name="Rectangle 12"/>
                <wp:cNvGraphicFramePr/>
                <a:graphic xmlns:a="http://schemas.openxmlformats.org/drawingml/2006/main">
                  <a:graphicData uri="http://schemas.microsoft.com/office/word/2010/wordprocessingShape">
                    <wps:wsp>
                      <wps:cNvSpPr/>
                      <wps:spPr>
                        <a:xfrm>
                          <a:off x="0" y="0"/>
                          <a:ext cx="1070610" cy="2644140"/>
                        </a:xfrm>
                        <a:prstGeom prst="rect">
                          <a:avLst/>
                        </a:prstGeom>
                        <a:solidFill>
                          <a:srgbClr val="FFFF00">
                            <a:alpha val="50196"/>
                          </a:srgbClr>
                        </a:solid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CD8333" id="Rectangle 12" o:spid="_x0000_s1026" style="position:absolute;margin-left:1.5pt;margin-top:92.15pt;width:84.3pt;height:208.2pt;z-index:2531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" fillcolor="yellow" strokecolor="yellow" strokeweight="3pt">
                <v:fill opacity="32896f"/>
              </v:rect>
            </w:pict>
          </mc:Fallback>
        </mc:AlternateContent>
      </w:r>
      <w:r w:rsidR="00A73662" w:rsidRPr="00A21164">
        <mc:AlternateContent>
          <mc:Choice Requires="wps">
            <w:drawing>
              <wp:anchor distT="0" distB="0" distL="114300" distR="114300" simplePos="0" relativeHeight="253180928" behindDoc="0" locked="0" layoutInCell="1" allowOverlap="1" wp14:anchorId="6E307300" wp14:editId="3E2397F2">
                <wp:simplePos x="0" y="0"/>
                <wp:positionH relativeFrom="margin">
                  <wp:align>right</wp:align>
                </wp:positionH>
                <wp:positionV relativeFrom="paragraph">
                  <wp:posOffset>24765</wp:posOffset>
                </wp:positionV>
                <wp:extent cx="487680" cy="1116330"/>
                <wp:effectExtent l="19050" t="19050" r="26670" b="26670"/>
                <wp:wrapNone/>
                <wp:docPr id="571162035" name="Rectangle 13"/>
                <wp:cNvGraphicFramePr/>
                <a:graphic xmlns:a="http://schemas.openxmlformats.org/drawingml/2006/main">
                  <a:graphicData uri="http://schemas.microsoft.com/office/word/2010/wordprocessingShape">
                    <wps:wsp>
                      <wps:cNvSpPr/>
                      <wps:spPr>
                        <a:xfrm>
                          <a:off x="0" y="0"/>
                          <a:ext cx="487680" cy="1116330"/>
                        </a:xfrm>
                        <a:prstGeom prst="rect">
                          <a:avLst/>
                        </a:prstGeom>
                        <a:solidFill>
                          <a:srgbClr val="7030A0">
                            <a:alpha val="50196"/>
                          </a:srgbClr>
                        </a:solid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D66A9" id="Rectangle 13" o:spid="_x0000_s1026" style="position:absolute;margin-left:-12.8pt;margin-top:1.95pt;width:38.4pt;height:87.9pt;z-index:2531809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" fillcolor="#7030a0" strokecolor="#7030a0" strokeweight="3pt">
                <v:fill opacity="32896f"/>
                <w10:wrap anchorx="margin"/>
              </v:rect>
            </w:pict>
          </mc:Fallback>
        </mc:AlternateContent>
      </w:r>
      <w:r w:rsidR="00A73662" w:rsidRPr="00A21164">
        <mc:AlternateContent>
          <mc:Choice Requires="wps">
            <w:drawing>
              <wp:anchor distT="0" distB="0" distL="114300" distR="114300" simplePos="0" relativeHeight="253178880" behindDoc="0" locked="0" layoutInCell="1" allowOverlap="1" wp14:anchorId="4F7A6D91" wp14:editId="7688E26C">
                <wp:simplePos x="0" y="0"/>
                <wp:positionH relativeFrom="column">
                  <wp:posOffset>1827530</wp:posOffset>
                </wp:positionH>
                <wp:positionV relativeFrom="paragraph">
                  <wp:posOffset>14605</wp:posOffset>
                </wp:positionV>
                <wp:extent cx="3950970" cy="1120140"/>
                <wp:effectExtent l="19050" t="19050" r="11430" b="22860"/>
                <wp:wrapNone/>
                <wp:docPr id="1632033525" name="Rectangle 10"/>
                <wp:cNvGraphicFramePr/>
                <a:graphic xmlns:a="http://schemas.openxmlformats.org/drawingml/2006/main">
                  <a:graphicData uri="http://schemas.microsoft.com/office/word/2010/wordprocessingShape">
                    <wps:wsp>
                      <wps:cNvSpPr/>
                      <wps:spPr>
                        <a:xfrm>
                          <a:off x="0" y="0"/>
                          <a:ext cx="3950970" cy="1120140"/>
                        </a:xfrm>
                        <a:prstGeom prst="rect">
                          <a:avLst/>
                        </a:prstGeom>
                        <a:solidFill>
                          <a:srgbClr val="5A52C8">
                            <a:alpha val="50196"/>
                          </a:srgbClr>
                        </a:solidFill>
                        <a:ln w="38100">
                          <a:solidFill>
                            <a:srgbClr val="5A52C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09ED0E" id="Rectangle 10" o:spid="_x0000_s1026" style="position:absolute;margin-left:143.9pt;margin-top:1.15pt;width:311.1pt;height:88.2pt;z-index:25317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" fillcolor="#5a52c8" strokecolor="#5a52c8" strokeweight="3pt">
                <v:fill opacity="32896f"/>
              </v:rect>
            </w:pict>
          </mc:Fallback>
        </mc:AlternateContent>
      </w:r>
      <w:r w:rsidR="00A73662" w:rsidRPr="00A21164">
        <mc:AlternateContent>
          <mc:Choice Requires="wps">
            <w:drawing>
              <wp:anchor distT="0" distB="0" distL="114300" distR="114300" simplePos="0" relativeHeight="253176832" behindDoc="0" locked="0" layoutInCell="1" allowOverlap="1" wp14:anchorId="6BB464C1" wp14:editId="7C633C52">
                <wp:simplePos x="0" y="0"/>
                <wp:positionH relativeFrom="column">
                  <wp:posOffset>-1270</wp:posOffset>
                </wp:positionH>
                <wp:positionV relativeFrom="paragraph">
                  <wp:posOffset>-635</wp:posOffset>
                </wp:positionV>
                <wp:extent cx="1821180" cy="1135380"/>
                <wp:effectExtent l="19050" t="19050" r="26670" b="26670"/>
                <wp:wrapNone/>
                <wp:docPr id="724621837" name="Rectangle 11"/>
                <wp:cNvGraphicFramePr/>
                <a:graphic xmlns:a="http://schemas.openxmlformats.org/drawingml/2006/main">
                  <a:graphicData uri="http://schemas.microsoft.com/office/word/2010/wordprocessingShape">
                    <wps:wsp>
                      <wps:cNvSpPr/>
                      <wps:spPr>
                        <a:xfrm>
                          <a:off x="0" y="0"/>
                          <a:ext cx="1821180" cy="1135380"/>
                        </a:xfrm>
                        <a:prstGeom prst="rect">
                          <a:avLst/>
                        </a:prstGeom>
                        <a:solidFill>
                          <a:srgbClr val="92D050">
                            <a:alpha val="50196"/>
                          </a:srgbClr>
                        </a:solid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61784" id="Rectangle 11" o:spid="_x0000_s1026" style="position:absolute;margin-left:-.1pt;margin-top:-.05pt;width:143.4pt;height:89.4pt;z-index:25317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" fillcolor="#92d050" strokecolor="#92d050" strokeweight="3pt">
                <v:fill opacity="32896f"/>
              </v:rect>
            </w:pict>
          </mc:Fallback>
        </mc:AlternateContent>
      </w:r>
      <w:r w:rsidR="00C30F9C" w:rsidRPr="00C30F9C">
        <w:rPr>
          <w:noProof w:val="0"/>
        </w:rPr>
        <w:drawing>
          <wp:inline distT="0" distB="0" distL="0" distR="0" wp14:anchorId="2203AE5B" wp14:editId="5BA35850">
            <wp:extent cx="6309360" cy="3788410"/>
            <wp:effectExtent l="0" t="0" r="0" b="2540"/>
            <wp:docPr id="107412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25742" name=""/>
                    <pic:cNvPicPr/>
                  </pic:nvPicPr>
                  <pic:blipFill>
                    <a:blip r:embed="rId31" cstate="screen">
                      <a:alphaModFix amt="50000"/>
                      <a:extLst>
                        <a:ext uri="{28A0092B-C50C-407E-A947-70E740481C1C}">
                          <a14:useLocalDpi xmlns:a14="http://schemas.microsoft.com/office/drawing/2010/main"/>
                        </a:ext>
                      </a:extLst>
                    </a:blip>
                    <a:stretch>
                      <a:fillRect/>
                    </a:stretch>
                  </pic:blipFill>
                  <pic:spPr>
                    <a:xfrm>
                      <a:off x="0" y="0"/>
                      <a:ext cx="6309360" cy="378841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700"/>
        <w:gridCol w:w="5701"/>
      </w:tblGrid>
      <w:tr w:rsidR="00D86431" w:rsidRPr="00A21164" w14:paraId="4FD264E2" w14:textId="77777777" w:rsidTr="00A40FC2">
        <w:tc>
          <w:tcPr>
            <w:tcW w:w="1525" w:type="dxa"/>
          </w:tcPr>
          <w:p w14:paraId="00359620" w14:textId="05D3D5BD" w:rsidR="00D86431" w:rsidRPr="00A21164" w:rsidRDefault="00D86431" w:rsidP="00E47180">
            <w:pPr>
              <w:pStyle w:val="Content"/>
              <w:rPr>
                <w:noProof w:val="0"/>
              </w:rPr>
            </w:pPr>
            <w:r w:rsidRPr="00A21164">
              <mc:AlternateContent>
                <mc:Choice Requires="wps">
                  <w:drawing>
                    <wp:anchor distT="0" distB="0" distL="114300" distR="114300" simplePos="0" relativeHeight="250558464" behindDoc="0" locked="0" layoutInCell="1" allowOverlap="1" wp14:anchorId="2ABB5AA0" wp14:editId="5294FD2D">
                      <wp:simplePos x="0" y="0"/>
                      <wp:positionH relativeFrom="column">
                        <wp:posOffset>-6985</wp:posOffset>
                      </wp:positionH>
                      <wp:positionV relativeFrom="paragraph">
                        <wp:posOffset>22225</wp:posOffset>
                      </wp:positionV>
                      <wp:extent cx="796290" cy="232410"/>
                      <wp:effectExtent l="19050" t="19050" r="22860" b="15240"/>
                      <wp:wrapNone/>
                      <wp:docPr id="1085337071"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92D050">
                                  <a:alpha val="50196"/>
                                </a:srgbClr>
                              </a:solid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CB034" id="Rectangle 14" o:spid="_x0000_s1026" style="position:absolute;margin-left:-.55pt;margin-top:1.75pt;width:62.7pt;height:18.3pt;z-index:2505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" fillcolor="#92d050" strokecolor="#92d050" strokeweight="3pt">
                      <v:fill opacity="32896f"/>
                    </v:rect>
                  </w:pict>
                </mc:Fallback>
              </mc:AlternateContent>
            </w:r>
          </w:p>
        </w:tc>
        <w:tc>
          <w:tcPr>
            <w:tcW w:w="2700" w:type="dxa"/>
          </w:tcPr>
          <w:p w14:paraId="22CD0AAA" w14:textId="7B53B8A4" w:rsidR="00D86431" w:rsidRPr="00A21164" w:rsidRDefault="006C292C" w:rsidP="00E47180">
            <w:pPr>
              <w:pStyle w:val="Content"/>
              <w:rPr>
                <w:noProof w:val="0"/>
              </w:rPr>
            </w:pPr>
            <w:r w:rsidRPr="00A21164">
              <w:rPr>
                <w:noProof w:val="0"/>
              </w:rPr>
              <w:t>Loca</w:t>
            </w:r>
            <w:r w:rsidR="006D4502">
              <w:rPr>
                <w:noProof w:val="0"/>
              </w:rPr>
              <w:t>l</w:t>
            </w:r>
            <w:r w:rsidRPr="00A21164">
              <w:rPr>
                <w:noProof w:val="0"/>
              </w:rPr>
              <w:t xml:space="preserve"> Info area</w:t>
            </w:r>
          </w:p>
        </w:tc>
        <w:tc>
          <w:tcPr>
            <w:tcW w:w="5701" w:type="dxa"/>
          </w:tcPr>
          <w:p w14:paraId="2F1EE8B6" w14:textId="463EF0AA" w:rsidR="00D86431" w:rsidRPr="00A21164" w:rsidRDefault="008C73C1" w:rsidP="00E47180">
            <w:pPr>
              <w:pStyle w:val="Content"/>
              <w:rPr>
                <w:noProof w:val="0"/>
              </w:rPr>
            </w:pPr>
            <w:r w:rsidRPr="00A21164">
              <w:rPr>
                <w:noProof w:val="0"/>
              </w:rPr>
              <w:t>This pane h</w:t>
            </w:r>
            <w:r w:rsidR="001E6600" w:rsidRPr="00A21164">
              <w:rPr>
                <w:noProof w:val="0"/>
              </w:rPr>
              <w:t>a</w:t>
            </w:r>
            <w:r w:rsidRPr="00A21164">
              <w:rPr>
                <w:noProof w:val="0"/>
              </w:rPr>
              <w:t xml:space="preserve">s a fixed </w:t>
            </w:r>
            <w:r w:rsidR="001E6600" w:rsidRPr="00A21164">
              <w:rPr>
                <w:noProof w:val="0"/>
              </w:rPr>
              <w:t xml:space="preserve">layout with a few </w:t>
            </w:r>
            <w:r w:rsidR="00E60897" w:rsidRPr="00A21164">
              <w:rPr>
                <w:noProof w:val="0"/>
              </w:rPr>
              <w:t xml:space="preserve">configuration options. It is also the home of the </w:t>
            </w:r>
            <w:r w:rsidR="00A05307" w:rsidRPr="00A21164">
              <w:rPr>
                <w:noProof w:val="0"/>
              </w:rPr>
              <w:t>“Lock” menu.</w:t>
            </w:r>
          </w:p>
        </w:tc>
      </w:tr>
      <w:tr w:rsidR="00D86431" w:rsidRPr="00A21164" w14:paraId="544C4296" w14:textId="77777777" w:rsidTr="00A40FC2">
        <w:tc>
          <w:tcPr>
            <w:tcW w:w="1525" w:type="dxa"/>
          </w:tcPr>
          <w:p w14:paraId="557518FA" w14:textId="221237CE" w:rsidR="00D86431" w:rsidRPr="00A21164" w:rsidRDefault="007D40D6" w:rsidP="00E47180">
            <w:pPr>
              <w:pStyle w:val="Content"/>
              <w:rPr>
                <w:noProof w:val="0"/>
              </w:rPr>
            </w:pPr>
            <w:r w:rsidRPr="00A21164">
              <mc:AlternateContent>
                <mc:Choice Requires="wps">
                  <w:drawing>
                    <wp:anchor distT="0" distB="0" distL="114300" distR="114300" simplePos="0" relativeHeight="250576896" behindDoc="0" locked="0" layoutInCell="1" allowOverlap="1" wp14:anchorId="2FF395A1" wp14:editId="38C18888">
                      <wp:simplePos x="0" y="0"/>
                      <wp:positionH relativeFrom="column">
                        <wp:posOffset>-6350</wp:posOffset>
                      </wp:positionH>
                      <wp:positionV relativeFrom="paragraph">
                        <wp:posOffset>21590</wp:posOffset>
                      </wp:positionV>
                      <wp:extent cx="796290" cy="232410"/>
                      <wp:effectExtent l="19050" t="19050" r="22860" b="15240"/>
                      <wp:wrapNone/>
                      <wp:docPr id="80886183"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0070C0">
                                  <a:alpha val="50196"/>
                                </a:srgbClr>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2F4A9" id="Rectangle 14" o:spid="_x0000_s1026" style="position:absolute;margin-left:-.5pt;margin-top:1.7pt;width:62.7pt;height:18.3pt;z-index:2505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" fillcolor="#0070c0" strokecolor="#0070c0" strokeweight="3pt">
                      <v:fill opacity="32896f"/>
                    </v:rect>
                  </w:pict>
                </mc:Fallback>
              </mc:AlternateContent>
            </w:r>
          </w:p>
        </w:tc>
        <w:tc>
          <w:tcPr>
            <w:tcW w:w="2700" w:type="dxa"/>
          </w:tcPr>
          <w:p w14:paraId="084C17B9" w14:textId="252A052A" w:rsidR="00D86431" w:rsidRPr="00A21164" w:rsidRDefault="000F0847" w:rsidP="00E47180">
            <w:pPr>
              <w:pStyle w:val="Content"/>
              <w:rPr>
                <w:noProof w:val="0"/>
              </w:rPr>
            </w:pPr>
            <w:r w:rsidRPr="00A21164">
              <w:rPr>
                <w:noProof w:val="0"/>
              </w:rPr>
              <w:t xml:space="preserve">Upper </w:t>
            </w:r>
            <w:r w:rsidR="00247CC7" w:rsidRPr="00A21164">
              <w:rPr>
                <w:noProof w:val="0"/>
              </w:rPr>
              <w:t>Data</w:t>
            </w:r>
            <w:r w:rsidRPr="00A21164">
              <w:rPr>
                <w:noProof w:val="0"/>
              </w:rPr>
              <w:t xml:space="preserve"> </w:t>
            </w:r>
            <w:r w:rsidR="009F684B" w:rsidRPr="00A21164">
              <w:rPr>
                <w:noProof w:val="0"/>
              </w:rPr>
              <w:t>Pane</w:t>
            </w:r>
            <w:r w:rsidRPr="00A21164">
              <w:rPr>
                <w:noProof w:val="0"/>
              </w:rPr>
              <w:t>s</w:t>
            </w:r>
          </w:p>
        </w:tc>
        <w:tc>
          <w:tcPr>
            <w:tcW w:w="5701" w:type="dxa"/>
          </w:tcPr>
          <w:p w14:paraId="6A36D312" w14:textId="30E9F683" w:rsidR="00D86431" w:rsidRPr="00A21164" w:rsidRDefault="00A05307" w:rsidP="00E47180">
            <w:pPr>
              <w:pStyle w:val="Content"/>
              <w:rPr>
                <w:noProof w:val="0"/>
              </w:rPr>
            </w:pPr>
            <w:r w:rsidRPr="00A21164">
              <w:rPr>
                <w:noProof w:val="0"/>
              </w:rPr>
              <w:t xml:space="preserve">These three </w:t>
            </w:r>
            <w:r w:rsidR="009F684B" w:rsidRPr="00A21164">
              <w:rPr>
                <w:noProof w:val="0"/>
              </w:rPr>
              <w:t>pane</w:t>
            </w:r>
            <w:r w:rsidRPr="00A21164">
              <w:rPr>
                <w:noProof w:val="0"/>
              </w:rPr>
              <w:t xml:space="preserve">s can </w:t>
            </w:r>
            <w:r w:rsidR="00CB17F2" w:rsidRPr="00A21164">
              <w:rPr>
                <w:noProof w:val="0"/>
              </w:rPr>
              <w:t xml:space="preserve">display selectable information. </w:t>
            </w:r>
            <w:r w:rsidR="00980BFC" w:rsidRPr="00A21164">
              <w:rPr>
                <w:noProof w:val="0"/>
              </w:rPr>
              <w:t>If multiple options are selected</w:t>
            </w:r>
            <w:r w:rsidR="00E747CB" w:rsidRPr="00A21164">
              <w:rPr>
                <w:noProof w:val="0"/>
              </w:rPr>
              <w:t xml:space="preserve">, the </w:t>
            </w:r>
            <w:r w:rsidR="009F684B" w:rsidRPr="00A21164">
              <w:rPr>
                <w:noProof w:val="0"/>
              </w:rPr>
              <w:t>pane</w:t>
            </w:r>
            <w:r w:rsidR="00E747CB" w:rsidRPr="00A21164">
              <w:rPr>
                <w:noProof w:val="0"/>
              </w:rPr>
              <w:t xml:space="preserve"> will display them in sequence.</w:t>
            </w:r>
          </w:p>
        </w:tc>
      </w:tr>
      <w:tr w:rsidR="00D86431" w:rsidRPr="00A21164" w14:paraId="11610FE0" w14:textId="77777777" w:rsidTr="00A40FC2">
        <w:tc>
          <w:tcPr>
            <w:tcW w:w="1525" w:type="dxa"/>
          </w:tcPr>
          <w:p w14:paraId="0CA367A9" w14:textId="35ACBBD6" w:rsidR="00D86431" w:rsidRPr="00A21164" w:rsidRDefault="007D40D6" w:rsidP="00E47180">
            <w:pPr>
              <w:pStyle w:val="Content"/>
              <w:rPr>
                <w:noProof w:val="0"/>
              </w:rPr>
            </w:pPr>
            <w:r w:rsidRPr="00A21164">
              <mc:AlternateContent>
                <mc:Choice Requires="wps">
                  <w:drawing>
                    <wp:anchor distT="0" distB="0" distL="114300" distR="114300" simplePos="0" relativeHeight="250595328" behindDoc="0" locked="0" layoutInCell="1" allowOverlap="1" wp14:anchorId="3EAEC18E" wp14:editId="739F936F">
                      <wp:simplePos x="0" y="0"/>
                      <wp:positionH relativeFrom="column">
                        <wp:posOffset>-6350</wp:posOffset>
                      </wp:positionH>
                      <wp:positionV relativeFrom="paragraph">
                        <wp:posOffset>26670</wp:posOffset>
                      </wp:positionV>
                      <wp:extent cx="796290" cy="232410"/>
                      <wp:effectExtent l="19050" t="19050" r="22860" b="15240"/>
                      <wp:wrapNone/>
                      <wp:docPr id="1465573355"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7030A0">
                                  <a:alpha val="50196"/>
                                </a:srgbClr>
                              </a:solid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E573D" id="Rectangle 14" o:spid="_x0000_s1026" style="position:absolute;margin-left:-.5pt;margin-top:2.1pt;width:62.7pt;height:18.3pt;z-index:2505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" fillcolor="#7030a0" strokecolor="#7030a0" strokeweight="3pt">
                      <v:fill opacity="32896f"/>
                    </v:rect>
                  </w:pict>
                </mc:Fallback>
              </mc:AlternateContent>
            </w:r>
          </w:p>
        </w:tc>
        <w:tc>
          <w:tcPr>
            <w:tcW w:w="2700" w:type="dxa"/>
          </w:tcPr>
          <w:p w14:paraId="73CC78D6" w14:textId="75289ADF" w:rsidR="00D86431" w:rsidRPr="00A21164" w:rsidRDefault="000F0847" w:rsidP="00E47180">
            <w:pPr>
              <w:pStyle w:val="Content"/>
              <w:rPr>
                <w:noProof w:val="0"/>
              </w:rPr>
            </w:pPr>
            <w:r w:rsidRPr="00A21164">
              <w:rPr>
                <w:noProof w:val="0"/>
              </w:rPr>
              <w:t xml:space="preserve">Upper Auxiliar </w:t>
            </w:r>
            <w:r w:rsidR="009F684B" w:rsidRPr="00A21164">
              <w:rPr>
                <w:noProof w:val="0"/>
              </w:rPr>
              <w:t>Pane</w:t>
            </w:r>
          </w:p>
        </w:tc>
        <w:tc>
          <w:tcPr>
            <w:tcW w:w="5701" w:type="dxa"/>
          </w:tcPr>
          <w:p w14:paraId="06449DA9" w14:textId="6F5AAF47" w:rsidR="00D86431" w:rsidRPr="00A21164" w:rsidRDefault="00DA5B4E" w:rsidP="00E47180">
            <w:pPr>
              <w:pStyle w:val="Content"/>
              <w:rPr>
                <w:noProof w:val="0"/>
              </w:rPr>
            </w:pPr>
            <w:r w:rsidRPr="00A21164">
              <w:rPr>
                <w:noProof w:val="0"/>
              </w:rPr>
              <w:t xml:space="preserve">This smaller </w:t>
            </w:r>
            <w:r w:rsidR="009F684B" w:rsidRPr="00A21164">
              <w:rPr>
                <w:noProof w:val="0"/>
              </w:rPr>
              <w:t>pane</w:t>
            </w:r>
            <w:r w:rsidRPr="00A21164">
              <w:rPr>
                <w:noProof w:val="0"/>
              </w:rPr>
              <w:t xml:space="preserve"> has</w:t>
            </w:r>
            <w:r w:rsidR="007824A3" w:rsidRPr="00A21164">
              <w:rPr>
                <w:noProof w:val="0"/>
              </w:rPr>
              <w:t xml:space="preserve"> </w:t>
            </w:r>
            <w:r w:rsidR="006C4098" w:rsidRPr="00A21164">
              <w:rPr>
                <w:noProof w:val="0"/>
              </w:rPr>
              <w:t xml:space="preserve">only a </w:t>
            </w:r>
            <w:r w:rsidR="00C00582" w:rsidRPr="00A21164">
              <w:rPr>
                <w:noProof w:val="0"/>
              </w:rPr>
              <w:t>small</w:t>
            </w:r>
            <w:r w:rsidR="006C4098" w:rsidRPr="00A21164">
              <w:rPr>
                <w:noProof w:val="0"/>
              </w:rPr>
              <w:t xml:space="preserve"> </w:t>
            </w:r>
            <w:r w:rsidR="007824A3" w:rsidRPr="00A21164">
              <w:rPr>
                <w:noProof w:val="0"/>
              </w:rPr>
              <w:t>set of options which are uniqu</w:t>
            </w:r>
            <w:r w:rsidR="003C258C" w:rsidRPr="00A21164">
              <w:rPr>
                <w:noProof w:val="0"/>
              </w:rPr>
              <w:t>e</w:t>
            </w:r>
            <w:r w:rsidRPr="00A21164">
              <w:rPr>
                <w:noProof w:val="0"/>
              </w:rPr>
              <w:t xml:space="preserve"> </w:t>
            </w:r>
          </w:p>
        </w:tc>
      </w:tr>
      <w:tr w:rsidR="00D86431" w:rsidRPr="00A21164" w14:paraId="3154FCC2" w14:textId="77777777" w:rsidTr="00A40FC2">
        <w:tc>
          <w:tcPr>
            <w:tcW w:w="1525" w:type="dxa"/>
          </w:tcPr>
          <w:p w14:paraId="53AAAFAF" w14:textId="7A12A059" w:rsidR="00D86431" w:rsidRPr="00A21164" w:rsidRDefault="007D40D6" w:rsidP="00E47180">
            <w:pPr>
              <w:pStyle w:val="Content"/>
              <w:rPr>
                <w:noProof w:val="0"/>
              </w:rPr>
            </w:pPr>
            <w:r w:rsidRPr="00A21164">
              <mc:AlternateContent>
                <mc:Choice Requires="wps">
                  <w:drawing>
                    <wp:anchor distT="0" distB="0" distL="114300" distR="114300" simplePos="0" relativeHeight="250613760" behindDoc="0" locked="0" layoutInCell="1" allowOverlap="1" wp14:anchorId="379E76C3" wp14:editId="4BE7F4D9">
                      <wp:simplePos x="0" y="0"/>
                      <wp:positionH relativeFrom="column">
                        <wp:posOffset>-6350</wp:posOffset>
                      </wp:positionH>
                      <wp:positionV relativeFrom="paragraph">
                        <wp:posOffset>24130</wp:posOffset>
                      </wp:positionV>
                      <wp:extent cx="796290" cy="232410"/>
                      <wp:effectExtent l="19050" t="19050" r="22860" b="15240"/>
                      <wp:wrapNone/>
                      <wp:docPr id="1224765226"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FFFF00">
                                  <a:alpha val="50196"/>
                                </a:srgbClr>
                              </a:solid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AADE9" id="Rectangle 14" o:spid="_x0000_s1026" style="position:absolute;margin-left:-.5pt;margin-top:1.9pt;width:62.7pt;height:18.3pt;z-index:25061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" fillcolor="yellow" strokecolor="yellow" strokeweight="3pt">
                      <v:fill opacity="32896f"/>
                    </v:rect>
                  </w:pict>
                </mc:Fallback>
              </mc:AlternateContent>
            </w:r>
          </w:p>
        </w:tc>
        <w:tc>
          <w:tcPr>
            <w:tcW w:w="2700" w:type="dxa"/>
          </w:tcPr>
          <w:p w14:paraId="5622A5F6" w14:textId="3ACE201E" w:rsidR="00D86431" w:rsidRPr="00A21164" w:rsidRDefault="00D25C78" w:rsidP="00E47180">
            <w:pPr>
              <w:pStyle w:val="Content"/>
              <w:rPr>
                <w:noProof w:val="0"/>
              </w:rPr>
            </w:pPr>
            <w:r w:rsidRPr="00A21164">
              <w:rPr>
                <w:noProof w:val="0"/>
              </w:rPr>
              <w:t xml:space="preserve">Left Flex </w:t>
            </w:r>
            <w:r w:rsidR="009F684B" w:rsidRPr="00A21164">
              <w:rPr>
                <w:noProof w:val="0"/>
              </w:rPr>
              <w:t>Pane</w:t>
            </w:r>
            <w:r w:rsidRPr="00A21164">
              <w:rPr>
                <w:noProof w:val="0"/>
              </w:rPr>
              <w:t>s</w:t>
            </w:r>
          </w:p>
        </w:tc>
        <w:tc>
          <w:tcPr>
            <w:tcW w:w="5701" w:type="dxa"/>
          </w:tcPr>
          <w:p w14:paraId="0A45C2F6" w14:textId="540069AD" w:rsidR="00D86431" w:rsidRPr="00A21164" w:rsidRDefault="009A324F" w:rsidP="00E47180">
            <w:pPr>
              <w:pStyle w:val="Content"/>
              <w:rPr>
                <w:noProof w:val="0"/>
              </w:rPr>
            </w:pPr>
            <w:r w:rsidRPr="00A21164">
              <w:rPr>
                <w:noProof w:val="0"/>
              </w:rPr>
              <w:t>D</w:t>
            </w:r>
            <w:r w:rsidR="00332F14" w:rsidRPr="00A21164">
              <w:rPr>
                <w:noProof w:val="0"/>
              </w:rPr>
              <w:t xml:space="preserve">edicated for “DE” and “DX” information. The lower </w:t>
            </w:r>
            <w:r w:rsidR="009F684B" w:rsidRPr="00A21164">
              <w:rPr>
                <w:noProof w:val="0"/>
              </w:rPr>
              <w:t>pane</w:t>
            </w:r>
            <w:r w:rsidR="00332F14" w:rsidRPr="00A21164">
              <w:rPr>
                <w:noProof w:val="0"/>
              </w:rPr>
              <w:t xml:space="preserve"> is also used for satellite </w:t>
            </w:r>
            <w:r w:rsidRPr="00A21164">
              <w:rPr>
                <w:noProof w:val="0"/>
              </w:rPr>
              <w:t xml:space="preserve">functions. They also can be combined for a larger </w:t>
            </w:r>
            <w:r w:rsidR="000D0340">
              <w:rPr>
                <w:noProof w:val="0"/>
              </w:rPr>
              <w:t>display of</w:t>
            </w:r>
            <w:r w:rsidR="009D55D8">
              <w:rPr>
                <w:noProof w:val="0"/>
              </w:rPr>
              <w:t xml:space="preserve"> selectable information.</w:t>
            </w:r>
          </w:p>
        </w:tc>
      </w:tr>
      <w:tr w:rsidR="00D86431" w:rsidRPr="00A21164" w14:paraId="4700E7AC" w14:textId="77777777" w:rsidTr="00A40FC2">
        <w:tc>
          <w:tcPr>
            <w:tcW w:w="1525" w:type="dxa"/>
          </w:tcPr>
          <w:p w14:paraId="24716A75" w14:textId="6D48FBB2" w:rsidR="00D86431" w:rsidRPr="00A21164" w:rsidRDefault="007D40D6" w:rsidP="00E47180">
            <w:pPr>
              <w:pStyle w:val="Content"/>
              <w:rPr>
                <w:noProof w:val="0"/>
              </w:rPr>
            </w:pPr>
            <w:r w:rsidRPr="00A21164">
              <mc:AlternateContent>
                <mc:Choice Requires="wps">
                  <w:drawing>
                    <wp:anchor distT="0" distB="0" distL="114300" distR="114300" simplePos="0" relativeHeight="250632192" behindDoc="0" locked="0" layoutInCell="1" allowOverlap="1" wp14:anchorId="23ECC52A" wp14:editId="1CA8F57C">
                      <wp:simplePos x="0" y="0"/>
                      <wp:positionH relativeFrom="column">
                        <wp:posOffset>-6350</wp:posOffset>
                      </wp:positionH>
                      <wp:positionV relativeFrom="paragraph">
                        <wp:posOffset>21590</wp:posOffset>
                      </wp:positionV>
                      <wp:extent cx="796290" cy="232410"/>
                      <wp:effectExtent l="19050" t="19050" r="22860" b="15240"/>
                      <wp:wrapNone/>
                      <wp:docPr id="393479782"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EE0000">
                                  <a:alpha val="50196"/>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80BC7" id="Rectangle 14" o:spid="_x0000_s1026" style="position:absolute;margin-left:-.5pt;margin-top:1.7pt;width:62.7pt;height:18.3pt;z-index:25063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" fillcolor="#e00" strokecolor="#e00" strokeweight="3pt">
                      <v:fill opacity="32896f"/>
                    </v:rect>
                  </w:pict>
                </mc:Fallback>
              </mc:AlternateContent>
            </w:r>
          </w:p>
        </w:tc>
        <w:tc>
          <w:tcPr>
            <w:tcW w:w="2700" w:type="dxa"/>
          </w:tcPr>
          <w:p w14:paraId="2E0DC506" w14:textId="5566F916" w:rsidR="00D86431" w:rsidRPr="00A21164" w:rsidRDefault="00D25C78" w:rsidP="00E47180">
            <w:pPr>
              <w:pStyle w:val="Content"/>
              <w:rPr>
                <w:noProof w:val="0"/>
              </w:rPr>
            </w:pPr>
            <w:r w:rsidRPr="00A21164">
              <w:rPr>
                <w:noProof w:val="0"/>
              </w:rPr>
              <w:t>Main Map Area</w:t>
            </w:r>
          </w:p>
        </w:tc>
        <w:tc>
          <w:tcPr>
            <w:tcW w:w="5701" w:type="dxa"/>
          </w:tcPr>
          <w:p w14:paraId="614C4BB2" w14:textId="53C4889A" w:rsidR="00D86431" w:rsidRPr="00A21164" w:rsidRDefault="00AD5918" w:rsidP="00E47180">
            <w:pPr>
              <w:pStyle w:val="Content"/>
              <w:rPr>
                <w:noProof w:val="0"/>
              </w:rPr>
            </w:pPr>
            <w:r w:rsidRPr="00A21164">
              <w:rPr>
                <w:noProof w:val="0"/>
              </w:rPr>
              <w:t>The</w:t>
            </w:r>
            <w:r w:rsidR="00107FD3" w:rsidRPr="00A21164">
              <w:rPr>
                <w:noProof w:val="0"/>
              </w:rPr>
              <w:t xml:space="preserve"> map area </w:t>
            </w:r>
            <w:r w:rsidR="004834A0" w:rsidRPr="00A21164">
              <w:rPr>
                <w:noProof w:val="0"/>
              </w:rPr>
              <w:t xml:space="preserve">will display world maps in selectable projections and </w:t>
            </w:r>
            <w:r w:rsidR="003E54DD" w:rsidRPr="00A21164">
              <w:rPr>
                <w:noProof w:val="0"/>
              </w:rPr>
              <w:t>diverse overlays.</w:t>
            </w:r>
          </w:p>
        </w:tc>
      </w:tr>
    </w:tbl>
    <w:p w14:paraId="1A811CCE" w14:textId="1D30C01D" w:rsidR="009260FE" w:rsidRPr="00A21164" w:rsidRDefault="00C67C39" w:rsidP="00A433DD">
      <w:pPr>
        <w:pStyle w:val="Heading2"/>
      </w:pPr>
      <w:bookmarkStart w:id="15" w:name="_Toc235985249"/>
      <w:r>
        <w:rPr>
          <w:noProof/>
        </w:rPr>
        <w:lastRenderedPageBreak/>
        <mc:AlternateContent>
          <mc:Choice Requires="wps">
            <w:drawing>
              <wp:anchor distT="0" distB="0" distL="114300" distR="114300" simplePos="0" relativeHeight="253186048" behindDoc="0" locked="0" layoutInCell="1" allowOverlap="1" wp14:anchorId="7246DF57" wp14:editId="6B4A302A">
                <wp:simplePos x="0" y="0"/>
                <wp:positionH relativeFrom="column">
                  <wp:posOffset>4837430</wp:posOffset>
                </wp:positionH>
                <wp:positionV relativeFrom="paragraph">
                  <wp:posOffset>1021715</wp:posOffset>
                </wp:positionV>
                <wp:extent cx="1215390" cy="586740"/>
                <wp:effectExtent l="590550" t="0" r="22860" b="137160"/>
                <wp:wrapTopAndBottom/>
                <wp:docPr id="1915273725" name="Callout: Line 21"/>
                <wp:cNvGraphicFramePr/>
                <a:graphic xmlns:a="http://schemas.openxmlformats.org/drawingml/2006/main">
                  <a:graphicData uri="http://schemas.microsoft.com/office/word/2010/wordprocessingShape">
                    <wps:wsp>
                      <wps:cNvSpPr/>
                      <wps:spPr>
                        <a:xfrm>
                          <a:off x="0" y="0"/>
                          <a:ext cx="1215390" cy="586740"/>
                        </a:xfrm>
                        <a:prstGeom prst="borderCallout1">
                          <a:avLst>
                            <a:gd name="adj1" fmla="val 55209"/>
                            <a:gd name="adj2" fmla="val -3690"/>
                            <a:gd name="adj3" fmla="val 116242"/>
                            <a:gd name="adj4" fmla="val -48155"/>
                          </a:avLst>
                        </a:prstGeom>
                        <a:solidFill>
                          <a:schemeClr val="accent4">
                            <a:lumMod val="60000"/>
                            <a:lumOff val="40000"/>
                            <a:alpha val="50196"/>
                          </a:scheme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23EE88" w14:textId="2E52FE6F" w:rsidR="00C67C39" w:rsidRPr="00A21164" w:rsidRDefault="00C67C39" w:rsidP="00414D51">
                            <w:pPr>
                              <w:jc w:val="center"/>
                            </w:pPr>
                            <w:r>
                              <w:t>Links to A</w:t>
                            </w:r>
                            <w:r w:rsidR="00C302C0">
                              <w:t>DS-B and Windy</w:t>
                            </w:r>
                          </w:p>
                          <w:p w14:paraId="6A82BF1B" w14:textId="77777777" w:rsidR="00C67C39" w:rsidRPr="00A21164" w:rsidRDefault="00C67C39" w:rsidP="00414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46DF5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1" o:spid="_x0000_s1028" type="#_x0000_t47" style="position:absolute;margin-left:380.9pt;margin-top:80.45pt;width:95.7pt;height:46.2pt;z-index:25318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" adj="-10401,25108,-797,11925" fillcolor="#a3d0df [1943]" strokecolor="#0070c0" strokeweight="2pt">
                <v:fill opacity="32896f"/>
                <v:textbox>
                  <w:txbxContent>
                    <w:p w14:paraId="5123EE88" w14:textId="2E52FE6F" w:rsidR="00C67C39" w:rsidRPr="00A21164" w:rsidRDefault="00C67C39" w:rsidP="00414D51">
                      <w:pPr>
                        <w:jc w:val="center"/>
                      </w:pPr>
                      <w:r>
                        <w:t>Links to A</w:t>
                      </w:r>
                      <w:r w:rsidR="00C302C0">
                        <w:t>DS-B and Windy</w:t>
                      </w:r>
                    </w:p>
                    <w:p w14:paraId="6A82BF1B" w14:textId="77777777" w:rsidR="00C67C39" w:rsidRPr="00A21164" w:rsidRDefault="00C67C39" w:rsidP="00414D51">
                      <w:pPr>
                        <w:jc w:val="center"/>
                      </w:pPr>
                    </w:p>
                  </w:txbxContent>
                </v:textbox>
                <o:callout v:ext="edit" minusy="t"/>
                <w10:wrap type="topAndBottom"/>
              </v:shape>
            </w:pict>
          </mc:Fallback>
        </mc:AlternateContent>
      </w:r>
      <w:r>
        <w:rPr>
          <w:noProof/>
        </w:rPr>
        <mc:AlternateContent>
          <mc:Choice Requires="wps">
            <w:drawing>
              <wp:anchor distT="0" distB="0" distL="114300" distR="114300" simplePos="0" relativeHeight="250654720" behindDoc="0" locked="0" layoutInCell="1" allowOverlap="1" wp14:anchorId="097AF090" wp14:editId="74E1E075">
                <wp:simplePos x="0" y="0"/>
                <wp:positionH relativeFrom="column">
                  <wp:posOffset>4831080</wp:posOffset>
                </wp:positionH>
                <wp:positionV relativeFrom="paragraph">
                  <wp:posOffset>348615</wp:posOffset>
                </wp:positionV>
                <wp:extent cx="1215390" cy="586740"/>
                <wp:effectExtent l="400050" t="0" r="22860" b="499110"/>
                <wp:wrapTopAndBottom/>
                <wp:docPr id="404118469" name="Callout: Line 21"/>
                <wp:cNvGraphicFramePr/>
                <a:graphic xmlns:a="http://schemas.openxmlformats.org/drawingml/2006/main">
                  <a:graphicData uri="http://schemas.microsoft.com/office/word/2010/wordprocessingShape">
                    <wps:wsp>
                      <wps:cNvSpPr/>
                      <wps:spPr>
                        <a:xfrm>
                          <a:off x="0" y="0"/>
                          <a:ext cx="1215390" cy="586740"/>
                        </a:xfrm>
                        <a:prstGeom prst="borderCallout1">
                          <a:avLst>
                            <a:gd name="adj1" fmla="val 55209"/>
                            <a:gd name="adj2" fmla="val -3690"/>
                            <a:gd name="adj3" fmla="val 180095"/>
                            <a:gd name="adj4" fmla="val -31959"/>
                          </a:avLst>
                        </a:prstGeom>
                        <a:solidFill>
                          <a:srgbClr val="EE0000">
                            <a:alpha val="50196"/>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6478A6" w14:textId="4D745034" w:rsidR="00414D51" w:rsidRPr="00A21164" w:rsidRDefault="00414D51" w:rsidP="00414D51">
                            <w:pPr>
                              <w:jc w:val="center"/>
                            </w:pPr>
                            <w:r w:rsidRPr="00A21164">
                              <w:t xml:space="preserve">Time sync </w:t>
                            </w:r>
                            <w:r w:rsidR="00F353D2" w:rsidRPr="00A21164">
                              <w:t>warning</w:t>
                            </w:r>
                          </w:p>
                          <w:p w14:paraId="73DC1D5E" w14:textId="77777777" w:rsidR="00F353D2" w:rsidRPr="00A21164" w:rsidRDefault="00F353D2" w:rsidP="00414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7AF090" id="_x0000_s1029" type="#_x0000_t47" style="position:absolute;margin-left:380.4pt;margin-top:27.45pt;width:95.7pt;height:46.2pt;z-index:25065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" adj="-6903,38901,-797,11925" fillcolor="#e00" strokecolor="#0070c0" strokeweight="2pt">
                <v:fill opacity="32896f"/>
                <v:textbox>
                  <w:txbxContent>
                    <w:p w14:paraId="076478A6" w14:textId="4D745034" w:rsidR="00414D51" w:rsidRPr="00A21164" w:rsidRDefault="00414D51" w:rsidP="00414D51">
                      <w:pPr>
                        <w:jc w:val="center"/>
                      </w:pPr>
                      <w:r w:rsidRPr="00A21164">
                        <w:t xml:space="preserve">Time sync </w:t>
                      </w:r>
                      <w:r w:rsidR="00F353D2" w:rsidRPr="00A21164">
                        <w:t>warning</w:t>
                      </w:r>
                    </w:p>
                    <w:p w14:paraId="73DC1D5E" w14:textId="77777777" w:rsidR="00F353D2" w:rsidRPr="00A21164" w:rsidRDefault="00F353D2" w:rsidP="00414D51">
                      <w:pPr>
                        <w:jc w:val="center"/>
                      </w:pPr>
                    </w:p>
                  </w:txbxContent>
                </v:textbox>
                <o:callout v:ext="edit" minusy="t"/>
                <w10:wrap type="topAndBottom"/>
              </v:shape>
            </w:pict>
          </mc:Fallback>
        </mc:AlternateContent>
      </w:r>
      <w:r w:rsidR="00DB5884" w:rsidRPr="00DB5884">
        <w:drawing>
          <wp:anchor distT="0" distB="0" distL="114300" distR="114300" simplePos="0" relativeHeight="250180607" behindDoc="0" locked="0" layoutInCell="1" allowOverlap="1" wp14:anchorId="4514A092" wp14:editId="1FA36D43">
            <wp:simplePos x="0" y="0"/>
            <wp:positionH relativeFrom="margin">
              <wp:align>center</wp:align>
            </wp:positionH>
            <wp:positionV relativeFrom="paragraph">
              <wp:posOffset>526415</wp:posOffset>
            </wp:positionV>
            <wp:extent cx="2844800" cy="1791970"/>
            <wp:effectExtent l="0" t="0" r="0" b="0"/>
            <wp:wrapSquare wrapText="bothSides"/>
            <wp:docPr id="165877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6955"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2844800" cy="1791970"/>
                    </a:xfrm>
                    <a:prstGeom prst="rect">
                      <a:avLst/>
                    </a:prstGeom>
                  </pic:spPr>
                </pic:pic>
              </a:graphicData>
            </a:graphic>
            <wp14:sizeRelH relativeFrom="margin">
              <wp14:pctWidth>0</wp14:pctWidth>
            </wp14:sizeRelH>
            <wp14:sizeRelV relativeFrom="margin">
              <wp14:pctHeight>0</wp14:pctHeight>
            </wp14:sizeRelV>
          </wp:anchor>
        </w:drawing>
      </w:r>
      <w:r w:rsidR="00625915">
        <w:rPr>
          <w:noProof/>
        </w:rPr>
        <mc:AlternateContent>
          <mc:Choice Requires="wps">
            <w:drawing>
              <wp:anchor distT="0" distB="0" distL="114300" distR="114300" simplePos="0" relativeHeight="250651648" behindDoc="0" locked="0" layoutInCell="1" allowOverlap="1" wp14:anchorId="270E6357" wp14:editId="5A9D28E8">
                <wp:simplePos x="0" y="0"/>
                <wp:positionH relativeFrom="column">
                  <wp:posOffset>303530</wp:posOffset>
                </wp:positionH>
                <wp:positionV relativeFrom="paragraph">
                  <wp:posOffset>647065</wp:posOffset>
                </wp:positionV>
                <wp:extent cx="1219200" cy="350520"/>
                <wp:effectExtent l="0" t="0" r="552450" b="11430"/>
                <wp:wrapTopAndBottom/>
                <wp:docPr id="1955519622" name="Callout: Bent Line 20"/>
                <wp:cNvGraphicFramePr/>
                <a:graphic xmlns:a="http://schemas.openxmlformats.org/drawingml/2006/main">
                  <a:graphicData uri="http://schemas.microsoft.com/office/word/2010/wordprocessingShape">
                    <wps:wsp>
                      <wps:cNvSpPr/>
                      <wps:spPr>
                        <a:xfrm>
                          <a:off x="0" y="0"/>
                          <a:ext cx="1219200" cy="350520"/>
                        </a:xfrm>
                        <a:prstGeom prst="borderCallout2">
                          <a:avLst>
                            <a:gd name="adj1" fmla="val 79620"/>
                            <a:gd name="adj2" fmla="val 143542"/>
                            <a:gd name="adj3" fmla="val 57881"/>
                            <a:gd name="adj4" fmla="val 113333"/>
                            <a:gd name="adj5" fmla="val 51630"/>
                            <a:gd name="adj6" fmla="val 102708"/>
                          </a:avLst>
                        </a:prstGeom>
                        <a:solidFill>
                          <a:srgbClr val="92D05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9FE331" w14:textId="57F39F57" w:rsidR="00874164" w:rsidRPr="00A21164" w:rsidRDefault="00B67C8E" w:rsidP="00874164">
                            <w:pPr>
                              <w:jc w:val="center"/>
                            </w:pPr>
                            <w:r w:rsidRPr="00A21164">
                              <w:t>Call/Message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0E6357"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20" o:spid="_x0000_s1030" type="#_x0000_t48" style="position:absolute;margin-left:23.9pt;margin-top:50.95pt;width:96pt;height:27.6pt;z-index:25065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" adj="22185,11152,24480,12502,31005,17198" fillcolor="#92d050" strokecolor="#0070c0" strokeweight="2pt">
                <v:textbox>
                  <w:txbxContent>
                    <w:p w14:paraId="429FE331" w14:textId="57F39F57" w:rsidR="00874164" w:rsidRPr="00A21164" w:rsidRDefault="00B67C8E" w:rsidP="00874164">
                      <w:pPr>
                        <w:jc w:val="center"/>
                      </w:pPr>
                      <w:r w:rsidRPr="00A21164">
                        <w:t>Call/Message</w:t>
                      </w:r>
                    </w:p>
                  </w:txbxContent>
                </v:textbox>
                <w10:wrap type="topAndBottom"/>
              </v:shape>
            </w:pict>
          </mc:Fallback>
        </mc:AlternateContent>
      </w:r>
      <w:r w:rsidR="00625915">
        <w:rPr>
          <w:noProof/>
        </w:rPr>
        <mc:AlternateContent>
          <mc:Choice Requires="wps">
            <w:drawing>
              <wp:anchor distT="0" distB="0" distL="114300" distR="114300" simplePos="0" relativeHeight="250652672" behindDoc="0" locked="0" layoutInCell="1" allowOverlap="1" wp14:anchorId="3E0020D7" wp14:editId="14A44DA7">
                <wp:simplePos x="0" y="0"/>
                <wp:positionH relativeFrom="column">
                  <wp:posOffset>311150</wp:posOffset>
                </wp:positionH>
                <wp:positionV relativeFrom="paragraph">
                  <wp:posOffset>1058545</wp:posOffset>
                </wp:positionV>
                <wp:extent cx="1219200" cy="350520"/>
                <wp:effectExtent l="0" t="0" r="514350" b="11430"/>
                <wp:wrapTopAndBottom/>
                <wp:docPr id="101236685" name="Callout: Bent Line 20"/>
                <wp:cNvGraphicFramePr/>
                <a:graphic xmlns:a="http://schemas.openxmlformats.org/drawingml/2006/main">
                  <a:graphicData uri="http://schemas.microsoft.com/office/word/2010/wordprocessingShape">
                    <wps:wsp>
                      <wps:cNvSpPr/>
                      <wps:spPr>
                        <a:xfrm>
                          <a:off x="0" y="0"/>
                          <a:ext cx="1219200" cy="350520"/>
                        </a:xfrm>
                        <a:prstGeom prst="borderCallout2">
                          <a:avLst>
                            <a:gd name="adj1" fmla="val 60055"/>
                            <a:gd name="adj2" fmla="val 140417"/>
                            <a:gd name="adj3" fmla="val 57881"/>
                            <a:gd name="adj4" fmla="val 113333"/>
                            <a:gd name="adj5" fmla="val 51630"/>
                            <a:gd name="adj6" fmla="val 102708"/>
                          </a:avLst>
                        </a:prstGeom>
                        <a:solidFill>
                          <a:srgbClr val="FFFF0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424AF1" w14:textId="1444E6F8" w:rsidR="001E71BE" w:rsidRPr="00A21164" w:rsidRDefault="001E71BE" w:rsidP="00874164">
                            <w:pPr>
                              <w:jc w:val="center"/>
                            </w:pPr>
                            <w:r w:rsidRPr="00A21164">
                              <w:t>Info banner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0020D7" id="_x0000_s1031" type="#_x0000_t48" style="position:absolute;margin-left:24.5pt;margin-top:83.35pt;width:96pt;height:27.6pt;z-index:25065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" adj="22185,11152,24480,12502,30330,12972" fillcolor="yellow" strokecolor="#0070c0" strokeweight="2pt">
                <v:textbox>
                  <w:txbxContent>
                    <w:p w14:paraId="0B424AF1" w14:textId="1444E6F8" w:rsidR="001E71BE" w:rsidRPr="00A21164" w:rsidRDefault="001E71BE" w:rsidP="00874164">
                      <w:pPr>
                        <w:jc w:val="center"/>
                      </w:pPr>
                      <w:r w:rsidRPr="00A21164">
                        <w:t>Info banner</w:t>
                      </w:r>
                    </w:p>
                  </w:txbxContent>
                </v:textbox>
                <w10:wrap type="topAndBottom"/>
              </v:shape>
            </w:pict>
          </mc:Fallback>
        </mc:AlternateContent>
      </w:r>
      <w:r w:rsidR="00625915">
        <w:rPr>
          <w:noProof/>
        </w:rPr>
        <mc:AlternateContent>
          <mc:Choice Requires="wps">
            <w:drawing>
              <wp:anchor distT="0" distB="0" distL="114300" distR="114300" simplePos="0" relativeHeight="250653696" behindDoc="0" locked="0" layoutInCell="1" allowOverlap="1" wp14:anchorId="61DF4B47" wp14:editId="2E7CEC23">
                <wp:simplePos x="0" y="0"/>
                <wp:positionH relativeFrom="column">
                  <wp:posOffset>341630</wp:posOffset>
                </wp:positionH>
                <wp:positionV relativeFrom="paragraph">
                  <wp:posOffset>1569085</wp:posOffset>
                </wp:positionV>
                <wp:extent cx="1219200" cy="350520"/>
                <wp:effectExtent l="0" t="0" r="514350" b="11430"/>
                <wp:wrapTopAndBottom/>
                <wp:docPr id="334601584" name="Callout: Bent Line 20"/>
                <wp:cNvGraphicFramePr/>
                <a:graphic xmlns:a="http://schemas.openxmlformats.org/drawingml/2006/main">
                  <a:graphicData uri="http://schemas.microsoft.com/office/word/2010/wordprocessingShape">
                    <wps:wsp>
                      <wps:cNvSpPr/>
                      <wps:spPr>
                        <a:xfrm>
                          <a:off x="0" y="0"/>
                          <a:ext cx="1219200" cy="350520"/>
                        </a:xfrm>
                        <a:prstGeom prst="borderCallout2">
                          <a:avLst>
                            <a:gd name="adj1" fmla="val 60055"/>
                            <a:gd name="adj2" fmla="val 140417"/>
                            <a:gd name="adj3" fmla="val 57881"/>
                            <a:gd name="adj4" fmla="val 113333"/>
                            <a:gd name="adj5" fmla="val 51630"/>
                            <a:gd name="adj6" fmla="val 102708"/>
                          </a:avLst>
                        </a:prstGeom>
                        <a:solidFill>
                          <a:srgbClr val="2766F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9D4ABF" w14:textId="570F41E6" w:rsidR="00483529" w:rsidRPr="00A21164" w:rsidRDefault="00483529" w:rsidP="00874164">
                            <w:pPr>
                              <w:jc w:val="center"/>
                              <w:rPr>
                                <w:color w:val="FFFFFF" w:themeColor="background1"/>
                              </w:rPr>
                            </w:pPr>
                            <w:r w:rsidRPr="00A21164">
                              <w:rPr>
                                <w:color w:val="FFFFFF" w:themeColor="background1"/>
                              </w:rPr>
                              <w:t>Time/Date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DF4B47" id="_x0000_s1032" type="#_x0000_t48" style="position:absolute;margin-left:26.9pt;margin-top:123.55pt;width:96pt;height:27.6pt;z-index:25065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" adj="22185,11152,24480,12502,30330,12972" fillcolor="#2766f0" strokecolor="#0070c0" strokeweight="2pt">
                <v:textbox>
                  <w:txbxContent>
                    <w:p w14:paraId="349D4ABF" w14:textId="570F41E6" w:rsidR="00483529" w:rsidRPr="00A21164" w:rsidRDefault="00483529" w:rsidP="00874164">
                      <w:pPr>
                        <w:jc w:val="center"/>
                        <w:rPr>
                          <w:color w:val="FFFFFF" w:themeColor="background1"/>
                        </w:rPr>
                      </w:pPr>
                      <w:r w:rsidRPr="00A21164">
                        <w:rPr>
                          <w:color w:val="FFFFFF" w:themeColor="background1"/>
                        </w:rPr>
                        <w:t>Time/Date</w:t>
                      </w:r>
                    </w:p>
                  </w:txbxContent>
                </v:textbox>
                <w10:wrap type="topAndBottom"/>
              </v:shape>
            </w:pict>
          </mc:Fallback>
        </mc:AlternateContent>
      </w:r>
      <w:r w:rsidR="00625915">
        <w:rPr>
          <w:noProof/>
        </w:rPr>
        <mc:AlternateContent>
          <mc:Choice Requires="wps">
            <w:drawing>
              <wp:anchor distT="0" distB="0" distL="114300" distR="114300" simplePos="0" relativeHeight="250655744" behindDoc="0" locked="0" layoutInCell="1" allowOverlap="1" wp14:anchorId="78391E1F" wp14:editId="6D23E288">
                <wp:simplePos x="0" y="0"/>
                <wp:positionH relativeFrom="column">
                  <wp:posOffset>4810760</wp:posOffset>
                </wp:positionH>
                <wp:positionV relativeFrom="paragraph">
                  <wp:posOffset>1744345</wp:posOffset>
                </wp:positionV>
                <wp:extent cx="1215390" cy="381000"/>
                <wp:effectExtent l="361950" t="0" r="22860" b="38100"/>
                <wp:wrapTopAndBottom/>
                <wp:docPr id="1731654536" name="Callout: Line 21"/>
                <wp:cNvGraphicFramePr/>
                <a:graphic xmlns:a="http://schemas.openxmlformats.org/drawingml/2006/main">
                  <a:graphicData uri="http://schemas.microsoft.com/office/word/2010/wordprocessingShape">
                    <wps:wsp>
                      <wps:cNvSpPr/>
                      <wps:spPr>
                        <a:xfrm>
                          <a:off x="0" y="0"/>
                          <a:ext cx="1215390" cy="381000"/>
                        </a:xfrm>
                        <a:prstGeom prst="borderCallout1">
                          <a:avLst>
                            <a:gd name="adj1" fmla="val 55209"/>
                            <a:gd name="adj2" fmla="val -3690"/>
                            <a:gd name="adj3" fmla="val 104337"/>
                            <a:gd name="adj4" fmla="val -28302"/>
                          </a:avLst>
                        </a:prstGeom>
                        <a:solidFill>
                          <a:srgbClr val="5A52C8">
                            <a:alpha val="50196"/>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C4302" w14:textId="20EBCADF" w:rsidR="00F353D2" w:rsidRPr="00A21164" w:rsidRDefault="00F353D2" w:rsidP="00414D51">
                            <w:pPr>
                              <w:jc w:val="center"/>
                            </w:pPr>
                            <w:r w:rsidRPr="00A21164">
                              <w:t>Lock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391E1F" id="_x0000_s1033" type="#_x0000_t47" style="position:absolute;margin-left:378.8pt;margin-top:137.35pt;width:95.7pt;height:30pt;z-index:25065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" adj="-6113,22537,-797,11925" fillcolor="#5a52c8" strokecolor="#0070c0" strokeweight="2pt">
                <v:fill opacity="32896f"/>
                <v:textbox>
                  <w:txbxContent>
                    <w:p w14:paraId="33DC4302" w14:textId="20EBCADF" w:rsidR="00F353D2" w:rsidRPr="00A21164" w:rsidRDefault="00F353D2" w:rsidP="00414D51">
                      <w:pPr>
                        <w:jc w:val="center"/>
                      </w:pPr>
                      <w:r w:rsidRPr="00A21164">
                        <w:t>Lock menu</w:t>
                      </w:r>
                    </w:p>
                  </w:txbxContent>
                </v:textbox>
                <o:callout v:ext="edit" minusy="t"/>
                <w10:wrap type="topAndBottom"/>
              </v:shape>
            </w:pict>
          </mc:Fallback>
        </mc:AlternateContent>
      </w:r>
      <w:r w:rsidR="00A433DD" w:rsidRPr="00A21164">
        <w:t>Local Info area</w:t>
      </w:r>
      <w:bookmarkEnd w:id="15"/>
    </w:p>
    <w:p w14:paraId="6DD9F480" w14:textId="672F1C2F" w:rsidR="00A433DD" w:rsidRPr="00A21164" w:rsidRDefault="00A433DD" w:rsidP="00E47180">
      <w:pPr>
        <w:pStyle w:val="Content"/>
        <w:rPr>
          <w:noProof w:val="0"/>
        </w:rPr>
      </w:pPr>
    </w:p>
    <w:p w14:paraId="5EF332EB" w14:textId="60B1BB7B" w:rsidR="00EB3EC3" w:rsidRPr="00A21164" w:rsidRDefault="00516A02" w:rsidP="00E47180">
      <w:pPr>
        <w:pStyle w:val="Content"/>
        <w:rPr>
          <w:noProof w:val="0"/>
        </w:rPr>
      </w:pPr>
      <w:r w:rsidRPr="00A21164">
        <w:drawing>
          <wp:anchor distT="0" distB="0" distL="114300" distR="114300" simplePos="0" relativeHeight="252127232" behindDoc="0" locked="0" layoutInCell="1" allowOverlap="1" wp14:anchorId="76D4E0A2" wp14:editId="10C34FB5">
            <wp:simplePos x="0" y="0"/>
            <wp:positionH relativeFrom="margin">
              <wp:align>left</wp:align>
            </wp:positionH>
            <wp:positionV relativeFrom="paragraph">
              <wp:posOffset>728735</wp:posOffset>
            </wp:positionV>
            <wp:extent cx="2303145" cy="436880"/>
            <wp:effectExtent l="0" t="0" r="1905" b="1270"/>
            <wp:wrapSquare wrapText="bothSides"/>
            <wp:docPr id="511808888" name="image8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screen">
                      <a:lum/>
                      <a:alphaModFix/>
                      <a:extLst>
                        <a:ext uri="{28A0092B-C50C-407E-A947-70E740481C1C}">
                          <a14:useLocalDpi xmlns:a14="http://schemas.microsoft.com/office/drawing/2010/main"/>
                        </a:ext>
                      </a:extLst>
                    </a:blip>
                    <a:srcRect/>
                    <a:stretch>
                      <a:fillRect/>
                    </a:stretch>
                  </pic:blipFill>
                  <pic:spPr>
                    <a:xfrm>
                      <a:off x="0" y="0"/>
                      <a:ext cx="2303145" cy="436880"/>
                    </a:xfrm>
                    <a:prstGeom prst="rect">
                      <a:avLst/>
                    </a:prstGeom>
                    <a:noFill/>
                    <a:ln>
                      <a:noFill/>
                      <a:prstDash/>
                    </a:ln>
                  </pic:spPr>
                </pic:pic>
              </a:graphicData>
            </a:graphic>
          </wp:anchor>
        </w:drawing>
      </w:r>
      <w:r w:rsidR="005967E7" w:rsidRPr="00A21164">
        <w:rPr>
          <w:b/>
          <w:bCs/>
          <w:noProof w:val="0"/>
        </w:rPr>
        <w:t xml:space="preserve">Call/Message </w:t>
      </w:r>
      <w:r w:rsidR="005967E7" w:rsidRPr="00A21164">
        <w:rPr>
          <w:b/>
          <w:bCs/>
          <w:noProof w:val="0"/>
        </w:rPr>
        <w:sym w:font="Wingdings" w:char="F0E0"/>
      </w:r>
      <w:r w:rsidR="005967E7" w:rsidRPr="00A21164">
        <w:rPr>
          <w:b/>
          <w:bCs/>
          <w:noProof w:val="0"/>
        </w:rPr>
        <w:t xml:space="preserve"> </w:t>
      </w:r>
      <w:r w:rsidR="0004367A" w:rsidRPr="00A21164">
        <w:rPr>
          <w:noProof w:val="0"/>
        </w:rPr>
        <w:t xml:space="preserve">Click </w:t>
      </w:r>
      <w:r w:rsidR="00494C22" w:rsidRPr="00A21164">
        <w:rPr>
          <w:noProof w:val="0"/>
        </w:rPr>
        <w:t xml:space="preserve">to the left of the call sign toggle </w:t>
      </w:r>
      <w:r w:rsidR="00BA29E7" w:rsidRPr="00A21164">
        <w:rPr>
          <w:noProof w:val="0"/>
        </w:rPr>
        <w:t>the callsign color. Click to the right of callsign, toggle the background color.</w:t>
      </w:r>
      <w:r w:rsidR="00670639" w:rsidRPr="00A21164">
        <w:rPr>
          <w:noProof w:val="0"/>
        </w:rPr>
        <w:t xml:space="preserve"> Click in the center to select </w:t>
      </w:r>
      <w:r w:rsidR="00FD045D" w:rsidRPr="00A21164">
        <w:rPr>
          <w:noProof w:val="0"/>
        </w:rPr>
        <w:t>to display a message instead of the call sign.</w:t>
      </w:r>
      <w:r w:rsidRPr="00A21164">
        <w:rPr>
          <w:noProof w:val="0"/>
        </w:rPr>
        <w:t xml:space="preserve"> </w:t>
      </w:r>
      <w:r w:rsidR="00AC3C61" w:rsidRPr="00A21164">
        <w:rPr>
          <w:rFonts w:ascii="Liberation Serif" w:hAnsi="Liberation Serif"/>
          <w:noProof w:val="0"/>
        </w:rPr>
        <w:t xml:space="preserve">Clicking near the center of the main </w:t>
      </w:r>
      <w:r w:rsidR="00AC3C61" w:rsidRPr="00A21164">
        <w:rPr>
          <w:rFonts w:ascii="Liberation Serif" w:hAnsi="Liberation Serif"/>
          <w:bCs/>
          <w:noProof w:val="0"/>
        </w:rPr>
        <w:t>call sign box</w:t>
      </w:r>
      <w:r w:rsidR="00AC3C61" w:rsidRPr="00A21164">
        <w:rPr>
          <w:rFonts w:ascii="Liberation Serif" w:hAnsi="Liberation Serif"/>
          <w:b/>
          <w:noProof w:val="0"/>
        </w:rPr>
        <w:t xml:space="preserve"> </w:t>
      </w:r>
      <w:r w:rsidR="00AC3C61" w:rsidRPr="00A21164">
        <w:rPr>
          <w:rFonts w:ascii="Liberation Serif" w:hAnsi="Liberation Serif"/>
          <w:noProof w:val="0"/>
        </w:rPr>
        <w:t xml:space="preserve">brings up the </w:t>
      </w:r>
      <w:bookmarkStart w:id="16" w:name="calltitlemenu"/>
      <w:r w:rsidR="00AC3C61" w:rsidRPr="00A21164">
        <w:rPr>
          <w:rFonts w:ascii="Liberation Serif" w:hAnsi="Liberation Serif"/>
          <w:noProof w:val="0"/>
        </w:rPr>
        <w:t>menu</w:t>
      </w:r>
      <w:bookmarkEnd w:id="16"/>
      <w:r w:rsidR="00AC3C61" w:rsidRPr="00A21164">
        <w:rPr>
          <w:rFonts w:ascii="Liberation Serif" w:hAnsi="Liberation Serif"/>
          <w:noProof w:val="0"/>
        </w:rPr>
        <w:t xml:space="preserve"> shown </w:t>
      </w:r>
      <w:r w:rsidR="00ED6A41" w:rsidRPr="00A21164">
        <w:rPr>
          <w:rFonts w:ascii="Liberation Serif" w:hAnsi="Liberation Serif"/>
          <w:noProof w:val="0"/>
        </w:rPr>
        <w:t xml:space="preserve">on the </w:t>
      </w:r>
      <w:r w:rsidR="00ED6A41" w:rsidRPr="00A21164">
        <w:rPr>
          <w:rFonts w:ascii="Liberation Serif" w:hAnsi="Liberation Serif" w:hint="eastAsia"/>
          <w:noProof w:val="0"/>
        </w:rPr>
        <w:t>left</w:t>
      </w:r>
      <w:r w:rsidR="00AC3C61" w:rsidRPr="00A21164">
        <w:rPr>
          <w:rFonts w:ascii="Liberation Serif" w:hAnsi="Liberation Serif"/>
          <w:noProof w:val="0"/>
        </w:rPr>
        <w:t xml:space="preserve">. Normally the box shows the DE call </w:t>
      </w:r>
      <w:r w:rsidR="00ED6A41" w:rsidRPr="00A21164">
        <w:rPr>
          <w:rFonts w:ascii="Liberation Serif" w:hAnsi="Liberation Serif"/>
          <w:noProof w:val="0"/>
        </w:rPr>
        <w:t>sign</w:t>
      </w:r>
      <w:r w:rsidR="00ED6A41" w:rsidRPr="00A21164">
        <w:rPr>
          <w:rFonts w:ascii="Liberation Serif" w:hAnsi="Liberation Serif" w:hint="eastAsia"/>
          <w:noProof w:val="0"/>
        </w:rPr>
        <w:t>,</w:t>
      </w:r>
      <w:r w:rsidR="00AC3C61" w:rsidRPr="00A21164">
        <w:rPr>
          <w:rFonts w:ascii="Liberation Serif" w:hAnsi="Liberation Serif"/>
          <w:noProof w:val="0"/>
        </w:rPr>
        <w:t xml:space="preserve"> but it can display</w:t>
      </w:r>
      <w:r w:rsidR="00AC3C61" w:rsidRPr="00A21164">
        <w:rPr>
          <w:rFonts w:ascii="Liberation Serif" w:hAnsi="Liberation Serif"/>
          <w:noProof w:val="0"/>
          <w:spacing w:val="-6"/>
        </w:rPr>
        <w:t xml:space="preserve"> </w:t>
      </w:r>
      <w:r w:rsidR="00AC3C61" w:rsidRPr="00A21164">
        <w:rPr>
          <w:rFonts w:ascii="Liberation Serif" w:hAnsi="Liberation Serif"/>
          <w:noProof w:val="0"/>
        </w:rPr>
        <w:t>any</w:t>
      </w:r>
      <w:r w:rsidR="00AC3C61" w:rsidRPr="00A21164">
        <w:rPr>
          <w:rFonts w:ascii="Liberation Serif" w:hAnsi="Liberation Serif"/>
          <w:noProof w:val="0"/>
          <w:spacing w:val="-6"/>
        </w:rPr>
        <w:t xml:space="preserve"> </w:t>
      </w:r>
      <w:r w:rsidR="00AC3C61" w:rsidRPr="00A21164">
        <w:rPr>
          <w:rFonts w:ascii="Liberation Serif" w:hAnsi="Liberation Serif"/>
          <w:noProof w:val="0"/>
        </w:rPr>
        <w:t>arbitrary</w:t>
      </w:r>
      <w:r w:rsidR="00AC3C61" w:rsidRPr="00A21164">
        <w:rPr>
          <w:rFonts w:ascii="Liberation Serif" w:hAnsi="Liberation Serif"/>
          <w:noProof w:val="0"/>
          <w:spacing w:val="-6"/>
        </w:rPr>
        <w:t xml:space="preserve"> </w:t>
      </w:r>
      <w:r w:rsidR="00AC3C61" w:rsidRPr="00A21164">
        <w:rPr>
          <w:rFonts w:ascii="Liberation Serif" w:hAnsi="Liberation Serif"/>
          <w:noProof w:val="0"/>
        </w:rPr>
        <w:t>text</w:t>
      </w:r>
      <w:r w:rsidR="00AC3C61" w:rsidRPr="00A21164">
        <w:rPr>
          <w:rFonts w:ascii="Liberation Serif" w:hAnsi="Liberation Serif"/>
          <w:noProof w:val="0"/>
          <w:spacing w:val="-6"/>
        </w:rPr>
        <w:t xml:space="preserve"> </w:t>
      </w:r>
      <w:r w:rsidR="00AC3C61" w:rsidRPr="00A21164">
        <w:rPr>
          <w:rFonts w:ascii="Liberation Serif" w:hAnsi="Liberation Serif"/>
          <w:noProof w:val="0"/>
        </w:rPr>
        <w:t>by</w:t>
      </w:r>
      <w:r w:rsidR="00AC3C61" w:rsidRPr="00A21164">
        <w:rPr>
          <w:rFonts w:ascii="Liberation Serif" w:hAnsi="Liberation Serif"/>
          <w:noProof w:val="0"/>
          <w:spacing w:val="-6"/>
        </w:rPr>
        <w:t xml:space="preserve"> </w:t>
      </w:r>
      <w:r w:rsidR="00AC3C61" w:rsidRPr="00A21164">
        <w:rPr>
          <w:rFonts w:ascii="Liberation Serif" w:hAnsi="Liberation Serif"/>
          <w:noProof w:val="0"/>
        </w:rPr>
        <w:t>selecting</w:t>
      </w:r>
      <w:r w:rsidR="00AC3C61" w:rsidRPr="00A21164">
        <w:rPr>
          <w:rFonts w:ascii="Liberation Serif" w:hAnsi="Liberation Serif"/>
          <w:noProof w:val="0"/>
          <w:spacing w:val="-8"/>
        </w:rPr>
        <w:t xml:space="preserve"> </w:t>
      </w:r>
      <w:r w:rsidR="00AC3C61" w:rsidRPr="00A21164">
        <w:rPr>
          <w:rFonts w:ascii="Liberation Serif" w:hAnsi="Liberation Serif"/>
          <w:bCs/>
          <w:noProof w:val="0"/>
        </w:rPr>
        <w:t>title</w:t>
      </w:r>
      <w:r w:rsidR="00AC3C61" w:rsidRPr="00A21164">
        <w:rPr>
          <w:rFonts w:ascii="Liberation Serif" w:hAnsi="Liberation Serif"/>
          <w:b/>
          <w:noProof w:val="0"/>
          <w:spacing w:val="-6"/>
        </w:rPr>
        <w:t xml:space="preserve"> </w:t>
      </w:r>
      <w:r w:rsidR="00AC3C61" w:rsidRPr="00A21164">
        <w:rPr>
          <w:rFonts w:ascii="Liberation Serif" w:hAnsi="Liberation Serif"/>
          <w:noProof w:val="0"/>
        </w:rPr>
        <w:t>and</w:t>
      </w:r>
      <w:r w:rsidR="00AC3C61" w:rsidRPr="00A21164">
        <w:rPr>
          <w:rFonts w:ascii="Liberation Serif" w:hAnsi="Liberation Serif"/>
          <w:noProof w:val="0"/>
          <w:spacing w:val="-6"/>
        </w:rPr>
        <w:t xml:space="preserve"> </w:t>
      </w:r>
      <w:r w:rsidR="00AC3C61" w:rsidRPr="00A21164">
        <w:rPr>
          <w:rFonts w:ascii="Liberation Serif" w:hAnsi="Liberation Serif"/>
          <w:noProof w:val="0"/>
        </w:rPr>
        <w:t>entering</w:t>
      </w:r>
      <w:r w:rsidR="00AC3C61" w:rsidRPr="00A21164">
        <w:rPr>
          <w:rFonts w:ascii="Liberation Serif" w:hAnsi="Liberation Serif"/>
          <w:noProof w:val="0"/>
          <w:spacing w:val="-6"/>
        </w:rPr>
        <w:t xml:space="preserve"> </w:t>
      </w:r>
      <w:r w:rsidR="00AC3C61" w:rsidRPr="00A21164">
        <w:rPr>
          <w:rFonts w:ascii="Liberation Serif" w:hAnsi="Liberation Serif"/>
          <w:noProof w:val="0"/>
        </w:rPr>
        <w:t>the</w:t>
      </w:r>
      <w:r w:rsidR="00AC3C61" w:rsidRPr="00A21164">
        <w:rPr>
          <w:rFonts w:ascii="Liberation Serif" w:hAnsi="Liberation Serif"/>
          <w:noProof w:val="0"/>
          <w:spacing w:val="-6"/>
        </w:rPr>
        <w:t xml:space="preserve"> </w:t>
      </w:r>
      <w:r w:rsidR="00AC3C61" w:rsidRPr="00A21164">
        <w:rPr>
          <w:rFonts w:ascii="Liberation Serif" w:hAnsi="Liberation Serif"/>
          <w:noProof w:val="0"/>
        </w:rPr>
        <w:t>desired</w:t>
      </w:r>
      <w:r w:rsidR="00AC3C61" w:rsidRPr="00A21164">
        <w:rPr>
          <w:rFonts w:ascii="Liberation Serif" w:hAnsi="Liberation Serif"/>
          <w:noProof w:val="0"/>
          <w:spacing w:val="-6"/>
        </w:rPr>
        <w:t xml:space="preserve"> </w:t>
      </w:r>
      <w:r w:rsidR="00AC3C61" w:rsidRPr="00A21164">
        <w:rPr>
          <w:rFonts w:ascii="Liberation Serif" w:hAnsi="Liberation Serif"/>
          <w:noProof w:val="0"/>
        </w:rPr>
        <w:t xml:space="preserve">text </w:t>
      </w:r>
      <w:r w:rsidR="00ED6A41" w:rsidRPr="00A21164">
        <w:rPr>
          <w:rFonts w:ascii="Liberation Serif" w:hAnsi="Liberation Serif"/>
          <w:noProof w:val="0"/>
        </w:rPr>
        <w:t>here or</w:t>
      </w:r>
      <w:r w:rsidR="00AC3C61" w:rsidRPr="00A21164">
        <w:rPr>
          <w:rFonts w:ascii="Liberation Serif" w:hAnsi="Liberation Serif"/>
          <w:noProof w:val="0"/>
        </w:rPr>
        <w:t xml:space="preserve"> rotate between both.</w:t>
      </w:r>
    </w:p>
    <w:p w14:paraId="39E408E2" w14:textId="6C71FC15" w:rsidR="001E7E7C" w:rsidRPr="00A21164" w:rsidRDefault="00CC00CD" w:rsidP="00E47180">
      <w:pPr>
        <w:pStyle w:val="Content"/>
        <w:rPr>
          <w:noProof w:val="0"/>
        </w:rPr>
      </w:pPr>
      <w:r w:rsidRPr="00A21164">
        <w:rPr>
          <w:b/>
          <w:bCs/>
          <w:noProof w:val="0"/>
        </w:rPr>
        <w:t xml:space="preserve">Info banner </w:t>
      </w:r>
      <w:r w:rsidRPr="00A21164">
        <w:rPr>
          <w:b/>
          <w:bCs/>
          <w:noProof w:val="0"/>
        </w:rPr>
        <w:sym w:font="Wingdings" w:char="F0E0"/>
      </w:r>
      <w:r w:rsidRPr="00A21164">
        <w:rPr>
          <w:b/>
          <w:bCs/>
          <w:noProof w:val="0"/>
        </w:rPr>
        <w:t xml:space="preserve"> </w:t>
      </w:r>
      <w:r w:rsidRPr="00A21164">
        <w:rPr>
          <w:noProof w:val="0"/>
        </w:rPr>
        <w:t xml:space="preserve">Displays the uptime of HamClock. </w:t>
      </w:r>
      <w:r w:rsidR="00457E4D" w:rsidRPr="00A21164">
        <w:rPr>
          <w:noProof w:val="0"/>
        </w:rPr>
        <w:t>Alternates between the following information:</w:t>
      </w:r>
      <w:r w:rsidR="00AB5E42" w:rsidRPr="00A21164">
        <w:rPr>
          <w:noProof w:val="0"/>
        </w:rPr>
        <w:t xml:space="preserve"> </w:t>
      </w:r>
      <w:r w:rsidR="00E5440B" w:rsidRPr="00A21164">
        <w:rPr>
          <w:noProof w:val="0"/>
        </w:rPr>
        <w:t>Local IP address</w:t>
      </w:r>
      <w:r w:rsidR="00AB5E42" w:rsidRPr="00A21164">
        <w:rPr>
          <w:noProof w:val="0"/>
        </w:rPr>
        <w:t xml:space="preserve"> / </w:t>
      </w:r>
      <w:r w:rsidR="00E5440B" w:rsidRPr="00A21164">
        <w:rPr>
          <w:noProof w:val="0"/>
        </w:rPr>
        <w:t>Public IP address (if enabled)</w:t>
      </w:r>
      <w:r w:rsidR="00AB5E42" w:rsidRPr="00A21164">
        <w:rPr>
          <w:noProof w:val="0"/>
        </w:rPr>
        <w:t xml:space="preserve"> / </w:t>
      </w:r>
      <w:r w:rsidR="007C4E2B" w:rsidRPr="00A21164">
        <w:rPr>
          <w:noProof w:val="0"/>
        </w:rPr>
        <w:t>Backend server URL</w:t>
      </w:r>
      <w:r w:rsidR="00AB5E42" w:rsidRPr="00A21164">
        <w:rPr>
          <w:noProof w:val="0"/>
        </w:rPr>
        <w:t xml:space="preserve"> / </w:t>
      </w:r>
      <w:r w:rsidR="007F7848" w:rsidRPr="00A21164">
        <w:rPr>
          <w:noProof w:val="0"/>
        </w:rPr>
        <w:t>Backend server IP address</w:t>
      </w:r>
      <w:r w:rsidR="00AB5E42" w:rsidRPr="00A21164">
        <w:rPr>
          <w:noProof w:val="0"/>
        </w:rPr>
        <w:t xml:space="preserve"> / </w:t>
      </w:r>
      <w:r w:rsidR="007F7848" w:rsidRPr="00A21164">
        <w:rPr>
          <w:noProof w:val="0"/>
        </w:rPr>
        <w:t>CPU temperature</w:t>
      </w:r>
      <w:r w:rsidR="00AB5E42" w:rsidRPr="00A21164">
        <w:rPr>
          <w:noProof w:val="0"/>
        </w:rPr>
        <w:t xml:space="preserve"> / </w:t>
      </w:r>
      <w:r w:rsidR="001E7E7C" w:rsidRPr="00A21164">
        <w:rPr>
          <w:noProof w:val="0"/>
        </w:rPr>
        <w:t>Disk space us</w:t>
      </w:r>
      <w:r w:rsidR="00AB5E42" w:rsidRPr="00A21164">
        <w:rPr>
          <w:noProof w:val="0"/>
        </w:rPr>
        <w:t>a</w:t>
      </w:r>
      <w:r w:rsidR="001E7E7C" w:rsidRPr="00A21164">
        <w:rPr>
          <w:noProof w:val="0"/>
        </w:rPr>
        <w:t>ge</w:t>
      </w:r>
      <w:r w:rsidR="00AB5E42" w:rsidRPr="00A21164">
        <w:rPr>
          <w:noProof w:val="0"/>
        </w:rPr>
        <w:t xml:space="preserve"> / </w:t>
      </w:r>
      <w:r w:rsidR="007A3121" w:rsidRPr="00A21164">
        <w:rPr>
          <w:noProof w:val="0"/>
        </w:rPr>
        <w:t>Wi-Fi</w:t>
      </w:r>
      <w:r w:rsidR="001E7E7C" w:rsidRPr="00A21164">
        <w:rPr>
          <w:noProof w:val="0"/>
        </w:rPr>
        <w:t xml:space="preserve"> signal strength</w:t>
      </w:r>
      <w:r w:rsidR="0051005A" w:rsidRPr="00A21164">
        <w:rPr>
          <w:noProof w:val="0"/>
        </w:rPr>
        <w:t>.</w:t>
      </w:r>
    </w:p>
    <w:p w14:paraId="4F69228E" w14:textId="0640A894" w:rsidR="003E011B" w:rsidRDefault="001E2F8F" w:rsidP="00E47180">
      <w:pPr>
        <w:pStyle w:val="Content"/>
        <w:rPr>
          <w:noProof w:val="0"/>
        </w:rPr>
      </w:pPr>
      <w:r w:rsidRPr="00A21164">
        <w:rPr>
          <w:noProof w:val="0"/>
        </w:rPr>
        <w:t xml:space="preserve">Displays the version number </w:t>
      </w:r>
      <w:r w:rsidR="00735817" w:rsidRPr="00A21164">
        <w:rPr>
          <w:noProof w:val="0"/>
        </w:rPr>
        <w:t xml:space="preserve">to the right. If version number is red, an update is </w:t>
      </w:r>
      <w:r w:rsidR="007A3121" w:rsidRPr="00A21164">
        <w:rPr>
          <w:noProof w:val="0"/>
        </w:rPr>
        <w:t>available</w:t>
      </w:r>
      <w:r w:rsidR="00735817" w:rsidRPr="00A21164">
        <w:rPr>
          <w:noProof w:val="0"/>
        </w:rPr>
        <w:t xml:space="preserve">. </w:t>
      </w:r>
      <w:r w:rsidR="00493B09" w:rsidRPr="00A21164">
        <w:rPr>
          <w:noProof w:val="0"/>
        </w:rPr>
        <w:t xml:space="preserve">To get the update click on the version number. If </w:t>
      </w:r>
      <w:r w:rsidR="00A3654A" w:rsidRPr="00A21164">
        <w:rPr>
          <w:noProof w:val="0"/>
        </w:rPr>
        <w:t xml:space="preserve">the version number is clicked without a pending </w:t>
      </w:r>
      <w:r w:rsidR="00AF071D" w:rsidRPr="00A21164">
        <w:rPr>
          <w:noProof w:val="0"/>
        </w:rPr>
        <w:t>update,</w:t>
      </w:r>
      <w:r w:rsidR="00A3654A" w:rsidRPr="00A21164">
        <w:rPr>
          <w:noProof w:val="0"/>
        </w:rPr>
        <w:t xml:space="preserve"> it will display </w:t>
      </w:r>
      <w:r w:rsidR="00AF071D" w:rsidRPr="00A21164">
        <w:rPr>
          <w:noProof w:val="0"/>
        </w:rPr>
        <w:t>the last</w:t>
      </w:r>
      <w:r w:rsidR="00A3654A" w:rsidRPr="00A21164">
        <w:rPr>
          <w:noProof w:val="0"/>
        </w:rPr>
        <w:t xml:space="preserve"> release notes.</w:t>
      </w:r>
    </w:p>
    <w:p w14:paraId="341D32F7" w14:textId="211F2F91" w:rsidR="00854673" w:rsidRPr="00854673" w:rsidRDefault="000F603C" w:rsidP="00854673">
      <w:pPr>
        <w:pStyle w:val="Content"/>
      </w:pPr>
      <w:r w:rsidRPr="000F603C">
        <w:drawing>
          <wp:anchor distT="0" distB="0" distL="114300" distR="114300" simplePos="0" relativeHeight="253045760" behindDoc="0" locked="0" layoutInCell="1" allowOverlap="1" wp14:anchorId="0F1D5E28" wp14:editId="0F642A9C">
            <wp:simplePos x="0" y="0"/>
            <wp:positionH relativeFrom="margin">
              <wp:align>right</wp:align>
            </wp:positionH>
            <wp:positionV relativeFrom="paragraph">
              <wp:posOffset>3371</wp:posOffset>
            </wp:positionV>
            <wp:extent cx="923925" cy="571500"/>
            <wp:effectExtent l="0" t="0" r="9525" b="0"/>
            <wp:wrapSquare wrapText="bothSides"/>
            <wp:docPr id="18216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8943" name=""/>
                    <pic:cNvPicPr/>
                  </pic:nvPicPr>
                  <pic:blipFill>
                    <a:blip r:embed="rId34">
                      <a:extLst>
                        <a:ext uri="{28A0092B-C50C-407E-A947-70E740481C1C}">
                          <a14:useLocalDpi xmlns:a14="http://schemas.microsoft.com/office/drawing/2010/main"/>
                        </a:ext>
                      </a:extLst>
                    </a:blip>
                    <a:stretch>
                      <a:fillRect/>
                    </a:stretch>
                  </pic:blipFill>
                  <pic:spPr>
                    <a:xfrm>
                      <a:off x="0" y="0"/>
                      <a:ext cx="923925" cy="571500"/>
                    </a:xfrm>
                    <a:prstGeom prst="rect">
                      <a:avLst/>
                    </a:prstGeom>
                  </pic:spPr>
                </pic:pic>
              </a:graphicData>
            </a:graphic>
          </wp:anchor>
        </w:drawing>
      </w:r>
      <w:r w:rsidR="00970698" w:rsidRPr="00A206AD">
        <w:rPr>
          <w:b/>
          <w:bCs/>
        </w:rPr>
        <w:drawing>
          <wp:anchor distT="0" distB="0" distL="114300" distR="114300" simplePos="0" relativeHeight="253032448" behindDoc="0" locked="0" layoutInCell="1" allowOverlap="1" wp14:anchorId="2A1940DC" wp14:editId="6952250C">
            <wp:simplePos x="0" y="0"/>
            <wp:positionH relativeFrom="margin">
              <wp:align>center</wp:align>
            </wp:positionH>
            <wp:positionV relativeFrom="paragraph">
              <wp:posOffset>820273</wp:posOffset>
            </wp:positionV>
            <wp:extent cx="3657600" cy="640080"/>
            <wp:effectExtent l="0" t="0" r="0" b="7620"/>
            <wp:wrapTopAndBottom/>
            <wp:docPr id="23487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1194" name=""/>
                    <pic:cNvPicPr/>
                  </pic:nvPicPr>
                  <pic:blipFill>
                    <a:blip r:embed="rId35" cstate="screen">
                      <a:extLst>
                        <a:ext uri="{28A0092B-C50C-407E-A947-70E740481C1C}">
                          <a14:useLocalDpi xmlns:a14="http://schemas.microsoft.com/office/drawing/2010/main"/>
                        </a:ext>
                      </a:extLst>
                    </a:blip>
                    <a:stretch>
                      <a:fillRect/>
                    </a:stretch>
                  </pic:blipFill>
                  <pic:spPr>
                    <a:xfrm>
                      <a:off x="0" y="0"/>
                      <a:ext cx="3657600" cy="640080"/>
                    </a:xfrm>
                    <a:prstGeom prst="rect">
                      <a:avLst/>
                    </a:prstGeom>
                  </pic:spPr>
                </pic:pic>
              </a:graphicData>
            </a:graphic>
            <wp14:sizeRelH relativeFrom="margin">
              <wp14:pctWidth>0</wp14:pctWidth>
            </wp14:sizeRelH>
            <wp14:sizeRelV relativeFrom="margin">
              <wp14:pctHeight>0</wp14:pctHeight>
            </wp14:sizeRelV>
          </wp:anchor>
        </w:drawing>
      </w:r>
      <w:r w:rsidR="00A206AD" w:rsidRPr="00A206AD">
        <w:rPr>
          <w:b/>
          <w:bCs/>
          <w:noProof w:val="0"/>
        </w:rPr>
        <w:t>M</w:t>
      </w:r>
      <w:r w:rsidR="008452B5" w:rsidRPr="00A206AD">
        <w:rPr>
          <w:b/>
          <w:bCs/>
          <w:noProof w:val="0"/>
        </w:rPr>
        <w:t>essage Icon</w:t>
      </w:r>
      <w:r w:rsidR="00677509">
        <w:rPr>
          <w:noProof w:val="0"/>
        </w:rPr>
        <w:t xml:space="preserve"> </w:t>
      </w:r>
      <w:r w:rsidR="00677509">
        <w:rPr>
          <w:noProof w:val="0"/>
        </w:rPr>
        <w:sym w:font="Wingdings" w:char="F0E0"/>
      </w:r>
      <w:r w:rsidR="00677509">
        <w:rPr>
          <w:noProof w:val="0"/>
        </w:rPr>
        <w:t xml:space="preserve"> </w:t>
      </w:r>
      <w:r w:rsidR="00854673" w:rsidRPr="00854673">
        <w:t xml:space="preserve">A red envelope indicates a system </w:t>
      </w:r>
      <w:r w:rsidR="00A46151">
        <w:t xml:space="preserve">admin </w:t>
      </w:r>
      <w:r w:rsidR="00854673" w:rsidRPr="00854673">
        <w:t>message. Click it to display the message in the map area</w:t>
      </w:r>
      <w:r w:rsidR="00E353D8">
        <w:t>.</w:t>
      </w:r>
    </w:p>
    <w:p w14:paraId="0ECEBA83" w14:textId="5E33831F" w:rsidR="008452B5" w:rsidRDefault="00970698" w:rsidP="00E47180">
      <w:pPr>
        <w:pStyle w:val="Content"/>
      </w:pPr>
      <w:r w:rsidRPr="00970698">
        <w:t xml:space="preserve"> </w:t>
      </w:r>
    </w:p>
    <w:p w14:paraId="69890513" w14:textId="49192ABB" w:rsidR="00970698" w:rsidRPr="00A21164" w:rsidRDefault="00970698" w:rsidP="00E47180">
      <w:pPr>
        <w:pStyle w:val="Content"/>
        <w:rPr>
          <w:noProof w:val="0"/>
        </w:rPr>
      </w:pPr>
    </w:p>
    <w:p w14:paraId="4A794B6D" w14:textId="1F6002E0" w:rsidR="00FD045D" w:rsidRPr="00A21164" w:rsidRDefault="001C06BC" w:rsidP="00E47180">
      <w:pPr>
        <w:pStyle w:val="Content"/>
        <w:rPr>
          <w:noProof w:val="0"/>
        </w:rPr>
      </w:pPr>
      <w:r w:rsidRPr="00A21164">
        <w:rPr>
          <w:b/>
          <w:bCs/>
        </w:rPr>
        <w:lastRenderedPageBreak/>
        <w:drawing>
          <wp:anchor distT="0" distB="0" distL="114300" distR="114300" simplePos="0" relativeHeight="250673152" behindDoc="0" locked="0" layoutInCell="1" allowOverlap="1" wp14:anchorId="740A2DBD" wp14:editId="0F1D1242">
            <wp:simplePos x="0" y="0"/>
            <wp:positionH relativeFrom="column">
              <wp:posOffset>4091940</wp:posOffset>
            </wp:positionH>
            <wp:positionV relativeFrom="paragraph">
              <wp:posOffset>4445</wp:posOffset>
            </wp:positionV>
            <wp:extent cx="836295" cy="1554480"/>
            <wp:effectExtent l="0" t="0" r="1905" b="7620"/>
            <wp:wrapSquare wrapText="bothSides"/>
            <wp:docPr id="759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064"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836295" cy="1554480"/>
                    </a:xfrm>
                    <a:prstGeom prst="rect">
                      <a:avLst/>
                    </a:prstGeom>
                  </pic:spPr>
                </pic:pic>
              </a:graphicData>
            </a:graphic>
          </wp:anchor>
        </w:drawing>
      </w:r>
      <w:r w:rsidRPr="00A21164">
        <w:rPr>
          <w:b/>
          <w:bCs/>
        </w:rPr>
        <w:drawing>
          <wp:anchor distT="0" distB="0" distL="114300" distR="114300" simplePos="0" relativeHeight="250692608" behindDoc="0" locked="0" layoutInCell="1" allowOverlap="1" wp14:anchorId="13E456E2" wp14:editId="74F25112">
            <wp:simplePos x="0" y="0"/>
            <wp:positionH relativeFrom="margin">
              <wp:align>right</wp:align>
            </wp:positionH>
            <wp:positionV relativeFrom="paragraph">
              <wp:posOffset>4445</wp:posOffset>
            </wp:positionV>
            <wp:extent cx="1318260" cy="1400175"/>
            <wp:effectExtent l="0" t="0" r="0" b="9525"/>
            <wp:wrapSquare wrapText="bothSides"/>
            <wp:docPr id="89524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3606" name=""/>
                    <pic:cNvPicPr/>
                  </pic:nvPicPr>
                  <pic:blipFill>
                    <a:blip r:embed="rId37">
                      <a:extLst>
                        <a:ext uri="{28A0092B-C50C-407E-A947-70E740481C1C}">
                          <a14:useLocalDpi xmlns:a14="http://schemas.microsoft.com/office/drawing/2010/main"/>
                        </a:ext>
                      </a:extLst>
                    </a:blip>
                    <a:stretch>
                      <a:fillRect/>
                    </a:stretch>
                  </pic:blipFill>
                  <pic:spPr>
                    <a:xfrm>
                      <a:off x="0" y="0"/>
                      <a:ext cx="1318260" cy="1400175"/>
                    </a:xfrm>
                    <a:prstGeom prst="rect">
                      <a:avLst/>
                    </a:prstGeom>
                  </pic:spPr>
                </pic:pic>
              </a:graphicData>
            </a:graphic>
            <wp14:sizeRelH relativeFrom="margin">
              <wp14:pctWidth>0</wp14:pctWidth>
            </wp14:sizeRelH>
            <wp14:sizeRelV relativeFrom="margin">
              <wp14:pctHeight>0</wp14:pctHeight>
            </wp14:sizeRelV>
          </wp:anchor>
        </w:drawing>
      </w:r>
      <w:r w:rsidR="00F14D7B" w:rsidRPr="00A21164">
        <w:rPr>
          <w:b/>
          <w:bCs/>
          <w:noProof w:val="0"/>
        </w:rPr>
        <w:t xml:space="preserve">Time/Date </w:t>
      </w:r>
      <w:r w:rsidR="00F14D7B" w:rsidRPr="00A21164">
        <w:rPr>
          <w:b/>
          <w:bCs/>
          <w:noProof w:val="0"/>
        </w:rPr>
        <w:sym w:font="Wingdings" w:char="F0E0"/>
      </w:r>
      <w:r w:rsidR="00F14D7B" w:rsidRPr="00A21164">
        <w:rPr>
          <w:noProof w:val="0"/>
        </w:rPr>
        <w:t xml:space="preserve"> Displays time and date</w:t>
      </w:r>
      <w:r w:rsidR="003D324A" w:rsidRPr="00A21164">
        <w:rPr>
          <w:noProof w:val="0"/>
        </w:rPr>
        <w:t xml:space="preserve">. If time is not synchronized a large “?” is displayed to the right. </w:t>
      </w:r>
      <w:r w:rsidR="00107F03" w:rsidRPr="00A21164">
        <w:rPr>
          <w:noProof w:val="0"/>
        </w:rPr>
        <w:t xml:space="preserve"> If you click on the time a </w:t>
      </w:r>
      <w:r w:rsidR="00AF071D" w:rsidRPr="00A21164">
        <w:rPr>
          <w:noProof w:val="0"/>
        </w:rPr>
        <w:t>pop-up</w:t>
      </w:r>
      <w:r w:rsidR="00107F03" w:rsidRPr="00A21164">
        <w:rPr>
          <w:noProof w:val="0"/>
        </w:rPr>
        <w:t xml:space="preserve"> menu will allow some tim</w:t>
      </w:r>
      <w:r w:rsidR="00EB032C" w:rsidRPr="00A21164">
        <w:rPr>
          <w:noProof w:val="0"/>
        </w:rPr>
        <w:t xml:space="preserve">e changes. </w:t>
      </w:r>
      <w:r w:rsidR="00DC3074" w:rsidRPr="00A21164">
        <w:rPr>
          <w:noProof w:val="0"/>
        </w:rPr>
        <w:t>When clicking on the date, you can choose different date formats.</w:t>
      </w:r>
    </w:p>
    <w:p w14:paraId="26EA304D" w14:textId="7597AF3C" w:rsidR="000D45D7" w:rsidRPr="00A21164" w:rsidRDefault="003C6AF6" w:rsidP="00E47180">
      <w:pPr>
        <w:pStyle w:val="Content"/>
        <w:rPr>
          <w:noProof w:val="0"/>
        </w:rPr>
      </w:pPr>
      <w:r w:rsidRPr="00A21164">
        <w:rPr>
          <w:noProof w:val="0"/>
        </w:rPr>
        <w:t xml:space="preserve">The </w:t>
      </w:r>
      <w:r w:rsidR="00AF071D" w:rsidRPr="00A21164">
        <w:rPr>
          <w:noProof w:val="0"/>
        </w:rPr>
        <w:t>alarm clock</w:t>
      </w:r>
      <w:r w:rsidRPr="00A21164">
        <w:rPr>
          <w:noProof w:val="0"/>
        </w:rPr>
        <w:t xml:space="preserve"> symbol is filled in if a</w:t>
      </w:r>
      <w:r w:rsidR="00F3553F" w:rsidRPr="00A21164">
        <w:rPr>
          <w:noProof w:val="0"/>
        </w:rPr>
        <w:t>n alarm is set. Clicking on it will open the alarm clock menu.</w:t>
      </w:r>
    </w:p>
    <w:p w14:paraId="5506C45D" w14:textId="7A54ECC6" w:rsidR="000D45D7" w:rsidRDefault="00065185" w:rsidP="00E47180">
      <w:pPr>
        <w:pStyle w:val="Content"/>
        <w:rPr>
          <w:noProof w:val="0"/>
        </w:rPr>
      </w:pPr>
      <w:r w:rsidRPr="00A21164">
        <w:rPr>
          <w:b/>
          <w:bCs/>
          <w:noProof w:val="0"/>
        </w:rPr>
        <w:t xml:space="preserve">Time sync warning </w:t>
      </w:r>
      <w:r w:rsidRPr="00A21164">
        <w:rPr>
          <w:b/>
          <w:bCs/>
          <w:noProof w:val="0"/>
        </w:rPr>
        <w:sym w:font="Wingdings" w:char="F0E0"/>
      </w:r>
      <w:r w:rsidRPr="00A21164">
        <w:rPr>
          <w:b/>
          <w:bCs/>
          <w:noProof w:val="0"/>
        </w:rPr>
        <w:t xml:space="preserve"> </w:t>
      </w:r>
      <w:r w:rsidR="005E0475" w:rsidRPr="00A21164">
        <w:rPr>
          <w:noProof w:val="0"/>
        </w:rPr>
        <w:t xml:space="preserve">The UTC text will change to a red “OFF” if </w:t>
      </w:r>
      <w:r w:rsidR="0028045B" w:rsidRPr="00A21164">
        <w:rPr>
          <w:noProof w:val="0"/>
        </w:rPr>
        <w:t xml:space="preserve">the UTC time was manipulated and </w:t>
      </w:r>
      <w:r w:rsidR="00CF74A5" w:rsidRPr="00A21164">
        <w:rPr>
          <w:noProof w:val="0"/>
        </w:rPr>
        <w:t>i</w:t>
      </w:r>
      <w:r w:rsidR="005E0475" w:rsidRPr="00A21164">
        <w:rPr>
          <w:noProof w:val="0"/>
        </w:rPr>
        <w:t>s deviating from UTC</w:t>
      </w:r>
      <w:r w:rsidR="0028045B" w:rsidRPr="00A21164">
        <w:rPr>
          <w:noProof w:val="0"/>
        </w:rPr>
        <w:t>.</w:t>
      </w:r>
    </w:p>
    <w:p w14:paraId="4A227BAA" w14:textId="20EA47AF" w:rsidR="005F747A" w:rsidRPr="00A21164" w:rsidRDefault="005F747A" w:rsidP="00E47180">
      <w:pPr>
        <w:pStyle w:val="Content"/>
        <w:rPr>
          <w:noProof w:val="0"/>
        </w:rPr>
      </w:pPr>
      <w:r w:rsidRPr="009D1AD9">
        <w:rPr>
          <w:b/>
          <w:bCs/>
          <w:noProof w:val="0"/>
        </w:rPr>
        <w:t>Links to (external) ADS-B and Windy.com</w:t>
      </w:r>
      <w:r w:rsidR="009D1AD9">
        <w:rPr>
          <w:noProof w:val="0"/>
        </w:rPr>
        <w:t xml:space="preserve"> </w:t>
      </w:r>
      <w:r w:rsidR="009D1AD9">
        <w:rPr>
          <w:noProof w:val="0"/>
        </w:rPr>
        <w:sym w:font="Wingdings" w:char="F0E0"/>
      </w:r>
      <w:r w:rsidR="009D1AD9">
        <w:rPr>
          <w:noProof w:val="0"/>
        </w:rPr>
        <w:t xml:space="preserve"> These links will open external websites in a second browser window to display </w:t>
      </w:r>
      <w:r w:rsidR="004B7D87">
        <w:rPr>
          <w:noProof w:val="0"/>
        </w:rPr>
        <w:t>ADS-B data and Windy weather maps.</w:t>
      </w:r>
    </w:p>
    <w:p w14:paraId="71A38B5E" w14:textId="70B0753A" w:rsidR="000A743D" w:rsidRDefault="00F47B75" w:rsidP="000A743D">
      <w:pPr>
        <w:pStyle w:val="Heading3"/>
      </w:pPr>
      <w:bookmarkStart w:id="17" w:name="_Toc235985250"/>
      <w:r w:rsidRPr="006F1B6B">
        <w:rPr>
          <w:noProof/>
        </w:rPr>
        <w:drawing>
          <wp:anchor distT="0" distB="0" distL="114300" distR="114300" simplePos="0" relativeHeight="253174784" behindDoc="0" locked="0" layoutInCell="1" allowOverlap="1" wp14:anchorId="3FC0978E" wp14:editId="7C7A2535">
            <wp:simplePos x="0" y="0"/>
            <wp:positionH relativeFrom="margin">
              <wp:align>right</wp:align>
            </wp:positionH>
            <wp:positionV relativeFrom="paragraph">
              <wp:posOffset>6350</wp:posOffset>
            </wp:positionV>
            <wp:extent cx="673100" cy="431800"/>
            <wp:effectExtent l="0" t="0" r="0" b="6350"/>
            <wp:wrapSquare wrapText="bothSides"/>
            <wp:docPr id="14086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9973" name=""/>
                    <pic:cNvPicPr/>
                  </pic:nvPicPr>
                  <pic:blipFill>
                    <a:blip r:embed="rId38">
                      <a:extLst>
                        <a:ext uri="{28A0092B-C50C-407E-A947-70E740481C1C}">
                          <a14:useLocalDpi xmlns:a14="http://schemas.microsoft.com/office/drawing/2010/main"/>
                        </a:ext>
                      </a:extLst>
                    </a:blip>
                    <a:stretch>
                      <a:fillRect/>
                    </a:stretch>
                  </pic:blipFill>
                  <pic:spPr>
                    <a:xfrm>
                      <a:off x="0" y="0"/>
                      <a:ext cx="673100" cy="431800"/>
                    </a:xfrm>
                    <a:prstGeom prst="rect">
                      <a:avLst/>
                    </a:prstGeom>
                  </pic:spPr>
                </pic:pic>
              </a:graphicData>
            </a:graphic>
            <wp14:sizeRelH relativeFrom="margin">
              <wp14:pctWidth>0</wp14:pctWidth>
            </wp14:sizeRelH>
            <wp14:sizeRelV relativeFrom="margin">
              <wp14:pctHeight>0</wp14:pctHeight>
            </wp14:sizeRelV>
          </wp:anchor>
        </w:drawing>
      </w:r>
      <w:r w:rsidR="003B1DFD" w:rsidRPr="00A21164">
        <w:t>Lock Menu</w:t>
      </w:r>
      <w:bookmarkEnd w:id="17"/>
    </w:p>
    <w:p w14:paraId="085C8758" w14:textId="62E11A07" w:rsidR="006F1B6B" w:rsidRDefault="000A743D" w:rsidP="00E47180">
      <w:pPr>
        <w:pStyle w:val="Content"/>
        <w:rPr>
          <w:noProof w:val="0"/>
        </w:rPr>
      </w:pPr>
      <w:r w:rsidRPr="000A743D">
        <w:rPr>
          <w:noProof w:val="0"/>
        </w:rPr>
        <w:t xml:space="preserve">Provides </w:t>
      </w:r>
      <w:r w:rsidR="003B1DFD" w:rsidRPr="00A21164">
        <w:rPr>
          <w:noProof w:val="0"/>
        </w:rPr>
        <w:t xml:space="preserve">access to </w:t>
      </w:r>
      <w:r w:rsidR="006F1B6B" w:rsidRPr="00A21164">
        <w:rPr>
          <w:noProof w:val="0"/>
        </w:rPr>
        <w:t>the</w:t>
      </w:r>
      <w:r w:rsidR="003B1DFD" w:rsidRPr="00A21164">
        <w:rPr>
          <w:noProof w:val="0"/>
        </w:rPr>
        <w:t xml:space="preserve"> </w:t>
      </w:r>
      <w:r w:rsidR="006F1B6B">
        <w:rPr>
          <w:noProof w:val="0"/>
        </w:rPr>
        <w:t xml:space="preserve">control </w:t>
      </w:r>
      <w:r w:rsidR="00AF071D" w:rsidRPr="00A21164">
        <w:rPr>
          <w:noProof w:val="0"/>
        </w:rPr>
        <w:t>menu</w:t>
      </w:r>
      <w:r w:rsidR="003C6AF6" w:rsidRPr="00A21164">
        <w:rPr>
          <w:noProof w:val="0"/>
        </w:rPr>
        <w:t>.</w:t>
      </w:r>
    </w:p>
    <w:p w14:paraId="370D7913" w14:textId="69BBE2D3" w:rsidR="00CF74A5" w:rsidRPr="00A21164" w:rsidRDefault="008F1E90" w:rsidP="00E47180">
      <w:pPr>
        <w:pStyle w:val="Content"/>
        <w:rPr>
          <w:noProof w:val="0"/>
        </w:rPr>
      </w:pPr>
      <w:r w:rsidRPr="00A21164">
        <w:rPr>
          <w:noProof w:val="0"/>
        </w:rPr>
        <w:t xml:space="preserve">A small </w:t>
      </w:r>
      <w:r w:rsidR="007E4E9E" w:rsidRPr="00A21164">
        <w:rPr>
          <w:noProof w:val="0"/>
        </w:rPr>
        <w:t>“runner”</w:t>
      </w:r>
      <w:r w:rsidR="007D4FE1" w:rsidRPr="00A21164">
        <w:rPr>
          <w:noProof w:val="0"/>
        </w:rPr>
        <w:t xml:space="preserve"> </w:t>
      </w:r>
      <w:r w:rsidR="00152AF4" w:rsidRPr="00A21164">
        <w:rPr>
          <w:noProof w:val="0"/>
        </w:rPr>
        <w:t>in front</w:t>
      </w:r>
      <w:r w:rsidR="007D4FE1" w:rsidRPr="00A21164">
        <w:rPr>
          <w:noProof w:val="0"/>
        </w:rPr>
        <w:t xml:space="preserve"> of the lock</w:t>
      </w:r>
      <w:r w:rsidR="007E4E9E" w:rsidRPr="00A21164">
        <w:rPr>
          <w:noProof w:val="0"/>
        </w:rPr>
        <w:t xml:space="preserve"> indicates that the demo mode is enabled.</w:t>
      </w:r>
      <w:r w:rsidR="006F1B6B" w:rsidRPr="006F1B6B">
        <w:t xml:space="preserve"> </w:t>
      </w:r>
    </w:p>
    <w:p w14:paraId="308576F1" w14:textId="66E82606" w:rsidR="002E69CB" w:rsidRPr="00A21164" w:rsidRDefault="00F47B75" w:rsidP="00E47180">
      <w:pPr>
        <w:pStyle w:val="Content"/>
        <w:rPr>
          <w:noProof w:val="0"/>
        </w:rPr>
      </w:pPr>
      <w:r w:rsidRPr="00A21164">
        <w:drawing>
          <wp:anchor distT="0" distB="0" distL="114300" distR="114300" simplePos="0" relativeHeight="252541952" behindDoc="0" locked="0" layoutInCell="1" allowOverlap="1" wp14:anchorId="11DC3DE4" wp14:editId="77AE803A">
            <wp:simplePos x="0" y="0"/>
            <wp:positionH relativeFrom="margin">
              <wp:align>right</wp:align>
            </wp:positionH>
            <wp:positionV relativeFrom="paragraph">
              <wp:posOffset>23495</wp:posOffset>
            </wp:positionV>
            <wp:extent cx="1828800" cy="1663700"/>
            <wp:effectExtent l="0" t="0" r="0" b="0"/>
            <wp:wrapSquare wrapText="bothSides"/>
            <wp:docPr id="170801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10858" name=""/>
                    <pic:cNvPicPr/>
                  </pic:nvPicPr>
                  <pic:blipFill>
                    <a:blip r:embed="rId39">
                      <a:extLst>
                        <a:ext uri="{28A0092B-C50C-407E-A947-70E740481C1C}">
                          <a14:useLocalDpi xmlns:a14="http://schemas.microsoft.com/office/drawing/2010/main"/>
                        </a:ext>
                      </a:extLst>
                    </a:blip>
                    <a:stretch>
                      <a:fillRect/>
                    </a:stretch>
                  </pic:blipFill>
                  <pic:spPr>
                    <a:xfrm>
                      <a:off x="0" y="0"/>
                      <a:ext cx="1828800" cy="1663700"/>
                    </a:xfrm>
                    <a:prstGeom prst="rect">
                      <a:avLst/>
                    </a:prstGeom>
                  </pic:spPr>
                </pic:pic>
              </a:graphicData>
            </a:graphic>
          </wp:anchor>
        </w:drawing>
      </w:r>
      <w:r w:rsidR="002E69CB" w:rsidRPr="00A21164">
        <w:rPr>
          <w:b/>
          <w:bCs/>
          <w:noProof w:val="0"/>
        </w:rPr>
        <w:t xml:space="preserve">Lock screen </w:t>
      </w:r>
      <w:r w:rsidR="002E69CB" w:rsidRPr="00A21164">
        <w:rPr>
          <w:noProof w:val="0"/>
        </w:rPr>
        <w:t xml:space="preserve"> </w:t>
      </w:r>
      <w:r w:rsidR="002E69CB" w:rsidRPr="00A21164">
        <w:rPr>
          <w:noProof w:val="0"/>
        </w:rPr>
        <w:sym w:font="Wingdings" w:char="F0E0"/>
      </w:r>
      <w:r w:rsidR="002E69CB" w:rsidRPr="00A21164">
        <w:rPr>
          <w:noProof w:val="0"/>
        </w:rPr>
        <w:t xml:space="preserve"> Locks the screen from unintentional changes. Hover over a point of interest still works.</w:t>
      </w:r>
    </w:p>
    <w:p w14:paraId="2277100A" w14:textId="6C147FDC" w:rsidR="002E69CB" w:rsidRPr="00A21164" w:rsidRDefault="002722F1" w:rsidP="00E47180">
      <w:pPr>
        <w:pStyle w:val="Content"/>
        <w:rPr>
          <w:noProof w:val="0"/>
        </w:rPr>
      </w:pPr>
      <w:r w:rsidRPr="00A21164">
        <w:rPr>
          <w:b/>
          <w:bCs/>
          <w:noProof w:val="0"/>
        </w:rPr>
        <w:t>Demo mode</w:t>
      </w:r>
      <w:r w:rsidRPr="00A21164">
        <w:rPr>
          <w:noProof w:val="0"/>
        </w:rPr>
        <w:t xml:space="preserve"> </w:t>
      </w:r>
      <w:r w:rsidRPr="00A21164">
        <w:rPr>
          <w:noProof w:val="0"/>
        </w:rPr>
        <w:sym w:font="Wingdings" w:char="F0E0"/>
      </w:r>
      <w:r w:rsidRPr="00A21164">
        <w:rPr>
          <w:noProof w:val="0"/>
        </w:rPr>
        <w:t xml:space="preserve"> </w:t>
      </w:r>
      <w:r w:rsidR="004C4206" w:rsidRPr="00A21164">
        <w:rPr>
          <w:rFonts w:ascii="Liberation Serif" w:hAnsi="Liberation Serif"/>
          <w:noProof w:val="0"/>
        </w:rPr>
        <w:t>HamClock will autonomously make a random setting change to itself every 30 seconds, including the plot panes, DX location and map view</w:t>
      </w:r>
      <w:r w:rsidR="004C4206" w:rsidRPr="00A21164">
        <w:rPr>
          <w:rFonts w:ascii="Liberation Serif" w:hAnsi="Liberation Serif"/>
          <w:noProof w:val="0"/>
          <w:spacing w:val="-5"/>
        </w:rPr>
        <w:t xml:space="preserve"> </w:t>
      </w:r>
      <w:r w:rsidR="004C4206" w:rsidRPr="00A21164">
        <w:rPr>
          <w:rFonts w:ascii="Liberation Serif" w:hAnsi="Liberation Serif"/>
          <w:noProof w:val="0"/>
        </w:rPr>
        <w:t>options.</w:t>
      </w:r>
      <w:r w:rsidR="004C4206" w:rsidRPr="00A21164">
        <w:rPr>
          <w:rFonts w:ascii="Liberation Serif" w:hAnsi="Liberation Serif"/>
          <w:noProof w:val="0"/>
          <w:spacing w:val="-9"/>
        </w:rPr>
        <w:t xml:space="preserve"> </w:t>
      </w:r>
      <w:r w:rsidR="004C4206" w:rsidRPr="00A21164">
        <w:rPr>
          <w:rFonts w:ascii="Liberation Serif" w:hAnsi="Liberation Serif"/>
          <w:noProof w:val="0"/>
        </w:rPr>
        <w:t>The</w:t>
      </w:r>
      <w:r w:rsidR="004C4206" w:rsidRPr="00A21164">
        <w:rPr>
          <w:rFonts w:ascii="Liberation Serif" w:hAnsi="Liberation Serif"/>
          <w:noProof w:val="0"/>
          <w:spacing w:val="-5"/>
        </w:rPr>
        <w:t xml:space="preserve"> </w:t>
      </w:r>
      <w:r w:rsidR="004C4206" w:rsidRPr="00A21164">
        <w:rPr>
          <w:rFonts w:ascii="Liberation Serif" w:hAnsi="Liberation Serif"/>
          <w:noProof w:val="0"/>
        </w:rPr>
        <w:t>running</w:t>
      </w:r>
      <w:r w:rsidR="004C4206" w:rsidRPr="00A21164">
        <w:rPr>
          <w:rFonts w:ascii="Liberation Serif" w:hAnsi="Liberation Serif"/>
          <w:noProof w:val="0"/>
          <w:spacing w:val="-5"/>
        </w:rPr>
        <w:t xml:space="preserve"> </w:t>
      </w:r>
      <w:r w:rsidR="004C4206" w:rsidRPr="00A21164">
        <w:rPr>
          <w:rFonts w:ascii="Liberation Serif" w:hAnsi="Liberation Serif"/>
          <w:noProof w:val="0"/>
        </w:rPr>
        <w:t>man</w:t>
      </w:r>
      <w:r w:rsidR="004C4206" w:rsidRPr="00A21164">
        <w:rPr>
          <w:rFonts w:ascii="Liberation Serif" w:hAnsi="Liberation Serif"/>
          <w:noProof w:val="0"/>
          <w:spacing w:val="-5"/>
        </w:rPr>
        <w:t xml:space="preserve"> </w:t>
      </w:r>
      <w:r w:rsidR="004C4206" w:rsidRPr="00A21164">
        <w:rPr>
          <w:rFonts w:ascii="Liberation Serif" w:hAnsi="Liberation Serif"/>
          <w:noProof w:val="0"/>
        </w:rPr>
        <w:t>icon</w:t>
      </w:r>
      <w:r w:rsidR="004C4206" w:rsidRPr="00A21164">
        <w:rPr>
          <w:rFonts w:ascii="Liberation Serif" w:hAnsi="Liberation Serif"/>
          <w:noProof w:val="0"/>
          <w:spacing w:val="-5"/>
        </w:rPr>
        <w:t xml:space="preserve"> </w:t>
      </w:r>
      <w:r w:rsidR="004C4206" w:rsidRPr="00A21164">
        <w:rPr>
          <w:rFonts w:ascii="Liberation Serif" w:hAnsi="Liberation Serif"/>
          <w:noProof w:val="0"/>
        </w:rPr>
        <w:t>indicates</w:t>
      </w:r>
      <w:r w:rsidR="004C4206" w:rsidRPr="00A21164">
        <w:rPr>
          <w:rFonts w:ascii="Liberation Serif" w:hAnsi="Liberation Serif"/>
          <w:noProof w:val="0"/>
          <w:spacing w:val="-5"/>
        </w:rPr>
        <w:t xml:space="preserve"> </w:t>
      </w:r>
      <w:r w:rsidR="004C4206" w:rsidRPr="00A21164">
        <w:rPr>
          <w:rFonts w:ascii="Liberation Serif" w:hAnsi="Liberation Serif"/>
          <w:noProof w:val="0"/>
        </w:rPr>
        <w:t>demo</w:t>
      </w:r>
      <w:r w:rsidR="004C4206" w:rsidRPr="00A21164">
        <w:rPr>
          <w:rFonts w:ascii="Liberation Serif" w:hAnsi="Liberation Serif"/>
          <w:noProof w:val="0"/>
          <w:spacing w:val="-5"/>
        </w:rPr>
        <w:t xml:space="preserve"> </w:t>
      </w:r>
      <w:r w:rsidR="004C4206" w:rsidRPr="00A21164">
        <w:rPr>
          <w:rFonts w:ascii="Liberation Serif" w:hAnsi="Liberation Serif"/>
          <w:noProof w:val="0"/>
        </w:rPr>
        <w:t>mode</w:t>
      </w:r>
      <w:r w:rsidR="004C4206" w:rsidRPr="00A21164">
        <w:rPr>
          <w:rFonts w:ascii="Liberation Serif" w:hAnsi="Liberation Serif"/>
          <w:noProof w:val="0"/>
          <w:spacing w:val="-5"/>
        </w:rPr>
        <w:t xml:space="preserve"> </w:t>
      </w:r>
      <w:r w:rsidR="004C4206" w:rsidRPr="00A21164">
        <w:rPr>
          <w:rFonts w:ascii="Liberation Serif" w:hAnsi="Liberation Serif"/>
          <w:noProof w:val="0"/>
        </w:rPr>
        <w:t>is</w:t>
      </w:r>
      <w:r w:rsidR="004C4206" w:rsidRPr="00A21164">
        <w:rPr>
          <w:rFonts w:ascii="Liberation Serif" w:hAnsi="Liberation Serif"/>
          <w:noProof w:val="0"/>
          <w:spacing w:val="-5"/>
        </w:rPr>
        <w:t xml:space="preserve"> </w:t>
      </w:r>
      <w:r w:rsidR="004C4206" w:rsidRPr="00A21164">
        <w:rPr>
          <w:rFonts w:ascii="Liberation Serif" w:hAnsi="Liberation Serif"/>
          <w:noProof w:val="0"/>
        </w:rPr>
        <w:t>active.</w:t>
      </w:r>
      <w:r w:rsidR="004C4206" w:rsidRPr="00A21164">
        <w:rPr>
          <w:rFonts w:ascii="Liberation Serif" w:hAnsi="Liberation Serif"/>
          <w:noProof w:val="0"/>
          <w:spacing w:val="-5"/>
        </w:rPr>
        <w:t xml:space="preserve"> </w:t>
      </w:r>
      <w:r w:rsidR="004C4206" w:rsidRPr="00A21164">
        <w:rPr>
          <w:rFonts w:ascii="Liberation Serif" w:hAnsi="Liberation Serif"/>
          <w:noProof w:val="0"/>
        </w:rPr>
        <w:t>Meanwhile</w:t>
      </w:r>
      <w:r w:rsidR="004C4206" w:rsidRPr="00A21164">
        <w:rPr>
          <w:rFonts w:ascii="Liberation Serif" w:hAnsi="Liberation Serif"/>
          <w:noProof w:val="0"/>
          <w:spacing w:val="-5"/>
        </w:rPr>
        <w:t xml:space="preserve"> </w:t>
      </w:r>
      <w:r w:rsidR="004C4206" w:rsidRPr="00A21164">
        <w:rPr>
          <w:rFonts w:ascii="Liberation Serif" w:hAnsi="Liberation Serif"/>
          <w:noProof w:val="0"/>
        </w:rPr>
        <w:t>HamClock</w:t>
      </w:r>
      <w:r w:rsidR="004C4206" w:rsidRPr="00A21164">
        <w:rPr>
          <w:rFonts w:ascii="Liberation Serif" w:hAnsi="Liberation Serif"/>
          <w:noProof w:val="0"/>
          <w:spacing w:val="-5"/>
        </w:rPr>
        <w:t xml:space="preserve"> </w:t>
      </w:r>
      <w:r w:rsidR="004C4206" w:rsidRPr="00A21164">
        <w:rPr>
          <w:rFonts w:ascii="Liberation Serif" w:hAnsi="Liberation Serif"/>
          <w:noProof w:val="0"/>
        </w:rPr>
        <w:t>may</w:t>
      </w:r>
      <w:r w:rsidR="004C4206" w:rsidRPr="00A21164">
        <w:rPr>
          <w:rFonts w:ascii="Liberation Serif" w:hAnsi="Liberation Serif"/>
          <w:noProof w:val="0"/>
          <w:spacing w:val="-5"/>
        </w:rPr>
        <w:t xml:space="preserve"> </w:t>
      </w:r>
      <w:r w:rsidR="004C4206" w:rsidRPr="00A21164">
        <w:rPr>
          <w:rFonts w:ascii="Liberation Serif" w:hAnsi="Liberation Serif"/>
          <w:noProof w:val="0"/>
        </w:rPr>
        <w:t>still</w:t>
      </w:r>
      <w:r w:rsidR="004C4206" w:rsidRPr="00A21164">
        <w:rPr>
          <w:rFonts w:ascii="Liberation Serif" w:hAnsi="Liberation Serif"/>
          <w:noProof w:val="0"/>
          <w:spacing w:val="-5"/>
        </w:rPr>
        <w:t xml:space="preserve"> </w:t>
      </w:r>
      <w:r w:rsidR="004C4206" w:rsidRPr="00A21164">
        <w:rPr>
          <w:rFonts w:ascii="Liberation Serif" w:hAnsi="Liberation Serif"/>
          <w:noProof w:val="0"/>
        </w:rPr>
        <w:t>be used normally. Note that whether Demo mode is active is</w:t>
      </w:r>
      <w:r w:rsidR="004C4206" w:rsidRPr="00A21164">
        <w:rPr>
          <w:rFonts w:ascii="Liberation Serif" w:hAnsi="Liberation Serif"/>
          <w:noProof w:val="0"/>
          <w:spacing w:val="-4"/>
        </w:rPr>
        <w:t xml:space="preserve"> </w:t>
      </w:r>
      <w:r w:rsidR="004C4206" w:rsidRPr="00A21164">
        <w:rPr>
          <w:rFonts w:ascii="Liberation Serif" w:hAnsi="Liberation Serif"/>
          <w:i/>
          <w:noProof w:val="0"/>
        </w:rPr>
        <w:t>not persistent</w:t>
      </w:r>
      <w:r w:rsidR="004C4206" w:rsidRPr="00A21164">
        <w:rPr>
          <w:rFonts w:ascii="Liberation Serif" w:hAnsi="Liberation Serif"/>
          <w:noProof w:val="0"/>
        </w:rPr>
        <w:t>, so it must be selected again if desired each time HamClock starts.</w:t>
      </w:r>
    </w:p>
    <w:p w14:paraId="57291249" w14:textId="05EA0101" w:rsidR="00C830E3" w:rsidRPr="00A21164" w:rsidRDefault="00C830E3" w:rsidP="00E47180">
      <w:pPr>
        <w:pStyle w:val="Content"/>
        <w:rPr>
          <w:noProof w:val="0"/>
        </w:rPr>
      </w:pPr>
      <w:r w:rsidRPr="00A21164">
        <w:rPr>
          <w:b/>
          <w:bCs/>
          <w:noProof w:val="0"/>
        </w:rPr>
        <w:t>Configurations</w:t>
      </w:r>
      <w:r w:rsidR="009D67B7" w:rsidRPr="00A21164">
        <w:rPr>
          <w:b/>
          <w:bCs/>
          <w:noProof w:val="0"/>
        </w:rPr>
        <w:t xml:space="preserve"> </w:t>
      </w:r>
      <w:r w:rsidR="00524F6D" w:rsidRPr="00A21164">
        <w:rPr>
          <w:noProof w:val="0"/>
        </w:rPr>
        <w:sym w:font="Wingdings" w:char="F0E0"/>
      </w:r>
      <w:r w:rsidR="00524F6D" w:rsidRPr="00A21164">
        <w:rPr>
          <w:noProof w:val="0"/>
        </w:rPr>
        <w:t xml:space="preserve"> enables the (local) saving of </w:t>
      </w:r>
      <w:r w:rsidR="0014617C" w:rsidRPr="00A21164">
        <w:rPr>
          <w:noProof w:val="0"/>
        </w:rPr>
        <w:t xml:space="preserve">setup parameters under specified names and allows to </w:t>
      </w:r>
      <w:r w:rsidR="00152AF4">
        <w:rPr>
          <w:noProof w:val="0"/>
        </w:rPr>
        <w:t xml:space="preserve">be </w:t>
      </w:r>
      <w:r w:rsidR="0014617C" w:rsidRPr="00A21164">
        <w:rPr>
          <w:noProof w:val="0"/>
        </w:rPr>
        <w:t>recall</w:t>
      </w:r>
      <w:r w:rsidR="00152AF4">
        <w:rPr>
          <w:noProof w:val="0"/>
        </w:rPr>
        <w:t xml:space="preserve">ed </w:t>
      </w:r>
      <w:r w:rsidR="0014617C" w:rsidRPr="00A21164">
        <w:rPr>
          <w:noProof w:val="0"/>
        </w:rPr>
        <w:t xml:space="preserve">later. </w:t>
      </w:r>
    </w:p>
    <w:p w14:paraId="00A329DD" w14:textId="608AE0F5" w:rsidR="00472405" w:rsidRPr="00A21164" w:rsidRDefault="009D67B7" w:rsidP="00E47180">
      <w:pPr>
        <w:pStyle w:val="Content"/>
        <w:rPr>
          <w:noProof w:val="0"/>
        </w:rPr>
      </w:pPr>
      <w:r w:rsidRPr="00A21164">
        <w:rPr>
          <w:b/>
          <w:bCs/>
          <w:noProof w:val="0"/>
        </w:rPr>
        <w:t>Post diagnostics</w:t>
      </w:r>
      <w:r w:rsidRPr="00A21164">
        <w:rPr>
          <w:noProof w:val="0"/>
        </w:rPr>
        <w:t xml:space="preserve"> </w:t>
      </w:r>
      <w:r w:rsidRPr="00A21164">
        <w:rPr>
          <w:noProof w:val="0"/>
        </w:rPr>
        <w:sym w:font="Wingdings" w:char="F0E0"/>
      </w:r>
      <w:r w:rsidRPr="00A21164">
        <w:rPr>
          <w:noProof w:val="0"/>
        </w:rPr>
        <w:t xml:space="preserve"> </w:t>
      </w:r>
      <w:r w:rsidR="00F972FC" w:rsidRPr="00F972FC">
        <w:rPr>
          <w:noProof w:val="0"/>
        </w:rPr>
        <w:t xml:space="preserve">This function posts the file to the backend server. </w:t>
      </w:r>
      <w:r w:rsidR="00B86862">
        <w:rPr>
          <w:noProof w:val="0"/>
        </w:rPr>
        <w:t>Used on request from the development team to help with</w:t>
      </w:r>
      <w:r w:rsidR="00264511">
        <w:rPr>
          <w:noProof w:val="0"/>
        </w:rPr>
        <w:t xml:space="preserve"> </w:t>
      </w:r>
      <w:r w:rsidR="00F972FC" w:rsidRPr="00F972FC">
        <w:rPr>
          <w:noProof w:val="0"/>
        </w:rPr>
        <w:t>troubleshooting.</w:t>
      </w:r>
    </w:p>
    <w:p w14:paraId="07C21E3B" w14:textId="46CCED2B" w:rsidR="00767631" w:rsidRPr="00A21164" w:rsidRDefault="00C5682A" w:rsidP="00E47180">
      <w:pPr>
        <w:pStyle w:val="Content"/>
        <w:rPr>
          <w:noProof w:val="0"/>
        </w:rPr>
      </w:pPr>
      <w:r w:rsidRPr="00A21164">
        <w:rPr>
          <w:b/>
          <w:bCs/>
          <w:noProof w:val="0"/>
        </w:rPr>
        <w:t>Restart HamClock</w:t>
      </w:r>
      <w:r w:rsidRPr="00A21164">
        <w:rPr>
          <w:noProof w:val="0"/>
        </w:rPr>
        <w:t xml:space="preserve"> </w:t>
      </w:r>
      <w:r w:rsidRPr="00A21164">
        <w:rPr>
          <w:noProof w:val="0"/>
        </w:rPr>
        <w:sym w:font="Wingdings" w:char="F0E0"/>
      </w:r>
      <w:r w:rsidRPr="00A21164">
        <w:rPr>
          <w:noProof w:val="0"/>
        </w:rPr>
        <w:t xml:space="preserve"> will restart the </w:t>
      </w:r>
      <w:r w:rsidR="00617878" w:rsidRPr="00A21164">
        <w:rPr>
          <w:noProof w:val="0"/>
        </w:rPr>
        <w:t>HamClock application but not the device HamClock is running on</w:t>
      </w:r>
      <w:r w:rsidR="007C2CF0" w:rsidRPr="00A21164">
        <w:rPr>
          <w:noProof w:val="0"/>
        </w:rPr>
        <w:t>.</w:t>
      </w:r>
    </w:p>
    <w:p w14:paraId="03109552" w14:textId="598C5141" w:rsidR="007C2CF0" w:rsidRPr="00A21164" w:rsidRDefault="007C2CF0" w:rsidP="00E47180">
      <w:pPr>
        <w:pStyle w:val="Content"/>
        <w:rPr>
          <w:b/>
          <w:bCs/>
          <w:noProof w:val="0"/>
        </w:rPr>
      </w:pPr>
      <w:r w:rsidRPr="00A21164">
        <w:rPr>
          <w:b/>
          <w:bCs/>
          <w:noProof w:val="0"/>
        </w:rPr>
        <w:t>Exit HamClock</w:t>
      </w:r>
      <w:r w:rsidRPr="00A21164">
        <w:rPr>
          <w:noProof w:val="0"/>
        </w:rPr>
        <w:t xml:space="preserve"> </w:t>
      </w:r>
      <w:r w:rsidRPr="00A21164">
        <w:rPr>
          <w:noProof w:val="0"/>
        </w:rPr>
        <w:sym w:font="Wingdings" w:char="F0E0"/>
      </w:r>
      <w:r w:rsidRPr="00A21164">
        <w:rPr>
          <w:noProof w:val="0"/>
        </w:rPr>
        <w:t xml:space="preserve"> will stop the HamClock application and return to the desktop of the </w:t>
      </w:r>
      <w:r w:rsidR="000142A5" w:rsidRPr="00A21164">
        <w:rPr>
          <w:noProof w:val="0"/>
        </w:rPr>
        <w:t xml:space="preserve">OS. </w:t>
      </w:r>
      <w:r w:rsidR="000142A5" w:rsidRPr="00A21164">
        <w:rPr>
          <w:b/>
          <w:bCs/>
          <w:noProof w:val="0"/>
        </w:rPr>
        <w:t>If you select this option from a remote web</w:t>
      </w:r>
      <w:r w:rsidR="00F236D2" w:rsidRPr="00A21164">
        <w:rPr>
          <w:b/>
          <w:bCs/>
          <w:noProof w:val="0"/>
        </w:rPr>
        <w:t xml:space="preserve"> </w:t>
      </w:r>
      <w:r w:rsidR="00374346" w:rsidRPr="00A21164">
        <w:rPr>
          <w:b/>
          <w:bCs/>
          <w:noProof w:val="0"/>
        </w:rPr>
        <w:t>browser,</w:t>
      </w:r>
      <w:r w:rsidR="00F236D2" w:rsidRPr="00A21164">
        <w:rPr>
          <w:b/>
          <w:bCs/>
          <w:noProof w:val="0"/>
        </w:rPr>
        <w:t xml:space="preserve"> you will </w:t>
      </w:r>
      <w:r w:rsidR="00374346" w:rsidRPr="00A21164">
        <w:rPr>
          <w:b/>
          <w:bCs/>
          <w:noProof w:val="0"/>
        </w:rPr>
        <w:t>lose</w:t>
      </w:r>
      <w:r w:rsidR="00F236D2" w:rsidRPr="00A21164">
        <w:rPr>
          <w:b/>
          <w:bCs/>
          <w:noProof w:val="0"/>
        </w:rPr>
        <w:t xml:space="preserve"> </w:t>
      </w:r>
      <w:r w:rsidR="00F20625" w:rsidRPr="00A21164">
        <w:rPr>
          <w:b/>
          <w:bCs/>
          <w:noProof w:val="0"/>
        </w:rPr>
        <w:t>the connection.</w:t>
      </w:r>
    </w:p>
    <w:p w14:paraId="761BC18C" w14:textId="002443BF" w:rsidR="00F20625" w:rsidRPr="00A21164" w:rsidRDefault="00F20625" w:rsidP="00E47180">
      <w:pPr>
        <w:pStyle w:val="Content"/>
        <w:rPr>
          <w:noProof w:val="0"/>
        </w:rPr>
      </w:pPr>
      <w:r w:rsidRPr="00A21164">
        <w:rPr>
          <w:b/>
          <w:bCs/>
          <w:noProof w:val="0"/>
        </w:rPr>
        <w:t xml:space="preserve">Reboot computer </w:t>
      </w:r>
      <w:r w:rsidRPr="00A21164">
        <w:rPr>
          <w:noProof w:val="0"/>
        </w:rPr>
        <w:sym w:font="Wingdings" w:char="F0E0"/>
      </w:r>
      <w:r w:rsidRPr="00A21164">
        <w:rPr>
          <w:noProof w:val="0"/>
        </w:rPr>
        <w:t xml:space="preserve"> </w:t>
      </w:r>
      <w:r w:rsidR="00714927" w:rsidRPr="00A21164">
        <w:rPr>
          <w:noProof w:val="0"/>
        </w:rPr>
        <w:t xml:space="preserve">will </w:t>
      </w:r>
      <w:r w:rsidR="00374346" w:rsidRPr="00A21164">
        <w:rPr>
          <w:noProof w:val="0"/>
        </w:rPr>
        <w:t>restart</w:t>
      </w:r>
      <w:r w:rsidR="00714927" w:rsidRPr="00A21164">
        <w:rPr>
          <w:noProof w:val="0"/>
        </w:rPr>
        <w:t xml:space="preserve"> the device HamClock is running on.</w:t>
      </w:r>
    </w:p>
    <w:p w14:paraId="174B71CA" w14:textId="1CCE0810" w:rsidR="0067761E" w:rsidRPr="00A21164" w:rsidRDefault="00617830" w:rsidP="00E47180">
      <w:pPr>
        <w:pStyle w:val="Content"/>
        <w:rPr>
          <w:noProof w:val="0"/>
        </w:rPr>
      </w:pPr>
      <w:r w:rsidRPr="00A21164">
        <w:rPr>
          <w:b/>
          <w:bCs/>
          <w:noProof w:val="0"/>
        </w:rPr>
        <w:t xml:space="preserve">Shutdown computer </w:t>
      </w:r>
      <w:r w:rsidRPr="00A21164">
        <w:rPr>
          <w:noProof w:val="0"/>
        </w:rPr>
        <w:sym w:font="Wingdings" w:char="F0E0"/>
      </w:r>
      <w:r w:rsidRPr="00A21164">
        <w:rPr>
          <w:noProof w:val="0"/>
        </w:rPr>
        <w:t xml:space="preserve"> will </w:t>
      </w:r>
      <w:r w:rsidR="00374346" w:rsidRPr="00A21164">
        <w:rPr>
          <w:noProof w:val="0"/>
        </w:rPr>
        <w:t>shut down</w:t>
      </w:r>
      <w:r w:rsidRPr="00A21164">
        <w:rPr>
          <w:noProof w:val="0"/>
        </w:rPr>
        <w:t xml:space="preserve"> </w:t>
      </w:r>
      <w:r w:rsidR="00610C06" w:rsidRPr="00A21164">
        <w:rPr>
          <w:noProof w:val="0"/>
        </w:rPr>
        <w:t>the device HamClock is running on.</w:t>
      </w:r>
    </w:p>
    <w:p w14:paraId="4C279B17" w14:textId="680BCCF2" w:rsidR="004E776F" w:rsidRPr="00A21164" w:rsidRDefault="004A2B63" w:rsidP="00A53BEA">
      <w:pPr>
        <w:pStyle w:val="Heading2"/>
        <w:pageBreakBefore/>
      </w:pPr>
      <w:bookmarkStart w:id="18" w:name="_Ref231824264"/>
      <w:bookmarkStart w:id="19" w:name="_Ref231824781"/>
      <w:bookmarkStart w:id="20" w:name="_Ref231824996"/>
      <w:bookmarkStart w:id="21" w:name="_Toc235985251"/>
      <w:r w:rsidRPr="00A21164">
        <w:lastRenderedPageBreak/>
        <w:t xml:space="preserve">Upper </w:t>
      </w:r>
      <w:r w:rsidR="00247CC7" w:rsidRPr="00A21164">
        <w:t>Data</w:t>
      </w:r>
      <w:r w:rsidRPr="00A21164">
        <w:t xml:space="preserve"> </w:t>
      </w:r>
      <w:r w:rsidR="009F684B" w:rsidRPr="00A21164">
        <w:t>Pane</w:t>
      </w:r>
      <w:r w:rsidRPr="00A21164">
        <w:t>s</w:t>
      </w:r>
      <w:bookmarkEnd w:id="18"/>
      <w:bookmarkEnd w:id="19"/>
      <w:bookmarkEnd w:id="20"/>
      <w:bookmarkEnd w:id="21"/>
    </w:p>
    <w:p w14:paraId="5AEEC055" w14:textId="3DE7B3BC" w:rsidR="0076295C" w:rsidRPr="00A21164" w:rsidRDefault="00964DA8" w:rsidP="0076295C">
      <w:pPr>
        <w:pStyle w:val="Content"/>
        <w:rPr>
          <w:noProof w:val="0"/>
        </w:rPr>
      </w:pPr>
      <w:r w:rsidRPr="007B1279">
        <w:drawing>
          <wp:anchor distT="0" distB="0" distL="114300" distR="114300" simplePos="0" relativeHeight="253187072" behindDoc="0" locked="0" layoutInCell="1" allowOverlap="1" wp14:anchorId="2EA866BC" wp14:editId="5B8BDCD3">
            <wp:simplePos x="0" y="0"/>
            <wp:positionH relativeFrom="margin">
              <wp:align>right</wp:align>
            </wp:positionH>
            <wp:positionV relativeFrom="paragraph">
              <wp:posOffset>5715</wp:posOffset>
            </wp:positionV>
            <wp:extent cx="1828800" cy="1819656"/>
            <wp:effectExtent l="0" t="0" r="0" b="9525"/>
            <wp:wrapSquare wrapText="bothSides"/>
            <wp:docPr id="76700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9273" name=""/>
                    <pic:cNvPicPr/>
                  </pic:nvPicPr>
                  <pic:blipFill>
                    <a:blip r:embed="rId40" cstate="screen">
                      <a:extLst>
                        <a:ext uri="{28A0092B-C50C-407E-A947-70E740481C1C}">
                          <a14:useLocalDpi xmlns:a14="http://schemas.microsoft.com/office/drawing/2010/main"/>
                        </a:ext>
                      </a:extLst>
                    </a:blip>
                    <a:stretch>
                      <a:fillRect/>
                    </a:stretch>
                  </pic:blipFill>
                  <pic:spPr>
                    <a:xfrm>
                      <a:off x="0" y="0"/>
                      <a:ext cx="1828800" cy="1819656"/>
                    </a:xfrm>
                    <a:prstGeom prst="rect">
                      <a:avLst/>
                    </a:prstGeom>
                  </pic:spPr>
                </pic:pic>
              </a:graphicData>
            </a:graphic>
          </wp:anchor>
        </w:drawing>
      </w:r>
      <w:r w:rsidR="00F71405" w:rsidRPr="00A21164">
        <w:rPr>
          <w:noProof w:val="0"/>
        </w:rPr>
        <w:t xml:space="preserve">There are three data </w:t>
      </w:r>
      <w:r w:rsidR="009F684B" w:rsidRPr="00A21164">
        <w:rPr>
          <w:noProof w:val="0"/>
        </w:rPr>
        <w:t>pane</w:t>
      </w:r>
      <w:r w:rsidR="00F71405" w:rsidRPr="00A21164">
        <w:rPr>
          <w:noProof w:val="0"/>
        </w:rPr>
        <w:t>s</w:t>
      </w:r>
      <w:r w:rsidR="00F5481D">
        <w:rPr>
          <w:noProof w:val="0"/>
        </w:rPr>
        <w:t xml:space="preserve"> which can display 29 different </w:t>
      </w:r>
      <w:r w:rsidR="00C52D5C">
        <w:rPr>
          <w:noProof w:val="0"/>
        </w:rPr>
        <w:t>data panes</w:t>
      </w:r>
      <w:r w:rsidR="00F71405" w:rsidRPr="00A21164">
        <w:rPr>
          <w:noProof w:val="0"/>
        </w:rPr>
        <w:t xml:space="preserve">. </w:t>
      </w:r>
      <w:r w:rsidR="0076295C" w:rsidRPr="00A21164">
        <w:rPr>
          <w:noProof w:val="0"/>
        </w:rPr>
        <w:t xml:space="preserve">Click the top </w:t>
      </w:r>
      <w:r w:rsidR="00297DF5" w:rsidRPr="00A21164">
        <w:rPr>
          <w:noProof w:val="0"/>
        </w:rPr>
        <w:t>left</w:t>
      </w:r>
      <w:r w:rsidR="0076295C" w:rsidRPr="00A21164">
        <w:rPr>
          <w:noProof w:val="0"/>
        </w:rPr>
        <w:t xml:space="preserve"> of a</w:t>
      </w:r>
      <w:r w:rsidR="005426A1" w:rsidRPr="00A21164">
        <w:rPr>
          <w:noProof w:val="0"/>
        </w:rPr>
        <w:t>ny</w:t>
      </w:r>
      <w:r w:rsidR="0076295C" w:rsidRPr="00A21164">
        <w:rPr>
          <w:noProof w:val="0"/>
        </w:rPr>
        <w:t xml:space="preserve"> </w:t>
      </w:r>
      <w:r w:rsidR="009F684B" w:rsidRPr="00A21164">
        <w:rPr>
          <w:noProof w:val="0"/>
        </w:rPr>
        <w:t>pane</w:t>
      </w:r>
      <w:r w:rsidR="0076295C" w:rsidRPr="00A21164">
        <w:rPr>
          <w:noProof w:val="0"/>
        </w:rPr>
        <w:t xml:space="preserve"> for a menu of choices; </w:t>
      </w:r>
      <w:r w:rsidR="005426A1" w:rsidRPr="00A21164">
        <w:rPr>
          <w:noProof w:val="0"/>
        </w:rPr>
        <w:t xml:space="preserve">if </w:t>
      </w:r>
      <w:r w:rsidR="0076295C" w:rsidRPr="00A21164">
        <w:rPr>
          <w:noProof w:val="0"/>
        </w:rPr>
        <w:t>more than one</w:t>
      </w:r>
      <w:r w:rsidR="000A232F" w:rsidRPr="00A21164">
        <w:rPr>
          <w:noProof w:val="0"/>
        </w:rPr>
        <w:t xml:space="preserve"> </w:t>
      </w:r>
      <w:r w:rsidR="00885629" w:rsidRPr="00A21164">
        <w:rPr>
          <w:noProof w:val="0"/>
        </w:rPr>
        <w:t>option</w:t>
      </w:r>
      <w:r w:rsidR="0076295C" w:rsidRPr="00A21164">
        <w:rPr>
          <w:noProof w:val="0"/>
        </w:rPr>
        <w:t xml:space="preserve"> </w:t>
      </w:r>
      <w:r w:rsidR="005426A1" w:rsidRPr="00A21164">
        <w:rPr>
          <w:noProof w:val="0"/>
        </w:rPr>
        <w:t xml:space="preserve">is </w:t>
      </w:r>
      <w:r w:rsidR="00885629" w:rsidRPr="00A21164">
        <w:rPr>
          <w:noProof w:val="0"/>
        </w:rPr>
        <w:t>selected</w:t>
      </w:r>
      <w:r w:rsidR="005426A1" w:rsidRPr="00A21164">
        <w:rPr>
          <w:noProof w:val="0"/>
        </w:rPr>
        <w:t xml:space="preserve"> the </w:t>
      </w:r>
      <w:r w:rsidR="009F684B" w:rsidRPr="00A21164">
        <w:rPr>
          <w:noProof w:val="0"/>
        </w:rPr>
        <w:t>pane</w:t>
      </w:r>
      <w:r w:rsidR="005426A1" w:rsidRPr="00A21164">
        <w:rPr>
          <w:noProof w:val="0"/>
        </w:rPr>
        <w:t xml:space="preserve"> </w:t>
      </w:r>
      <w:r w:rsidR="0076295C" w:rsidRPr="00A21164">
        <w:rPr>
          <w:noProof w:val="0"/>
        </w:rPr>
        <w:t>will cycle</w:t>
      </w:r>
      <w:r w:rsidR="005426A1" w:rsidRPr="00A21164">
        <w:rPr>
          <w:noProof w:val="0"/>
        </w:rPr>
        <w:t xml:space="preserve"> through them</w:t>
      </w:r>
      <w:r w:rsidR="0076295C" w:rsidRPr="00A21164">
        <w:rPr>
          <w:noProof w:val="0"/>
        </w:rPr>
        <w:t xml:space="preserve">; ctrl-click </w:t>
      </w:r>
      <w:r w:rsidR="00646871" w:rsidRPr="00A21164">
        <w:rPr>
          <w:noProof w:val="0"/>
        </w:rPr>
        <w:t>will</w:t>
      </w:r>
      <w:r w:rsidR="0076295C" w:rsidRPr="00A21164">
        <w:rPr>
          <w:noProof w:val="0"/>
        </w:rPr>
        <w:t xml:space="preserve"> force rotation.</w:t>
      </w:r>
      <w:r w:rsidR="004510DB" w:rsidRPr="00A21164">
        <w:rPr>
          <w:noProof w:val="0"/>
        </w:rPr>
        <w:t xml:space="preserve"> </w:t>
      </w:r>
    </w:p>
    <w:p w14:paraId="14556FE6" w14:textId="684435D0" w:rsidR="0076295C" w:rsidRPr="00A21164" w:rsidRDefault="00885629" w:rsidP="0076295C">
      <w:pPr>
        <w:pStyle w:val="Content"/>
        <w:rPr>
          <w:noProof w:val="0"/>
        </w:rPr>
      </w:pPr>
      <w:r w:rsidRPr="00A21164">
        <w:rPr>
          <w:noProof w:val="0"/>
        </w:rPr>
        <w:t>Options</w:t>
      </w:r>
      <w:r w:rsidR="0076295C" w:rsidRPr="00A21164">
        <w:rPr>
          <w:noProof w:val="0"/>
        </w:rPr>
        <w:t xml:space="preserve"> may be assigned to </w:t>
      </w:r>
      <w:r w:rsidR="002A1937" w:rsidRPr="00A21164">
        <w:rPr>
          <w:noProof w:val="0"/>
        </w:rPr>
        <w:t xml:space="preserve">only </w:t>
      </w:r>
      <w:r w:rsidR="0076295C" w:rsidRPr="00A21164">
        <w:rPr>
          <w:noProof w:val="0"/>
        </w:rPr>
        <w:t xml:space="preserve">one </w:t>
      </w:r>
      <w:r w:rsidR="009F684B" w:rsidRPr="00A21164">
        <w:rPr>
          <w:noProof w:val="0"/>
        </w:rPr>
        <w:t>pane</w:t>
      </w:r>
      <w:r w:rsidR="0076295C" w:rsidRPr="00A21164">
        <w:rPr>
          <w:noProof w:val="0"/>
        </w:rPr>
        <w:t xml:space="preserve"> at a time, and</w:t>
      </w:r>
      <w:r w:rsidR="00347BC2" w:rsidRPr="00A21164">
        <w:rPr>
          <w:noProof w:val="0"/>
        </w:rPr>
        <w:t xml:space="preserve"> </w:t>
      </w:r>
      <w:r w:rsidR="009F684B" w:rsidRPr="00A21164">
        <w:rPr>
          <w:noProof w:val="0"/>
        </w:rPr>
        <w:t>pane</w:t>
      </w:r>
      <w:r w:rsidR="0076295C" w:rsidRPr="00A21164">
        <w:rPr>
          <w:noProof w:val="0"/>
        </w:rPr>
        <w:t xml:space="preserve">s must be assigned at least one </w:t>
      </w:r>
      <w:r w:rsidR="002A1937" w:rsidRPr="00A21164">
        <w:rPr>
          <w:noProof w:val="0"/>
        </w:rPr>
        <w:t>option</w:t>
      </w:r>
      <w:r w:rsidR="0076295C" w:rsidRPr="00A21164">
        <w:rPr>
          <w:noProof w:val="0"/>
        </w:rPr>
        <w:t>.</w:t>
      </w:r>
    </w:p>
    <w:p w14:paraId="6139454C" w14:textId="42C828E6" w:rsidR="0076295C" w:rsidRDefault="0076295C" w:rsidP="0076295C">
      <w:pPr>
        <w:pStyle w:val="Content"/>
        <w:rPr>
          <w:noProof w:val="0"/>
        </w:rPr>
      </w:pPr>
      <w:r w:rsidRPr="00A21164">
        <w:rPr>
          <w:noProof w:val="0"/>
        </w:rPr>
        <w:t xml:space="preserve">Some </w:t>
      </w:r>
      <w:r w:rsidR="002A1937" w:rsidRPr="00A21164">
        <w:rPr>
          <w:noProof w:val="0"/>
        </w:rPr>
        <w:t>options</w:t>
      </w:r>
      <w:r w:rsidRPr="00A21164">
        <w:rPr>
          <w:noProof w:val="0"/>
        </w:rPr>
        <w:t xml:space="preserve"> also use </w:t>
      </w:r>
      <w:r w:rsidR="003A4C90" w:rsidRPr="00A21164">
        <w:rPr>
          <w:noProof w:val="0"/>
        </w:rPr>
        <w:t>runtime menu</w:t>
      </w:r>
      <w:r w:rsidR="00FD567B" w:rsidRPr="00A21164">
        <w:rPr>
          <w:noProof w:val="0"/>
        </w:rPr>
        <w:t>s which are described below.</w:t>
      </w:r>
      <w:r w:rsidR="00991C40" w:rsidRPr="00A21164">
        <w:rPr>
          <w:noProof w:val="0"/>
        </w:rPr>
        <w:t xml:space="preserve"> The runtime menu can be accessed by clicking on the center of a pane.</w:t>
      </w:r>
    </w:p>
    <w:p w14:paraId="1152F741" w14:textId="250FC3B3" w:rsidR="001537D6" w:rsidRPr="00A21164" w:rsidRDefault="001537D6" w:rsidP="0076295C">
      <w:pPr>
        <w:pStyle w:val="Content"/>
        <w:rPr>
          <w:noProof w:val="0"/>
        </w:rPr>
      </w:pPr>
      <w:r>
        <w:rPr>
          <w:noProof w:val="0"/>
        </w:rPr>
        <w:t xml:space="preserve">Some options might not be </w:t>
      </w:r>
      <w:r w:rsidR="003211EA">
        <w:rPr>
          <w:noProof w:val="0"/>
        </w:rPr>
        <w:t>visible for you if you do not have the necessary hardware installed.</w:t>
      </w:r>
    </w:p>
    <w:p w14:paraId="2B4F9F92" w14:textId="57804893" w:rsidR="00BF3D98" w:rsidRPr="00A21164" w:rsidRDefault="000860BA" w:rsidP="001B521B">
      <w:pPr>
        <w:pStyle w:val="Content"/>
        <w:rPr>
          <w:rFonts w:ascii="Liberation Serif" w:hAnsi="Liberation Serif" w:hint="eastAsia"/>
          <w:noProof w:val="0"/>
        </w:rPr>
      </w:pPr>
      <w:bookmarkStart w:id="22" w:name="scrollcontrols"/>
      <w:r w:rsidRPr="00A21164">
        <w:drawing>
          <wp:anchor distT="0" distB="0" distL="114300" distR="114300" simplePos="0" relativeHeight="252267520" behindDoc="0" locked="0" layoutInCell="1" allowOverlap="1" wp14:anchorId="62077901" wp14:editId="3DA41A25">
            <wp:simplePos x="0" y="0"/>
            <wp:positionH relativeFrom="margin">
              <wp:align>right</wp:align>
            </wp:positionH>
            <wp:positionV relativeFrom="paragraph">
              <wp:posOffset>4494</wp:posOffset>
            </wp:positionV>
            <wp:extent cx="1911918" cy="375818"/>
            <wp:effectExtent l="0" t="0" r="0" b="5715"/>
            <wp:wrapSquare wrapText="bothSides"/>
            <wp:docPr id="108130879" name="image9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screen">
                      <a:lum/>
                      <a:alphaModFix/>
                      <a:extLst>
                        <a:ext uri="{28A0092B-C50C-407E-A947-70E740481C1C}">
                          <a14:useLocalDpi xmlns:a14="http://schemas.microsoft.com/office/drawing/2010/main"/>
                        </a:ext>
                      </a:extLst>
                    </a:blip>
                    <a:srcRect/>
                    <a:stretch>
                      <a:fillRect/>
                    </a:stretch>
                  </pic:blipFill>
                  <pic:spPr>
                    <a:xfrm>
                      <a:off x="0" y="0"/>
                      <a:ext cx="1911918" cy="375818"/>
                    </a:xfrm>
                    <a:prstGeom prst="rect">
                      <a:avLst/>
                    </a:prstGeom>
                    <a:noFill/>
                    <a:ln>
                      <a:noFill/>
                      <a:prstDash/>
                    </a:ln>
                  </pic:spPr>
                </pic:pic>
              </a:graphicData>
            </a:graphic>
          </wp:anchor>
        </w:drawing>
      </w:r>
      <w:r w:rsidR="001B521B" w:rsidRPr="00A21164">
        <w:rPr>
          <w:b/>
          <w:noProof w:val="0"/>
        </w:rPr>
        <w:t>Scroll controls</w:t>
      </w:r>
      <w:bookmarkEnd w:id="22"/>
      <w:r w:rsidR="001B521B" w:rsidRPr="00A21164">
        <w:rPr>
          <w:b/>
          <w:noProof w:val="0"/>
        </w:rPr>
        <w:t xml:space="preserve"> </w:t>
      </w:r>
      <w:r w:rsidR="001B521B" w:rsidRPr="00A21164">
        <w:rPr>
          <w:noProof w:val="0"/>
        </w:rPr>
        <w:t>appear automatically when panes have too many lines to display.</w:t>
      </w:r>
      <w:r w:rsidR="001B521B" w:rsidRPr="00A21164">
        <w:rPr>
          <w:noProof w:val="0"/>
          <w:spacing w:val="-8"/>
        </w:rPr>
        <w:t xml:space="preserve"> </w:t>
      </w:r>
      <w:r w:rsidR="001B521B" w:rsidRPr="00A21164">
        <w:rPr>
          <w:i/>
          <w:noProof w:val="0"/>
        </w:rPr>
        <w:t>Up</w:t>
      </w:r>
      <w:r w:rsidR="001B521B" w:rsidRPr="00A21164">
        <w:rPr>
          <w:i/>
          <w:noProof w:val="0"/>
          <w:spacing w:val="-7"/>
        </w:rPr>
        <w:t xml:space="preserve"> </w:t>
      </w:r>
      <w:r w:rsidR="001B521B" w:rsidRPr="00A21164">
        <w:rPr>
          <w:noProof w:val="0"/>
        </w:rPr>
        <w:t>shows</w:t>
      </w:r>
      <w:r w:rsidR="001B521B" w:rsidRPr="00A21164">
        <w:rPr>
          <w:noProof w:val="0"/>
          <w:spacing w:val="-7"/>
        </w:rPr>
        <w:t xml:space="preserve"> </w:t>
      </w:r>
      <w:r w:rsidR="001B521B" w:rsidRPr="00A21164">
        <w:rPr>
          <w:noProof w:val="0"/>
        </w:rPr>
        <w:t>how</w:t>
      </w:r>
      <w:r w:rsidR="001B521B" w:rsidRPr="00A21164">
        <w:rPr>
          <w:noProof w:val="0"/>
          <w:spacing w:val="-7"/>
        </w:rPr>
        <w:t xml:space="preserve"> </w:t>
      </w:r>
      <w:r w:rsidR="001B521B" w:rsidRPr="00A21164">
        <w:rPr>
          <w:noProof w:val="0"/>
        </w:rPr>
        <w:t>many</w:t>
      </w:r>
      <w:r w:rsidR="001B521B" w:rsidRPr="00A21164">
        <w:rPr>
          <w:noProof w:val="0"/>
          <w:spacing w:val="-7"/>
        </w:rPr>
        <w:t xml:space="preserve"> </w:t>
      </w:r>
      <w:r w:rsidR="001B521B" w:rsidRPr="00A21164">
        <w:rPr>
          <w:noProof w:val="0"/>
        </w:rPr>
        <w:t>more</w:t>
      </w:r>
      <w:r w:rsidR="001B521B" w:rsidRPr="00A21164">
        <w:rPr>
          <w:noProof w:val="0"/>
          <w:spacing w:val="-7"/>
        </w:rPr>
        <w:t xml:space="preserve"> </w:t>
      </w:r>
      <w:r w:rsidR="001B521B" w:rsidRPr="00A21164">
        <w:rPr>
          <w:noProof w:val="0"/>
        </w:rPr>
        <w:t>lines</w:t>
      </w:r>
      <w:r w:rsidR="001B521B" w:rsidRPr="00A21164">
        <w:rPr>
          <w:noProof w:val="0"/>
          <w:spacing w:val="-7"/>
        </w:rPr>
        <w:t xml:space="preserve"> </w:t>
      </w:r>
      <w:r w:rsidR="001B521B" w:rsidRPr="00A21164">
        <w:rPr>
          <w:noProof w:val="0"/>
        </w:rPr>
        <w:t>are</w:t>
      </w:r>
      <w:r w:rsidR="001B521B" w:rsidRPr="00A21164">
        <w:rPr>
          <w:noProof w:val="0"/>
          <w:spacing w:val="-7"/>
        </w:rPr>
        <w:t xml:space="preserve"> </w:t>
      </w:r>
      <w:r w:rsidR="001B521B" w:rsidRPr="00A21164">
        <w:rPr>
          <w:noProof w:val="0"/>
        </w:rPr>
        <w:t>above,</w:t>
      </w:r>
      <w:r w:rsidR="001B521B" w:rsidRPr="00A21164">
        <w:rPr>
          <w:noProof w:val="0"/>
          <w:spacing w:val="-8"/>
        </w:rPr>
        <w:t xml:space="preserve"> </w:t>
      </w:r>
      <w:r w:rsidR="001B521B" w:rsidRPr="00A21164">
        <w:rPr>
          <w:i/>
          <w:noProof w:val="0"/>
        </w:rPr>
        <w:t>Down</w:t>
      </w:r>
      <w:r w:rsidR="001B521B" w:rsidRPr="00A21164">
        <w:rPr>
          <w:i/>
          <w:noProof w:val="0"/>
          <w:spacing w:val="-8"/>
        </w:rPr>
        <w:t xml:space="preserve"> </w:t>
      </w:r>
      <w:r w:rsidR="001B521B" w:rsidRPr="00A21164">
        <w:rPr>
          <w:noProof w:val="0"/>
        </w:rPr>
        <w:t>shows</w:t>
      </w:r>
      <w:r w:rsidR="001B521B" w:rsidRPr="00A21164">
        <w:rPr>
          <w:noProof w:val="0"/>
          <w:spacing w:val="-7"/>
        </w:rPr>
        <w:t xml:space="preserve"> </w:t>
      </w:r>
      <w:r w:rsidR="001B521B" w:rsidRPr="00A21164">
        <w:rPr>
          <w:noProof w:val="0"/>
        </w:rPr>
        <w:t>the</w:t>
      </w:r>
      <w:r w:rsidR="001B521B" w:rsidRPr="00A21164">
        <w:rPr>
          <w:noProof w:val="0"/>
          <w:spacing w:val="-7"/>
        </w:rPr>
        <w:t xml:space="preserve"> </w:t>
      </w:r>
      <w:r w:rsidR="001B521B" w:rsidRPr="00A21164">
        <w:rPr>
          <w:noProof w:val="0"/>
        </w:rPr>
        <w:t>number below. Clicking either shifts</w:t>
      </w:r>
      <w:r w:rsidR="001B521B" w:rsidRPr="00A21164">
        <w:rPr>
          <w:noProof w:val="0"/>
          <w:spacing w:val="-1"/>
        </w:rPr>
        <w:t xml:space="preserve"> </w:t>
      </w:r>
      <w:r w:rsidR="001B521B" w:rsidRPr="00A21164">
        <w:rPr>
          <w:noProof w:val="0"/>
        </w:rPr>
        <w:t>the list in the given direction, leaving one line for</w:t>
      </w:r>
      <w:r w:rsidR="00DD7419" w:rsidRPr="00A21164">
        <w:rPr>
          <w:noProof w:val="0"/>
        </w:rPr>
        <w:t xml:space="preserve"> </w:t>
      </w:r>
      <w:r w:rsidR="001B521B" w:rsidRPr="00A21164">
        <w:rPr>
          <w:rFonts w:ascii="Liberation Serif" w:hAnsi="Liberation Serif"/>
          <w:noProof w:val="0"/>
        </w:rPr>
        <w:t>context.</w:t>
      </w:r>
      <w:r w:rsidR="001B521B" w:rsidRPr="00A21164">
        <w:rPr>
          <w:rFonts w:ascii="Liberation Serif" w:hAnsi="Liberation Serif"/>
          <w:noProof w:val="0"/>
          <w:spacing w:val="-4"/>
        </w:rPr>
        <w:t xml:space="preserve"> </w:t>
      </w:r>
      <w:r w:rsidR="001B521B" w:rsidRPr="00A21164">
        <w:rPr>
          <w:rFonts w:ascii="Liberation Serif" w:hAnsi="Liberation Serif"/>
          <w:noProof w:val="0"/>
        </w:rPr>
        <w:t>Setup</w:t>
      </w:r>
      <w:r w:rsidR="001B521B" w:rsidRPr="00A21164">
        <w:rPr>
          <w:rFonts w:ascii="Liberation Serif" w:hAnsi="Liberation Serif"/>
          <w:noProof w:val="0"/>
          <w:spacing w:val="-4"/>
        </w:rPr>
        <w:t xml:space="preserve"> </w:t>
      </w:r>
      <w:r w:rsidR="001B521B" w:rsidRPr="00A21164">
        <w:rPr>
          <w:rFonts w:ascii="Liberation Serif" w:hAnsi="Liberation Serif"/>
          <w:noProof w:val="0"/>
        </w:rPr>
        <w:t>page</w:t>
      </w:r>
      <w:r w:rsidR="001B521B" w:rsidRPr="00A21164">
        <w:rPr>
          <w:rFonts w:ascii="Liberation Serif" w:hAnsi="Liberation Serif"/>
          <w:noProof w:val="0"/>
          <w:spacing w:val="-4"/>
        </w:rPr>
        <w:t xml:space="preserve"> </w:t>
      </w:r>
      <w:r w:rsidR="001B521B" w:rsidRPr="00A21164">
        <w:rPr>
          <w:rFonts w:ascii="Liberation Serif" w:hAnsi="Liberation Serif"/>
          <w:noProof w:val="0"/>
        </w:rPr>
        <w:t>5</w:t>
      </w:r>
      <w:r w:rsidR="001B521B" w:rsidRPr="00A21164">
        <w:rPr>
          <w:rFonts w:ascii="Liberation Serif" w:hAnsi="Liberation Serif"/>
          <w:noProof w:val="0"/>
          <w:spacing w:val="-4"/>
        </w:rPr>
        <w:t xml:space="preserve"> </w:t>
      </w:r>
      <w:r w:rsidR="001B521B" w:rsidRPr="00A21164">
        <w:rPr>
          <w:rFonts w:ascii="Liberation Serif" w:hAnsi="Liberation Serif"/>
          <w:noProof w:val="0"/>
        </w:rPr>
        <w:t>allows</w:t>
      </w:r>
      <w:r w:rsidR="001B521B" w:rsidRPr="00A21164">
        <w:rPr>
          <w:rFonts w:ascii="Liberation Serif" w:hAnsi="Liberation Serif"/>
          <w:noProof w:val="0"/>
          <w:spacing w:val="-4"/>
        </w:rPr>
        <w:t xml:space="preserve"> </w:t>
      </w:r>
      <w:r w:rsidR="001B521B" w:rsidRPr="00A21164">
        <w:rPr>
          <w:rFonts w:ascii="Liberation Serif" w:hAnsi="Liberation Serif"/>
          <w:noProof w:val="0"/>
        </w:rPr>
        <w:t>setting</w:t>
      </w:r>
      <w:r w:rsidR="001B521B" w:rsidRPr="00A21164">
        <w:rPr>
          <w:rFonts w:ascii="Liberation Serif" w:hAnsi="Liberation Serif"/>
          <w:noProof w:val="0"/>
          <w:spacing w:val="-4"/>
        </w:rPr>
        <w:t xml:space="preserve"> </w:t>
      </w:r>
      <w:r w:rsidR="001B521B" w:rsidRPr="00A21164">
        <w:rPr>
          <w:rFonts w:ascii="Liberation Serif" w:hAnsi="Liberation Serif"/>
          <w:noProof w:val="0"/>
        </w:rPr>
        <w:t>whether</w:t>
      </w:r>
      <w:r w:rsidR="001B521B" w:rsidRPr="00A21164">
        <w:rPr>
          <w:rFonts w:ascii="Liberation Serif" w:hAnsi="Liberation Serif"/>
          <w:noProof w:val="0"/>
          <w:spacing w:val="-4"/>
        </w:rPr>
        <w:t xml:space="preserve"> </w:t>
      </w:r>
      <w:r w:rsidR="001B521B" w:rsidRPr="00A21164">
        <w:rPr>
          <w:rFonts w:ascii="Liberation Serif" w:hAnsi="Liberation Serif"/>
          <w:noProof w:val="0"/>
        </w:rPr>
        <w:t>the</w:t>
      </w:r>
      <w:r w:rsidR="001B521B" w:rsidRPr="00A21164">
        <w:rPr>
          <w:rFonts w:ascii="Liberation Serif" w:hAnsi="Liberation Serif"/>
          <w:noProof w:val="0"/>
          <w:spacing w:val="-4"/>
        </w:rPr>
        <w:t xml:space="preserve"> </w:t>
      </w:r>
      <w:r w:rsidR="001B521B" w:rsidRPr="00A21164">
        <w:rPr>
          <w:rFonts w:ascii="Liberation Serif" w:hAnsi="Liberation Serif"/>
          <w:noProof w:val="0"/>
        </w:rPr>
        <w:t>list</w:t>
      </w:r>
      <w:r w:rsidR="001B521B" w:rsidRPr="00A21164">
        <w:rPr>
          <w:rFonts w:ascii="Liberation Serif" w:hAnsi="Liberation Serif"/>
          <w:noProof w:val="0"/>
          <w:spacing w:val="-4"/>
        </w:rPr>
        <w:t xml:space="preserve"> </w:t>
      </w:r>
      <w:r w:rsidR="001B521B" w:rsidRPr="00A21164">
        <w:rPr>
          <w:rFonts w:ascii="Liberation Serif" w:hAnsi="Liberation Serif"/>
          <w:noProof w:val="0"/>
        </w:rPr>
        <w:t>grows</w:t>
      </w:r>
      <w:r w:rsidR="001B521B" w:rsidRPr="00A21164">
        <w:rPr>
          <w:rFonts w:ascii="Liberation Serif" w:hAnsi="Liberation Serif"/>
          <w:noProof w:val="0"/>
          <w:spacing w:val="-4"/>
        </w:rPr>
        <w:t xml:space="preserve"> </w:t>
      </w:r>
      <w:r w:rsidR="001B521B" w:rsidRPr="00A21164">
        <w:rPr>
          <w:rFonts w:ascii="Liberation Serif" w:hAnsi="Liberation Serif"/>
          <w:noProof w:val="0"/>
        </w:rPr>
        <w:t>top-down</w:t>
      </w:r>
      <w:r w:rsidR="001B521B" w:rsidRPr="00A21164">
        <w:rPr>
          <w:rFonts w:ascii="Liberation Serif" w:hAnsi="Liberation Serif"/>
          <w:noProof w:val="0"/>
          <w:spacing w:val="-4"/>
        </w:rPr>
        <w:t xml:space="preserve"> </w:t>
      </w:r>
      <w:r w:rsidR="001B521B" w:rsidRPr="00A21164">
        <w:rPr>
          <w:rFonts w:ascii="Liberation Serif" w:hAnsi="Liberation Serif"/>
          <w:noProof w:val="0"/>
        </w:rPr>
        <w:t>or</w:t>
      </w:r>
      <w:r w:rsidR="001B521B" w:rsidRPr="00A21164">
        <w:rPr>
          <w:rFonts w:ascii="Liberation Serif" w:hAnsi="Liberation Serif"/>
          <w:noProof w:val="0"/>
          <w:spacing w:val="-4"/>
        </w:rPr>
        <w:t xml:space="preserve"> </w:t>
      </w:r>
      <w:r w:rsidR="001B521B" w:rsidRPr="00A21164">
        <w:rPr>
          <w:rFonts w:ascii="Liberation Serif" w:hAnsi="Liberation Serif"/>
          <w:noProof w:val="0"/>
        </w:rPr>
        <w:t>bottom-up.</w:t>
      </w:r>
      <w:r w:rsidR="001B521B" w:rsidRPr="00A21164">
        <w:rPr>
          <w:rFonts w:ascii="Liberation Serif" w:hAnsi="Liberation Serif"/>
          <w:noProof w:val="0"/>
          <w:spacing w:val="-4"/>
        </w:rPr>
        <w:t xml:space="preserve"> </w:t>
      </w:r>
      <w:r w:rsidR="001B521B" w:rsidRPr="00A21164">
        <w:rPr>
          <w:rFonts w:ascii="Liberation Serif" w:hAnsi="Liberation Serif"/>
          <w:noProof w:val="0"/>
        </w:rPr>
        <w:t>If</w:t>
      </w:r>
      <w:r w:rsidR="001B521B" w:rsidRPr="00A21164">
        <w:rPr>
          <w:rFonts w:ascii="Liberation Serif" w:hAnsi="Liberation Serif"/>
          <w:noProof w:val="0"/>
          <w:spacing w:val="-4"/>
        </w:rPr>
        <w:t xml:space="preserve"> </w:t>
      </w:r>
      <w:r w:rsidR="001B521B" w:rsidRPr="00A21164">
        <w:rPr>
          <w:rFonts w:ascii="Liberation Serif" w:hAnsi="Liberation Serif"/>
          <w:noProof w:val="0"/>
        </w:rPr>
        <w:t>the</w:t>
      </w:r>
      <w:r w:rsidR="001B521B" w:rsidRPr="00A21164">
        <w:rPr>
          <w:rFonts w:ascii="Liberation Serif" w:hAnsi="Liberation Serif"/>
          <w:noProof w:val="0"/>
          <w:spacing w:val="-4"/>
        </w:rPr>
        <w:t xml:space="preserve"> </w:t>
      </w:r>
      <w:r w:rsidR="001B521B" w:rsidRPr="00A21164">
        <w:rPr>
          <w:rFonts w:ascii="Liberation Serif" w:hAnsi="Liberation Serif"/>
          <w:noProof w:val="0"/>
        </w:rPr>
        <w:t>scroll</w:t>
      </w:r>
      <w:r w:rsidR="001B521B" w:rsidRPr="00A21164">
        <w:rPr>
          <w:rFonts w:ascii="Liberation Serif" w:hAnsi="Liberation Serif"/>
          <w:noProof w:val="0"/>
          <w:spacing w:val="-4"/>
        </w:rPr>
        <w:t xml:space="preserve"> </w:t>
      </w:r>
      <w:r w:rsidR="001B521B" w:rsidRPr="00A21164">
        <w:rPr>
          <w:rFonts w:ascii="Liberation Serif" w:hAnsi="Liberation Serif"/>
          <w:noProof w:val="0"/>
        </w:rPr>
        <w:t>entries</w:t>
      </w:r>
      <w:r w:rsidR="001B521B" w:rsidRPr="00A21164">
        <w:rPr>
          <w:rFonts w:ascii="Liberation Serif" w:hAnsi="Liberation Serif"/>
          <w:noProof w:val="0"/>
          <w:spacing w:val="-4"/>
        </w:rPr>
        <w:t xml:space="preserve"> </w:t>
      </w:r>
      <w:r w:rsidR="001B521B" w:rsidRPr="00A21164">
        <w:rPr>
          <w:rFonts w:ascii="Liberation Serif" w:hAnsi="Liberation Serif"/>
          <w:noProof w:val="0"/>
        </w:rPr>
        <w:t>are</w:t>
      </w:r>
      <w:r w:rsidR="001B521B" w:rsidRPr="00A21164">
        <w:rPr>
          <w:rFonts w:ascii="Liberation Serif" w:hAnsi="Liberation Serif"/>
          <w:noProof w:val="0"/>
          <w:spacing w:val="-4"/>
        </w:rPr>
        <w:t xml:space="preserve"> </w:t>
      </w:r>
      <w:r w:rsidR="001B521B" w:rsidRPr="00A21164">
        <w:rPr>
          <w:rFonts w:ascii="Liberation Serif" w:hAnsi="Liberation Serif"/>
          <w:noProof w:val="0"/>
        </w:rPr>
        <w:t>DX</w:t>
      </w:r>
      <w:r w:rsidR="001B521B" w:rsidRPr="00A21164">
        <w:rPr>
          <w:rFonts w:ascii="Liberation Serif" w:hAnsi="Liberation Serif"/>
          <w:noProof w:val="0"/>
          <w:spacing w:val="-4"/>
        </w:rPr>
        <w:t xml:space="preserve"> </w:t>
      </w:r>
      <w:r w:rsidR="001B521B" w:rsidRPr="00A21164">
        <w:rPr>
          <w:rFonts w:ascii="Liberation Serif" w:hAnsi="Liberation Serif"/>
          <w:noProof w:val="0"/>
        </w:rPr>
        <w:t xml:space="preserve">spots, the arrow is red if there are any spots in that direction matching a </w:t>
      </w:r>
      <w:r w:rsidR="001B521B" w:rsidRPr="008F18F8">
        <w:rPr>
          <w:rFonts w:ascii="Liberation Serif" w:hAnsi="Liberation Serif"/>
          <w:b/>
          <w:bCs/>
          <w:noProof w:val="0"/>
          <w:color w:val="EE0000"/>
        </w:rPr>
        <w:t>Red</w:t>
      </w:r>
      <w:r w:rsidR="001B521B" w:rsidRPr="00A21164">
        <w:rPr>
          <w:rFonts w:ascii="Liberation Serif" w:hAnsi="Liberation Serif"/>
          <w:noProof w:val="0"/>
        </w:rPr>
        <w:t xml:space="preserve"> watch list. If new spots arrive while scrolled away from the front of the list, the list position does not change but a button labeled </w:t>
      </w:r>
      <w:r w:rsidR="001B521B" w:rsidRPr="00A21164">
        <w:rPr>
          <w:rFonts w:ascii="Liberation Serif" w:hAnsi="Liberation Serif"/>
          <w:b/>
          <w:noProof w:val="0"/>
        </w:rPr>
        <w:t xml:space="preserve">New </w:t>
      </w:r>
      <w:r w:rsidR="001B521B" w:rsidRPr="00A21164">
        <w:rPr>
          <w:rFonts w:ascii="Liberation Serif" w:hAnsi="Liberation Serif"/>
          <w:noProof w:val="0"/>
        </w:rPr>
        <w:t>appears; clicking it will jump immediately to the front of the list.</w:t>
      </w:r>
      <w:r w:rsidR="001B521B" w:rsidRPr="00A21164">
        <w:rPr>
          <w:rFonts w:ascii="Liberation Serif" w:hAnsi="Liberation Serif"/>
          <w:noProof w:val="0"/>
          <w:spacing w:val="-9"/>
        </w:rPr>
        <w:t xml:space="preserve"> </w:t>
      </w:r>
      <w:r w:rsidR="00374346" w:rsidRPr="00A21164">
        <w:rPr>
          <w:rFonts w:ascii="Liberation Serif" w:hAnsi="Liberation Serif"/>
          <w:noProof w:val="0"/>
        </w:rPr>
        <w:t>Also</w:t>
      </w:r>
      <w:r w:rsidR="00374346" w:rsidRPr="00A21164">
        <w:rPr>
          <w:rFonts w:ascii="Liberation Serif" w:hAnsi="Liberation Serif" w:hint="eastAsia"/>
          <w:noProof w:val="0"/>
        </w:rPr>
        <w:t>,</w:t>
      </w:r>
      <w:r w:rsidR="001B521B" w:rsidRPr="00A21164">
        <w:rPr>
          <w:rFonts w:ascii="Liberation Serif" w:hAnsi="Liberation Serif"/>
          <w:noProof w:val="0"/>
        </w:rPr>
        <w:t xml:space="preserve"> while scrolled away the border is red, pane rotation is suspended and clicking the title does </w:t>
      </w:r>
      <w:r w:rsidR="001B521B" w:rsidRPr="00A21164">
        <w:rPr>
          <w:rFonts w:ascii="Liberation Serif" w:hAnsi="Liberation Serif"/>
          <w:i/>
          <w:noProof w:val="0"/>
        </w:rPr>
        <w:t xml:space="preserve">not </w:t>
      </w:r>
      <w:r w:rsidR="001B521B" w:rsidRPr="00A21164">
        <w:rPr>
          <w:rFonts w:ascii="Liberation Serif" w:hAnsi="Liberation Serif"/>
          <w:noProof w:val="0"/>
        </w:rPr>
        <w:t xml:space="preserve">offer a menu to assign new </w:t>
      </w:r>
      <w:r w:rsidR="009F3C7F" w:rsidRPr="00A21164">
        <w:rPr>
          <w:rFonts w:ascii="Liberation Serif" w:hAnsi="Liberation Serif"/>
          <w:noProof w:val="0"/>
        </w:rPr>
        <w:t>choices</w:t>
      </w:r>
      <w:r w:rsidR="009F3C7F" w:rsidRPr="00A21164">
        <w:rPr>
          <w:rFonts w:ascii="Liberation Serif" w:hAnsi="Liberation Serif" w:hint="eastAsia"/>
          <w:noProof w:val="0"/>
        </w:rPr>
        <w:t>.</w:t>
      </w:r>
    </w:p>
    <w:p w14:paraId="2BE2D8F0" w14:textId="77777777" w:rsidR="00205F2A" w:rsidRPr="00A21164" w:rsidRDefault="00205F2A" w:rsidP="001B521B">
      <w:pPr>
        <w:pStyle w:val="Content"/>
        <w:rPr>
          <w:noProof w:val="0"/>
        </w:rPr>
      </w:pPr>
    </w:p>
    <w:p w14:paraId="7CAD05C0" w14:textId="4661004D" w:rsidR="0050283C" w:rsidRPr="00A21164" w:rsidRDefault="0050283C" w:rsidP="0076295C">
      <w:pPr>
        <w:pStyle w:val="Content"/>
        <w:rPr>
          <w:noProof w:val="0"/>
        </w:rPr>
      </w:pPr>
      <w:bookmarkStart w:id="23" w:name="_Toc235985252"/>
      <w:r w:rsidRPr="008F18F8">
        <w:rPr>
          <w:rStyle w:val="Heading3Char"/>
        </w:rPr>
        <w:t>Aurora</w:t>
      </w:r>
      <w:bookmarkEnd w:id="23"/>
      <w:r w:rsidRPr="00A21164">
        <w:rPr>
          <w:noProof w:val="0"/>
        </w:rPr>
        <w:t xml:space="preserve"> shows the current and recent maximum percent chances of visible activity anywhere</w:t>
      </w:r>
      <w:r w:rsidRPr="00A21164">
        <w:rPr>
          <w:noProof w:val="0"/>
          <w:spacing w:val="-10"/>
        </w:rPr>
        <w:t xml:space="preserve"> </w:t>
      </w:r>
      <w:r w:rsidRPr="00A21164">
        <w:rPr>
          <w:noProof w:val="0"/>
        </w:rPr>
        <w:t>on</w:t>
      </w:r>
      <w:r w:rsidRPr="00A21164">
        <w:rPr>
          <w:noProof w:val="0"/>
          <w:spacing w:val="-7"/>
        </w:rPr>
        <w:t xml:space="preserve"> </w:t>
      </w:r>
      <w:r w:rsidRPr="00A21164">
        <w:rPr>
          <w:noProof w:val="0"/>
        </w:rPr>
        <w:t>Earth.</w:t>
      </w:r>
      <w:r w:rsidRPr="00A21164">
        <w:rPr>
          <w:noProof w:val="0"/>
          <w:spacing w:val="-10"/>
        </w:rPr>
        <w:t xml:space="preserve"> </w:t>
      </w:r>
      <w:r w:rsidRPr="00A21164">
        <w:rPr>
          <w:noProof w:val="0"/>
        </w:rPr>
        <w:t>To</w:t>
      </w:r>
      <w:r w:rsidRPr="00A21164">
        <w:rPr>
          <w:noProof w:val="0"/>
          <w:spacing w:val="-7"/>
        </w:rPr>
        <w:t xml:space="preserve"> </w:t>
      </w:r>
      <w:r w:rsidRPr="00A21164">
        <w:rPr>
          <w:noProof w:val="0"/>
        </w:rPr>
        <w:t>see</w:t>
      </w:r>
      <w:r w:rsidRPr="00A21164">
        <w:rPr>
          <w:noProof w:val="0"/>
          <w:spacing w:val="-7"/>
        </w:rPr>
        <w:t xml:space="preserve"> </w:t>
      </w:r>
      <w:r w:rsidRPr="00A21164">
        <w:rPr>
          <w:noProof w:val="0"/>
        </w:rPr>
        <w:t>the</w:t>
      </w:r>
      <w:r w:rsidRPr="00A21164">
        <w:rPr>
          <w:noProof w:val="0"/>
          <w:spacing w:val="-7"/>
        </w:rPr>
        <w:t xml:space="preserve"> </w:t>
      </w:r>
      <w:r w:rsidRPr="00A21164">
        <w:rPr>
          <w:noProof w:val="0"/>
        </w:rPr>
        <w:t>current</w:t>
      </w:r>
      <w:r w:rsidRPr="00A21164">
        <w:rPr>
          <w:noProof w:val="0"/>
          <w:spacing w:val="-7"/>
        </w:rPr>
        <w:t xml:space="preserve"> </w:t>
      </w:r>
      <w:r w:rsidRPr="00A21164">
        <w:rPr>
          <w:noProof w:val="0"/>
        </w:rPr>
        <w:t>best</w:t>
      </w:r>
      <w:r w:rsidRPr="00A21164">
        <w:rPr>
          <w:noProof w:val="0"/>
          <w:spacing w:val="-7"/>
        </w:rPr>
        <w:t xml:space="preserve"> </w:t>
      </w:r>
      <w:r w:rsidRPr="00A21164">
        <w:rPr>
          <w:noProof w:val="0"/>
        </w:rPr>
        <w:t>location,</w:t>
      </w:r>
      <w:r w:rsidRPr="00A21164">
        <w:rPr>
          <w:noProof w:val="0"/>
          <w:spacing w:val="-7"/>
        </w:rPr>
        <w:t xml:space="preserve"> </w:t>
      </w:r>
      <w:r w:rsidRPr="00A21164">
        <w:rPr>
          <w:noProof w:val="0"/>
        </w:rPr>
        <w:t>change</w:t>
      </w:r>
      <w:r w:rsidRPr="00A21164">
        <w:rPr>
          <w:noProof w:val="0"/>
          <w:spacing w:val="-7"/>
        </w:rPr>
        <w:t xml:space="preserve"> </w:t>
      </w:r>
      <w:r w:rsidRPr="00A21164">
        <w:rPr>
          <w:noProof w:val="0"/>
        </w:rPr>
        <w:t>to</w:t>
      </w:r>
      <w:r w:rsidRPr="00A21164">
        <w:rPr>
          <w:noProof w:val="0"/>
          <w:spacing w:val="-7"/>
        </w:rPr>
        <w:t xml:space="preserve"> </w:t>
      </w:r>
      <w:r w:rsidRPr="00A21164">
        <w:rPr>
          <w:noProof w:val="0"/>
        </w:rPr>
        <w:t>the</w:t>
      </w:r>
      <w:r w:rsidRPr="00A21164">
        <w:rPr>
          <w:noProof w:val="0"/>
          <w:spacing w:val="-14"/>
        </w:rPr>
        <w:t xml:space="preserve"> </w:t>
      </w:r>
      <w:r w:rsidRPr="00A21164">
        <w:rPr>
          <w:noProof w:val="0"/>
        </w:rPr>
        <w:t>Aurora</w:t>
      </w:r>
      <w:r w:rsidRPr="00A21164">
        <w:rPr>
          <w:noProof w:val="0"/>
          <w:spacing w:val="-7"/>
        </w:rPr>
        <w:t xml:space="preserve"> </w:t>
      </w:r>
      <w:r w:rsidRPr="00A21164">
        <w:rPr>
          <w:noProof w:val="0"/>
        </w:rPr>
        <w:t>map</w:t>
      </w:r>
      <w:r w:rsidRPr="00A21164">
        <w:rPr>
          <w:noProof w:val="0"/>
          <w:spacing w:val="-7"/>
        </w:rPr>
        <w:t xml:space="preserve"> </w:t>
      </w:r>
      <w:r w:rsidRPr="00A21164">
        <w:rPr>
          <w:noProof w:val="0"/>
        </w:rPr>
        <w:t xml:space="preserve">style (page </w:t>
      </w:r>
      <w:r w:rsidR="00C03871">
        <w:rPr>
          <w:noProof w:val="0"/>
        </w:rPr>
        <w:fldChar w:fldCharType="begin"/>
      </w:r>
      <w:r w:rsidR="00C03871">
        <w:rPr>
          <w:noProof w:val="0"/>
        </w:rPr>
        <w:instrText xml:space="preserve"> PAGEREF _Ref231824533 \h </w:instrText>
      </w:r>
      <w:r w:rsidR="00C03871">
        <w:rPr>
          <w:noProof w:val="0"/>
        </w:rPr>
      </w:r>
      <w:r w:rsidR="00C03871">
        <w:rPr>
          <w:noProof w:val="0"/>
        </w:rPr>
        <w:fldChar w:fldCharType="separate"/>
      </w:r>
      <w:r w:rsidR="00C03871">
        <w:t>51</w:t>
      </w:r>
      <w:r w:rsidR="00C03871">
        <w:rPr>
          <w:noProof w:val="0"/>
        </w:rPr>
        <w:fldChar w:fldCharType="end"/>
      </w:r>
      <w:r w:rsidRPr="00A21164">
        <w:rPr>
          <w:noProof w:val="0"/>
        </w:rPr>
        <w:t>).</w:t>
      </w:r>
      <w:r w:rsidRPr="00A21164">
        <w:rPr>
          <w:noProof w:val="0"/>
          <w:spacing w:val="-11"/>
        </w:rPr>
        <w:t xml:space="preserve"> </w:t>
      </w:r>
      <w:r w:rsidRPr="00A21164">
        <w:rPr>
          <w:noProof w:val="0"/>
        </w:rPr>
        <w:t xml:space="preserve">Active auroral regions can absorb HF but </w:t>
      </w:r>
      <w:r w:rsidR="00C03871" w:rsidRPr="00A21164">
        <w:rPr>
          <w:noProof w:val="0"/>
        </w:rPr>
        <w:t>function as</w:t>
      </w:r>
      <w:r w:rsidRPr="00A21164">
        <w:rPr>
          <w:noProof w:val="0"/>
        </w:rPr>
        <w:t xml:space="preserve"> reflecting layers at VHF.</w:t>
      </w:r>
      <w:r w:rsidRPr="00A21164">
        <w:rPr>
          <w:b/>
          <w:bCs/>
        </w:rPr>
        <w:drawing>
          <wp:anchor distT="0" distB="0" distL="114300" distR="114300" simplePos="0" relativeHeight="250778624" behindDoc="0" locked="0" layoutInCell="1" allowOverlap="1" wp14:anchorId="2A3E6AC5" wp14:editId="5E0DB0CD">
            <wp:simplePos x="0" y="0"/>
            <wp:positionH relativeFrom="margin">
              <wp:align>left</wp:align>
            </wp:positionH>
            <wp:positionV relativeFrom="paragraph">
              <wp:posOffset>8890</wp:posOffset>
            </wp:positionV>
            <wp:extent cx="2286000" cy="2084832"/>
            <wp:effectExtent l="0" t="0" r="0" b="0"/>
            <wp:wrapSquare wrapText="bothSides"/>
            <wp:docPr id="3010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7146" name=""/>
                    <pic:cNvPicPr/>
                  </pic:nvPicPr>
                  <pic:blipFill>
                    <a:blip r:embed="rId42" cstate="print">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007F32D1" w:rsidRPr="00A21164">
        <w:rPr>
          <w:noProof w:val="0"/>
        </w:rPr>
        <w:t xml:space="preserve"> This pane has no additional settings</w:t>
      </w:r>
      <w:r w:rsidR="009430B9" w:rsidRPr="00A21164">
        <w:rPr>
          <w:noProof w:val="0"/>
        </w:rPr>
        <w:t>.</w:t>
      </w:r>
    </w:p>
    <w:p w14:paraId="05CFFB4B" w14:textId="77777777" w:rsidR="0050283C" w:rsidRPr="00A21164" w:rsidRDefault="0050283C" w:rsidP="0076295C">
      <w:pPr>
        <w:pStyle w:val="Content"/>
        <w:rPr>
          <w:noProof w:val="0"/>
        </w:rPr>
      </w:pPr>
    </w:p>
    <w:p w14:paraId="5F4A0E14" w14:textId="77777777" w:rsidR="0050283C" w:rsidRPr="00A21164" w:rsidRDefault="0050283C" w:rsidP="0076295C">
      <w:pPr>
        <w:pStyle w:val="Content"/>
        <w:rPr>
          <w:noProof w:val="0"/>
        </w:rPr>
      </w:pPr>
    </w:p>
    <w:p w14:paraId="3DBF5FBA" w14:textId="545F5E7A" w:rsidR="0050283C" w:rsidRPr="00A21164" w:rsidRDefault="0090036A" w:rsidP="0076295C">
      <w:pPr>
        <w:pStyle w:val="Content"/>
        <w:rPr>
          <w:noProof w:val="0"/>
        </w:rPr>
      </w:pPr>
      <w:r w:rsidRPr="00A21164">
        <w:lastRenderedPageBreak/>
        <w:drawing>
          <wp:anchor distT="0" distB="0" distL="114300" distR="114300" simplePos="0" relativeHeight="250798080" behindDoc="0" locked="0" layoutInCell="1" allowOverlap="1" wp14:anchorId="69B8539F" wp14:editId="0A93AAD7">
            <wp:simplePos x="0" y="0"/>
            <wp:positionH relativeFrom="column">
              <wp:posOffset>0</wp:posOffset>
            </wp:positionH>
            <wp:positionV relativeFrom="paragraph">
              <wp:posOffset>292735</wp:posOffset>
            </wp:positionV>
            <wp:extent cx="2286000" cy="2103120"/>
            <wp:effectExtent l="0" t="0" r="0" b="0"/>
            <wp:wrapSquare wrapText="bothSides"/>
            <wp:docPr id="18429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0516" name=""/>
                    <pic:cNvPicPr/>
                  </pic:nvPicPr>
                  <pic:blipFill>
                    <a:blip r:embed="rId43" cstate="print">
                      <a:extLst>
                        <a:ext uri="{28A0092B-C50C-407E-A947-70E740481C1C}">
                          <a14:useLocalDpi xmlns:a14="http://schemas.microsoft.com/office/drawing/2010/main"/>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p>
    <w:p w14:paraId="2953A670" w14:textId="33D6E94E" w:rsidR="001A293C" w:rsidRPr="00A21164" w:rsidRDefault="006A383B" w:rsidP="006A383B">
      <w:pPr>
        <w:pStyle w:val="Content"/>
        <w:rPr>
          <w:noProof w:val="0"/>
        </w:rPr>
      </w:pPr>
      <w:bookmarkStart w:id="24" w:name="_Toc235985253"/>
      <w:r w:rsidRPr="008F18F8">
        <w:rPr>
          <w:rStyle w:val="Heading3Char"/>
        </w:rPr>
        <w:t>NOAA SpcWx</w:t>
      </w:r>
      <w:bookmarkEnd w:id="24"/>
      <w:r w:rsidRPr="00A21164">
        <w:rPr>
          <w:noProof w:val="0"/>
        </w:rPr>
        <w:t xml:space="preserve"> shows the three main NOAA space weather scales. The left column shows the current conditions, and columns to the right are predictions for each of the next three days. All scales use a range of 0 through 5, with larger numbers indicating greater severity and public impact. Radio blackout impacts HF communication and navigation; Solar storm impacts living organisms and exposed electronics; Geomagnetic storm impacts pipeline current, power distribution and disrupts the ionosphere.</w:t>
      </w:r>
    </w:p>
    <w:p w14:paraId="73DF88EC" w14:textId="548BEB22" w:rsidR="00013F31" w:rsidRPr="00A21164" w:rsidRDefault="00013F31" w:rsidP="006A383B">
      <w:pPr>
        <w:pStyle w:val="Content"/>
        <w:rPr>
          <w:noProof w:val="0"/>
        </w:rPr>
      </w:pPr>
      <w:r w:rsidRPr="00A21164">
        <w:rPr>
          <w:noProof w:val="0"/>
        </w:rPr>
        <w:t>This pane has no additional settings.</w:t>
      </w:r>
    </w:p>
    <w:p w14:paraId="7DFF43F4" w14:textId="79003CB9" w:rsidR="000934E8" w:rsidRPr="00A21164" w:rsidRDefault="001A293C" w:rsidP="001A293C">
      <w:pPr>
        <w:pStyle w:val="Content"/>
        <w:rPr>
          <w:noProof w:val="0"/>
        </w:rPr>
      </w:pPr>
      <w:r w:rsidRPr="008F18F8">
        <w:rPr>
          <w:rStyle w:val="Heading3Char"/>
        </w:rPr>
        <w:drawing>
          <wp:anchor distT="0" distB="0" distL="114300" distR="114300" simplePos="0" relativeHeight="250819584" behindDoc="0" locked="0" layoutInCell="1" allowOverlap="1" wp14:anchorId="661C9C0A" wp14:editId="5C7834EF">
            <wp:simplePos x="0" y="0"/>
            <wp:positionH relativeFrom="margin">
              <wp:align>left</wp:align>
            </wp:positionH>
            <wp:positionV relativeFrom="paragraph">
              <wp:posOffset>8255</wp:posOffset>
            </wp:positionV>
            <wp:extent cx="2286000" cy="2121408"/>
            <wp:effectExtent l="0" t="0" r="0" b="0"/>
            <wp:wrapSquare wrapText="bothSides"/>
            <wp:docPr id="174278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2875" name=""/>
                    <pic:cNvPicPr/>
                  </pic:nvPicPr>
                  <pic:blipFill>
                    <a:blip r:embed="rId44" cstate="print">
                      <a:extLst>
                        <a:ext uri="{28A0092B-C50C-407E-A947-70E740481C1C}">
                          <a14:useLocalDpi xmlns:a14="http://schemas.microsoft.com/office/drawing/2010/main"/>
                        </a:ext>
                      </a:extLst>
                    </a:blip>
                    <a:stretch>
                      <a:fillRect/>
                    </a:stretch>
                  </pic:blipFill>
                  <pic:spPr>
                    <a:xfrm>
                      <a:off x="0" y="0"/>
                      <a:ext cx="2286000" cy="2121408"/>
                    </a:xfrm>
                    <a:prstGeom prst="rect">
                      <a:avLst/>
                    </a:prstGeom>
                  </pic:spPr>
                </pic:pic>
              </a:graphicData>
            </a:graphic>
            <wp14:sizeRelH relativeFrom="margin">
              <wp14:pctWidth>0</wp14:pctWidth>
            </wp14:sizeRelH>
            <wp14:sizeRelV relativeFrom="margin">
              <wp14:pctHeight>0</wp14:pctHeight>
            </wp14:sizeRelV>
          </wp:anchor>
        </w:drawing>
      </w:r>
      <w:bookmarkStart w:id="25" w:name="_Toc235985254"/>
      <w:r w:rsidR="000934E8" w:rsidRPr="008F18F8">
        <w:rPr>
          <w:rStyle w:val="Heading3Char"/>
        </w:rPr>
        <w:t>Bz Bt</w:t>
      </w:r>
      <w:bookmarkEnd w:id="25"/>
      <w:r w:rsidR="000934E8" w:rsidRPr="00A21164">
        <w:rPr>
          <w:b/>
          <w:bCs/>
          <w:noProof w:val="0"/>
        </w:rPr>
        <w:t xml:space="preserve"> </w:t>
      </w:r>
      <w:r w:rsidR="000934E8" w:rsidRPr="00A21164">
        <w:rPr>
          <w:noProof w:val="0"/>
        </w:rPr>
        <w:t>shows</w:t>
      </w:r>
      <w:r w:rsidR="000934E8" w:rsidRPr="00A21164">
        <w:rPr>
          <w:noProof w:val="0"/>
          <w:spacing w:val="-1"/>
        </w:rPr>
        <w:t xml:space="preserve"> </w:t>
      </w:r>
      <w:r w:rsidR="000934E8" w:rsidRPr="00A21164">
        <w:rPr>
          <w:noProof w:val="0"/>
        </w:rPr>
        <w:t>the</w:t>
      </w:r>
      <w:r w:rsidR="000934E8" w:rsidRPr="00A21164">
        <w:rPr>
          <w:noProof w:val="0"/>
          <w:spacing w:val="-1"/>
        </w:rPr>
        <w:t xml:space="preserve"> </w:t>
      </w:r>
      <w:r w:rsidR="000934E8" w:rsidRPr="00A21164">
        <w:rPr>
          <w:noProof w:val="0"/>
        </w:rPr>
        <w:t>strength</w:t>
      </w:r>
      <w:r w:rsidR="000934E8" w:rsidRPr="00A21164">
        <w:rPr>
          <w:noProof w:val="0"/>
          <w:spacing w:val="-1"/>
        </w:rPr>
        <w:t xml:space="preserve"> </w:t>
      </w:r>
      <w:r w:rsidR="000934E8" w:rsidRPr="00A21164">
        <w:rPr>
          <w:noProof w:val="0"/>
        </w:rPr>
        <w:t>of</w:t>
      </w:r>
      <w:r w:rsidR="000934E8" w:rsidRPr="00A21164">
        <w:rPr>
          <w:noProof w:val="0"/>
          <w:spacing w:val="-1"/>
        </w:rPr>
        <w:t xml:space="preserve"> </w:t>
      </w:r>
      <w:r w:rsidR="000934E8" w:rsidRPr="00A21164">
        <w:rPr>
          <w:noProof w:val="0"/>
        </w:rPr>
        <w:t>the</w:t>
      </w:r>
      <w:r w:rsidR="000934E8" w:rsidRPr="00A21164">
        <w:rPr>
          <w:noProof w:val="0"/>
          <w:spacing w:val="-1"/>
        </w:rPr>
        <w:t xml:space="preserve"> </w:t>
      </w:r>
      <w:r w:rsidR="000934E8" w:rsidRPr="00A21164">
        <w:rPr>
          <w:noProof w:val="0"/>
        </w:rPr>
        <w:t>interplanetary</w:t>
      </w:r>
      <w:r w:rsidR="000934E8" w:rsidRPr="00A21164">
        <w:rPr>
          <w:noProof w:val="0"/>
          <w:spacing w:val="-1"/>
        </w:rPr>
        <w:t xml:space="preserve"> </w:t>
      </w:r>
      <w:r w:rsidR="000934E8" w:rsidRPr="00A21164">
        <w:rPr>
          <w:noProof w:val="0"/>
        </w:rPr>
        <w:t>magnetic</w:t>
      </w:r>
      <w:r w:rsidR="000934E8" w:rsidRPr="00A21164">
        <w:rPr>
          <w:noProof w:val="0"/>
          <w:spacing w:val="-1"/>
        </w:rPr>
        <w:t xml:space="preserve"> </w:t>
      </w:r>
      <w:r w:rsidR="000934E8" w:rsidRPr="00A21164">
        <w:rPr>
          <w:noProof w:val="0"/>
        </w:rPr>
        <w:t>field</w:t>
      </w:r>
      <w:r w:rsidR="000934E8" w:rsidRPr="00A21164">
        <w:rPr>
          <w:noProof w:val="0"/>
          <w:spacing w:val="-1"/>
        </w:rPr>
        <w:t xml:space="preserve"> </w:t>
      </w:r>
      <w:r w:rsidR="000934E8" w:rsidRPr="00A21164">
        <w:rPr>
          <w:noProof w:val="0"/>
        </w:rPr>
        <w:t>near</w:t>
      </w:r>
      <w:r w:rsidR="000934E8" w:rsidRPr="00A21164">
        <w:rPr>
          <w:noProof w:val="0"/>
          <w:spacing w:val="-1"/>
        </w:rPr>
        <w:t xml:space="preserve"> </w:t>
      </w:r>
      <w:r w:rsidR="000934E8" w:rsidRPr="00A21164">
        <w:rPr>
          <w:noProof w:val="0"/>
        </w:rPr>
        <w:t>Earth</w:t>
      </w:r>
      <w:r w:rsidR="000934E8" w:rsidRPr="00A21164">
        <w:rPr>
          <w:noProof w:val="0"/>
          <w:spacing w:val="-1"/>
        </w:rPr>
        <w:t xml:space="preserve"> </w:t>
      </w:r>
      <w:r w:rsidR="000934E8" w:rsidRPr="00A21164">
        <w:rPr>
          <w:noProof w:val="0"/>
        </w:rPr>
        <w:t>in</w:t>
      </w:r>
      <w:r w:rsidR="000934E8" w:rsidRPr="00A21164">
        <w:rPr>
          <w:noProof w:val="0"/>
          <w:spacing w:val="-1"/>
        </w:rPr>
        <w:t xml:space="preserve"> </w:t>
      </w:r>
      <w:r w:rsidR="000934E8" w:rsidRPr="00A21164">
        <w:rPr>
          <w:noProof w:val="0"/>
        </w:rPr>
        <w:t>units</w:t>
      </w:r>
      <w:r w:rsidR="000934E8" w:rsidRPr="00A21164">
        <w:rPr>
          <w:noProof w:val="0"/>
          <w:spacing w:val="-1"/>
        </w:rPr>
        <w:t xml:space="preserve"> </w:t>
      </w:r>
      <w:r w:rsidR="000934E8" w:rsidRPr="00A21164">
        <w:rPr>
          <w:noProof w:val="0"/>
        </w:rPr>
        <w:t>of</w:t>
      </w:r>
      <w:r w:rsidR="000934E8" w:rsidRPr="00A21164">
        <w:rPr>
          <w:noProof w:val="0"/>
          <w:spacing w:val="-1"/>
        </w:rPr>
        <w:t xml:space="preserve"> </w:t>
      </w:r>
      <w:r w:rsidR="000934E8" w:rsidRPr="00A21164">
        <w:rPr>
          <w:noProof w:val="0"/>
        </w:rPr>
        <w:t>nano Tesla.</w:t>
      </w:r>
      <w:r w:rsidR="000934E8" w:rsidRPr="00A21164">
        <w:rPr>
          <w:noProof w:val="0"/>
          <w:spacing w:val="-6"/>
        </w:rPr>
        <w:t xml:space="preserve"> </w:t>
      </w:r>
      <w:r w:rsidR="000934E8" w:rsidRPr="00A21164">
        <w:rPr>
          <w:noProof w:val="0"/>
        </w:rPr>
        <w:t>Bz</w:t>
      </w:r>
      <w:r w:rsidR="000934E8" w:rsidRPr="00A21164">
        <w:rPr>
          <w:noProof w:val="0"/>
          <w:spacing w:val="19"/>
        </w:rPr>
        <w:t xml:space="preserve"> </w:t>
      </w:r>
      <w:r w:rsidR="000934E8" w:rsidRPr="00A21164">
        <w:rPr>
          <w:noProof w:val="0"/>
        </w:rPr>
        <w:t>is</w:t>
      </w:r>
      <w:r w:rsidR="000934E8" w:rsidRPr="00A21164">
        <w:rPr>
          <w:noProof w:val="0"/>
          <w:spacing w:val="-6"/>
        </w:rPr>
        <w:t xml:space="preserve"> </w:t>
      </w:r>
      <w:r w:rsidR="000934E8" w:rsidRPr="00A21164">
        <w:rPr>
          <w:noProof w:val="0"/>
        </w:rPr>
        <w:t>the</w:t>
      </w:r>
      <w:r w:rsidR="000934E8" w:rsidRPr="00A21164">
        <w:rPr>
          <w:noProof w:val="0"/>
          <w:spacing w:val="-6"/>
        </w:rPr>
        <w:t xml:space="preserve"> </w:t>
      </w:r>
      <w:r w:rsidR="000934E8" w:rsidRPr="00A21164">
        <w:rPr>
          <w:noProof w:val="0"/>
        </w:rPr>
        <w:t>strength</w:t>
      </w:r>
      <w:r w:rsidR="000934E8" w:rsidRPr="00A21164">
        <w:rPr>
          <w:noProof w:val="0"/>
          <w:spacing w:val="-6"/>
        </w:rPr>
        <w:t xml:space="preserve"> </w:t>
      </w:r>
      <w:r w:rsidR="000934E8" w:rsidRPr="00A21164">
        <w:rPr>
          <w:noProof w:val="0"/>
        </w:rPr>
        <w:t>of</w:t>
      </w:r>
      <w:r w:rsidR="000934E8" w:rsidRPr="00A21164">
        <w:rPr>
          <w:noProof w:val="0"/>
          <w:spacing w:val="-6"/>
        </w:rPr>
        <w:t xml:space="preserve"> </w:t>
      </w:r>
      <w:r w:rsidR="000934E8" w:rsidRPr="00A21164">
        <w:rPr>
          <w:noProof w:val="0"/>
        </w:rPr>
        <w:t>the</w:t>
      </w:r>
      <w:r w:rsidR="000934E8" w:rsidRPr="00A21164">
        <w:rPr>
          <w:noProof w:val="0"/>
          <w:spacing w:val="-6"/>
        </w:rPr>
        <w:t xml:space="preserve"> </w:t>
      </w:r>
      <w:r w:rsidR="000934E8" w:rsidRPr="00A21164">
        <w:rPr>
          <w:noProof w:val="0"/>
        </w:rPr>
        <w:t>field</w:t>
      </w:r>
      <w:r w:rsidR="000934E8" w:rsidRPr="00A21164">
        <w:rPr>
          <w:noProof w:val="0"/>
          <w:spacing w:val="-6"/>
        </w:rPr>
        <w:t xml:space="preserve"> </w:t>
      </w:r>
      <w:r w:rsidR="000934E8" w:rsidRPr="00A21164">
        <w:rPr>
          <w:noProof w:val="0"/>
        </w:rPr>
        <w:t>pointing</w:t>
      </w:r>
      <w:r w:rsidR="000934E8" w:rsidRPr="00A21164">
        <w:rPr>
          <w:noProof w:val="0"/>
          <w:spacing w:val="-6"/>
        </w:rPr>
        <w:t xml:space="preserve"> </w:t>
      </w:r>
      <w:r w:rsidR="000934E8" w:rsidRPr="00A21164">
        <w:rPr>
          <w:noProof w:val="0"/>
        </w:rPr>
        <w:t>north,</w:t>
      </w:r>
      <w:r w:rsidR="000934E8" w:rsidRPr="00A21164">
        <w:rPr>
          <w:noProof w:val="0"/>
          <w:spacing w:val="-6"/>
        </w:rPr>
        <w:t xml:space="preserve"> </w:t>
      </w:r>
      <w:r w:rsidR="000934E8" w:rsidRPr="00A21164">
        <w:rPr>
          <w:noProof w:val="0"/>
        </w:rPr>
        <w:t>the</w:t>
      </w:r>
      <w:r w:rsidR="000934E8" w:rsidRPr="00A21164">
        <w:rPr>
          <w:noProof w:val="0"/>
          <w:spacing w:val="-6"/>
        </w:rPr>
        <w:t xml:space="preserve"> </w:t>
      </w:r>
      <w:r w:rsidR="000934E8" w:rsidRPr="00A21164">
        <w:rPr>
          <w:noProof w:val="0"/>
        </w:rPr>
        <w:t>same</w:t>
      </w:r>
      <w:r w:rsidR="000934E8" w:rsidRPr="00A21164">
        <w:rPr>
          <w:noProof w:val="0"/>
          <w:spacing w:val="-6"/>
        </w:rPr>
        <w:t xml:space="preserve"> </w:t>
      </w:r>
      <w:r w:rsidR="000934E8" w:rsidRPr="00A21164">
        <w:rPr>
          <w:noProof w:val="0"/>
        </w:rPr>
        <w:t>direction</w:t>
      </w:r>
      <w:r w:rsidR="000934E8" w:rsidRPr="00A21164">
        <w:rPr>
          <w:noProof w:val="0"/>
          <w:spacing w:val="-6"/>
        </w:rPr>
        <w:t xml:space="preserve"> </w:t>
      </w:r>
      <w:r w:rsidR="000934E8" w:rsidRPr="00A21164">
        <w:rPr>
          <w:noProof w:val="0"/>
        </w:rPr>
        <w:t>as</w:t>
      </w:r>
      <w:r w:rsidR="000934E8" w:rsidRPr="00A21164">
        <w:rPr>
          <w:noProof w:val="0"/>
          <w:spacing w:val="-6"/>
        </w:rPr>
        <w:t xml:space="preserve"> </w:t>
      </w:r>
      <w:r w:rsidR="000934E8" w:rsidRPr="00A21164">
        <w:rPr>
          <w:noProof w:val="0"/>
        </w:rPr>
        <w:t>the</w:t>
      </w:r>
      <w:r w:rsidR="000934E8" w:rsidRPr="00A21164">
        <w:rPr>
          <w:noProof w:val="0"/>
          <w:spacing w:val="-6"/>
        </w:rPr>
        <w:t xml:space="preserve"> </w:t>
      </w:r>
      <w:r w:rsidR="000934E8" w:rsidRPr="00A21164">
        <w:rPr>
          <w:noProof w:val="0"/>
        </w:rPr>
        <w:t>Earth’s</w:t>
      </w:r>
      <w:r w:rsidR="000934E8" w:rsidRPr="00A21164">
        <w:rPr>
          <w:noProof w:val="0"/>
          <w:spacing w:val="-6"/>
        </w:rPr>
        <w:t xml:space="preserve"> </w:t>
      </w:r>
      <w:r w:rsidR="000934E8" w:rsidRPr="00A21164">
        <w:rPr>
          <w:noProof w:val="0"/>
        </w:rPr>
        <w:t>field. Bt</w:t>
      </w:r>
      <w:r w:rsidR="000934E8" w:rsidRPr="00A21164">
        <w:rPr>
          <w:noProof w:val="0"/>
          <w:spacing w:val="21"/>
        </w:rPr>
        <w:t xml:space="preserve"> </w:t>
      </w:r>
      <w:r w:rsidR="000934E8" w:rsidRPr="00A21164">
        <w:rPr>
          <w:noProof w:val="0"/>
        </w:rPr>
        <w:t>is</w:t>
      </w:r>
      <w:r w:rsidR="000934E8" w:rsidRPr="00A21164">
        <w:rPr>
          <w:noProof w:val="0"/>
          <w:spacing w:val="-3"/>
        </w:rPr>
        <w:t xml:space="preserve"> </w:t>
      </w:r>
      <w:r w:rsidR="000934E8" w:rsidRPr="00A21164">
        <w:rPr>
          <w:noProof w:val="0"/>
        </w:rPr>
        <w:t>the</w:t>
      </w:r>
      <w:r w:rsidR="000934E8" w:rsidRPr="00A21164">
        <w:rPr>
          <w:noProof w:val="0"/>
          <w:spacing w:val="-3"/>
        </w:rPr>
        <w:t xml:space="preserve"> </w:t>
      </w:r>
      <w:r w:rsidR="000934E8" w:rsidRPr="00A21164">
        <w:rPr>
          <w:noProof w:val="0"/>
        </w:rPr>
        <w:t>total</w:t>
      </w:r>
      <w:r w:rsidR="000934E8" w:rsidRPr="00A21164">
        <w:rPr>
          <w:noProof w:val="0"/>
          <w:spacing w:val="-3"/>
        </w:rPr>
        <w:t xml:space="preserve"> </w:t>
      </w:r>
      <w:r w:rsidR="000934E8" w:rsidRPr="00A21164">
        <w:rPr>
          <w:noProof w:val="0"/>
        </w:rPr>
        <w:t>vector</w:t>
      </w:r>
      <w:r w:rsidR="000934E8" w:rsidRPr="00A21164">
        <w:rPr>
          <w:noProof w:val="0"/>
          <w:spacing w:val="-3"/>
        </w:rPr>
        <w:t xml:space="preserve"> </w:t>
      </w:r>
      <w:r w:rsidR="000934E8" w:rsidRPr="00A21164">
        <w:rPr>
          <w:noProof w:val="0"/>
        </w:rPr>
        <w:t>sum</w:t>
      </w:r>
      <w:r w:rsidR="000934E8" w:rsidRPr="00A21164">
        <w:rPr>
          <w:noProof w:val="0"/>
          <w:spacing w:val="-3"/>
        </w:rPr>
        <w:t xml:space="preserve"> </w:t>
      </w:r>
      <w:r w:rsidR="000934E8" w:rsidRPr="00A21164">
        <w:rPr>
          <w:noProof w:val="0"/>
        </w:rPr>
        <w:t>in</w:t>
      </w:r>
      <w:r w:rsidR="000934E8" w:rsidRPr="00A21164">
        <w:rPr>
          <w:noProof w:val="0"/>
          <w:spacing w:val="-3"/>
        </w:rPr>
        <w:t xml:space="preserve"> </w:t>
      </w:r>
      <w:r w:rsidR="000934E8" w:rsidRPr="00A21164">
        <w:rPr>
          <w:noProof w:val="0"/>
        </w:rPr>
        <w:t>all</w:t>
      </w:r>
      <w:r w:rsidR="000934E8" w:rsidRPr="00A21164">
        <w:rPr>
          <w:noProof w:val="0"/>
          <w:spacing w:val="-3"/>
        </w:rPr>
        <w:t xml:space="preserve"> </w:t>
      </w:r>
      <w:r w:rsidR="009F3C7F" w:rsidRPr="00A21164">
        <w:rPr>
          <w:noProof w:val="0"/>
        </w:rPr>
        <w:t>directions and</w:t>
      </w:r>
      <w:r w:rsidR="000934E8" w:rsidRPr="00A21164">
        <w:rPr>
          <w:noProof w:val="0"/>
          <w:spacing w:val="-3"/>
        </w:rPr>
        <w:t xml:space="preserve"> </w:t>
      </w:r>
      <w:r w:rsidR="000934E8" w:rsidRPr="00A21164">
        <w:rPr>
          <w:noProof w:val="0"/>
        </w:rPr>
        <w:t>thus</w:t>
      </w:r>
      <w:r w:rsidR="000934E8" w:rsidRPr="00A21164">
        <w:rPr>
          <w:noProof w:val="0"/>
          <w:spacing w:val="-3"/>
        </w:rPr>
        <w:t xml:space="preserve"> </w:t>
      </w:r>
      <w:r w:rsidR="000934E8" w:rsidRPr="00A21164">
        <w:rPr>
          <w:noProof w:val="0"/>
        </w:rPr>
        <w:t>is</w:t>
      </w:r>
      <w:r w:rsidR="000934E8" w:rsidRPr="00A21164">
        <w:rPr>
          <w:noProof w:val="0"/>
          <w:spacing w:val="-3"/>
        </w:rPr>
        <w:t xml:space="preserve"> </w:t>
      </w:r>
      <w:r w:rsidR="000934E8" w:rsidRPr="00A21164">
        <w:rPr>
          <w:noProof w:val="0"/>
        </w:rPr>
        <w:t>always</w:t>
      </w:r>
      <w:r w:rsidR="000934E8" w:rsidRPr="00A21164">
        <w:rPr>
          <w:noProof w:val="0"/>
          <w:spacing w:val="-3"/>
        </w:rPr>
        <w:t xml:space="preserve"> </w:t>
      </w:r>
      <w:r w:rsidR="000934E8" w:rsidRPr="00A21164">
        <w:rPr>
          <w:noProof w:val="0"/>
        </w:rPr>
        <w:t>the</w:t>
      </w:r>
      <w:r w:rsidR="000934E8" w:rsidRPr="00A21164">
        <w:rPr>
          <w:noProof w:val="0"/>
          <w:spacing w:val="-3"/>
        </w:rPr>
        <w:t xml:space="preserve"> </w:t>
      </w:r>
      <w:r w:rsidR="000934E8" w:rsidRPr="00A21164">
        <w:rPr>
          <w:noProof w:val="0"/>
        </w:rPr>
        <w:t>larger</w:t>
      </w:r>
      <w:r w:rsidR="000934E8" w:rsidRPr="00A21164">
        <w:rPr>
          <w:noProof w:val="0"/>
          <w:spacing w:val="-3"/>
        </w:rPr>
        <w:t xml:space="preserve"> </w:t>
      </w:r>
      <w:r w:rsidR="000934E8" w:rsidRPr="00A21164">
        <w:rPr>
          <w:noProof w:val="0"/>
        </w:rPr>
        <w:t>value.</w:t>
      </w:r>
      <w:r w:rsidR="000934E8" w:rsidRPr="00A21164">
        <w:rPr>
          <w:noProof w:val="0"/>
          <w:spacing w:val="-3"/>
        </w:rPr>
        <w:t xml:space="preserve"> </w:t>
      </w:r>
      <w:r w:rsidR="000934E8" w:rsidRPr="00A21164">
        <w:rPr>
          <w:noProof w:val="0"/>
        </w:rPr>
        <w:t>When</w:t>
      </w:r>
      <w:r w:rsidR="000934E8" w:rsidRPr="00A21164">
        <w:rPr>
          <w:noProof w:val="0"/>
          <w:spacing w:val="-3"/>
        </w:rPr>
        <w:t xml:space="preserve"> </w:t>
      </w:r>
      <w:r w:rsidR="000934E8" w:rsidRPr="00A21164">
        <w:rPr>
          <w:noProof w:val="0"/>
        </w:rPr>
        <w:t>Bz</w:t>
      </w:r>
      <w:r w:rsidR="000934E8" w:rsidRPr="00A21164">
        <w:rPr>
          <w:noProof w:val="0"/>
          <w:spacing w:val="22"/>
        </w:rPr>
        <w:t xml:space="preserve"> </w:t>
      </w:r>
      <w:r w:rsidR="000934E8" w:rsidRPr="00A21164">
        <w:rPr>
          <w:noProof w:val="0"/>
        </w:rPr>
        <w:t>is negative, the fields are in opposite directions, partially cancelling the net shielding effect of the magnetosphere and negatively impacting HF propagation. Values of Bz</w:t>
      </w:r>
      <w:r w:rsidR="000934E8" w:rsidRPr="00A21164">
        <w:rPr>
          <w:noProof w:val="0"/>
          <w:spacing w:val="28"/>
        </w:rPr>
        <w:t xml:space="preserve"> </w:t>
      </w:r>
      <w:r w:rsidR="000934E8" w:rsidRPr="00A21164">
        <w:rPr>
          <w:noProof w:val="0"/>
        </w:rPr>
        <w:t>&lt; -10 can be significant.</w:t>
      </w:r>
    </w:p>
    <w:p w14:paraId="26D41B93" w14:textId="0E3E094B" w:rsidR="0050283C" w:rsidRPr="00A21164" w:rsidRDefault="006C5E54" w:rsidP="0076295C">
      <w:pPr>
        <w:pStyle w:val="Content"/>
        <w:rPr>
          <w:noProof w:val="0"/>
        </w:rPr>
      </w:pPr>
      <w:r w:rsidRPr="00A21164">
        <w:rPr>
          <w:noProof w:val="0"/>
        </w:rPr>
        <w:t xml:space="preserve">This pane has no </w:t>
      </w:r>
      <w:r w:rsidR="00893A8D" w:rsidRPr="00A21164">
        <w:rPr>
          <w:noProof w:val="0"/>
        </w:rPr>
        <w:t>additional</w:t>
      </w:r>
      <w:r w:rsidRPr="00A21164">
        <w:rPr>
          <w:noProof w:val="0"/>
        </w:rPr>
        <w:t xml:space="preserve"> </w:t>
      </w:r>
      <w:r w:rsidR="00890EC5" w:rsidRPr="00A21164">
        <w:rPr>
          <w:noProof w:val="0"/>
        </w:rPr>
        <w:t>settings.</w:t>
      </w:r>
    </w:p>
    <w:p w14:paraId="309B8898" w14:textId="0D986C87" w:rsidR="005D4C74" w:rsidRDefault="00FB1A74" w:rsidP="005F08BF">
      <w:pPr>
        <w:pStyle w:val="Content"/>
        <w:keepLines/>
        <w:rPr>
          <w:noProof w:val="0"/>
        </w:rPr>
      </w:pPr>
      <w:r w:rsidRPr="008F18F8">
        <w:rPr>
          <w:rStyle w:val="Heading3Char"/>
        </w:rPr>
        <w:lastRenderedPageBreak/>
        <mc:AlternateContent>
          <mc:Choice Requires="wps">
            <w:drawing>
              <wp:anchor distT="0" distB="0" distL="114300" distR="114300" simplePos="0" relativeHeight="252249088" behindDoc="0" locked="0" layoutInCell="1" allowOverlap="1" wp14:anchorId="5854BB96" wp14:editId="0C461669">
                <wp:simplePos x="0" y="0"/>
                <wp:positionH relativeFrom="column">
                  <wp:posOffset>367828</wp:posOffset>
                </wp:positionH>
                <wp:positionV relativeFrom="paragraph">
                  <wp:posOffset>1341382</wp:posOffset>
                </wp:positionV>
                <wp:extent cx="1735738" cy="257907"/>
                <wp:effectExtent l="14923" t="23177" r="51117" b="32068"/>
                <wp:wrapNone/>
                <wp:docPr id="154287102" name="Arrow: Right 73"/>
                <wp:cNvGraphicFramePr/>
                <a:graphic xmlns:a="http://schemas.openxmlformats.org/drawingml/2006/main">
                  <a:graphicData uri="http://schemas.microsoft.com/office/word/2010/wordprocessingShape">
                    <wps:wsp>
                      <wps:cNvSpPr/>
                      <wps:spPr>
                        <a:xfrm rot="5149756">
                          <a:off x="0" y="0"/>
                          <a:ext cx="1735738"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82938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26" type="#_x0000_t13" style="position:absolute;margin-left:28.95pt;margin-top:105.6pt;width:136.65pt;height:20.3pt;rotation:5624907fd;z-index:252249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" adj="19995" fillcolor="#e00" strokecolor="#000b11 [484]" strokeweight="2pt"/>
            </w:pict>
          </mc:Fallback>
        </mc:AlternateContent>
      </w:r>
      <w:r w:rsidRPr="008F18F8">
        <w:rPr>
          <w:rStyle w:val="Heading3Char"/>
        </w:rPr>
        <w:drawing>
          <wp:anchor distT="0" distB="0" distL="114300" distR="114300" simplePos="0" relativeHeight="250734592" behindDoc="0" locked="0" layoutInCell="1" allowOverlap="1" wp14:anchorId="1D2D9ADC" wp14:editId="598CEBC4">
            <wp:simplePos x="0" y="0"/>
            <wp:positionH relativeFrom="margin">
              <wp:posOffset>31750</wp:posOffset>
            </wp:positionH>
            <wp:positionV relativeFrom="paragraph">
              <wp:posOffset>2540</wp:posOffset>
            </wp:positionV>
            <wp:extent cx="2286000" cy="2084832"/>
            <wp:effectExtent l="0" t="0" r="0" b="0"/>
            <wp:wrapSquare wrapText="bothSides"/>
            <wp:docPr id="84861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1885" name=""/>
                    <pic:cNvPicPr/>
                  </pic:nvPicPr>
                  <pic:blipFill>
                    <a:blip r:embed="rId45" cstate="print">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Pr="00FB1A74">
        <w:rPr>
          <w:rStyle w:val="Heading3Char"/>
        </w:rPr>
        <w:drawing>
          <wp:anchor distT="0" distB="0" distL="114300" distR="114300" simplePos="0" relativeHeight="250179582" behindDoc="0" locked="0" layoutInCell="1" allowOverlap="1" wp14:anchorId="49E542FC" wp14:editId="7BA32A8B">
            <wp:simplePos x="0" y="0"/>
            <wp:positionH relativeFrom="margin">
              <wp:align>left</wp:align>
            </wp:positionH>
            <wp:positionV relativeFrom="paragraph">
              <wp:posOffset>2089150</wp:posOffset>
            </wp:positionV>
            <wp:extent cx="2279650" cy="2096135"/>
            <wp:effectExtent l="0" t="0" r="6350" b="0"/>
            <wp:wrapSquare wrapText="bothSides"/>
            <wp:docPr id="162185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1450" name=""/>
                    <pic:cNvPicPr/>
                  </pic:nvPicPr>
                  <pic:blipFill>
                    <a:blip r:embed="rId46">
                      <a:extLst>
                        <a:ext uri="{28A0092B-C50C-407E-A947-70E740481C1C}">
                          <a14:useLocalDpi xmlns:a14="http://schemas.microsoft.com/office/drawing/2010/main"/>
                        </a:ext>
                      </a:extLst>
                    </a:blip>
                    <a:stretch>
                      <a:fillRect/>
                    </a:stretch>
                  </pic:blipFill>
                  <pic:spPr>
                    <a:xfrm>
                      <a:off x="0" y="0"/>
                      <a:ext cx="2290359" cy="2106077"/>
                    </a:xfrm>
                    <a:prstGeom prst="rect">
                      <a:avLst/>
                    </a:prstGeom>
                  </pic:spPr>
                </pic:pic>
              </a:graphicData>
            </a:graphic>
            <wp14:sizeRelH relativeFrom="margin">
              <wp14:pctWidth>0</wp14:pctWidth>
            </wp14:sizeRelH>
            <wp14:sizeRelV relativeFrom="margin">
              <wp14:pctHeight>0</wp14:pctHeight>
            </wp14:sizeRelV>
          </wp:anchor>
        </w:drawing>
      </w:r>
      <w:bookmarkStart w:id="26" w:name="_Toc235985255"/>
      <w:r w:rsidR="00490946" w:rsidRPr="008F18F8">
        <w:rPr>
          <w:rStyle w:val="Heading3Char"/>
        </w:rPr>
        <w:t xml:space="preserve">On The </w:t>
      </w:r>
      <w:r w:rsidR="00893A8D" w:rsidRPr="008F18F8">
        <w:rPr>
          <w:rStyle w:val="Heading3Char"/>
        </w:rPr>
        <w:t>Air</w:t>
      </w:r>
      <w:bookmarkEnd w:id="26"/>
      <w:r w:rsidR="00893A8D" w:rsidRPr="00A21164">
        <w:rPr>
          <w:noProof w:val="0"/>
        </w:rPr>
        <w:t xml:space="preserve"> shows</w:t>
      </w:r>
      <w:r w:rsidR="00490946" w:rsidRPr="00A21164">
        <w:rPr>
          <w:noProof w:val="0"/>
          <w:spacing w:val="-8"/>
        </w:rPr>
        <w:t xml:space="preserve"> </w:t>
      </w:r>
      <w:r w:rsidR="00490946" w:rsidRPr="00A21164">
        <w:rPr>
          <w:noProof w:val="0"/>
        </w:rPr>
        <w:t>spots</w:t>
      </w:r>
      <w:r w:rsidR="00490946" w:rsidRPr="00A21164">
        <w:rPr>
          <w:noProof w:val="0"/>
          <w:spacing w:val="-8"/>
        </w:rPr>
        <w:t xml:space="preserve"> </w:t>
      </w:r>
      <w:r w:rsidR="00490946" w:rsidRPr="00A21164">
        <w:rPr>
          <w:noProof w:val="0"/>
        </w:rPr>
        <w:t>from</w:t>
      </w:r>
      <w:r w:rsidR="00490946" w:rsidRPr="00A21164">
        <w:rPr>
          <w:noProof w:val="0"/>
          <w:spacing w:val="-9"/>
        </w:rPr>
        <w:t xml:space="preserve"> </w:t>
      </w:r>
      <w:r w:rsidR="00490946" w:rsidRPr="00A21164">
        <w:rPr>
          <w:noProof w:val="0"/>
        </w:rPr>
        <w:t>various</w:t>
      </w:r>
      <w:r w:rsidR="00490946" w:rsidRPr="00A21164">
        <w:rPr>
          <w:noProof w:val="0"/>
          <w:spacing w:val="-8"/>
        </w:rPr>
        <w:t xml:space="preserve"> </w:t>
      </w:r>
      <w:r w:rsidR="00490946" w:rsidRPr="00A21164">
        <w:rPr>
          <w:noProof w:val="0"/>
        </w:rPr>
        <w:t>organizations.</w:t>
      </w:r>
      <w:r w:rsidR="00490946" w:rsidRPr="00A21164">
        <w:rPr>
          <w:noProof w:val="0"/>
          <w:spacing w:val="-8"/>
        </w:rPr>
        <w:t xml:space="preserve"> </w:t>
      </w:r>
      <w:r w:rsidR="00490946" w:rsidRPr="00A21164">
        <w:rPr>
          <w:noProof w:val="0"/>
        </w:rPr>
        <w:t>Current</w:t>
      </w:r>
      <w:r w:rsidR="00490946" w:rsidRPr="00A21164">
        <w:rPr>
          <w:noProof w:val="0"/>
          <w:spacing w:val="-8"/>
        </w:rPr>
        <w:t xml:space="preserve"> </w:t>
      </w:r>
      <w:r w:rsidR="00490946" w:rsidRPr="00A21164">
        <w:rPr>
          <w:noProof w:val="0"/>
        </w:rPr>
        <w:t>orgs</w:t>
      </w:r>
      <w:r w:rsidR="00490946" w:rsidRPr="00A21164">
        <w:rPr>
          <w:noProof w:val="0"/>
          <w:spacing w:val="-8"/>
        </w:rPr>
        <w:t xml:space="preserve"> </w:t>
      </w:r>
      <w:r w:rsidR="00490946" w:rsidRPr="00A21164">
        <w:rPr>
          <w:noProof w:val="0"/>
        </w:rPr>
        <w:t>are</w:t>
      </w:r>
      <w:r w:rsidR="00490946" w:rsidRPr="00A21164">
        <w:rPr>
          <w:noProof w:val="0"/>
          <w:spacing w:val="-8"/>
        </w:rPr>
        <w:t xml:space="preserve"> </w:t>
      </w:r>
      <w:r w:rsidR="00490946" w:rsidRPr="00A21164">
        <w:rPr>
          <w:noProof w:val="0"/>
        </w:rPr>
        <w:t>POTA,</w:t>
      </w:r>
      <w:r w:rsidR="00490946" w:rsidRPr="00A21164">
        <w:rPr>
          <w:noProof w:val="0"/>
          <w:spacing w:val="-8"/>
        </w:rPr>
        <w:t xml:space="preserve"> </w:t>
      </w:r>
      <w:r w:rsidR="00490946" w:rsidRPr="00A21164">
        <w:rPr>
          <w:noProof w:val="0"/>
        </w:rPr>
        <w:t>SOTA</w:t>
      </w:r>
      <w:r w:rsidR="00490946" w:rsidRPr="00A21164">
        <w:rPr>
          <w:noProof w:val="0"/>
          <w:spacing w:val="-14"/>
        </w:rPr>
        <w:t xml:space="preserve"> </w:t>
      </w:r>
      <w:r w:rsidR="00490946" w:rsidRPr="00A21164">
        <w:rPr>
          <w:noProof w:val="0"/>
        </w:rPr>
        <w:t>and WWFF;</w:t>
      </w:r>
      <w:r w:rsidR="00490946" w:rsidRPr="00A21164">
        <w:rPr>
          <w:noProof w:val="0"/>
          <w:spacing w:val="-2"/>
        </w:rPr>
        <w:t xml:space="preserve"> </w:t>
      </w:r>
      <w:r w:rsidR="00490946" w:rsidRPr="00A21164">
        <w:rPr>
          <w:noProof w:val="0"/>
        </w:rPr>
        <w:t>more</w:t>
      </w:r>
      <w:r w:rsidR="00490946" w:rsidRPr="00A21164">
        <w:rPr>
          <w:noProof w:val="0"/>
          <w:spacing w:val="-2"/>
        </w:rPr>
        <w:t xml:space="preserve"> </w:t>
      </w:r>
      <w:r w:rsidR="00490946" w:rsidRPr="00A21164">
        <w:rPr>
          <w:noProof w:val="0"/>
        </w:rPr>
        <w:t>may</w:t>
      </w:r>
      <w:r w:rsidR="00490946" w:rsidRPr="00A21164">
        <w:rPr>
          <w:noProof w:val="0"/>
          <w:spacing w:val="-2"/>
        </w:rPr>
        <w:t xml:space="preserve"> </w:t>
      </w:r>
      <w:r w:rsidR="00490946" w:rsidRPr="00A21164">
        <w:rPr>
          <w:noProof w:val="0"/>
        </w:rPr>
        <w:t>be</w:t>
      </w:r>
      <w:r w:rsidR="00490946" w:rsidRPr="00A21164">
        <w:rPr>
          <w:noProof w:val="0"/>
          <w:spacing w:val="-2"/>
        </w:rPr>
        <w:t xml:space="preserve"> </w:t>
      </w:r>
      <w:r w:rsidR="00490946" w:rsidRPr="00A21164">
        <w:rPr>
          <w:noProof w:val="0"/>
        </w:rPr>
        <w:t>added.</w:t>
      </w:r>
      <w:r w:rsidR="00490946" w:rsidRPr="00A21164">
        <w:rPr>
          <w:noProof w:val="0"/>
          <w:spacing w:val="-5"/>
        </w:rPr>
        <w:t xml:space="preserve"> </w:t>
      </w:r>
      <w:r w:rsidR="00490946" w:rsidRPr="00A21164">
        <w:rPr>
          <w:noProof w:val="0"/>
        </w:rPr>
        <w:t>The</w:t>
      </w:r>
      <w:r w:rsidR="00490946" w:rsidRPr="00A21164">
        <w:rPr>
          <w:noProof w:val="0"/>
          <w:spacing w:val="-2"/>
        </w:rPr>
        <w:t xml:space="preserve"> </w:t>
      </w:r>
      <w:r w:rsidR="00490946" w:rsidRPr="00A21164">
        <w:rPr>
          <w:noProof w:val="0"/>
        </w:rPr>
        <w:t>current</w:t>
      </w:r>
      <w:r w:rsidR="00490946" w:rsidRPr="00A21164">
        <w:rPr>
          <w:noProof w:val="0"/>
          <w:spacing w:val="-2"/>
        </w:rPr>
        <w:t xml:space="preserve"> </w:t>
      </w:r>
      <w:r w:rsidR="00490946" w:rsidRPr="00A21164">
        <w:rPr>
          <w:noProof w:val="0"/>
        </w:rPr>
        <w:t>org</w:t>
      </w:r>
      <w:r w:rsidR="00490946" w:rsidRPr="00A21164">
        <w:rPr>
          <w:noProof w:val="0"/>
          <w:spacing w:val="-2"/>
        </w:rPr>
        <w:t xml:space="preserve"> </w:t>
      </w:r>
      <w:r w:rsidR="00490946" w:rsidRPr="00A21164">
        <w:rPr>
          <w:noProof w:val="0"/>
        </w:rPr>
        <w:t>is</w:t>
      </w:r>
      <w:r w:rsidR="00490946" w:rsidRPr="00A21164">
        <w:rPr>
          <w:noProof w:val="0"/>
          <w:spacing w:val="-2"/>
        </w:rPr>
        <w:t xml:space="preserve"> </w:t>
      </w:r>
      <w:r w:rsidR="00490946" w:rsidRPr="00A21164">
        <w:rPr>
          <w:noProof w:val="0"/>
        </w:rPr>
        <w:t>shown</w:t>
      </w:r>
      <w:r w:rsidR="00490946" w:rsidRPr="00A21164">
        <w:rPr>
          <w:noProof w:val="0"/>
          <w:spacing w:val="-2"/>
        </w:rPr>
        <w:t xml:space="preserve"> </w:t>
      </w:r>
      <w:r w:rsidR="00490946" w:rsidRPr="00A21164">
        <w:rPr>
          <w:noProof w:val="0"/>
        </w:rPr>
        <w:t>below</w:t>
      </w:r>
      <w:r w:rsidR="00490946" w:rsidRPr="00A21164">
        <w:rPr>
          <w:noProof w:val="0"/>
          <w:spacing w:val="-2"/>
        </w:rPr>
        <w:t xml:space="preserve"> </w:t>
      </w:r>
      <w:r w:rsidR="00490946" w:rsidRPr="00A21164">
        <w:rPr>
          <w:noProof w:val="0"/>
        </w:rPr>
        <w:t>the</w:t>
      </w:r>
      <w:r w:rsidR="00490946" w:rsidRPr="00A21164">
        <w:rPr>
          <w:noProof w:val="0"/>
          <w:spacing w:val="-2"/>
        </w:rPr>
        <w:t xml:space="preserve"> </w:t>
      </w:r>
      <w:r w:rsidR="00490946" w:rsidRPr="00A21164">
        <w:rPr>
          <w:noProof w:val="0"/>
        </w:rPr>
        <w:t>title.</w:t>
      </w:r>
      <w:r w:rsidR="006A3FD3" w:rsidRPr="00A21164">
        <w:rPr>
          <w:noProof w:val="0"/>
        </w:rPr>
        <w:t xml:space="preserve"> If </w:t>
      </w:r>
      <w:r w:rsidR="00893A8D" w:rsidRPr="00A21164">
        <w:rPr>
          <w:noProof w:val="0"/>
        </w:rPr>
        <w:t>none</w:t>
      </w:r>
      <w:r w:rsidR="006A3FD3" w:rsidRPr="00A21164">
        <w:rPr>
          <w:noProof w:val="0"/>
        </w:rPr>
        <w:t xml:space="preserve"> is selected “All” is displayed.</w:t>
      </w:r>
      <w:r w:rsidR="00490946" w:rsidRPr="00A21164">
        <w:rPr>
          <w:noProof w:val="0"/>
          <w:spacing w:val="-5"/>
        </w:rPr>
        <w:t xml:space="preserve"> </w:t>
      </w:r>
      <w:r w:rsidR="00490946" w:rsidRPr="00A21164">
        <w:rPr>
          <w:noProof w:val="0"/>
        </w:rPr>
        <w:t>The</w:t>
      </w:r>
      <w:r w:rsidR="00490946" w:rsidRPr="00A21164">
        <w:rPr>
          <w:noProof w:val="0"/>
          <w:spacing w:val="-2"/>
        </w:rPr>
        <w:t xml:space="preserve"> </w:t>
      </w:r>
      <w:r w:rsidR="00490946" w:rsidRPr="00A21164">
        <w:rPr>
          <w:noProof w:val="0"/>
        </w:rPr>
        <w:t>table</w:t>
      </w:r>
      <w:r w:rsidR="00490946" w:rsidRPr="00A21164">
        <w:rPr>
          <w:noProof w:val="0"/>
          <w:spacing w:val="-2"/>
        </w:rPr>
        <w:t xml:space="preserve"> </w:t>
      </w:r>
      <w:r w:rsidR="00490946" w:rsidRPr="00A21164">
        <w:rPr>
          <w:noProof w:val="0"/>
        </w:rPr>
        <w:t xml:space="preserve">columns are kHz, activator call and code, and </w:t>
      </w:r>
      <w:r w:rsidR="00490946" w:rsidRPr="00A21164">
        <w:rPr>
          <w:b/>
          <w:noProof w:val="0"/>
        </w:rPr>
        <w:t xml:space="preserve">m </w:t>
      </w:r>
      <w:r w:rsidR="00490946" w:rsidRPr="00A21164">
        <w:rPr>
          <w:noProof w:val="0"/>
        </w:rPr>
        <w:t xml:space="preserve">if &gt; 10 minutes or </w:t>
      </w:r>
      <w:r w:rsidR="00490946" w:rsidRPr="00A21164">
        <w:rPr>
          <w:b/>
          <w:noProof w:val="0"/>
        </w:rPr>
        <w:t xml:space="preserve">h </w:t>
      </w:r>
      <w:r w:rsidR="00490946" w:rsidRPr="00A21164">
        <w:rPr>
          <w:noProof w:val="0"/>
        </w:rPr>
        <w:t xml:space="preserve">if &gt; 1 hour old. Frequencies are colored by band as per Setup page 6. Click the org name for a menu to select whether to show bio, max age, desired sort and to edit the Org filter and watch list. The Org filter may list multiple orgs separated by spaces to rotate; by </w:t>
      </w:r>
      <w:r w:rsidR="00490946" w:rsidRPr="00A21164">
        <w:rPr>
          <w:b/>
          <w:noProof w:val="0"/>
        </w:rPr>
        <w:t xml:space="preserve">+ </w:t>
      </w:r>
      <w:r w:rsidR="00490946" w:rsidRPr="00A21164">
        <w:rPr>
          <w:noProof w:val="0"/>
        </w:rPr>
        <w:t>to combine together without rotation; or an empty filter matches all. Click a spot row to set DX, radio (</w:t>
      </w:r>
      <w:r w:rsidR="0094623D" w:rsidRPr="00A21164">
        <w:rPr>
          <w:noProof w:val="0"/>
        </w:rPr>
        <w:t>if enabled</w:t>
      </w:r>
      <w:r w:rsidR="00490946" w:rsidRPr="00A21164">
        <w:rPr>
          <w:noProof w:val="0"/>
        </w:rPr>
        <w:t>), rotator (</w:t>
      </w:r>
      <w:r w:rsidR="0094623D" w:rsidRPr="00A21164">
        <w:rPr>
          <w:noProof w:val="0"/>
        </w:rPr>
        <w:t>if enabled</w:t>
      </w:r>
      <w:r w:rsidR="00490946" w:rsidRPr="00A21164">
        <w:rPr>
          <w:noProof w:val="0"/>
        </w:rPr>
        <w:t>) and bio page if used. Spot locations are plotted but paths are not because the spotter location is not available.</w:t>
      </w:r>
    </w:p>
    <w:p w14:paraId="41024510" w14:textId="77777777" w:rsidR="00FB1A74" w:rsidRDefault="00FB1A74" w:rsidP="007928F7">
      <w:pPr>
        <w:pStyle w:val="Content"/>
        <w:keepLines/>
        <w:spacing w:after="0"/>
        <w:rPr>
          <w:noProof w:val="0"/>
        </w:rPr>
      </w:pPr>
    </w:p>
    <w:p w14:paraId="66AE9DBC" w14:textId="77777777" w:rsidR="00FB1A74" w:rsidRDefault="00FB1A74" w:rsidP="007928F7">
      <w:pPr>
        <w:pStyle w:val="Content"/>
        <w:keepLines/>
        <w:spacing w:after="0"/>
        <w:rPr>
          <w:noProof w:val="0"/>
        </w:rPr>
      </w:pPr>
    </w:p>
    <w:p w14:paraId="3CE7F77D" w14:textId="77777777" w:rsidR="00FB1A74" w:rsidRPr="00A21164" w:rsidRDefault="00FB1A74" w:rsidP="007928F7">
      <w:pPr>
        <w:pStyle w:val="Content"/>
        <w:keepLines/>
        <w:spacing w:after="0"/>
        <w:rPr>
          <w:noProof w:val="0"/>
        </w:rPr>
      </w:pPr>
    </w:p>
    <w:p w14:paraId="145862CA" w14:textId="4935E0B3" w:rsidR="00283382" w:rsidRPr="00A21164" w:rsidRDefault="00DA1359" w:rsidP="004E45D5">
      <w:pPr>
        <w:pStyle w:val="Content"/>
        <w:rPr>
          <w:noProof w:val="0"/>
        </w:rPr>
      </w:pPr>
      <w:r w:rsidRPr="008F18F8">
        <w:rPr>
          <w:rStyle w:val="Heading3Char"/>
        </w:rPr>
        <mc:AlternateContent>
          <mc:Choice Requires="wps">
            <w:drawing>
              <wp:anchor distT="0" distB="0" distL="114300" distR="114300" simplePos="0" relativeHeight="252289024" behindDoc="0" locked="0" layoutInCell="1" allowOverlap="1" wp14:anchorId="32FA091F" wp14:editId="74901109">
                <wp:simplePos x="0" y="0"/>
                <wp:positionH relativeFrom="column">
                  <wp:posOffset>2064190</wp:posOffset>
                </wp:positionH>
                <wp:positionV relativeFrom="paragraph">
                  <wp:posOffset>788230</wp:posOffset>
                </wp:positionV>
                <wp:extent cx="316523" cy="257907"/>
                <wp:effectExtent l="0" t="19050" r="45720" b="46990"/>
                <wp:wrapNone/>
                <wp:docPr id="1544673102" name="Arrow: Right 73"/>
                <wp:cNvGraphicFramePr/>
                <a:graphic xmlns:a="http://schemas.openxmlformats.org/drawingml/2006/main">
                  <a:graphicData uri="http://schemas.microsoft.com/office/word/2010/wordprocessingShape">
                    <wps:wsp>
                      <wps:cNvSpPr/>
                      <wps:spPr>
                        <a:xfrm>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848A53" w14:textId="77EC88DA" w:rsidR="00FC1ACA" w:rsidRPr="00A21164" w:rsidRDefault="00FC1ACA" w:rsidP="00FC1ACA">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FA091F" id="Arrow: Right 73" o:spid="_x0000_s1034" type="#_x0000_t13" style="position:absolute;margin-left:162.55pt;margin-top:62.05pt;width:24.9pt;height:20.3pt;z-index:25228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" adj="12800" fillcolor="#e00" strokecolor="#000b11 [484]" strokeweight="2pt">
                <v:textbox>
                  <w:txbxContent>
                    <w:p w14:paraId="02848A53" w14:textId="77EC88DA" w:rsidR="00FC1ACA" w:rsidRPr="00A21164" w:rsidRDefault="00FC1ACA" w:rsidP="00FC1ACA">
                      <w:pPr>
                        <w:jc w:val="center"/>
                      </w:pPr>
                      <w:r w:rsidRPr="00A21164">
                        <w:t>C</w:t>
                      </w:r>
                    </w:p>
                  </w:txbxContent>
                </v:textbox>
              </v:shape>
            </w:pict>
          </mc:Fallback>
        </mc:AlternateContent>
      </w:r>
      <w:r w:rsidR="00283382" w:rsidRPr="008F18F8">
        <w:rPr>
          <w:rStyle w:val="Heading3Char"/>
        </w:rPr>
        <w:drawing>
          <wp:anchor distT="0" distB="0" distL="114300" distR="114300" simplePos="0" relativeHeight="250841088" behindDoc="0" locked="0" layoutInCell="1" allowOverlap="1" wp14:anchorId="5A8394E3" wp14:editId="79F40C37">
            <wp:simplePos x="0" y="0"/>
            <wp:positionH relativeFrom="margin">
              <wp:align>left</wp:align>
            </wp:positionH>
            <wp:positionV relativeFrom="paragraph">
              <wp:posOffset>127245</wp:posOffset>
            </wp:positionV>
            <wp:extent cx="2286000" cy="2084832"/>
            <wp:effectExtent l="0" t="0" r="0" b="0"/>
            <wp:wrapSquare wrapText="bothSides"/>
            <wp:docPr id="21459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2068" name=""/>
                    <pic:cNvPicPr/>
                  </pic:nvPicPr>
                  <pic:blipFill>
                    <a:blip r:embed="rId47" cstate="print">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00EF1A2C" w:rsidRPr="008F18F8">
        <w:rPr>
          <w:rStyle w:val="Heading3Char"/>
        </w:rPr>
        <w:drawing>
          <wp:anchor distT="0" distB="0" distL="114300" distR="114300" simplePos="0" relativeHeight="251487232" behindDoc="0" locked="0" layoutInCell="1" allowOverlap="1" wp14:anchorId="5CC3DF2B" wp14:editId="094011B5">
            <wp:simplePos x="0" y="0"/>
            <wp:positionH relativeFrom="column">
              <wp:posOffset>2297479</wp:posOffset>
            </wp:positionH>
            <wp:positionV relativeFrom="paragraph">
              <wp:posOffset>496522</wp:posOffset>
            </wp:positionV>
            <wp:extent cx="1324610" cy="577215"/>
            <wp:effectExtent l="0" t="0" r="8890" b="0"/>
            <wp:wrapSquare wrapText="bothSides"/>
            <wp:docPr id="11725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0373" name=""/>
                    <pic:cNvPicPr/>
                  </pic:nvPicPr>
                  <pic:blipFill>
                    <a:blip r:embed="rId48" cstate="screen">
                      <a:extLst>
                        <a:ext uri="{28A0092B-C50C-407E-A947-70E740481C1C}">
                          <a14:useLocalDpi xmlns:a14="http://schemas.microsoft.com/office/drawing/2010/main"/>
                        </a:ext>
                      </a:extLst>
                    </a:blip>
                    <a:stretch>
                      <a:fillRect/>
                    </a:stretch>
                  </pic:blipFill>
                  <pic:spPr>
                    <a:xfrm>
                      <a:off x="0" y="0"/>
                      <a:ext cx="1324610" cy="577215"/>
                    </a:xfrm>
                    <a:prstGeom prst="rect">
                      <a:avLst/>
                    </a:prstGeom>
                  </pic:spPr>
                </pic:pic>
              </a:graphicData>
            </a:graphic>
            <wp14:sizeRelH relativeFrom="margin">
              <wp14:pctWidth>0</wp14:pctWidth>
            </wp14:sizeRelH>
            <wp14:sizeRelV relativeFrom="margin">
              <wp14:pctHeight>0</wp14:pctHeight>
            </wp14:sizeRelV>
          </wp:anchor>
        </w:drawing>
      </w:r>
      <w:bookmarkStart w:id="27" w:name="_Toc235985256"/>
      <w:r w:rsidR="004E45D5" w:rsidRPr="008F18F8">
        <w:rPr>
          <w:rStyle w:val="Heading3Char"/>
        </w:rPr>
        <w:t>Contests</w:t>
      </w:r>
      <w:bookmarkEnd w:id="27"/>
      <w:r w:rsidR="004E45D5" w:rsidRPr="00BA6DCF">
        <w:rPr>
          <w:rStyle w:val="Heading6Char"/>
        </w:rPr>
        <w:t xml:space="preserve"> </w:t>
      </w:r>
      <w:r w:rsidR="004E45D5" w:rsidRPr="00A21164">
        <w:rPr>
          <w:noProof w:val="0"/>
        </w:rPr>
        <w:t>lists amateur radio contests for the upcoming, or current, weekend. Click the credits</w:t>
      </w:r>
      <w:r w:rsidR="004E45D5" w:rsidRPr="00A21164">
        <w:rPr>
          <w:noProof w:val="0"/>
          <w:spacing w:val="-4"/>
        </w:rPr>
        <w:t xml:space="preserve"> </w:t>
      </w:r>
      <w:r w:rsidR="004E45D5" w:rsidRPr="00A21164">
        <w:rPr>
          <w:noProof w:val="0"/>
        </w:rPr>
        <w:t>line</w:t>
      </w:r>
      <w:r w:rsidR="004E45D5" w:rsidRPr="00A21164">
        <w:rPr>
          <w:noProof w:val="0"/>
          <w:spacing w:val="-4"/>
        </w:rPr>
        <w:t xml:space="preserve"> </w:t>
      </w:r>
      <w:r w:rsidR="004E45D5" w:rsidRPr="00A21164">
        <w:rPr>
          <w:noProof w:val="0"/>
        </w:rPr>
        <w:t>to</w:t>
      </w:r>
      <w:r w:rsidR="004E45D5" w:rsidRPr="00A21164">
        <w:rPr>
          <w:noProof w:val="0"/>
          <w:spacing w:val="-4"/>
        </w:rPr>
        <w:t xml:space="preserve"> </w:t>
      </w:r>
      <w:r w:rsidR="004E45D5" w:rsidRPr="00A21164">
        <w:rPr>
          <w:noProof w:val="0"/>
        </w:rPr>
        <w:t>set</w:t>
      </w:r>
      <w:r w:rsidR="004E45D5" w:rsidRPr="00A21164">
        <w:rPr>
          <w:noProof w:val="0"/>
          <w:spacing w:val="-4"/>
        </w:rPr>
        <w:t xml:space="preserve"> </w:t>
      </w:r>
      <w:r w:rsidR="004E45D5" w:rsidRPr="00A21164">
        <w:rPr>
          <w:noProof w:val="0"/>
        </w:rPr>
        <w:t>whether</w:t>
      </w:r>
      <w:r w:rsidR="004E45D5" w:rsidRPr="00A21164">
        <w:rPr>
          <w:noProof w:val="0"/>
          <w:spacing w:val="-4"/>
        </w:rPr>
        <w:t xml:space="preserve"> </w:t>
      </w:r>
      <w:r w:rsidR="004E45D5" w:rsidRPr="00A21164">
        <w:rPr>
          <w:noProof w:val="0"/>
        </w:rPr>
        <w:t>to</w:t>
      </w:r>
      <w:r w:rsidR="004E45D5" w:rsidRPr="00A21164">
        <w:rPr>
          <w:noProof w:val="0"/>
          <w:spacing w:val="-4"/>
        </w:rPr>
        <w:t xml:space="preserve"> </w:t>
      </w:r>
      <w:r w:rsidR="004E45D5" w:rsidRPr="00A21164">
        <w:rPr>
          <w:noProof w:val="0"/>
        </w:rPr>
        <w:t>show</w:t>
      </w:r>
      <w:r w:rsidR="004E45D5" w:rsidRPr="00A21164">
        <w:rPr>
          <w:noProof w:val="0"/>
          <w:spacing w:val="-4"/>
        </w:rPr>
        <w:t xml:space="preserve"> </w:t>
      </w:r>
      <w:r w:rsidR="004E45D5" w:rsidRPr="00A21164">
        <w:rPr>
          <w:noProof w:val="0"/>
        </w:rPr>
        <w:t>dates</w:t>
      </w:r>
      <w:r w:rsidR="004E45D5" w:rsidRPr="00A21164">
        <w:rPr>
          <w:noProof w:val="0"/>
          <w:spacing w:val="-4"/>
        </w:rPr>
        <w:t xml:space="preserve"> </w:t>
      </w:r>
      <w:r w:rsidR="004E45D5" w:rsidRPr="00A21164">
        <w:rPr>
          <w:noProof w:val="0"/>
        </w:rPr>
        <w:t>in</w:t>
      </w:r>
      <w:r w:rsidR="004E45D5" w:rsidRPr="00A21164">
        <w:rPr>
          <w:noProof w:val="0"/>
          <w:spacing w:val="-4"/>
        </w:rPr>
        <w:t xml:space="preserve"> </w:t>
      </w:r>
      <w:r w:rsidR="004E45D5" w:rsidRPr="00A21164">
        <w:rPr>
          <w:noProof w:val="0"/>
        </w:rPr>
        <w:t>UTC</w:t>
      </w:r>
      <w:r w:rsidR="004E45D5" w:rsidRPr="00A21164">
        <w:rPr>
          <w:noProof w:val="0"/>
          <w:spacing w:val="-4"/>
        </w:rPr>
        <w:t xml:space="preserve"> </w:t>
      </w:r>
      <w:r w:rsidR="004E45D5" w:rsidRPr="00A21164">
        <w:rPr>
          <w:noProof w:val="0"/>
        </w:rPr>
        <w:t>or</w:t>
      </w:r>
      <w:r w:rsidR="004E45D5" w:rsidRPr="00A21164">
        <w:rPr>
          <w:noProof w:val="0"/>
          <w:spacing w:val="-4"/>
        </w:rPr>
        <w:t xml:space="preserve"> </w:t>
      </w:r>
      <w:r w:rsidR="004E45D5" w:rsidRPr="00A21164">
        <w:rPr>
          <w:noProof w:val="0"/>
        </w:rPr>
        <w:t>DE</w:t>
      </w:r>
      <w:r w:rsidR="004E45D5" w:rsidRPr="00A21164">
        <w:rPr>
          <w:noProof w:val="0"/>
          <w:spacing w:val="-4"/>
        </w:rPr>
        <w:t xml:space="preserve"> </w:t>
      </w:r>
      <w:r w:rsidR="004E45D5" w:rsidRPr="00A21164">
        <w:rPr>
          <w:noProof w:val="0"/>
        </w:rPr>
        <w:t>time</w:t>
      </w:r>
      <w:r w:rsidR="004E45D5" w:rsidRPr="00A21164">
        <w:rPr>
          <w:noProof w:val="0"/>
          <w:spacing w:val="-4"/>
        </w:rPr>
        <w:t xml:space="preserve"> </w:t>
      </w:r>
      <w:r w:rsidR="004E45D5" w:rsidRPr="00A21164">
        <w:rPr>
          <w:noProof w:val="0"/>
        </w:rPr>
        <w:t>zone.</w:t>
      </w:r>
      <w:r w:rsidR="004E45D5" w:rsidRPr="00A21164">
        <w:rPr>
          <w:noProof w:val="0"/>
          <w:spacing w:val="-4"/>
        </w:rPr>
        <w:t xml:space="preserve"> </w:t>
      </w:r>
      <w:r w:rsidR="004E45D5" w:rsidRPr="00A21164">
        <w:rPr>
          <w:noProof w:val="0"/>
        </w:rPr>
        <w:t>Click</w:t>
      </w:r>
      <w:r w:rsidR="004E45D5" w:rsidRPr="00A21164">
        <w:rPr>
          <w:noProof w:val="0"/>
          <w:spacing w:val="-4"/>
        </w:rPr>
        <w:t xml:space="preserve"> </w:t>
      </w:r>
      <w:r w:rsidR="004E45D5" w:rsidRPr="00A21164">
        <w:rPr>
          <w:noProof w:val="0"/>
        </w:rPr>
        <w:t>a</w:t>
      </w:r>
      <w:r w:rsidR="004E45D5" w:rsidRPr="00A21164">
        <w:rPr>
          <w:noProof w:val="0"/>
          <w:spacing w:val="-4"/>
        </w:rPr>
        <w:t xml:space="preserve"> </w:t>
      </w:r>
      <w:r w:rsidR="004E45D5" w:rsidRPr="00A21164">
        <w:rPr>
          <w:noProof w:val="0"/>
        </w:rPr>
        <w:t>specific</w:t>
      </w:r>
      <w:r w:rsidR="004E45D5" w:rsidRPr="00A21164">
        <w:rPr>
          <w:noProof w:val="0"/>
          <w:spacing w:val="-4"/>
        </w:rPr>
        <w:t xml:space="preserve"> </w:t>
      </w:r>
      <w:r w:rsidR="004E45D5" w:rsidRPr="00A21164">
        <w:rPr>
          <w:noProof w:val="0"/>
        </w:rPr>
        <w:t>contest to set the one-time future alarm to the contest start time or display the WA7BNM web page for the contest. Contests currently in progress are highlighted with a green background. Data are kindly provided with permission by Bruce Horn, WA7BNM.</w:t>
      </w:r>
      <w:r w:rsidR="00EF1A2C" w:rsidRPr="00A21164">
        <w:rPr>
          <w:noProof w:val="0"/>
        </w:rPr>
        <w:t xml:space="preserve"> </w:t>
      </w:r>
    </w:p>
    <w:p w14:paraId="3505064A" w14:textId="79E67AF3" w:rsidR="005D4C74" w:rsidRPr="00A21164" w:rsidRDefault="005D4C74" w:rsidP="004E45D5">
      <w:pPr>
        <w:pStyle w:val="Content"/>
        <w:rPr>
          <w:noProof w:val="0"/>
        </w:rPr>
      </w:pPr>
    </w:p>
    <w:p w14:paraId="30C9BFEA" w14:textId="14EBA07C" w:rsidR="00DB60ED" w:rsidRPr="00A21164" w:rsidRDefault="00DB60ED" w:rsidP="00EA0AA6">
      <w:pPr>
        <w:pStyle w:val="Content"/>
        <w:rPr>
          <w:noProof w:val="0"/>
        </w:rPr>
      </w:pPr>
      <w:r w:rsidRPr="008F18F8">
        <w:rPr>
          <w:rStyle w:val="Heading3Char"/>
        </w:rPr>
        <w:lastRenderedPageBreak/>
        <w:drawing>
          <wp:anchor distT="0" distB="0" distL="114300" distR="114300" simplePos="0" relativeHeight="250862592" behindDoc="0" locked="0" layoutInCell="1" allowOverlap="1" wp14:anchorId="084040CA" wp14:editId="618D6A9E">
            <wp:simplePos x="0" y="0"/>
            <wp:positionH relativeFrom="margin">
              <wp:align>left</wp:align>
            </wp:positionH>
            <wp:positionV relativeFrom="paragraph">
              <wp:posOffset>5129</wp:posOffset>
            </wp:positionV>
            <wp:extent cx="2286000" cy="2103120"/>
            <wp:effectExtent l="0" t="0" r="0" b="0"/>
            <wp:wrapSquare wrapText="bothSides"/>
            <wp:docPr id="157955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0257" name=""/>
                    <pic:cNvPicPr/>
                  </pic:nvPicPr>
                  <pic:blipFill>
                    <a:blip r:embed="rId49" cstate="print">
                      <a:extLst>
                        <a:ext uri="{28A0092B-C50C-407E-A947-70E740481C1C}">
                          <a14:useLocalDpi xmlns:a14="http://schemas.microsoft.com/office/drawing/2010/main"/>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bookmarkStart w:id="28" w:name="_Toc235985257"/>
      <w:r w:rsidRPr="008F18F8">
        <w:rPr>
          <w:rStyle w:val="Heading3Char"/>
        </w:rPr>
        <w:t>Planetary K</w:t>
      </w:r>
      <w:bookmarkEnd w:id="28"/>
      <w:r w:rsidRPr="00A21164">
        <w:rPr>
          <w:noProof w:val="0"/>
        </w:rPr>
        <w:t xml:space="preserve"> shows the Kp index now, with a graph extending from 7 days prior to 2 days forecast. The color scheme matches the NOAA web page.</w:t>
      </w:r>
    </w:p>
    <w:p w14:paraId="5CD2E5C3" w14:textId="2E30B5F5" w:rsidR="005D4C74" w:rsidRPr="00A21164" w:rsidRDefault="00BB773A" w:rsidP="00490946">
      <w:pPr>
        <w:pStyle w:val="Content"/>
        <w:rPr>
          <w:noProof w:val="0"/>
        </w:rPr>
      </w:pPr>
      <w:r w:rsidRPr="00A21164">
        <w:rPr>
          <w:noProof w:val="0"/>
        </w:rPr>
        <w:t xml:space="preserve">This </w:t>
      </w:r>
      <w:r w:rsidR="004E75E2" w:rsidRPr="00A21164">
        <w:rPr>
          <w:noProof w:val="0"/>
        </w:rPr>
        <w:t>pane has no additional settings.</w:t>
      </w:r>
    </w:p>
    <w:p w14:paraId="5A92B096" w14:textId="152E54E7" w:rsidR="005D4C74" w:rsidRPr="00A21164" w:rsidRDefault="005D4C74" w:rsidP="00490946">
      <w:pPr>
        <w:pStyle w:val="Content"/>
        <w:rPr>
          <w:noProof w:val="0"/>
        </w:rPr>
      </w:pPr>
    </w:p>
    <w:p w14:paraId="0EE9E1FB" w14:textId="77777777" w:rsidR="005D4C74" w:rsidRPr="00A21164" w:rsidRDefault="005D4C74" w:rsidP="00490946">
      <w:pPr>
        <w:pStyle w:val="Content"/>
        <w:rPr>
          <w:noProof w:val="0"/>
        </w:rPr>
      </w:pPr>
    </w:p>
    <w:p w14:paraId="2E930586" w14:textId="77777777" w:rsidR="005D4C74" w:rsidRPr="00A21164" w:rsidRDefault="005D4C74" w:rsidP="00490946">
      <w:pPr>
        <w:pStyle w:val="Content"/>
        <w:rPr>
          <w:noProof w:val="0"/>
        </w:rPr>
      </w:pPr>
    </w:p>
    <w:p w14:paraId="2EADF875" w14:textId="77777777" w:rsidR="005D4C74" w:rsidRPr="00A21164" w:rsidRDefault="005D4C74" w:rsidP="00490946">
      <w:pPr>
        <w:pStyle w:val="Content"/>
        <w:rPr>
          <w:noProof w:val="0"/>
        </w:rPr>
      </w:pPr>
    </w:p>
    <w:p w14:paraId="6EF91D3F" w14:textId="19E3D7B5" w:rsidR="005D4C74" w:rsidRPr="00A21164" w:rsidRDefault="001D1708" w:rsidP="00EA0AA6">
      <w:pPr>
        <w:pStyle w:val="Content"/>
        <w:rPr>
          <w:noProof w:val="0"/>
        </w:rPr>
      </w:pPr>
      <w:r w:rsidRPr="001D1708">
        <w:drawing>
          <wp:anchor distT="0" distB="0" distL="114300" distR="114300" simplePos="0" relativeHeight="253149184" behindDoc="0" locked="0" layoutInCell="1" allowOverlap="1" wp14:anchorId="10C42DB9" wp14:editId="384C48B0">
            <wp:simplePos x="0" y="0"/>
            <wp:positionH relativeFrom="column">
              <wp:posOffset>605155</wp:posOffset>
            </wp:positionH>
            <wp:positionV relativeFrom="paragraph">
              <wp:posOffset>721360</wp:posOffset>
            </wp:positionV>
            <wp:extent cx="2286000" cy="2103120"/>
            <wp:effectExtent l="0" t="0" r="0" b="0"/>
            <wp:wrapSquare wrapText="bothSides"/>
            <wp:docPr id="20538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0960" name=""/>
                    <pic:cNvPicPr/>
                  </pic:nvPicPr>
                  <pic:blipFill>
                    <a:blip r:embed="rId50">
                      <a:extLst>
                        <a:ext uri="{28A0092B-C50C-407E-A947-70E740481C1C}">
                          <a14:useLocalDpi xmlns:a14="http://schemas.microsoft.com/office/drawing/2010/main"/>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003600E3" w:rsidRPr="003600E3">
        <w:drawing>
          <wp:anchor distT="0" distB="0" distL="114300" distR="114300" simplePos="0" relativeHeight="253148160" behindDoc="0" locked="0" layoutInCell="1" allowOverlap="1" wp14:anchorId="79F2EF20" wp14:editId="36500E95">
            <wp:simplePos x="0" y="0"/>
            <wp:positionH relativeFrom="margin">
              <wp:align>left</wp:align>
            </wp:positionH>
            <wp:positionV relativeFrom="paragraph">
              <wp:posOffset>0</wp:posOffset>
            </wp:positionV>
            <wp:extent cx="2286000" cy="2084832"/>
            <wp:effectExtent l="0" t="0" r="0" b="0"/>
            <wp:wrapSquare wrapText="bothSides"/>
            <wp:docPr id="19935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407" name=""/>
                    <pic:cNvPicPr/>
                  </pic:nvPicPr>
                  <pic:blipFill>
                    <a:blip r:embed="rId51">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anchor>
        </w:drawing>
      </w:r>
      <w:bookmarkStart w:id="29" w:name="_Toc235985258"/>
      <w:r w:rsidR="00EA0AA6" w:rsidRPr="008F18F8">
        <w:rPr>
          <w:rStyle w:val="Heading3Char"/>
        </w:rPr>
        <w:t>DE Wx</w:t>
      </w:r>
      <w:bookmarkEnd w:id="29"/>
      <w:r w:rsidR="00EA0AA6" w:rsidRPr="00A21164">
        <w:rPr>
          <w:rFonts w:ascii="Liberation Serif" w:hAnsi="Liberation Serif"/>
          <w:b/>
          <w:noProof w:val="0"/>
          <w:spacing w:val="-5"/>
        </w:rPr>
        <w:t xml:space="preserve"> </w:t>
      </w:r>
      <w:r w:rsidR="00EA0AA6" w:rsidRPr="00A21164">
        <w:rPr>
          <w:rFonts w:ascii="Liberation Serif" w:hAnsi="Liberation Serif"/>
          <w:noProof w:val="0"/>
        </w:rPr>
        <w:t>and</w:t>
      </w:r>
      <w:r w:rsidR="00EA0AA6" w:rsidRPr="00A21164">
        <w:rPr>
          <w:rFonts w:ascii="Liberation Serif" w:hAnsi="Liberation Serif"/>
          <w:noProof w:val="0"/>
          <w:spacing w:val="-5"/>
        </w:rPr>
        <w:t xml:space="preserve"> </w:t>
      </w:r>
      <w:r w:rsidR="00EA0AA6" w:rsidRPr="008F18F8">
        <w:rPr>
          <w:rStyle w:val="Heading3Char"/>
        </w:rPr>
        <w:t>DX Wx</w:t>
      </w:r>
      <w:r w:rsidR="00EA0AA6" w:rsidRPr="00A21164">
        <w:rPr>
          <w:rFonts w:ascii="Liberation Serif" w:hAnsi="Liberation Serif"/>
          <w:b/>
          <w:noProof w:val="0"/>
          <w:spacing w:val="-5"/>
        </w:rPr>
        <w:t xml:space="preserve"> </w:t>
      </w:r>
      <w:r w:rsidR="00EA0AA6" w:rsidRPr="00A21164">
        <w:rPr>
          <w:noProof w:val="0"/>
        </w:rPr>
        <w:t xml:space="preserve">show the current weather at DE or DX from </w:t>
      </w:r>
      <w:hyperlink r:id="rId52" w:history="1">
        <w:r w:rsidR="00EA0AA6" w:rsidRPr="00A21164">
          <w:rPr>
            <w:noProof w:val="0"/>
          </w:rPr>
          <w:t>OpenWeatherMap.org</w:t>
        </w:r>
      </w:hyperlink>
      <w:r w:rsidR="00EA0AA6" w:rsidRPr="00A21164">
        <w:rPr>
          <w:noProof w:val="0"/>
        </w:rPr>
        <w:t>. If the location is not changed for at least an hour, an up or down arrow may appear to indicate the pressure trend direction. When either DE or DX is changed by any means the left pane will temporarily show its weather, unless already selected on another pane or disabled in Setup page 5</w:t>
      </w:r>
    </w:p>
    <w:p w14:paraId="2376A141" w14:textId="196AE24D" w:rsidR="003207A3" w:rsidRPr="00A21164" w:rsidRDefault="0029134B" w:rsidP="00ED442D">
      <w:pPr>
        <w:pStyle w:val="Content"/>
        <w:ind w:left="1440"/>
        <w:rPr>
          <w:noProof w:val="0"/>
        </w:rPr>
      </w:pPr>
      <w:r w:rsidRPr="00A21164">
        <w:rPr>
          <w:noProof w:val="0"/>
        </w:rPr>
        <w:t>There are no additional settings for</w:t>
      </w:r>
      <w:r w:rsidR="005246C9" w:rsidRPr="00A21164">
        <w:rPr>
          <w:noProof w:val="0"/>
        </w:rPr>
        <w:br/>
      </w:r>
      <w:r w:rsidRPr="00A21164">
        <w:rPr>
          <w:noProof w:val="0"/>
        </w:rPr>
        <w:t xml:space="preserve"> these</w:t>
      </w:r>
      <w:r w:rsidR="005246C9" w:rsidRPr="00A21164">
        <w:rPr>
          <w:noProof w:val="0"/>
        </w:rPr>
        <w:t xml:space="preserve"> </w:t>
      </w:r>
      <w:r w:rsidR="00893A8D" w:rsidRPr="00A21164">
        <w:rPr>
          <w:noProof w:val="0"/>
        </w:rPr>
        <w:t>panes.</w:t>
      </w:r>
    </w:p>
    <w:p w14:paraId="54FE6302" w14:textId="4E8DC6EA" w:rsidR="003207A3" w:rsidRPr="00A21164" w:rsidRDefault="003207A3" w:rsidP="00490946">
      <w:pPr>
        <w:pStyle w:val="Content"/>
        <w:rPr>
          <w:noProof w:val="0"/>
        </w:rPr>
      </w:pPr>
    </w:p>
    <w:p w14:paraId="591ADE68" w14:textId="6A845B6B" w:rsidR="009A5E58" w:rsidRPr="00A21164" w:rsidRDefault="009A5E58" w:rsidP="00490946">
      <w:pPr>
        <w:pStyle w:val="Content"/>
        <w:rPr>
          <w:noProof w:val="0"/>
        </w:rPr>
      </w:pPr>
    </w:p>
    <w:p w14:paraId="0694E665" w14:textId="46D12FED" w:rsidR="00654269" w:rsidRPr="00A21164" w:rsidRDefault="001A2E04" w:rsidP="00654269">
      <w:pPr>
        <w:pStyle w:val="Content"/>
        <w:rPr>
          <w:noProof w:val="0"/>
        </w:rPr>
      </w:pPr>
      <w:r w:rsidRPr="008F18F8">
        <w:rPr>
          <w:rStyle w:val="Heading3Char"/>
        </w:rPr>
        <mc:AlternateContent>
          <mc:Choice Requires="wps">
            <w:drawing>
              <wp:anchor distT="0" distB="0" distL="114300" distR="114300" simplePos="0" relativeHeight="252374016" behindDoc="0" locked="0" layoutInCell="1" allowOverlap="1" wp14:anchorId="1C874E9B" wp14:editId="39EF0036">
                <wp:simplePos x="0" y="0"/>
                <wp:positionH relativeFrom="column">
                  <wp:posOffset>1275129</wp:posOffset>
                </wp:positionH>
                <wp:positionV relativeFrom="paragraph">
                  <wp:posOffset>1392799</wp:posOffset>
                </wp:positionV>
                <wp:extent cx="1257393" cy="257907"/>
                <wp:effectExtent l="0" t="361950" r="0" b="313690"/>
                <wp:wrapNone/>
                <wp:docPr id="1871729023" name="Arrow: Right 73"/>
                <wp:cNvGraphicFramePr/>
                <a:graphic xmlns:a="http://schemas.openxmlformats.org/drawingml/2006/main">
                  <a:graphicData uri="http://schemas.microsoft.com/office/word/2010/wordprocessingShape">
                    <wps:wsp>
                      <wps:cNvSpPr/>
                      <wps:spPr>
                        <a:xfrm rot="2442540">
                          <a:off x="0" y="0"/>
                          <a:ext cx="125739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43F8EA" w14:textId="77777777" w:rsidR="00FC1ACA" w:rsidRPr="00A21164" w:rsidRDefault="00FC1ACA" w:rsidP="00FC1ACA">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874E9B" id="_x0000_s1035" type="#_x0000_t13" style="position:absolute;margin-left:100.4pt;margin-top:109.65pt;width:99pt;height:20.3pt;rotation:2667905fd;z-index:25237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" adj="19385" fillcolor="#e00" strokecolor="#000b11 [484]" strokeweight="2pt">
                <v:textbox>
                  <w:txbxContent>
                    <w:p w14:paraId="2E43F8EA" w14:textId="77777777" w:rsidR="00FC1ACA" w:rsidRPr="00A21164" w:rsidRDefault="00FC1ACA" w:rsidP="00FC1ACA">
                      <w:pPr>
                        <w:jc w:val="center"/>
                      </w:pPr>
                      <w:r w:rsidRPr="00A21164">
                        <w:t>C</w:t>
                      </w:r>
                    </w:p>
                  </w:txbxContent>
                </v:textbox>
              </v:shape>
            </w:pict>
          </mc:Fallback>
        </mc:AlternateContent>
      </w:r>
      <w:r w:rsidRPr="008F18F8">
        <w:rPr>
          <w:rStyle w:val="Heading3Char"/>
        </w:rPr>
        <w:drawing>
          <wp:anchor distT="0" distB="0" distL="114300" distR="114300" simplePos="0" relativeHeight="252331008" behindDoc="0" locked="0" layoutInCell="1" allowOverlap="1" wp14:anchorId="0FBBA848" wp14:editId="08157AA8">
            <wp:simplePos x="0" y="0"/>
            <wp:positionH relativeFrom="column">
              <wp:posOffset>2315845</wp:posOffset>
            </wp:positionH>
            <wp:positionV relativeFrom="paragraph">
              <wp:posOffset>957190</wp:posOffset>
            </wp:positionV>
            <wp:extent cx="1371600" cy="2002155"/>
            <wp:effectExtent l="0" t="0" r="0" b="0"/>
            <wp:wrapSquare wrapText="bothSides"/>
            <wp:docPr id="4615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8270" name=""/>
                    <pic:cNvPicPr/>
                  </pic:nvPicPr>
                  <pic:blipFill>
                    <a:blip r:embed="rId53">
                      <a:extLst>
                        <a:ext uri="{28A0092B-C50C-407E-A947-70E740481C1C}">
                          <a14:useLocalDpi xmlns:a14="http://schemas.microsoft.com/office/drawing/2010/main"/>
                        </a:ext>
                      </a:extLst>
                    </a:blip>
                    <a:stretch>
                      <a:fillRect/>
                    </a:stretch>
                  </pic:blipFill>
                  <pic:spPr>
                    <a:xfrm>
                      <a:off x="0" y="0"/>
                      <a:ext cx="1371600" cy="2002155"/>
                    </a:xfrm>
                    <a:prstGeom prst="rect">
                      <a:avLst/>
                    </a:prstGeom>
                  </pic:spPr>
                </pic:pic>
              </a:graphicData>
            </a:graphic>
          </wp:anchor>
        </w:drawing>
      </w:r>
      <w:r w:rsidR="005C6465" w:rsidRPr="008F18F8">
        <w:rPr>
          <w:rStyle w:val="Heading3Char"/>
        </w:rPr>
        <mc:AlternateContent>
          <mc:Choice Requires="wps">
            <w:drawing>
              <wp:anchor distT="0" distB="0" distL="114300" distR="114300" simplePos="0" relativeHeight="252352512" behindDoc="0" locked="0" layoutInCell="1" allowOverlap="1" wp14:anchorId="6386A44C" wp14:editId="22609442">
                <wp:simplePos x="0" y="0"/>
                <wp:positionH relativeFrom="column">
                  <wp:posOffset>-10551</wp:posOffset>
                </wp:positionH>
                <wp:positionV relativeFrom="paragraph">
                  <wp:posOffset>2124222</wp:posOffset>
                </wp:positionV>
                <wp:extent cx="2262554" cy="1137138"/>
                <wp:effectExtent l="0" t="0" r="0" b="0"/>
                <wp:wrapSquare wrapText="bothSides"/>
                <wp:docPr id="1259830395" name="Rectangle 74"/>
                <wp:cNvGraphicFramePr/>
                <a:graphic xmlns:a="http://schemas.openxmlformats.org/drawingml/2006/main">
                  <a:graphicData uri="http://schemas.microsoft.com/office/word/2010/wordprocessingShape">
                    <wps:wsp>
                      <wps:cNvSpPr/>
                      <wps:spPr>
                        <a:xfrm>
                          <a:off x="0" y="0"/>
                          <a:ext cx="2262554" cy="113713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73F8EB" id="Rectangle 74" o:spid="_x0000_s1026" style="position:absolute;margin-left:-.85pt;margin-top:167.25pt;width:178.15pt;height:89.55pt;z-index:25235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" filled="f" stroked="f" strokeweight="2pt">
                <w10:wrap type="square"/>
              </v:rect>
            </w:pict>
          </mc:Fallback>
        </mc:AlternateContent>
      </w:r>
      <w:r w:rsidR="0026689E" w:rsidRPr="008F18F8">
        <w:rPr>
          <w:rStyle w:val="Heading3Char"/>
        </w:rPr>
        <w:drawing>
          <wp:anchor distT="0" distB="0" distL="114300" distR="114300" simplePos="0" relativeHeight="250903552" behindDoc="0" locked="0" layoutInCell="1" allowOverlap="1" wp14:anchorId="19576F8F" wp14:editId="4B3CCF83">
            <wp:simplePos x="0" y="0"/>
            <wp:positionH relativeFrom="margin">
              <wp:align>left</wp:align>
            </wp:positionH>
            <wp:positionV relativeFrom="paragraph">
              <wp:posOffset>9379</wp:posOffset>
            </wp:positionV>
            <wp:extent cx="2286000" cy="2075688"/>
            <wp:effectExtent l="0" t="0" r="0" b="1270"/>
            <wp:wrapSquare wrapText="bothSides"/>
            <wp:docPr id="6125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0541" name=""/>
                    <pic:cNvPicPr/>
                  </pic:nvPicPr>
                  <pic:blipFill>
                    <a:blip r:embed="rId54" cstate="print">
                      <a:extLst>
                        <a:ext uri="{28A0092B-C50C-407E-A947-70E740481C1C}">
                          <a14:useLocalDpi xmlns:a14="http://schemas.microsoft.com/office/drawing/2010/main"/>
                        </a:ext>
                      </a:extLst>
                    </a:blip>
                    <a:stretch>
                      <a:fillRect/>
                    </a:stretch>
                  </pic:blipFill>
                  <pic:spPr>
                    <a:xfrm>
                      <a:off x="0" y="0"/>
                      <a:ext cx="2286000" cy="2075688"/>
                    </a:xfrm>
                    <a:prstGeom prst="rect">
                      <a:avLst/>
                    </a:prstGeom>
                  </pic:spPr>
                </pic:pic>
              </a:graphicData>
            </a:graphic>
            <wp14:sizeRelH relativeFrom="margin">
              <wp14:pctWidth>0</wp14:pctWidth>
            </wp14:sizeRelH>
            <wp14:sizeRelV relativeFrom="margin">
              <wp14:pctHeight>0</wp14:pctHeight>
            </wp14:sizeRelV>
          </wp:anchor>
        </w:drawing>
      </w:r>
      <w:bookmarkStart w:id="30" w:name="_Toc235985259"/>
      <w:r w:rsidR="0026689E" w:rsidRPr="008F18F8">
        <w:rPr>
          <w:rStyle w:val="Heading3Char"/>
        </w:rPr>
        <w:t>SDO</w:t>
      </w:r>
      <w:bookmarkEnd w:id="30"/>
      <w:r w:rsidR="0026689E" w:rsidRPr="00A21164">
        <w:rPr>
          <w:noProof w:val="0"/>
        </w:rPr>
        <w:t xml:space="preserve"> shows current images from the Solar Dynamics Observatory satellite. The corners show current information with respect to an observer located at </w:t>
      </w:r>
      <w:r w:rsidR="0026689E" w:rsidRPr="00A21164">
        <w:rPr>
          <w:b/>
          <w:bCs/>
          <w:noProof w:val="0"/>
        </w:rPr>
        <w:t>DE</w:t>
      </w:r>
      <w:r w:rsidR="0026689E" w:rsidRPr="00A21164">
        <w:rPr>
          <w:noProof w:val="0"/>
        </w:rPr>
        <w:t xml:space="preserve"> including the Azimuth, Elevation, time of next Rise or Set, and radial velocity where positive values indicate the motion is away from the observer. Click near the center of the image to display a menu allowing any one of several image types to be selected; select</w:t>
      </w:r>
      <w:r w:rsidR="0026689E" w:rsidRPr="00A21164">
        <w:rPr>
          <w:noProof w:val="0"/>
          <w:spacing w:val="-3"/>
        </w:rPr>
        <w:t xml:space="preserve"> </w:t>
      </w:r>
      <w:r w:rsidR="0026689E" w:rsidRPr="00A21164">
        <w:rPr>
          <w:b/>
          <w:noProof w:val="0"/>
        </w:rPr>
        <w:t xml:space="preserve">Rotate </w:t>
      </w:r>
      <w:r w:rsidR="0026689E" w:rsidRPr="00A21164">
        <w:rPr>
          <w:noProof w:val="0"/>
        </w:rPr>
        <w:t xml:space="preserve">to automatically cycle them all in </w:t>
      </w:r>
      <w:r w:rsidR="00133151" w:rsidRPr="008F18F8">
        <w:rPr>
          <w:rStyle w:val="Heading3Char"/>
        </w:rPr>
        <w:lastRenderedPageBreak/>
        <w:drawing>
          <wp:anchor distT="0" distB="0" distL="114300" distR="114300" simplePos="0" relativeHeight="252395520" behindDoc="0" locked="0" layoutInCell="1" allowOverlap="1" wp14:anchorId="6D5B83D4" wp14:editId="6228749B">
            <wp:simplePos x="0" y="0"/>
            <wp:positionH relativeFrom="margin">
              <wp:align>left</wp:align>
            </wp:positionH>
            <wp:positionV relativeFrom="paragraph">
              <wp:posOffset>0</wp:posOffset>
            </wp:positionV>
            <wp:extent cx="3968115" cy="1996440"/>
            <wp:effectExtent l="0" t="0" r="0" b="3810"/>
            <wp:wrapSquare wrapText="bothSides"/>
            <wp:docPr id="7664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38623" name=""/>
                    <pic:cNvPicPr/>
                  </pic:nvPicPr>
                  <pic:blipFill>
                    <a:blip r:embed="rId55" cstate="screen">
                      <a:extLst>
                        <a:ext uri="{28A0092B-C50C-407E-A947-70E740481C1C}">
                          <a14:useLocalDpi xmlns:a14="http://schemas.microsoft.com/office/drawing/2010/main"/>
                        </a:ext>
                      </a:extLst>
                    </a:blip>
                    <a:stretch>
                      <a:fillRect/>
                    </a:stretch>
                  </pic:blipFill>
                  <pic:spPr>
                    <a:xfrm>
                      <a:off x="0" y="0"/>
                      <a:ext cx="3968115" cy="1996440"/>
                    </a:xfrm>
                    <a:prstGeom prst="rect">
                      <a:avLst/>
                    </a:prstGeom>
                  </pic:spPr>
                </pic:pic>
              </a:graphicData>
            </a:graphic>
          </wp:anchor>
        </w:drawing>
      </w:r>
      <w:r w:rsidR="0026689E" w:rsidRPr="00A21164">
        <w:rPr>
          <w:noProof w:val="0"/>
        </w:rPr>
        <w:t xml:space="preserve">turn; show a </w:t>
      </w:r>
      <w:r w:rsidR="0026689E" w:rsidRPr="00A21164">
        <w:rPr>
          <w:b/>
          <w:noProof w:val="0"/>
        </w:rPr>
        <w:t xml:space="preserve">Grayline </w:t>
      </w:r>
      <w:r w:rsidR="0026689E" w:rsidRPr="00A21164">
        <w:rPr>
          <w:noProof w:val="0"/>
        </w:rPr>
        <w:t>planning tool where DE and DX share</w:t>
      </w:r>
      <w:r w:rsidR="0026689E" w:rsidRPr="00A21164">
        <w:rPr>
          <w:noProof w:val="0"/>
          <w:spacing w:val="-5"/>
        </w:rPr>
        <w:t xml:space="preserve"> </w:t>
      </w:r>
      <w:r w:rsidR="0026689E" w:rsidRPr="00A21164">
        <w:rPr>
          <w:noProof w:val="0"/>
        </w:rPr>
        <w:t>twilight</w:t>
      </w:r>
      <w:r w:rsidR="0026689E" w:rsidRPr="00A21164">
        <w:rPr>
          <w:noProof w:val="0"/>
          <w:spacing w:val="-5"/>
        </w:rPr>
        <w:t xml:space="preserve"> </w:t>
      </w:r>
      <w:r w:rsidR="0026689E" w:rsidRPr="00A21164">
        <w:rPr>
          <w:noProof w:val="0"/>
        </w:rPr>
        <w:t>whenever</w:t>
      </w:r>
      <w:r w:rsidR="0026689E" w:rsidRPr="00A21164">
        <w:rPr>
          <w:noProof w:val="0"/>
          <w:spacing w:val="-5"/>
        </w:rPr>
        <w:t xml:space="preserve"> </w:t>
      </w:r>
      <w:r w:rsidR="0026689E" w:rsidRPr="00A21164">
        <w:rPr>
          <w:noProof w:val="0"/>
        </w:rPr>
        <w:t>either</w:t>
      </w:r>
      <w:r w:rsidR="0026689E" w:rsidRPr="00A21164">
        <w:rPr>
          <w:noProof w:val="0"/>
          <w:spacing w:val="-5"/>
        </w:rPr>
        <w:t xml:space="preserve"> </w:t>
      </w:r>
      <w:r w:rsidR="0026689E" w:rsidRPr="00A21164">
        <w:rPr>
          <w:noProof w:val="0"/>
        </w:rPr>
        <w:t>of</w:t>
      </w:r>
      <w:r w:rsidR="0026689E" w:rsidRPr="00A21164">
        <w:rPr>
          <w:noProof w:val="0"/>
          <w:spacing w:val="-5"/>
        </w:rPr>
        <w:t xml:space="preserve"> </w:t>
      </w:r>
      <w:r w:rsidR="0026689E" w:rsidRPr="00A21164">
        <w:rPr>
          <w:noProof w:val="0"/>
        </w:rPr>
        <w:t>their</w:t>
      </w:r>
      <w:r w:rsidR="0026689E" w:rsidRPr="00A21164">
        <w:rPr>
          <w:noProof w:val="0"/>
          <w:spacing w:val="-5"/>
        </w:rPr>
        <w:t xml:space="preserve"> </w:t>
      </w:r>
      <w:r w:rsidR="0026689E" w:rsidRPr="00A21164">
        <w:rPr>
          <w:noProof w:val="0"/>
        </w:rPr>
        <w:t>rise/set</w:t>
      </w:r>
      <w:r w:rsidR="0026689E" w:rsidRPr="00A21164">
        <w:rPr>
          <w:noProof w:val="0"/>
          <w:spacing w:val="-5"/>
        </w:rPr>
        <w:t xml:space="preserve"> </w:t>
      </w:r>
      <w:r w:rsidR="0026689E" w:rsidRPr="00A21164">
        <w:rPr>
          <w:noProof w:val="0"/>
        </w:rPr>
        <w:t>lines</w:t>
      </w:r>
      <w:r w:rsidR="0026689E" w:rsidRPr="00A21164">
        <w:rPr>
          <w:noProof w:val="0"/>
          <w:spacing w:val="-5"/>
        </w:rPr>
        <w:t xml:space="preserve"> </w:t>
      </w:r>
      <w:r w:rsidR="0026689E" w:rsidRPr="00A21164">
        <w:rPr>
          <w:noProof w:val="0"/>
        </w:rPr>
        <w:t>are</w:t>
      </w:r>
      <w:r w:rsidR="0026689E" w:rsidRPr="00A21164">
        <w:rPr>
          <w:noProof w:val="0"/>
          <w:spacing w:val="-5"/>
        </w:rPr>
        <w:t xml:space="preserve"> </w:t>
      </w:r>
      <w:r w:rsidR="0026689E" w:rsidRPr="00A21164">
        <w:rPr>
          <w:noProof w:val="0"/>
        </w:rPr>
        <w:t>close</w:t>
      </w:r>
      <w:r w:rsidR="0026689E" w:rsidRPr="00A21164">
        <w:rPr>
          <w:noProof w:val="0"/>
          <w:spacing w:val="-5"/>
        </w:rPr>
        <w:t xml:space="preserve"> </w:t>
      </w:r>
      <w:r w:rsidR="0026689E" w:rsidRPr="00A21164">
        <w:rPr>
          <w:noProof w:val="0"/>
        </w:rPr>
        <w:t>together;</w:t>
      </w:r>
      <w:r w:rsidR="0026689E" w:rsidRPr="00A21164">
        <w:rPr>
          <w:noProof w:val="0"/>
          <w:spacing w:val="-5"/>
        </w:rPr>
        <w:t xml:space="preserve"> </w:t>
      </w:r>
      <w:r w:rsidR="0026689E" w:rsidRPr="00A21164">
        <w:rPr>
          <w:noProof w:val="0"/>
        </w:rPr>
        <w:t>or</w:t>
      </w:r>
      <w:r w:rsidR="0026689E" w:rsidRPr="00A21164">
        <w:rPr>
          <w:noProof w:val="0"/>
          <w:spacing w:val="-5"/>
        </w:rPr>
        <w:t xml:space="preserve"> </w:t>
      </w:r>
      <w:r w:rsidR="0026689E" w:rsidRPr="00A21164">
        <w:rPr>
          <w:noProof w:val="0"/>
        </w:rPr>
        <w:t>display</w:t>
      </w:r>
      <w:r w:rsidR="0026689E" w:rsidRPr="00A21164">
        <w:rPr>
          <w:noProof w:val="0"/>
          <w:spacing w:val="-5"/>
        </w:rPr>
        <w:t xml:space="preserve"> </w:t>
      </w:r>
      <w:r w:rsidR="0026689E" w:rsidRPr="00A21164">
        <w:rPr>
          <w:noProof w:val="0"/>
        </w:rPr>
        <w:t>a</w:t>
      </w:r>
      <w:r w:rsidR="0026689E" w:rsidRPr="00A21164">
        <w:rPr>
          <w:noProof w:val="0"/>
          <w:spacing w:val="-5"/>
        </w:rPr>
        <w:t xml:space="preserve"> </w:t>
      </w:r>
      <w:r w:rsidR="0026689E" w:rsidRPr="00A21164">
        <w:rPr>
          <w:noProof w:val="0"/>
        </w:rPr>
        <w:t xml:space="preserve">recent solar </w:t>
      </w:r>
      <w:r w:rsidR="0026689E" w:rsidRPr="00A21164">
        <w:rPr>
          <w:b/>
          <w:noProof w:val="0"/>
        </w:rPr>
        <w:t xml:space="preserve">Movie </w:t>
      </w:r>
      <w:r w:rsidR="0026689E" w:rsidRPr="00A21164">
        <w:rPr>
          <w:noProof w:val="0"/>
        </w:rPr>
        <w:t>in a separate browser window.</w:t>
      </w:r>
    </w:p>
    <w:p w14:paraId="25C0960F" w14:textId="20AEB566" w:rsidR="00124477" w:rsidRPr="00A21164" w:rsidRDefault="00124477" w:rsidP="00654269">
      <w:pPr>
        <w:pStyle w:val="Content"/>
        <w:rPr>
          <w:noProof w:val="0"/>
        </w:rPr>
      </w:pPr>
    </w:p>
    <w:p w14:paraId="0BDA3A93" w14:textId="08412B92" w:rsidR="00654269" w:rsidRPr="00A21164" w:rsidRDefault="00654269">
      <w:pPr>
        <w:spacing w:after="200"/>
        <w:rPr>
          <w:b w:val="0"/>
        </w:rPr>
      </w:pPr>
    </w:p>
    <w:p w14:paraId="5C0CC7C9" w14:textId="0A440DAF" w:rsidR="0026689E" w:rsidRPr="00A21164" w:rsidRDefault="00654269" w:rsidP="00654269">
      <w:pPr>
        <w:pStyle w:val="Content"/>
        <w:rPr>
          <w:noProof w:val="0"/>
        </w:rPr>
      </w:pPr>
      <w:r w:rsidRPr="008F18F8">
        <w:rPr>
          <w:rStyle w:val="Heading3Char"/>
        </w:rPr>
        <w:drawing>
          <wp:anchor distT="0" distB="0" distL="114300" distR="114300" simplePos="0" relativeHeight="250925056" behindDoc="0" locked="0" layoutInCell="1" allowOverlap="1" wp14:anchorId="5A06CC6B" wp14:editId="1D1BB6B4">
            <wp:simplePos x="0" y="0"/>
            <wp:positionH relativeFrom="margin">
              <wp:align>left</wp:align>
            </wp:positionH>
            <wp:positionV relativeFrom="paragraph">
              <wp:posOffset>8890</wp:posOffset>
            </wp:positionV>
            <wp:extent cx="2286000" cy="2103120"/>
            <wp:effectExtent l="0" t="0" r="0" b="0"/>
            <wp:wrapSquare wrapText="bothSides"/>
            <wp:docPr id="4439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1584" name=""/>
                    <pic:cNvPicPr/>
                  </pic:nvPicPr>
                  <pic:blipFill>
                    <a:blip r:embed="rId56" cstate="print">
                      <a:extLst>
                        <a:ext uri="{28A0092B-C50C-407E-A947-70E740481C1C}">
                          <a14:useLocalDpi xmlns:a14="http://schemas.microsoft.com/office/drawing/2010/main"/>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bookmarkStart w:id="31" w:name="_Toc235985260"/>
      <w:r w:rsidRPr="008F18F8">
        <w:rPr>
          <w:rStyle w:val="Heading3Char"/>
        </w:rPr>
        <w:t>DRAP</w:t>
      </w:r>
      <w:bookmarkEnd w:id="31"/>
      <w:r w:rsidRPr="00BA6DCF">
        <w:rPr>
          <w:rStyle w:val="Heading6Char"/>
        </w:rPr>
        <w:t xml:space="preserve"> </w:t>
      </w:r>
      <w:r w:rsidRPr="00A21164">
        <w:rPr>
          <w:noProof w:val="0"/>
        </w:rPr>
        <w:t>plot option shows the highest frequency that is attenuated by at least 1 db anywhere on Earth over the past 24 hours.</w:t>
      </w:r>
      <w:r w:rsidRPr="00A21164">
        <w:rPr>
          <w:noProof w:val="0"/>
          <w:spacing w:val="-6"/>
        </w:rPr>
        <w:t xml:space="preserve"> </w:t>
      </w:r>
      <w:r w:rsidRPr="00A21164">
        <w:rPr>
          <w:noProof w:val="0"/>
        </w:rPr>
        <w:t>Although the plot does not indicate the location</w:t>
      </w:r>
      <w:r w:rsidRPr="00A21164">
        <w:rPr>
          <w:noProof w:val="0"/>
          <w:spacing w:val="-5"/>
        </w:rPr>
        <w:t xml:space="preserve"> </w:t>
      </w:r>
      <w:r w:rsidRPr="00A21164">
        <w:rPr>
          <w:noProof w:val="0"/>
        </w:rPr>
        <w:t>where</w:t>
      </w:r>
      <w:r w:rsidRPr="00A21164">
        <w:rPr>
          <w:noProof w:val="0"/>
          <w:spacing w:val="-5"/>
        </w:rPr>
        <w:t xml:space="preserve"> </w:t>
      </w:r>
      <w:r w:rsidRPr="00A21164">
        <w:rPr>
          <w:noProof w:val="0"/>
        </w:rPr>
        <w:t>this</w:t>
      </w:r>
      <w:r w:rsidRPr="00A21164">
        <w:rPr>
          <w:noProof w:val="0"/>
          <w:spacing w:val="-5"/>
        </w:rPr>
        <w:t xml:space="preserve"> </w:t>
      </w:r>
      <w:r w:rsidRPr="00A21164">
        <w:rPr>
          <w:noProof w:val="0"/>
        </w:rPr>
        <w:t>occurred,</w:t>
      </w:r>
      <w:r w:rsidRPr="00A21164">
        <w:rPr>
          <w:noProof w:val="0"/>
          <w:spacing w:val="-5"/>
        </w:rPr>
        <w:t xml:space="preserve"> </w:t>
      </w:r>
      <w:r w:rsidRPr="00A21164">
        <w:rPr>
          <w:noProof w:val="0"/>
        </w:rPr>
        <w:t>it</w:t>
      </w:r>
      <w:r w:rsidRPr="00A21164">
        <w:rPr>
          <w:noProof w:val="0"/>
          <w:spacing w:val="-5"/>
        </w:rPr>
        <w:t xml:space="preserve"> </w:t>
      </w:r>
      <w:r w:rsidRPr="00A21164">
        <w:rPr>
          <w:noProof w:val="0"/>
        </w:rPr>
        <w:t>is</w:t>
      </w:r>
      <w:r w:rsidRPr="00A21164">
        <w:rPr>
          <w:noProof w:val="0"/>
          <w:spacing w:val="-5"/>
        </w:rPr>
        <w:t xml:space="preserve"> </w:t>
      </w:r>
      <w:r w:rsidRPr="00A21164">
        <w:rPr>
          <w:noProof w:val="0"/>
        </w:rPr>
        <w:t>usually</w:t>
      </w:r>
      <w:r w:rsidRPr="00A21164">
        <w:rPr>
          <w:noProof w:val="0"/>
          <w:spacing w:val="-5"/>
        </w:rPr>
        <w:t xml:space="preserve"> </w:t>
      </w:r>
      <w:r w:rsidRPr="00A21164">
        <w:rPr>
          <w:noProof w:val="0"/>
        </w:rPr>
        <w:t>centered</w:t>
      </w:r>
      <w:r w:rsidRPr="00A21164">
        <w:rPr>
          <w:noProof w:val="0"/>
          <w:spacing w:val="-5"/>
        </w:rPr>
        <w:t xml:space="preserve"> </w:t>
      </w:r>
      <w:r w:rsidRPr="00A21164">
        <w:rPr>
          <w:noProof w:val="0"/>
        </w:rPr>
        <w:t>on</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Earth</w:t>
      </w:r>
      <w:r w:rsidRPr="00A21164">
        <w:rPr>
          <w:noProof w:val="0"/>
          <w:spacing w:val="-5"/>
        </w:rPr>
        <w:t xml:space="preserve"> </w:t>
      </w:r>
      <w:r w:rsidRPr="00A21164">
        <w:rPr>
          <w:noProof w:val="0"/>
        </w:rPr>
        <w:t>daylight</w:t>
      </w:r>
      <w:r w:rsidRPr="00A21164">
        <w:rPr>
          <w:noProof w:val="0"/>
          <w:spacing w:val="-5"/>
        </w:rPr>
        <w:t xml:space="preserve"> </w:t>
      </w:r>
      <w:r w:rsidRPr="00A21164">
        <w:rPr>
          <w:noProof w:val="0"/>
        </w:rPr>
        <w:t>side</w:t>
      </w:r>
      <w:r w:rsidRPr="00A21164">
        <w:rPr>
          <w:noProof w:val="0"/>
          <w:spacing w:val="-5"/>
        </w:rPr>
        <w:t xml:space="preserve"> </w:t>
      </w:r>
      <w:r w:rsidRPr="00A21164">
        <w:rPr>
          <w:noProof w:val="0"/>
        </w:rPr>
        <w:t>unless</w:t>
      </w:r>
      <w:r w:rsidRPr="00A21164">
        <w:rPr>
          <w:noProof w:val="0"/>
          <w:spacing w:val="-5"/>
        </w:rPr>
        <w:t xml:space="preserve"> </w:t>
      </w:r>
      <w:r w:rsidRPr="00A21164">
        <w:rPr>
          <w:noProof w:val="0"/>
        </w:rPr>
        <w:t>there is</w:t>
      </w:r>
      <w:r w:rsidRPr="00A21164">
        <w:rPr>
          <w:noProof w:val="0"/>
          <w:spacing w:val="-1"/>
        </w:rPr>
        <w:t xml:space="preserve"> </w:t>
      </w:r>
      <w:r w:rsidRPr="00A21164">
        <w:rPr>
          <w:noProof w:val="0"/>
        </w:rPr>
        <w:t>a</w:t>
      </w:r>
      <w:r w:rsidRPr="00A21164">
        <w:rPr>
          <w:noProof w:val="0"/>
          <w:spacing w:val="-1"/>
        </w:rPr>
        <w:t xml:space="preserve"> </w:t>
      </w:r>
      <w:r w:rsidRPr="00A21164">
        <w:rPr>
          <w:noProof w:val="0"/>
        </w:rPr>
        <w:t>Polar</w:t>
      </w:r>
      <w:r w:rsidRPr="00A21164">
        <w:rPr>
          <w:noProof w:val="0"/>
          <w:spacing w:val="-1"/>
        </w:rPr>
        <w:t xml:space="preserve"> </w:t>
      </w:r>
      <w:r w:rsidRPr="00A21164">
        <w:rPr>
          <w:noProof w:val="0"/>
        </w:rPr>
        <w:t>Cap</w:t>
      </w:r>
      <w:r w:rsidRPr="00A21164">
        <w:rPr>
          <w:noProof w:val="0"/>
          <w:spacing w:val="-12"/>
        </w:rPr>
        <w:t xml:space="preserve"> </w:t>
      </w:r>
      <w:r w:rsidRPr="00A21164">
        <w:rPr>
          <w:noProof w:val="0"/>
        </w:rPr>
        <w:t>Absorption</w:t>
      </w:r>
      <w:r w:rsidRPr="00A21164">
        <w:rPr>
          <w:noProof w:val="0"/>
          <w:spacing w:val="-1"/>
        </w:rPr>
        <w:t xml:space="preserve"> </w:t>
      </w:r>
      <w:r w:rsidRPr="00A21164">
        <w:rPr>
          <w:noProof w:val="0"/>
        </w:rPr>
        <w:t>event</w:t>
      </w:r>
      <w:r w:rsidRPr="00A21164">
        <w:rPr>
          <w:noProof w:val="0"/>
          <w:spacing w:val="-1"/>
        </w:rPr>
        <w:t xml:space="preserve"> </w:t>
      </w:r>
      <w:r w:rsidRPr="00A21164">
        <w:rPr>
          <w:noProof w:val="0"/>
        </w:rPr>
        <w:t>in</w:t>
      </w:r>
      <w:r w:rsidRPr="00A21164">
        <w:rPr>
          <w:noProof w:val="0"/>
          <w:spacing w:val="-1"/>
        </w:rPr>
        <w:t xml:space="preserve"> </w:t>
      </w:r>
      <w:r w:rsidRPr="00A21164">
        <w:rPr>
          <w:noProof w:val="0"/>
        </w:rPr>
        <w:t>progress.</w:t>
      </w:r>
      <w:r w:rsidRPr="00A21164">
        <w:rPr>
          <w:noProof w:val="0"/>
          <w:spacing w:val="-12"/>
        </w:rPr>
        <w:t xml:space="preserve"> </w:t>
      </w:r>
      <w:r w:rsidRPr="00A21164">
        <w:rPr>
          <w:noProof w:val="0"/>
        </w:rPr>
        <w:t>Also</w:t>
      </w:r>
      <w:r w:rsidRPr="00A21164">
        <w:rPr>
          <w:noProof w:val="0"/>
          <w:spacing w:val="-1"/>
        </w:rPr>
        <w:t xml:space="preserve"> </w:t>
      </w:r>
      <w:r w:rsidRPr="00A21164">
        <w:rPr>
          <w:noProof w:val="0"/>
        </w:rPr>
        <w:t>see</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DRAP</w:t>
      </w:r>
      <w:r w:rsidRPr="00A21164">
        <w:rPr>
          <w:noProof w:val="0"/>
          <w:spacing w:val="-5"/>
        </w:rPr>
        <w:t xml:space="preserve"> </w:t>
      </w:r>
      <w:r w:rsidRPr="00A21164">
        <w:rPr>
          <w:noProof w:val="0"/>
        </w:rPr>
        <w:t>map</w:t>
      </w:r>
      <w:r w:rsidRPr="00A21164">
        <w:rPr>
          <w:noProof w:val="0"/>
          <w:spacing w:val="-1"/>
        </w:rPr>
        <w:t xml:space="preserve"> </w:t>
      </w:r>
      <w:r w:rsidRPr="00A21164">
        <w:rPr>
          <w:noProof w:val="0"/>
        </w:rPr>
        <w:t>option</w:t>
      </w:r>
      <w:r w:rsidRPr="00A21164">
        <w:rPr>
          <w:noProof w:val="0"/>
          <w:spacing w:val="-1"/>
        </w:rPr>
        <w:t xml:space="preserve"> </w:t>
      </w:r>
      <w:r w:rsidRPr="00A21164">
        <w:rPr>
          <w:noProof w:val="0"/>
        </w:rPr>
        <w:t>on</w:t>
      </w:r>
      <w:r w:rsidRPr="00A21164">
        <w:rPr>
          <w:noProof w:val="0"/>
          <w:spacing w:val="-1"/>
        </w:rPr>
        <w:t xml:space="preserve"> </w:t>
      </w:r>
      <w:r w:rsidRPr="00A21164">
        <w:rPr>
          <w:noProof w:val="0"/>
        </w:rPr>
        <w:t>page</w:t>
      </w:r>
      <w:r w:rsidR="007928F7">
        <w:rPr>
          <w:noProof w:val="0"/>
          <w:spacing w:val="-1"/>
        </w:rPr>
        <w:t xml:space="preserve"> </w:t>
      </w:r>
      <w:r w:rsidR="007928F7">
        <w:rPr>
          <w:noProof w:val="0"/>
          <w:spacing w:val="-1"/>
          <w:highlight w:val="yellow"/>
        </w:rPr>
        <w:fldChar w:fldCharType="begin"/>
      </w:r>
      <w:r w:rsidR="007928F7">
        <w:rPr>
          <w:noProof w:val="0"/>
          <w:spacing w:val="-1"/>
        </w:rPr>
        <w:instrText xml:space="preserve"> PAGEREF _Ref231824620 \h </w:instrText>
      </w:r>
      <w:r w:rsidR="007928F7">
        <w:rPr>
          <w:noProof w:val="0"/>
          <w:spacing w:val="-1"/>
          <w:highlight w:val="yellow"/>
        </w:rPr>
      </w:r>
      <w:r w:rsidR="007928F7">
        <w:rPr>
          <w:noProof w:val="0"/>
          <w:spacing w:val="-1"/>
          <w:highlight w:val="yellow"/>
        </w:rPr>
        <w:fldChar w:fldCharType="separate"/>
      </w:r>
      <w:r w:rsidR="007928F7">
        <w:rPr>
          <w:spacing w:val="-1"/>
        </w:rPr>
        <w:t>48</w:t>
      </w:r>
      <w:r w:rsidR="007928F7">
        <w:rPr>
          <w:noProof w:val="0"/>
          <w:spacing w:val="-1"/>
          <w:highlight w:val="yellow"/>
        </w:rPr>
        <w:fldChar w:fldCharType="end"/>
      </w:r>
      <w:r w:rsidRPr="00A21164">
        <w:rPr>
          <w:noProof w:val="0"/>
        </w:rPr>
        <w:t>. The signal paths are for an angle of incidence, a, of 90 degrees (straight up). For shallower angles, multiply the attenuation by 1/sin(a).</w:t>
      </w:r>
    </w:p>
    <w:p w14:paraId="6A0A2014" w14:textId="16DBF1F6" w:rsidR="00C45421" w:rsidRPr="00A21164" w:rsidRDefault="00C45421" w:rsidP="00654269">
      <w:pPr>
        <w:pStyle w:val="Content"/>
        <w:rPr>
          <w:noProof w:val="0"/>
        </w:rPr>
      </w:pPr>
      <w:r w:rsidRPr="00A21164">
        <w:rPr>
          <w:noProof w:val="0"/>
        </w:rPr>
        <w:t xml:space="preserve">This pane has no additional </w:t>
      </w:r>
      <w:r w:rsidR="00FC6C25" w:rsidRPr="00A21164">
        <w:rPr>
          <w:noProof w:val="0"/>
        </w:rPr>
        <w:t>settings.</w:t>
      </w:r>
    </w:p>
    <w:p w14:paraId="18691E75" w14:textId="7B3246B9" w:rsidR="0026689E" w:rsidRPr="00A21164" w:rsidRDefault="00654269" w:rsidP="00490946">
      <w:pPr>
        <w:pStyle w:val="Content"/>
        <w:rPr>
          <w:noProof w:val="0"/>
        </w:rPr>
      </w:pPr>
      <w:r w:rsidRPr="00A21164">
        <w:rPr>
          <w:b/>
          <w:bCs/>
        </w:rPr>
        <w:drawing>
          <wp:anchor distT="0" distB="0" distL="114300" distR="114300" simplePos="0" relativeHeight="250945536" behindDoc="0" locked="0" layoutInCell="1" allowOverlap="1" wp14:anchorId="0A1368AF" wp14:editId="3B433A2D">
            <wp:simplePos x="0" y="0"/>
            <wp:positionH relativeFrom="margin">
              <wp:align>left</wp:align>
            </wp:positionH>
            <wp:positionV relativeFrom="paragraph">
              <wp:posOffset>295373</wp:posOffset>
            </wp:positionV>
            <wp:extent cx="2286000" cy="2084832"/>
            <wp:effectExtent l="0" t="0" r="0" b="0"/>
            <wp:wrapSquare wrapText="bothSides"/>
            <wp:docPr id="170469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8634" name=""/>
                    <pic:cNvPicPr/>
                  </pic:nvPicPr>
                  <pic:blipFill>
                    <a:blip r:embed="rId57" cstate="print">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p>
    <w:p w14:paraId="43DCD63B" w14:textId="26BF5D10" w:rsidR="00654269" w:rsidRPr="00A21164" w:rsidRDefault="00654269" w:rsidP="00A264C3">
      <w:pPr>
        <w:pStyle w:val="Content"/>
        <w:rPr>
          <w:noProof w:val="0"/>
        </w:rPr>
      </w:pPr>
      <w:bookmarkStart w:id="32" w:name="_Toc235985261"/>
      <w:r w:rsidRPr="008F18F8">
        <w:rPr>
          <w:rStyle w:val="Heading3Char"/>
        </w:rPr>
        <w:t>Solar Flux</w:t>
      </w:r>
      <w:bookmarkEnd w:id="32"/>
      <w:r w:rsidRPr="00A21164">
        <w:rPr>
          <w:noProof w:val="0"/>
        </w:rPr>
        <w:t xml:space="preserve"> shows the current 10.7 cm measurement from National Research Council Canada,</w:t>
      </w:r>
      <w:r w:rsidRPr="00A21164">
        <w:rPr>
          <w:noProof w:val="0"/>
          <w:spacing w:val="-4"/>
        </w:rPr>
        <w:t xml:space="preserve"> </w:t>
      </w:r>
      <w:r w:rsidRPr="00A21164">
        <w:rPr>
          <w:noProof w:val="0"/>
        </w:rPr>
        <w:t>as</w:t>
      </w:r>
      <w:r w:rsidRPr="00A21164">
        <w:rPr>
          <w:noProof w:val="0"/>
          <w:spacing w:val="-4"/>
        </w:rPr>
        <w:t xml:space="preserve"> </w:t>
      </w:r>
      <w:r w:rsidRPr="00A21164">
        <w:rPr>
          <w:noProof w:val="0"/>
        </w:rPr>
        <w:t>well</w:t>
      </w:r>
      <w:r w:rsidRPr="00A21164">
        <w:rPr>
          <w:noProof w:val="0"/>
          <w:spacing w:val="-4"/>
        </w:rPr>
        <w:t xml:space="preserve"> </w:t>
      </w:r>
      <w:r w:rsidRPr="00A21164">
        <w:rPr>
          <w:noProof w:val="0"/>
        </w:rPr>
        <w:t>as</w:t>
      </w:r>
      <w:r w:rsidRPr="00A21164">
        <w:rPr>
          <w:noProof w:val="0"/>
          <w:spacing w:val="-4"/>
        </w:rPr>
        <w:t xml:space="preserve"> </w:t>
      </w:r>
      <w:r w:rsidRPr="00A21164">
        <w:rPr>
          <w:noProof w:val="0"/>
        </w:rPr>
        <w:t>a</w:t>
      </w:r>
      <w:r w:rsidRPr="00A21164">
        <w:rPr>
          <w:noProof w:val="0"/>
          <w:spacing w:val="-4"/>
        </w:rPr>
        <w:t xml:space="preserve"> </w:t>
      </w:r>
      <w:r w:rsidR="00FC6C25" w:rsidRPr="00A21164">
        <w:rPr>
          <w:noProof w:val="0"/>
        </w:rPr>
        <w:t>30</w:t>
      </w:r>
      <w:r w:rsidR="00FC6C25" w:rsidRPr="00A21164">
        <w:rPr>
          <w:noProof w:val="0"/>
          <w:spacing w:val="-4"/>
        </w:rPr>
        <w:t>-day</w:t>
      </w:r>
      <w:r w:rsidRPr="00A21164">
        <w:rPr>
          <w:noProof w:val="0"/>
          <w:spacing w:val="-4"/>
        </w:rPr>
        <w:t xml:space="preserve"> </w:t>
      </w:r>
      <w:r w:rsidRPr="00A21164">
        <w:rPr>
          <w:noProof w:val="0"/>
        </w:rPr>
        <w:t>history</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prediction</w:t>
      </w:r>
      <w:r w:rsidRPr="00A21164">
        <w:rPr>
          <w:noProof w:val="0"/>
          <w:spacing w:val="-4"/>
        </w:rPr>
        <w:t xml:space="preserve"> </w:t>
      </w:r>
      <w:r w:rsidRPr="00A21164">
        <w:rPr>
          <w:noProof w:val="0"/>
        </w:rPr>
        <w:t>for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next</w:t>
      </w:r>
      <w:r w:rsidRPr="00A21164">
        <w:rPr>
          <w:noProof w:val="0"/>
          <w:spacing w:val="-4"/>
        </w:rPr>
        <w:t xml:space="preserve"> </w:t>
      </w:r>
      <w:r w:rsidRPr="00A21164">
        <w:rPr>
          <w:noProof w:val="0"/>
        </w:rPr>
        <w:t>three</w:t>
      </w:r>
      <w:r w:rsidRPr="00A21164">
        <w:rPr>
          <w:noProof w:val="0"/>
          <w:spacing w:val="-4"/>
        </w:rPr>
        <w:t xml:space="preserve"> </w:t>
      </w:r>
      <w:r w:rsidRPr="00A21164">
        <w:rPr>
          <w:noProof w:val="0"/>
        </w:rPr>
        <w:t>days.</w:t>
      </w:r>
      <w:r w:rsidRPr="00A21164">
        <w:rPr>
          <w:noProof w:val="0"/>
          <w:spacing w:val="-4"/>
        </w:rPr>
        <w:t xml:space="preserve"> </w:t>
      </w:r>
      <w:r w:rsidRPr="00A21164">
        <w:rPr>
          <w:noProof w:val="0"/>
        </w:rPr>
        <w:t>Click</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the lower half to show a longer history.</w:t>
      </w:r>
    </w:p>
    <w:p w14:paraId="192605BD" w14:textId="4808B6AA" w:rsidR="005E09D9" w:rsidRPr="00A21164" w:rsidRDefault="00D754E0" w:rsidP="00490946">
      <w:pPr>
        <w:pStyle w:val="Content"/>
        <w:rPr>
          <w:noProof w:val="0"/>
        </w:rPr>
      </w:pPr>
      <w:r w:rsidRPr="00A21164">
        <w:drawing>
          <wp:anchor distT="0" distB="0" distL="114300" distR="114300" simplePos="0" relativeHeight="252416000" behindDoc="0" locked="0" layoutInCell="1" allowOverlap="1" wp14:anchorId="60E4BF71" wp14:editId="3C0231F4">
            <wp:simplePos x="0" y="0"/>
            <wp:positionH relativeFrom="margin">
              <wp:posOffset>2356338</wp:posOffset>
            </wp:positionH>
            <wp:positionV relativeFrom="paragraph">
              <wp:posOffset>12993</wp:posOffset>
            </wp:positionV>
            <wp:extent cx="3387725" cy="1637030"/>
            <wp:effectExtent l="0" t="0" r="3175" b="1270"/>
            <wp:wrapSquare wrapText="bothSides"/>
            <wp:docPr id="115421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5826" name=""/>
                    <pic:cNvPicPr/>
                  </pic:nvPicPr>
                  <pic:blipFill>
                    <a:blip r:embed="rId58" cstate="screen">
                      <a:extLst>
                        <a:ext uri="{28A0092B-C50C-407E-A947-70E740481C1C}">
                          <a14:useLocalDpi xmlns:a14="http://schemas.microsoft.com/office/drawing/2010/main"/>
                        </a:ext>
                      </a:extLst>
                    </a:blip>
                    <a:stretch>
                      <a:fillRect/>
                    </a:stretch>
                  </pic:blipFill>
                  <pic:spPr>
                    <a:xfrm>
                      <a:off x="0" y="0"/>
                      <a:ext cx="3387725" cy="1637030"/>
                    </a:xfrm>
                    <a:prstGeom prst="rect">
                      <a:avLst/>
                    </a:prstGeom>
                  </pic:spPr>
                </pic:pic>
              </a:graphicData>
            </a:graphic>
            <wp14:sizeRelH relativeFrom="margin">
              <wp14:pctWidth>0</wp14:pctWidth>
            </wp14:sizeRelH>
            <wp14:sizeRelV relativeFrom="margin">
              <wp14:pctHeight>0</wp14:pctHeight>
            </wp14:sizeRelV>
          </wp:anchor>
        </w:drawing>
      </w:r>
    </w:p>
    <w:p w14:paraId="795B6F22" w14:textId="15439603" w:rsidR="00654269" w:rsidRPr="00A21164" w:rsidRDefault="00654269" w:rsidP="00490946">
      <w:pPr>
        <w:pStyle w:val="Content"/>
        <w:rPr>
          <w:noProof w:val="0"/>
        </w:rPr>
      </w:pPr>
    </w:p>
    <w:p w14:paraId="04277F7D" w14:textId="073E6AC0" w:rsidR="00654269" w:rsidRPr="00A21164" w:rsidRDefault="00654269" w:rsidP="00490946">
      <w:pPr>
        <w:pStyle w:val="Content"/>
        <w:rPr>
          <w:noProof w:val="0"/>
        </w:rPr>
      </w:pPr>
    </w:p>
    <w:p w14:paraId="4E517083" w14:textId="351859D6" w:rsidR="00654269" w:rsidRPr="00A21164" w:rsidRDefault="00FE5C6B" w:rsidP="00490946">
      <w:pPr>
        <w:pStyle w:val="Content"/>
        <w:rPr>
          <w:noProof w:val="0"/>
        </w:rPr>
      </w:pPr>
      <w:r w:rsidRPr="00A21164">
        <w:rPr>
          <w:b/>
          <w:bCs/>
        </w:rPr>
        <mc:AlternateContent>
          <mc:Choice Requires="wps">
            <w:drawing>
              <wp:anchor distT="0" distB="0" distL="114300" distR="114300" simplePos="0" relativeHeight="252436480" behindDoc="0" locked="0" layoutInCell="1" allowOverlap="1" wp14:anchorId="5495CF3D" wp14:editId="31A83489">
                <wp:simplePos x="0" y="0"/>
                <wp:positionH relativeFrom="column">
                  <wp:posOffset>1372039</wp:posOffset>
                </wp:positionH>
                <wp:positionV relativeFrom="paragraph">
                  <wp:posOffset>153036</wp:posOffset>
                </wp:positionV>
                <wp:extent cx="1257393" cy="257907"/>
                <wp:effectExtent l="0" t="171450" r="0" b="199390"/>
                <wp:wrapNone/>
                <wp:docPr id="887052016" name="Arrow: Right 73"/>
                <wp:cNvGraphicFramePr/>
                <a:graphic xmlns:a="http://schemas.openxmlformats.org/drawingml/2006/main">
                  <a:graphicData uri="http://schemas.microsoft.com/office/word/2010/wordprocessingShape">
                    <wps:wsp>
                      <wps:cNvSpPr/>
                      <wps:spPr>
                        <a:xfrm rot="1201124">
                          <a:off x="0" y="0"/>
                          <a:ext cx="125739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5EAEEE" w14:textId="77777777" w:rsidR="00FE5C6B" w:rsidRPr="00A21164" w:rsidRDefault="00FE5C6B" w:rsidP="00FE5C6B">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95CF3D" id="_x0000_s1036" type="#_x0000_t13" style="position:absolute;margin-left:108.05pt;margin-top:12.05pt;width:99pt;height:20.3pt;rotation:1311948fd;z-index:25243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" adj="19385" fillcolor="#e00" strokecolor="#000b11 [484]" strokeweight="2pt">
                <v:textbox>
                  <w:txbxContent>
                    <w:p w14:paraId="2F5EAEEE" w14:textId="77777777" w:rsidR="00FE5C6B" w:rsidRPr="00A21164" w:rsidRDefault="00FE5C6B" w:rsidP="00FE5C6B">
                      <w:pPr>
                        <w:jc w:val="center"/>
                      </w:pPr>
                      <w:r w:rsidRPr="00A21164">
                        <w:t>C</w:t>
                      </w:r>
                    </w:p>
                  </w:txbxContent>
                </v:textbox>
              </v:shape>
            </w:pict>
          </mc:Fallback>
        </mc:AlternateContent>
      </w:r>
    </w:p>
    <w:p w14:paraId="0F001F8B" w14:textId="133D637E" w:rsidR="00D754E0" w:rsidRPr="00A21164" w:rsidRDefault="00D754E0" w:rsidP="00490946">
      <w:pPr>
        <w:pStyle w:val="Content"/>
        <w:rPr>
          <w:noProof w:val="0"/>
        </w:rPr>
      </w:pPr>
    </w:p>
    <w:p w14:paraId="2E07945C" w14:textId="7A59957A" w:rsidR="00D754E0" w:rsidRPr="00A21164" w:rsidRDefault="00D754E0" w:rsidP="00490946">
      <w:pPr>
        <w:pStyle w:val="Content"/>
        <w:rPr>
          <w:noProof w:val="0"/>
        </w:rPr>
      </w:pPr>
    </w:p>
    <w:p w14:paraId="6380CF47" w14:textId="77777777" w:rsidR="00D95618" w:rsidRPr="00A21164" w:rsidRDefault="00D95618" w:rsidP="00D3011E">
      <w:pPr>
        <w:pStyle w:val="Content"/>
        <w:rPr>
          <w:b/>
          <w:bCs/>
          <w:noProof w:val="0"/>
        </w:rPr>
      </w:pPr>
    </w:p>
    <w:p w14:paraId="45383198" w14:textId="77777777" w:rsidR="00C24013" w:rsidRDefault="00C24013" w:rsidP="00D3011E">
      <w:pPr>
        <w:pStyle w:val="Content"/>
        <w:rPr>
          <w:rStyle w:val="Heading3Char"/>
        </w:rPr>
      </w:pPr>
    </w:p>
    <w:p w14:paraId="15D4923F" w14:textId="77777777" w:rsidR="00C24013" w:rsidRPr="00A21164" w:rsidRDefault="00C24013" w:rsidP="00C24013">
      <w:pPr>
        <w:pStyle w:val="Content"/>
      </w:pPr>
      <w:r w:rsidRPr="008F18F8">
        <w:rPr>
          <w:rStyle w:val="Heading3Char"/>
        </w:rPr>
        <w:lastRenderedPageBreak/>
        <w:drawing>
          <wp:anchor distT="0" distB="0" distL="114300" distR="114300" simplePos="0" relativeHeight="253189120" behindDoc="0" locked="0" layoutInCell="1" allowOverlap="1" wp14:anchorId="3F33E02E" wp14:editId="442C1136">
            <wp:simplePos x="0" y="0"/>
            <wp:positionH relativeFrom="margin">
              <wp:align>left</wp:align>
            </wp:positionH>
            <wp:positionV relativeFrom="paragraph">
              <wp:posOffset>0</wp:posOffset>
            </wp:positionV>
            <wp:extent cx="2286000" cy="2075688"/>
            <wp:effectExtent l="0" t="0" r="0" b="1270"/>
            <wp:wrapSquare wrapText="bothSides"/>
            <wp:docPr id="126167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7295" name=""/>
                    <pic:cNvPicPr/>
                  </pic:nvPicPr>
                  <pic:blipFill>
                    <a:blip r:embed="rId59" cstate="print">
                      <a:extLst>
                        <a:ext uri="{28A0092B-C50C-407E-A947-70E740481C1C}">
                          <a14:useLocalDpi xmlns:a14="http://schemas.microsoft.com/office/drawing/2010/main"/>
                        </a:ext>
                      </a:extLst>
                    </a:blip>
                    <a:stretch>
                      <a:fillRect/>
                    </a:stretch>
                  </pic:blipFill>
                  <pic:spPr>
                    <a:xfrm>
                      <a:off x="0" y="0"/>
                      <a:ext cx="2286000" cy="2075688"/>
                    </a:xfrm>
                    <a:prstGeom prst="rect">
                      <a:avLst/>
                    </a:prstGeom>
                  </pic:spPr>
                </pic:pic>
              </a:graphicData>
            </a:graphic>
            <wp14:sizeRelH relativeFrom="margin">
              <wp14:pctWidth>0</wp14:pctWidth>
            </wp14:sizeRelH>
            <wp14:sizeRelV relativeFrom="margin">
              <wp14:pctHeight>0</wp14:pctHeight>
            </wp14:sizeRelV>
          </wp:anchor>
        </w:drawing>
      </w:r>
      <w:bookmarkStart w:id="33" w:name="_Toc235985262"/>
      <w:r w:rsidRPr="008F18F8">
        <w:rPr>
          <w:rStyle w:val="Heading3Char"/>
        </w:rPr>
        <w:t>Solar Wind</w:t>
      </w:r>
      <w:bookmarkEnd w:id="33"/>
      <w:r w:rsidRPr="00BA6DCF">
        <w:rPr>
          <w:rStyle w:val="Heading6Char"/>
        </w:rPr>
        <w:t xml:space="preserve"> </w:t>
      </w:r>
      <w:r w:rsidRPr="00A21164">
        <w:t>This pane shows 24 hours history of solar wind activity. Solar wind is a good predictor of geomagnetic disturbances such as auroral activity and unusual polar HF propagation. The available real-time metrics are density, in protons cm</w:t>
      </w:r>
      <w:r w:rsidRPr="00A21164">
        <w:rPr>
          <w:sz w:val="11"/>
        </w:rPr>
        <w:t>-3</w:t>
      </w:r>
      <w:r w:rsidRPr="00A21164">
        <w:t>, and speed, in km s</w:t>
      </w:r>
      <w:r w:rsidRPr="00A21164">
        <w:rPr>
          <w:sz w:val="11"/>
        </w:rPr>
        <w:t>-1</w:t>
      </w:r>
      <w:r w:rsidRPr="00A21164">
        <w:t>. The product of these values gives the flux rate, or number of protons flowing through a unit square per unit time, which is often a better predictor than either value alone. HamClock displays this product in units of 10</w:t>
      </w:r>
      <w:r w:rsidRPr="00510B3D">
        <w:rPr>
          <w:vertAlign w:val="superscript"/>
        </w:rPr>
        <w:t>12</w:t>
      </w:r>
      <w:r w:rsidRPr="00A21164">
        <w:rPr>
          <w:sz w:val="11"/>
        </w:rPr>
        <w:t xml:space="preserve"> </w:t>
      </w:r>
      <w:r w:rsidRPr="00A21164">
        <w:t>protons m</w:t>
      </w:r>
      <w:r w:rsidRPr="00D66969">
        <w:rPr>
          <w:vertAlign w:val="superscript"/>
        </w:rPr>
        <w:t>-2</w:t>
      </w:r>
      <w:r w:rsidRPr="00E43CE9">
        <w:t>-</w:t>
      </w:r>
      <w:r>
        <w:t>s</w:t>
      </w:r>
      <w:r w:rsidRPr="00E43CE9">
        <w:rPr>
          <w:vertAlign w:val="superscript"/>
        </w:rPr>
        <w:t>-1</w:t>
      </w:r>
      <w:r>
        <w:t xml:space="preserve"> </w:t>
      </w:r>
      <w:r w:rsidRPr="00A21164">
        <w:t>for which values above five or so suggest better chances for aurora.</w:t>
      </w:r>
    </w:p>
    <w:p w14:paraId="16FB3BDA" w14:textId="77777777" w:rsidR="00C24013" w:rsidRDefault="00C24013" w:rsidP="00C24013">
      <w:pPr>
        <w:pStyle w:val="Content"/>
        <w:rPr>
          <w:noProof w:val="0"/>
        </w:rPr>
      </w:pPr>
      <w:r w:rsidRPr="00A21164">
        <w:rPr>
          <w:noProof w:val="0"/>
        </w:rPr>
        <w:t>This pane has no additional settings.</w:t>
      </w:r>
    </w:p>
    <w:p w14:paraId="664751CD" w14:textId="77777777" w:rsidR="00C24013" w:rsidRDefault="00C24013" w:rsidP="00D3011E">
      <w:pPr>
        <w:pStyle w:val="Content"/>
        <w:rPr>
          <w:rStyle w:val="Heading3Char"/>
        </w:rPr>
      </w:pPr>
    </w:p>
    <w:p w14:paraId="5B4C33DE" w14:textId="58022B63" w:rsidR="00654269" w:rsidRPr="00A21164" w:rsidRDefault="004D6CFE" w:rsidP="00D3011E">
      <w:pPr>
        <w:pStyle w:val="Content"/>
        <w:rPr>
          <w:noProof w:val="0"/>
        </w:rPr>
      </w:pPr>
      <w:r w:rsidRPr="008F18F8">
        <w:rPr>
          <w:rStyle w:val="Heading3Char"/>
        </w:rPr>
        <mc:AlternateContent>
          <mc:Choice Requires="wpg">
            <w:drawing>
              <wp:anchor distT="0" distB="0" distL="114300" distR="114300" simplePos="0" relativeHeight="252459008" behindDoc="0" locked="0" layoutInCell="1" allowOverlap="1" wp14:anchorId="4EBBAD4D" wp14:editId="1C015EEB">
                <wp:simplePos x="0" y="0"/>
                <wp:positionH relativeFrom="margin">
                  <wp:align>left</wp:align>
                </wp:positionH>
                <wp:positionV relativeFrom="paragraph">
                  <wp:posOffset>105703</wp:posOffset>
                </wp:positionV>
                <wp:extent cx="3844925" cy="2146935"/>
                <wp:effectExtent l="0" t="0" r="3175" b="5715"/>
                <wp:wrapSquare wrapText="bothSides"/>
                <wp:docPr id="603411773" name="Group 76"/>
                <wp:cNvGraphicFramePr/>
                <a:graphic xmlns:a="http://schemas.openxmlformats.org/drawingml/2006/main">
                  <a:graphicData uri="http://schemas.microsoft.com/office/word/2010/wordprocessingGroup">
                    <wpg:wgp>
                      <wpg:cNvGrpSpPr/>
                      <wpg:grpSpPr>
                        <a:xfrm>
                          <a:off x="0" y="0"/>
                          <a:ext cx="3844925" cy="2146935"/>
                          <a:chOff x="-5862" y="134816"/>
                          <a:chExt cx="3845170" cy="2147229"/>
                        </a:xfrm>
                      </wpg:grpSpPr>
                      <wpg:grpSp>
                        <wpg:cNvPr id="701974228" name="Group 75"/>
                        <wpg:cNvGrpSpPr/>
                        <wpg:grpSpPr>
                          <a:xfrm>
                            <a:off x="-5862" y="158264"/>
                            <a:ext cx="2868303" cy="2123781"/>
                            <a:chOff x="-5863" y="158264"/>
                            <a:chExt cx="2868640" cy="2123781"/>
                          </a:xfrm>
                        </wpg:grpSpPr>
                        <pic:pic xmlns:pic="http://schemas.openxmlformats.org/drawingml/2006/picture">
                          <pic:nvPicPr>
                            <pic:cNvPr id="811618724" name="docshape151"/>
                            <pic:cNvPicPr>
                              <a:picLocks noChangeAspect="1"/>
                            </pic:cNvPicPr>
                          </pic:nvPicPr>
                          <pic:blipFill>
                            <a:blip r:embed="rId60" cstate="screen">
                              <a:extLst>
                                <a:ext uri="{28A0092B-C50C-407E-A947-70E740481C1C}">
                                  <a14:useLocalDpi xmlns:a14="http://schemas.microsoft.com/office/drawing/2010/main"/>
                                </a:ext>
                              </a:extLst>
                            </a:blip>
                            <a:srcRect/>
                            <a:stretch>
                              <a:fillRect/>
                            </a:stretch>
                          </pic:blipFill>
                          <pic:spPr>
                            <a:xfrm>
                              <a:off x="-5863" y="283065"/>
                              <a:ext cx="2385060" cy="1998980"/>
                            </a:xfrm>
                            <a:prstGeom prst="rect">
                              <a:avLst/>
                            </a:prstGeom>
                            <a:noFill/>
                            <a:ln cap="flat">
                              <a:noFill/>
                            </a:ln>
                          </pic:spPr>
                        </pic:pic>
                        <wps:wsp>
                          <wps:cNvPr id="325218791" name="docshape153"/>
                          <wps:cNvSpPr/>
                          <wps:spPr>
                            <a:xfrm>
                              <a:off x="1506382" y="158264"/>
                              <a:ext cx="1299121" cy="621144"/>
                            </a:xfrm>
                            <a:custGeom>
                              <a:avLst/>
                              <a:gdLst>
                                <a:gd name="f0" fmla="val 10800000"/>
                                <a:gd name="f1" fmla="val 5400000"/>
                                <a:gd name="f2" fmla="val 180"/>
                                <a:gd name="f3" fmla="val w"/>
                                <a:gd name="f4" fmla="val h"/>
                                <a:gd name="f5" fmla="val 0"/>
                                <a:gd name="f6" fmla="val 1050"/>
                                <a:gd name="f7" fmla="val 549"/>
                                <a:gd name="f8" fmla="+- 0 3505 0"/>
                                <a:gd name="f9" fmla="+- 0 2455 0"/>
                                <a:gd name="f10" fmla="+- 0 0 0"/>
                                <a:gd name="f11" fmla="*/ f3 1 1050"/>
                                <a:gd name="f12" fmla="*/ f4 1 549"/>
                                <a:gd name="f13" fmla="val f5"/>
                                <a:gd name="f14" fmla="val f6"/>
                                <a:gd name="f15" fmla="val f7"/>
                                <a:gd name="f16" fmla="+- f8 0 2455"/>
                                <a:gd name="f17" fmla="+- f9 0 2455"/>
                                <a:gd name="f18" fmla="*/ f10 f0 1"/>
                                <a:gd name="f19" fmla="+- f15 0 f13"/>
                                <a:gd name="f20" fmla="+- f14 0 f13"/>
                                <a:gd name="f21" fmla="*/ f18 1 f2"/>
                                <a:gd name="f22" fmla="*/ f20 1 1050"/>
                                <a:gd name="f23" fmla="*/ f19 1 549"/>
                                <a:gd name="f24" fmla="*/ f16 f20 1"/>
                                <a:gd name="f25" fmla="*/ 415 f19 1"/>
                                <a:gd name="f26" fmla="*/ f17 f20 1"/>
                                <a:gd name="f27" fmla="*/ 964 f19 1"/>
                                <a:gd name="f28" fmla="+- f21 0 f1"/>
                                <a:gd name="f29" fmla="*/ f24 1 1050"/>
                                <a:gd name="f30" fmla="*/ f25 1 549"/>
                                <a:gd name="f31" fmla="*/ f26 1 1050"/>
                                <a:gd name="f32" fmla="*/ f27 1 549"/>
                                <a:gd name="f33" fmla="*/ 0 1 f22"/>
                                <a:gd name="f34" fmla="*/ f14 1 f22"/>
                                <a:gd name="f35" fmla="*/ 0 1 f23"/>
                                <a:gd name="f36" fmla="*/ f15 1 f23"/>
                                <a:gd name="f37" fmla="*/ f29 1 f22"/>
                                <a:gd name="f38" fmla="*/ f30 1 f23"/>
                                <a:gd name="f39" fmla="*/ f31 1 f22"/>
                                <a:gd name="f40" fmla="*/ f32 1 f23"/>
                                <a:gd name="f41" fmla="*/ f33 f11 1"/>
                                <a:gd name="f42" fmla="*/ f34 f11 1"/>
                                <a:gd name="f43" fmla="*/ f36 f12 1"/>
                                <a:gd name="f44" fmla="*/ f35 f12 1"/>
                                <a:gd name="f45" fmla="*/ f37 f11 1"/>
                                <a:gd name="f46" fmla="*/ f38 f12 1"/>
                                <a:gd name="f47" fmla="*/ f39 f11 1"/>
                                <a:gd name="f48" fmla="*/ f40 f12 1"/>
                              </a:gdLst>
                              <a:ahLst/>
                              <a:cxnLst>
                                <a:cxn ang="3cd4">
                                  <a:pos x="hc" y="t"/>
                                </a:cxn>
                                <a:cxn ang="0">
                                  <a:pos x="r" y="vc"/>
                                </a:cxn>
                                <a:cxn ang="cd4">
                                  <a:pos x="hc" y="b"/>
                                </a:cxn>
                                <a:cxn ang="cd2">
                                  <a:pos x="l" y="vc"/>
                                </a:cxn>
                                <a:cxn ang="f28">
                                  <a:pos x="f45" y="f46"/>
                                </a:cxn>
                                <a:cxn ang="f28">
                                  <a:pos x="f47" y="f46"/>
                                </a:cxn>
                                <a:cxn ang="f28">
                                  <a:pos x="f47" y="f48"/>
                                </a:cxn>
                              </a:cxnLst>
                              <a:rect l="f41" t="f44" r="f42" b="f43"/>
                              <a:pathLst>
                                <a:path w="1050" h="549">
                                  <a:moveTo>
                                    <a:pt x="f6" y="f5"/>
                                  </a:moveTo>
                                  <a:lnTo>
                                    <a:pt x="f5" y="f5"/>
                                  </a:lnTo>
                                  <a:lnTo>
                                    <a:pt x="f5" y="f7"/>
                                  </a:lnTo>
                                </a:path>
                              </a:pathLst>
                            </a:custGeom>
                            <a:noFill/>
                            <a:ln w="18379" cap="flat">
                              <a:solidFill>
                                <a:srgbClr val="FF0000"/>
                              </a:solidFill>
                              <a:prstDash val="solid"/>
                              <a:round/>
                            </a:ln>
                          </wps:spPr>
                          <wps:txbx>
                            <w:txbxContent>
                              <w:p w14:paraId="0F6F826F" w14:textId="77777777" w:rsidR="00BD1495" w:rsidRPr="00A21164" w:rsidRDefault="00BD1495" w:rsidP="00BD1495"/>
                            </w:txbxContent>
                          </wps:txbx>
                          <wps:bodyPr wrap="square" lIns="0" tIns="0" rIns="0" bIns="0" compatLnSpc="0">
                            <a:noAutofit/>
                          </wps:bodyPr>
                        </wps:wsp>
                        <wps:wsp>
                          <wps:cNvPr id="44188425" name="docshape157"/>
                          <wps:cNvSpPr/>
                          <wps:spPr>
                            <a:xfrm>
                              <a:off x="1271954" y="1148861"/>
                              <a:ext cx="1590823" cy="303800"/>
                            </a:xfrm>
                            <a:custGeom>
                              <a:avLst/>
                              <a:gdLst>
                                <a:gd name="f0" fmla="val 10800000"/>
                                <a:gd name="f1" fmla="val 5400000"/>
                                <a:gd name="f2" fmla="val 180"/>
                                <a:gd name="f3" fmla="val w"/>
                                <a:gd name="f4" fmla="val h"/>
                                <a:gd name="f5" fmla="val 0"/>
                                <a:gd name="f6" fmla="val 1287"/>
                                <a:gd name="f7" fmla="val 269"/>
                                <a:gd name="f8" fmla="+- 0 3402 0"/>
                                <a:gd name="f9" fmla="+- 0 2115 0"/>
                                <a:gd name="f10" fmla="val 268"/>
                                <a:gd name="f11" fmla="+- 0 0 0"/>
                                <a:gd name="f12" fmla="*/ f3 1 1287"/>
                                <a:gd name="f13" fmla="*/ f4 1 269"/>
                                <a:gd name="f14" fmla="val f5"/>
                                <a:gd name="f15" fmla="val f6"/>
                                <a:gd name="f16" fmla="val f7"/>
                                <a:gd name="f17" fmla="+- f8 0 2115"/>
                                <a:gd name="f18" fmla="+- f9 0 2115"/>
                                <a:gd name="f19" fmla="*/ f11 f0 1"/>
                                <a:gd name="f20" fmla="+- f16 0 f14"/>
                                <a:gd name="f21" fmla="+- f15 0 f14"/>
                                <a:gd name="f22" fmla="*/ f19 1 f2"/>
                                <a:gd name="f23" fmla="*/ f21 1 1287"/>
                                <a:gd name="f24" fmla="*/ f20 1 269"/>
                                <a:gd name="f25" fmla="*/ f17 f21 1"/>
                                <a:gd name="f26" fmla="*/ 1805 f20 1"/>
                                <a:gd name="f27" fmla="*/ f18 f21 1"/>
                                <a:gd name="f28" fmla="*/ 1537 f20 1"/>
                                <a:gd name="f29" fmla="+- f22 0 f1"/>
                                <a:gd name="f30" fmla="*/ f25 1 1287"/>
                                <a:gd name="f31" fmla="*/ f26 1 269"/>
                                <a:gd name="f32" fmla="*/ f27 1 1287"/>
                                <a:gd name="f33" fmla="*/ f28 1 26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287" h="269">
                                  <a:moveTo>
                                    <a:pt x="f6" y="f10"/>
                                  </a:moveTo>
                                  <a:lnTo>
                                    <a:pt x="f5" y="f10"/>
                                  </a:lnTo>
                                  <a:lnTo>
                                    <a:pt x="f5" y="f5"/>
                                  </a:lnTo>
                                </a:path>
                              </a:pathLst>
                            </a:custGeom>
                            <a:noFill/>
                            <a:ln w="18379" cap="flat">
                              <a:solidFill>
                                <a:srgbClr val="FF0000"/>
                              </a:solidFill>
                              <a:prstDash val="solid"/>
                              <a:round/>
                            </a:ln>
                          </wps:spPr>
                          <wps:txbx>
                            <w:txbxContent>
                              <w:p w14:paraId="6E740AE3" w14:textId="77777777" w:rsidR="00BD1495" w:rsidRPr="00A21164" w:rsidRDefault="00BD1495" w:rsidP="00BD1495"/>
                            </w:txbxContent>
                          </wps:txbx>
                          <wps:bodyPr wrap="square" lIns="0" tIns="0" rIns="0" bIns="0" compatLnSpc="0">
                            <a:noAutofit/>
                          </wps:bodyPr>
                        </wps:wsp>
                      </wpg:grpSp>
                      <pic:pic xmlns:pic="http://schemas.openxmlformats.org/drawingml/2006/picture">
                        <pic:nvPicPr>
                          <pic:cNvPr id="1842734733" name="Picture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2467708" y="1043354"/>
                            <a:ext cx="1371600" cy="932180"/>
                          </a:xfrm>
                          <a:prstGeom prst="rect">
                            <a:avLst/>
                          </a:prstGeom>
                        </pic:spPr>
                      </pic:pic>
                      <pic:pic xmlns:pic="http://schemas.openxmlformats.org/drawingml/2006/picture">
                        <pic:nvPicPr>
                          <pic:cNvPr id="356186358" name="Picture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2467708" y="134816"/>
                            <a:ext cx="1371600" cy="8775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BBAD4D" id="Group 76" o:spid="_x0000_s1037" style="position:absolute;margin-left:0;margin-top:8.3pt;width:302.75pt;height:169.05pt;z-index:252459008;mso-position-horizontal:left;mso-position-horizontal-relative:margin;mso-position-vertical-relative:text;mso-width-relative:margin;mso-height-relative:margin" coordorigin="-58,1348" coordsize="38451,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">
                <v:group id="Group 75" o:spid="_x0000_s1038" style="position:absolute;left:-58;top:1582;width:28682;height:21238" coordorigin="-58,1582" coordsize="28686,2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51" o:spid="_x0000_s1039" type="#_x0000_t75" style="position:absolute;left:-58;top:2830;width:23849;height:19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">
                    <v:imagedata r:id="rId63" o:title=""/>
                  </v:shape>
                  <v:shape id="docshape153" o:spid="_x0000_s1040" style="position:absolute;left:15063;top:1582;width:12992;height:6212;visibility:visible;mso-wrap-style:square;v-text-anchor:top" coordsize="1050,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" adj="-11796480,,5400" path="m1050,l,,,549e" filled="f" strokecolor="red" strokeweight=".51053mm">
                    <v:stroke joinstyle="round"/>
                    <v:formulas/>
                    <v:path arrowok="t" o:connecttype="custom" o:connectlocs="649561,0;1299121,310572;649561,621144;0,310572;1299121,469535;0,469535;0,1090679" o:connectangles="270,0,90,180,270,270,270" textboxrect="0,0,1050,549"/>
                    <v:textbox inset="0,0,0,0">
                      <w:txbxContent>
                        <w:p w14:paraId="0F6F826F" w14:textId="77777777" w:rsidR="00BD1495" w:rsidRPr="00A21164" w:rsidRDefault="00BD1495" w:rsidP="00BD1495"/>
                      </w:txbxContent>
                    </v:textbox>
                  </v:shape>
                  <v:shape id="docshape157" o:spid="_x0000_s1041" style="position:absolute;left:12719;top:11488;width:15908;height:3038;visibility:visible;mso-wrap-style:square;v-text-anchor:top" coordsize="1287,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" adj="-11796480,,5400" path="m1287,268l,268,,e" filled="f" strokecolor="red" strokeweight=".51053mm">
                    <v:stroke joinstyle="round"/>
                    <v:formulas/>
                    <v:path arrowok="t" o:connecttype="custom" o:connectlocs="795412,0;1590823,151900;795412,303800;0,151900;1590823,2038509;0,2038509;0,1735839" o:connectangles="270,0,90,180,270,270,270" textboxrect="0,0,1287,269"/>
                    <v:textbox inset="0,0,0,0">
                      <w:txbxContent>
                        <w:p w14:paraId="6E740AE3" w14:textId="77777777" w:rsidR="00BD1495" w:rsidRPr="00A21164" w:rsidRDefault="00BD1495" w:rsidP="00BD1495"/>
                      </w:txbxContent>
                    </v:textbox>
                  </v:shape>
                </v:group>
                <v:shape id="Picture 1" o:spid="_x0000_s1042" type="#_x0000_t75" style="position:absolute;left:24677;top:10433;width:13716;height:9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">
                  <v:imagedata r:id="rId64" o:title=""/>
                </v:shape>
                <v:shape id="Picture 1" o:spid="_x0000_s1043" type="#_x0000_t75" style="position:absolute;left:24677;top:1348;width:13716;height:8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">
                  <v:imagedata r:id="rId65" o:title=""/>
                </v:shape>
                <w10:wrap type="square" anchorx="margin"/>
              </v:group>
            </w:pict>
          </mc:Fallback>
        </mc:AlternateContent>
      </w:r>
      <w:r w:rsidR="00A709CB" w:rsidRPr="008F18F8">
        <w:rPr>
          <w:rStyle w:val="Heading3Char"/>
        </w:rPr>
        <mc:AlternateContent>
          <mc:Choice Requires="wps">
            <w:drawing>
              <wp:anchor distT="0" distB="0" distL="114300" distR="114300" simplePos="0" relativeHeight="250181632" behindDoc="0" locked="0" layoutInCell="1" allowOverlap="1" wp14:anchorId="33BACB0A" wp14:editId="7AB9F06B">
                <wp:simplePos x="0" y="0"/>
                <wp:positionH relativeFrom="column">
                  <wp:posOffset>2865296</wp:posOffset>
                </wp:positionH>
                <wp:positionV relativeFrom="paragraph">
                  <wp:posOffset>2088605</wp:posOffset>
                </wp:positionV>
                <wp:extent cx="2136" cy="1957"/>
                <wp:effectExtent l="0" t="0" r="36195" b="36195"/>
                <wp:wrapSquare wrapText="bothSides"/>
                <wp:docPr id="1292248794" name="Line 64"/>
                <wp:cNvGraphicFramePr/>
                <a:graphic xmlns:a="http://schemas.openxmlformats.org/drawingml/2006/main">
                  <a:graphicData uri="http://schemas.microsoft.com/office/word/2010/wordprocessingShape">
                    <wps:wsp>
                      <wps:cNvSpPr/>
                      <wps:spPr>
                        <a:xfrm>
                          <a:off x="0" y="0"/>
                          <a:ext cx="2136" cy="195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8379" cap="flat">
                          <a:solidFill>
                            <a:srgbClr val="FF0000"/>
                          </a:solidFill>
                          <a:prstDash val="solid"/>
                          <a:round/>
                        </a:ln>
                      </wps:spPr>
                      <wps:txbx>
                        <w:txbxContent>
                          <w:p w14:paraId="43494994" w14:textId="77777777" w:rsidR="00BD1495" w:rsidRPr="00A21164" w:rsidRDefault="00BD1495" w:rsidP="00BD1495"/>
                        </w:txbxContent>
                      </wps:txbx>
                      <wps:bodyPr wrap="square" lIns="0" tIns="0" rIns="0" bIns="0" compatLnSpc="0">
                        <a:noAutofit/>
                      </wps:bodyPr>
                    </wps:wsp>
                  </a:graphicData>
                </a:graphic>
              </wp:anchor>
            </w:drawing>
          </mc:Choice>
          <mc:Fallback>
            <w:pict>
              <v:shape w14:anchorId="33BACB0A" id="Line 64" o:spid="_x0000_s1044" style="position:absolute;margin-left:225.6pt;margin-top:164.45pt;width:.15pt;height:.15pt;z-index:250181632;visibility:visible;mso-wrap-style:square;mso-wrap-distance-left:9pt;mso-wrap-distance-top:0;mso-wrap-distance-right:9pt;mso-wrap-distance-bottom:0;mso-position-horizontal:absolute;mso-position-horizontal-relative:text;mso-position-vertical:absolute;mso-position-vertical-relative:text;v-text-anchor:top" coordsize="2136,19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" adj="-11796480,,5400" path="m,l2136,1957e" filled="f" strokecolor="red" strokeweight=".51053mm">
                <v:stroke joinstyle="round"/>
                <v:formulas/>
                <v:path arrowok="t" o:connecttype="custom" o:connectlocs="1068,0;2136,979;1068,1957;0,979;0,0;2136,1957" o:connectangles="270,0,90,180,270,270" textboxrect="0,0,2136,1957"/>
                <v:textbox inset="0,0,0,0">
                  <w:txbxContent>
                    <w:p w14:paraId="43494994" w14:textId="77777777" w:rsidR="00BD1495" w:rsidRPr="00A21164" w:rsidRDefault="00BD1495" w:rsidP="00BD1495"/>
                  </w:txbxContent>
                </v:textbox>
                <w10:wrap type="square"/>
              </v:shape>
            </w:pict>
          </mc:Fallback>
        </mc:AlternateContent>
      </w:r>
      <w:r w:rsidR="00A709CB" w:rsidRPr="008F18F8">
        <w:rPr>
          <w:rStyle w:val="Heading3Char"/>
        </w:rPr>
        <w:drawing>
          <wp:anchor distT="0" distB="0" distL="114300" distR="114300" simplePos="0" relativeHeight="250204160" behindDoc="0" locked="0" layoutInCell="1" allowOverlap="1" wp14:anchorId="08C6A8CD" wp14:editId="4A492272">
            <wp:simplePos x="0" y="0"/>
            <wp:positionH relativeFrom="column">
              <wp:posOffset>1623695</wp:posOffset>
            </wp:positionH>
            <wp:positionV relativeFrom="paragraph">
              <wp:posOffset>870791</wp:posOffset>
            </wp:positionV>
            <wp:extent cx="143714" cy="131669"/>
            <wp:effectExtent l="0" t="0" r="8890" b="1905"/>
            <wp:wrapSquare wrapText="bothSides"/>
            <wp:docPr id="460319845" name="docshap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19845" name="docshape154"/>
                    <pic:cNvPicPr>
                      <a:picLocks noChangeAspect="1"/>
                    </pic:cNvPicPr>
                  </pic:nvPicPr>
                  <pic:blipFill>
                    <a:blip r:embed="rId66"/>
                    <a:srcRect/>
                    <a:stretch>
                      <a:fillRect/>
                    </a:stretch>
                  </pic:blipFill>
                  <pic:spPr>
                    <a:xfrm>
                      <a:off x="0" y="0"/>
                      <a:ext cx="143714" cy="131669"/>
                    </a:xfrm>
                    <a:prstGeom prst="rect">
                      <a:avLst/>
                    </a:prstGeom>
                    <a:noFill/>
                    <a:ln cap="flat">
                      <a:noFill/>
                    </a:ln>
                  </pic:spPr>
                </pic:pic>
              </a:graphicData>
            </a:graphic>
          </wp:anchor>
        </w:drawing>
      </w:r>
      <w:r w:rsidR="00A709CB" w:rsidRPr="008F18F8">
        <w:rPr>
          <w:rStyle w:val="Heading3Char"/>
        </w:rPr>
        <mc:AlternateContent>
          <mc:Choice Requires="wps">
            <w:drawing>
              <wp:anchor distT="0" distB="0" distL="114300" distR="114300" simplePos="0" relativeHeight="250226688" behindDoc="0" locked="0" layoutInCell="1" allowOverlap="1" wp14:anchorId="060BF720" wp14:editId="72BB46B4">
                <wp:simplePos x="0" y="0"/>
                <wp:positionH relativeFrom="column">
                  <wp:posOffset>152010</wp:posOffset>
                </wp:positionH>
                <wp:positionV relativeFrom="paragraph">
                  <wp:posOffset>386375</wp:posOffset>
                </wp:positionV>
                <wp:extent cx="143714" cy="195299"/>
                <wp:effectExtent l="0" t="0" r="8890" b="0"/>
                <wp:wrapSquare wrapText="bothSides"/>
                <wp:docPr id="1093049341" name="docshape156"/>
                <wp:cNvGraphicFramePr/>
                <a:graphic xmlns:a="http://schemas.openxmlformats.org/drawingml/2006/main">
                  <a:graphicData uri="http://schemas.microsoft.com/office/word/2010/wordprocessingShape">
                    <wps:wsp>
                      <wps:cNvSpPr/>
                      <wps:spPr>
                        <a:xfrm>
                          <a:off x="0" y="0"/>
                          <a:ext cx="143714" cy="195299"/>
                        </a:xfrm>
                        <a:custGeom>
                          <a:avLst/>
                          <a:gdLst>
                            <a:gd name="f0" fmla="val 10800000"/>
                            <a:gd name="f1" fmla="val 5400000"/>
                            <a:gd name="f2" fmla="val 180"/>
                            <a:gd name="f3" fmla="val w"/>
                            <a:gd name="f4" fmla="val h"/>
                            <a:gd name="f5" fmla="val 0"/>
                            <a:gd name="f6" fmla="val 116"/>
                            <a:gd name="f7" fmla="val 173"/>
                            <a:gd name="f8" fmla="+- 0 1322 0"/>
                            <a:gd name="f9" fmla="+- 0 1207 0"/>
                            <a:gd name="f10" fmla="+- 0 1264 0"/>
                            <a:gd name="f11" fmla="val 115"/>
                            <a:gd name="f12" fmla="val 57"/>
                            <a:gd name="f13" fmla="val 172"/>
                            <a:gd name="f14" fmla="+- 0 0 0"/>
                            <a:gd name="f15" fmla="*/ f3 1 116"/>
                            <a:gd name="f16" fmla="*/ f4 1 173"/>
                            <a:gd name="f17" fmla="val f5"/>
                            <a:gd name="f18" fmla="val f6"/>
                            <a:gd name="f19" fmla="val f7"/>
                            <a:gd name="f20" fmla="+- f8 0 1207"/>
                            <a:gd name="f21" fmla="+- f9 0 1207"/>
                            <a:gd name="f22" fmla="+- f10 0 1207"/>
                            <a:gd name="f23" fmla="*/ f14 f0 1"/>
                            <a:gd name="f24" fmla="+- f19 0 f17"/>
                            <a:gd name="f25" fmla="+- f18 0 f17"/>
                            <a:gd name="f26" fmla="*/ f23 1 f2"/>
                            <a:gd name="f27" fmla="*/ f25 1 116"/>
                            <a:gd name="f28" fmla="*/ f24 1 173"/>
                            <a:gd name="f29" fmla="*/ f20 f25 1"/>
                            <a:gd name="f30" fmla="*/ 529 f24 1"/>
                            <a:gd name="f31" fmla="*/ f21 f25 1"/>
                            <a:gd name="f32" fmla="*/ f22 f25 1"/>
                            <a:gd name="f33" fmla="*/ 701 f24 1"/>
                            <a:gd name="f34" fmla="+- f26 0 f1"/>
                            <a:gd name="f35" fmla="*/ f29 1 116"/>
                            <a:gd name="f36" fmla="*/ f30 1 173"/>
                            <a:gd name="f37" fmla="*/ f31 1 116"/>
                            <a:gd name="f38" fmla="*/ f32 1 116"/>
                            <a:gd name="f39" fmla="*/ f33 1 173"/>
                            <a:gd name="f40" fmla="*/ 0 1 f27"/>
                            <a:gd name="f41" fmla="*/ f18 1 f27"/>
                            <a:gd name="f42" fmla="*/ 0 1 f28"/>
                            <a:gd name="f43" fmla="*/ f19 1 f28"/>
                            <a:gd name="f44" fmla="*/ f35 1 f27"/>
                            <a:gd name="f45" fmla="*/ f36 1 f28"/>
                            <a:gd name="f46" fmla="*/ f37 1 f27"/>
                            <a:gd name="f47" fmla="*/ f38 1 f27"/>
                            <a:gd name="f48" fmla="*/ f39 1 f28"/>
                            <a:gd name="f49" fmla="*/ f40 f15 1"/>
                            <a:gd name="f50" fmla="*/ f41 f15 1"/>
                            <a:gd name="f51" fmla="*/ f43 f16 1"/>
                            <a:gd name="f52" fmla="*/ f42 f16 1"/>
                            <a:gd name="f53" fmla="*/ f44 f15 1"/>
                            <a:gd name="f54" fmla="*/ f45 f16 1"/>
                            <a:gd name="f55" fmla="*/ f46 f15 1"/>
                            <a:gd name="f56" fmla="*/ f47 f15 1"/>
                            <a:gd name="f57" fmla="*/ f48 f16 1"/>
                          </a:gdLst>
                          <a:ahLst/>
                          <a:cxnLst>
                            <a:cxn ang="3cd4">
                              <a:pos x="hc" y="t"/>
                            </a:cxn>
                            <a:cxn ang="0">
                              <a:pos x="r" y="vc"/>
                            </a:cxn>
                            <a:cxn ang="cd4">
                              <a:pos x="hc" y="b"/>
                            </a:cxn>
                            <a:cxn ang="cd2">
                              <a:pos x="l" y="vc"/>
                            </a:cxn>
                            <a:cxn ang="f34">
                              <a:pos x="f53" y="f54"/>
                            </a:cxn>
                            <a:cxn ang="f34">
                              <a:pos x="f55" y="f54"/>
                            </a:cxn>
                            <a:cxn ang="f34">
                              <a:pos x="f56" y="f57"/>
                            </a:cxn>
                            <a:cxn ang="f34">
                              <a:pos x="f53" y="f54"/>
                            </a:cxn>
                          </a:cxnLst>
                          <a:rect l="f49" t="f52" r="f50" b="f51"/>
                          <a:pathLst>
                            <a:path w="116" h="173">
                              <a:moveTo>
                                <a:pt x="f11" y="f5"/>
                              </a:moveTo>
                              <a:lnTo>
                                <a:pt x="f5" y="f5"/>
                              </a:lnTo>
                              <a:lnTo>
                                <a:pt x="f12" y="f13"/>
                              </a:lnTo>
                              <a:lnTo>
                                <a:pt x="f11" y="f5"/>
                              </a:lnTo>
                              <a:close/>
                            </a:path>
                          </a:pathLst>
                        </a:custGeom>
                        <a:solidFill>
                          <a:srgbClr val="FF0000"/>
                        </a:solidFill>
                        <a:ln cap="flat">
                          <a:noFill/>
                          <a:prstDash val="solid"/>
                        </a:ln>
                      </wps:spPr>
                      <wps:txbx>
                        <w:txbxContent>
                          <w:p w14:paraId="065A5638" w14:textId="77777777" w:rsidR="00BD1495" w:rsidRPr="00A21164" w:rsidRDefault="00BD1495" w:rsidP="00BD1495"/>
                        </w:txbxContent>
                      </wps:txbx>
                      <wps:bodyPr wrap="square" lIns="0" tIns="0" rIns="0" bIns="0" compatLnSpc="0">
                        <a:noAutofit/>
                      </wps:bodyPr>
                    </wps:wsp>
                  </a:graphicData>
                </a:graphic>
              </wp:anchor>
            </w:drawing>
          </mc:Choice>
          <mc:Fallback>
            <w:pict>
              <v:shape w14:anchorId="060BF720" id="docshape156" o:spid="_x0000_s1045" style="position:absolute;margin-left:11.95pt;margin-top:30.4pt;width:11.3pt;height:15.4pt;z-index:250226688;visibility:visible;mso-wrap-style:square;mso-wrap-distance-left:9pt;mso-wrap-distance-top:0;mso-wrap-distance-right:9pt;mso-wrap-distance-bottom:0;mso-position-horizontal:absolute;mso-position-horizontal-relative:text;mso-position-vertical:absolute;mso-position-vertical-relative:text;v-text-anchor:top" coordsize="116,1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" adj="-11796480,,5400" path="m115,l,,57,172,115,xe" fillcolor="red" stroked="f">
                <v:stroke joinstyle="miter"/>
                <v:formulas/>
                <v:path arrowok="t" o:connecttype="custom" o:connectlocs="71857,0;143714,97650;71857,195299;0,97650;142475,597186;0,597186;70618,791356;142475,597186" o:connectangles="270,0,90,180,270,270,270,270" textboxrect="0,0,116,173"/>
                <v:textbox inset="0,0,0,0">
                  <w:txbxContent>
                    <w:p w14:paraId="065A5638" w14:textId="77777777" w:rsidR="00BD1495" w:rsidRPr="00A21164" w:rsidRDefault="00BD1495" w:rsidP="00BD1495"/>
                  </w:txbxContent>
                </v:textbox>
                <w10:wrap type="square"/>
              </v:shape>
            </w:pict>
          </mc:Fallback>
        </mc:AlternateContent>
      </w:r>
      <w:r w:rsidR="00A709CB" w:rsidRPr="008F18F8">
        <w:rPr>
          <w:rStyle w:val="Heading3Char"/>
        </w:rPr>
        <mc:AlternateContent>
          <mc:Choice Requires="wps">
            <w:drawing>
              <wp:anchor distT="0" distB="0" distL="114300" distR="114300" simplePos="0" relativeHeight="250249216" behindDoc="0" locked="0" layoutInCell="1" allowOverlap="1" wp14:anchorId="348E7C69" wp14:editId="159458AF">
                <wp:simplePos x="0" y="0"/>
                <wp:positionH relativeFrom="column">
                  <wp:posOffset>1203595</wp:posOffset>
                </wp:positionH>
                <wp:positionV relativeFrom="paragraph">
                  <wp:posOffset>1341666</wp:posOffset>
                </wp:positionV>
                <wp:extent cx="143714" cy="195299"/>
                <wp:effectExtent l="0" t="0" r="8890" b="0"/>
                <wp:wrapSquare wrapText="bothSides"/>
                <wp:docPr id="1623139588" name="docshape158"/>
                <wp:cNvGraphicFramePr/>
                <a:graphic xmlns:a="http://schemas.openxmlformats.org/drawingml/2006/main">
                  <a:graphicData uri="http://schemas.microsoft.com/office/word/2010/wordprocessingShape">
                    <wps:wsp>
                      <wps:cNvSpPr/>
                      <wps:spPr>
                        <a:xfrm>
                          <a:off x="0" y="0"/>
                          <a:ext cx="143714" cy="195299"/>
                        </a:xfrm>
                        <a:custGeom>
                          <a:avLst/>
                          <a:gdLst>
                            <a:gd name="f0" fmla="val 10800000"/>
                            <a:gd name="f1" fmla="val 5400000"/>
                            <a:gd name="f2" fmla="val 180"/>
                            <a:gd name="f3" fmla="val w"/>
                            <a:gd name="f4" fmla="val h"/>
                            <a:gd name="f5" fmla="val 0"/>
                            <a:gd name="f6" fmla="val 116"/>
                            <a:gd name="f7" fmla="val 173"/>
                            <a:gd name="f8" fmla="+- 0 2115 0"/>
                            <a:gd name="f9" fmla="+- 0 2057 0"/>
                            <a:gd name="f10" fmla="+- 0 2172 0"/>
                            <a:gd name="f11" fmla="val 58"/>
                            <a:gd name="f12" fmla="val 115"/>
                            <a:gd name="f13" fmla="+- 0 0 0"/>
                            <a:gd name="f14" fmla="*/ f3 1 116"/>
                            <a:gd name="f15" fmla="*/ f4 1 173"/>
                            <a:gd name="f16" fmla="val f5"/>
                            <a:gd name="f17" fmla="val f6"/>
                            <a:gd name="f18" fmla="val f7"/>
                            <a:gd name="f19" fmla="+- f8 0 2057"/>
                            <a:gd name="f20" fmla="+- f9 0 2057"/>
                            <a:gd name="f21" fmla="+- f10 0 2057"/>
                            <a:gd name="f22" fmla="*/ f13 f0 1"/>
                            <a:gd name="f23" fmla="+- f18 0 f16"/>
                            <a:gd name="f24" fmla="+- f17 0 f16"/>
                            <a:gd name="f25" fmla="*/ f22 1 f2"/>
                            <a:gd name="f26" fmla="*/ f24 1 116"/>
                            <a:gd name="f27" fmla="*/ f23 1 173"/>
                            <a:gd name="f28" fmla="*/ f19 f24 1"/>
                            <a:gd name="f29" fmla="*/ 1372 f23 1"/>
                            <a:gd name="f30" fmla="*/ f20 f24 1"/>
                            <a:gd name="f31" fmla="*/ 1545 f23 1"/>
                            <a:gd name="f32" fmla="*/ f21 f24 1"/>
                            <a:gd name="f33" fmla="+- f25 0 f1"/>
                            <a:gd name="f34" fmla="*/ f28 1 116"/>
                            <a:gd name="f35" fmla="*/ f29 1 173"/>
                            <a:gd name="f36" fmla="*/ f30 1 116"/>
                            <a:gd name="f37" fmla="*/ f31 1 173"/>
                            <a:gd name="f38" fmla="*/ f32 1 116"/>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5"/>
                            </a:cxn>
                            <a:cxn ang="f33">
                              <a:pos x="f56" y="f55"/>
                            </a:cxn>
                            <a:cxn ang="f33">
                              <a:pos x="f52" y="f53"/>
                            </a:cxn>
                          </a:cxnLst>
                          <a:rect l="f48" t="f51" r="f49" b="f50"/>
                          <a:pathLst>
                            <a:path w="116" h="173">
                              <a:moveTo>
                                <a:pt x="f11" y="f5"/>
                              </a:moveTo>
                              <a:lnTo>
                                <a:pt x="f5" y="f7"/>
                              </a:lnTo>
                              <a:lnTo>
                                <a:pt x="f12" y="f7"/>
                              </a:lnTo>
                              <a:lnTo>
                                <a:pt x="f11" y="f5"/>
                              </a:lnTo>
                              <a:close/>
                            </a:path>
                          </a:pathLst>
                        </a:custGeom>
                        <a:solidFill>
                          <a:srgbClr val="FF0000"/>
                        </a:solidFill>
                        <a:ln cap="flat">
                          <a:noFill/>
                          <a:prstDash val="solid"/>
                        </a:ln>
                      </wps:spPr>
                      <wps:txbx>
                        <w:txbxContent>
                          <w:p w14:paraId="4C90AB10" w14:textId="77777777" w:rsidR="00BD1495" w:rsidRPr="00A21164" w:rsidRDefault="00BD1495" w:rsidP="00BD1495"/>
                        </w:txbxContent>
                      </wps:txbx>
                      <wps:bodyPr wrap="square" lIns="0" tIns="0" rIns="0" bIns="0" compatLnSpc="0">
                        <a:noAutofit/>
                      </wps:bodyPr>
                    </wps:wsp>
                  </a:graphicData>
                </a:graphic>
              </wp:anchor>
            </w:drawing>
          </mc:Choice>
          <mc:Fallback>
            <w:pict>
              <v:shape w14:anchorId="348E7C69" id="docshape158" o:spid="_x0000_s1046" style="position:absolute;margin-left:94.75pt;margin-top:105.65pt;width:11.3pt;height:15.4pt;z-index:250249216;visibility:visible;mso-wrap-style:square;mso-wrap-distance-left:9pt;mso-wrap-distance-top:0;mso-wrap-distance-right:9pt;mso-wrap-distance-bottom:0;mso-position-horizontal:absolute;mso-position-horizontal-relative:text;mso-position-vertical:absolute;mso-position-vertical-relative:text;v-text-anchor:top" coordsize="116,1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" adj="-11796480,,5400" path="m58,l,173r115,l58,xe" fillcolor="red" stroked="f">
                <v:stroke joinstyle="miter"/>
                <v:formulas/>
                <v:path arrowok="t" o:connecttype="custom" o:connectlocs="71857,0;143714,97650;71857,195299;0,97650;71857,1548845;0,1744144;142475,1744144;71857,1548845" o:connectangles="270,0,90,180,270,270,270,270" textboxrect="0,0,116,173"/>
                <v:textbox inset="0,0,0,0">
                  <w:txbxContent>
                    <w:p w14:paraId="4C90AB10" w14:textId="77777777" w:rsidR="00BD1495" w:rsidRPr="00A21164" w:rsidRDefault="00BD1495" w:rsidP="00BD1495"/>
                  </w:txbxContent>
                </v:textbox>
                <w10:wrap type="square"/>
              </v:shape>
            </w:pict>
          </mc:Fallback>
        </mc:AlternateContent>
      </w:r>
      <w:bookmarkStart w:id="34" w:name="_Toc235985263"/>
      <w:r w:rsidR="00654269" w:rsidRPr="008F18F8">
        <w:rPr>
          <w:rStyle w:val="Heading3Char"/>
        </w:rPr>
        <w:t>DXPeditions</w:t>
      </w:r>
      <w:bookmarkEnd w:id="34"/>
      <w:r w:rsidR="00654269" w:rsidRPr="00A21164">
        <w:rPr>
          <w:noProof w:val="0"/>
        </w:rPr>
        <w:t xml:space="preserve"> lists</w:t>
      </w:r>
      <w:r w:rsidR="00654269" w:rsidRPr="00A21164">
        <w:rPr>
          <w:noProof w:val="0"/>
          <w:spacing w:val="-6"/>
        </w:rPr>
        <w:t xml:space="preserve"> </w:t>
      </w:r>
      <w:r w:rsidR="00654269" w:rsidRPr="00A21164">
        <w:rPr>
          <w:noProof w:val="0"/>
        </w:rPr>
        <w:t>current,</w:t>
      </w:r>
      <w:r w:rsidR="00654269" w:rsidRPr="00A21164">
        <w:rPr>
          <w:noProof w:val="0"/>
          <w:spacing w:val="-6"/>
        </w:rPr>
        <w:t xml:space="preserve"> </w:t>
      </w:r>
      <w:r w:rsidR="00654269" w:rsidRPr="00A21164">
        <w:rPr>
          <w:noProof w:val="0"/>
        </w:rPr>
        <w:t>or</w:t>
      </w:r>
      <w:r w:rsidR="00654269" w:rsidRPr="00A21164">
        <w:rPr>
          <w:noProof w:val="0"/>
          <w:spacing w:val="-6"/>
        </w:rPr>
        <w:t xml:space="preserve"> </w:t>
      </w:r>
      <w:r w:rsidR="00654269" w:rsidRPr="00A21164">
        <w:rPr>
          <w:noProof w:val="0"/>
        </w:rPr>
        <w:t>upcoming,</w:t>
      </w:r>
      <w:r w:rsidR="00654269" w:rsidRPr="00A21164">
        <w:rPr>
          <w:noProof w:val="0"/>
          <w:spacing w:val="-6"/>
        </w:rPr>
        <w:t xml:space="preserve"> </w:t>
      </w:r>
      <w:r w:rsidR="00654269" w:rsidRPr="00A21164">
        <w:rPr>
          <w:noProof w:val="0"/>
        </w:rPr>
        <w:t>amateur</w:t>
      </w:r>
      <w:r w:rsidR="00654269" w:rsidRPr="00A21164">
        <w:rPr>
          <w:noProof w:val="0"/>
          <w:spacing w:val="-6"/>
        </w:rPr>
        <w:t xml:space="preserve"> </w:t>
      </w:r>
      <w:r w:rsidR="00654269" w:rsidRPr="00A21164">
        <w:rPr>
          <w:noProof w:val="0"/>
        </w:rPr>
        <w:t>DX</w:t>
      </w:r>
      <w:r w:rsidR="00654269" w:rsidRPr="00A21164">
        <w:rPr>
          <w:noProof w:val="0"/>
          <w:spacing w:val="-6"/>
        </w:rPr>
        <w:t xml:space="preserve"> </w:t>
      </w:r>
      <w:r w:rsidR="00654269" w:rsidRPr="00A21164">
        <w:rPr>
          <w:noProof w:val="0"/>
        </w:rPr>
        <w:t>expeditions.</w:t>
      </w:r>
      <w:r w:rsidR="00654269" w:rsidRPr="00A21164">
        <w:rPr>
          <w:noProof w:val="0"/>
          <w:spacing w:val="-6"/>
        </w:rPr>
        <w:t xml:space="preserve"> </w:t>
      </w:r>
      <w:r w:rsidR="00654269" w:rsidRPr="00A21164">
        <w:rPr>
          <w:noProof w:val="0"/>
        </w:rPr>
        <w:t>Click</w:t>
      </w:r>
      <w:r w:rsidR="00654269" w:rsidRPr="00A21164">
        <w:rPr>
          <w:noProof w:val="0"/>
          <w:spacing w:val="-6"/>
        </w:rPr>
        <w:t xml:space="preserve"> </w:t>
      </w:r>
      <w:r w:rsidR="00654269" w:rsidRPr="00A21164">
        <w:rPr>
          <w:noProof w:val="0"/>
        </w:rPr>
        <w:t>the</w:t>
      </w:r>
      <w:r w:rsidR="00654269" w:rsidRPr="00A21164">
        <w:rPr>
          <w:noProof w:val="0"/>
          <w:spacing w:val="-6"/>
        </w:rPr>
        <w:t xml:space="preserve"> </w:t>
      </w:r>
      <w:r w:rsidR="00654269" w:rsidRPr="00A21164">
        <w:rPr>
          <w:noProof w:val="0"/>
        </w:rPr>
        <w:t>credits</w:t>
      </w:r>
      <w:r w:rsidR="00654269" w:rsidRPr="00A21164">
        <w:rPr>
          <w:noProof w:val="0"/>
          <w:spacing w:val="-6"/>
        </w:rPr>
        <w:t xml:space="preserve"> </w:t>
      </w:r>
      <w:r w:rsidR="00654269" w:rsidRPr="00A21164">
        <w:rPr>
          <w:noProof w:val="0"/>
        </w:rPr>
        <w:t>line for overall menu options. Click a specific contest to hide; set a future alarm; assign to DX; or display the expedition web page, if any. Roaming over a list entry will mark it on the map. Map info table will show spotted frequency and, if</w:t>
      </w:r>
      <w:r w:rsidR="00654269" w:rsidRPr="00A21164">
        <w:rPr>
          <w:noProof w:val="0"/>
          <w:spacing w:val="-10"/>
        </w:rPr>
        <w:t xml:space="preserve"> </w:t>
      </w:r>
      <w:r w:rsidR="00654269" w:rsidRPr="00A21164">
        <w:rPr>
          <w:noProof w:val="0"/>
        </w:rPr>
        <w:t>ADIF is configured, worked slots to same DXCC. Data are kindly provided by DXNews and G3K.</w:t>
      </w:r>
    </w:p>
    <w:p w14:paraId="14692FA2" w14:textId="77777777" w:rsidR="00AA5DCA" w:rsidRPr="00A21164" w:rsidRDefault="00AA5DCA" w:rsidP="00B16B6F">
      <w:pPr>
        <w:pStyle w:val="Content"/>
        <w:rPr>
          <w:b/>
          <w:noProof w:val="0"/>
        </w:rPr>
      </w:pPr>
    </w:p>
    <w:p w14:paraId="7599D72E" w14:textId="57CDC8A3" w:rsidR="00110FD2" w:rsidRPr="00A21164" w:rsidRDefault="00C63863" w:rsidP="00110FD2">
      <w:pPr>
        <w:pStyle w:val="Content"/>
        <w:rPr>
          <w:noProof w:val="0"/>
        </w:rPr>
      </w:pPr>
      <w:r w:rsidRPr="008F18F8">
        <w:rPr>
          <w:rStyle w:val="Heading3Char"/>
        </w:rPr>
        <w:lastRenderedPageBreak/>
        <mc:AlternateContent>
          <mc:Choice Requires="wps">
            <w:drawing>
              <wp:anchor distT="45720" distB="45720" distL="114300" distR="114300" simplePos="0" relativeHeight="251042816" behindDoc="0" locked="0" layoutInCell="1" allowOverlap="1" wp14:anchorId="5D981082" wp14:editId="6075C9EC">
                <wp:simplePos x="0" y="0"/>
                <wp:positionH relativeFrom="margin">
                  <wp:posOffset>2324100</wp:posOffset>
                </wp:positionH>
                <wp:positionV relativeFrom="paragraph">
                  <wp:posOffset>1638300</wp:posOffset>
                </wp:positionV>
                <wp:extent cx="2263140" cy="770255"/>
                <wp:effectExtent l="0" t="0" r="3810" b="0"/>
                <wp:wrapSquare wrapText="bothSides"/>
                <wp:docPr id="1846955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770255"/>
                        </a:xfrm>
                        <a:prstGeom prst="rect">
                          <a:avLst/>
                        </a:prstGeom>
                        <a:solidFill>
                          <a:schemeClr val="accent1">
                            <a:lumMod val="20000"/>
                            <a:lumOff val="80000"/>
                          </a:schemeClr>
                        </a:solidFill>
                        <a:ln w="9525">
                          <a:noFill/>
                          <a:miter lim="800000"/>
                          <a:headEnd/>
                          <a:tailEnd/>
                        </a:ln>
                      </wps:spPr>
                      <wps:txbx>
                        <w:txbxContent>
                          <w:p w14:paraId="68278594" w14:textId="1ABF7005" w:rsidR="00122B45" w:rsidRPr="00A21164" w:rsidRDefault="00122B45" w:rsidP="00122B45">
                            <w:pPr>
                              <w:pStyle w:val="Content"/>
                              <w:rPr>
                                <w:noProof w:val="0"/>
                              </w:rPr>
                            </w:pPr>
                            <w:r w:rsidRPr="00A21164">
                              <w:rPr>
                                <w:noProof w:val="0"/>
                              </w:rPr>
                              <w:t>click</w:t>
                            </w:r>
                            <w:r w:rsidRPr="00A21164">
                              <w:rPr>
                                <w:noProof w:val="0"/>
                                <w:spacing w:val="-2"/>
                              </w:rPr>
                              <w:t xml:space="preserve"> </w:t>
                            </w:r>
                            <w:r w:rsidRPr="00A21164">
                              <w:rPr>
                                <w:noProof w:val="0"/>
                              </w:rPr>
                              <w:t>to</w:t>
                            </w:r>
                            <w:r w:rsidRPr="00A21164">
                              <w:rPr>
                                <w:noProof w:val="0"/>
                                <w:spacing w:val="-2"/>
                              </w:rPr>
                              <w:t xml:space="preserve"> </w:t>
                            </w:r>
                            <w:r w:rsidRPr="00A21164">
                              <w:rPr>
                                <w:noProof w:val="0"/>
                              </w:rPr>
                              <w:t>set</w:t>
                            </w:r>
                            <w:r w:rsidRPr="00A21164">
                              <w:rPr>
                                <w:noProof w:val="0"/>
                                <w:spacing w:val="-2"/>
                              </w:rPr>
                              <w:t xml:space="preserve"> </w:t>
                            </w:r>
                            <w:r w:rsidR="00C63863" w:rsidRPr="00A21164">
                              <w:rPr>
                                <w:noProof w:val="0"/>
                              </w:rPr>
                              <w:t>whether</w:t>
                            </w:r>
                            <w:r w:rsidRPr="00A21164">
                              <w:rPr>
                                <w:noProof w:val="0"/>
                                <w:spacing w:val="-2"/>
                              </w:rPr>
                              <w:t xml:space="preserve"> </w:t>
                            </w:r>
                            <w:r w:rsidRPr="00A21164">
                              <w:rPr>
                                <w:noProof w:val="0"/>
                              </w:rPr>
                              <w:t>to</w:t>
                            </w:r>
                            <w:r w:rsidRPr="00A21164">
                              <w:rPr>
                                <w:noProof w:val="0"/>
                                <w:spacing w:val="-2"/>
                              </w:rPr>
                              <w:t xml:space="preserve"> </w:t>
                            </w:r>
                            <w:r w:rsidRPr="00A21164">
                              <w:rPr>
                                <w:noProof w:val="0"/>
                              </w:rPr>
                              <w:t>show</w:t>
                            </w:r>
                            <w:r w:rsidRPr="00A21164">
                              <w:rPr>
                                <w:noProof w:val="0"/>
                                <w:spacing w:val="-2"/>
                              </w:rPr>
                              <w:t xml:space="preserve"> </w:t>
                            </w:r>
                            <w:r w:rsidRPr="00A21164">
                              <w:rPr>
                                <w:noProof w:val="0"/>
                              </w:rPr>
                              <w:t>bio</w:t>
                            </w:r>
                            <w:r w:rsidRPr="00A21164">
                              <w:rPr>
                                <w:noProof w:val="0"/>
                                <w:spacing w:val="-2"/>
                              </w:rPr>
                              <w:t xml:space="preserve"> </w:t>
                            </w:r>
                            <w:r w:rsidRPr="00A21164">
                              <w:rPr>
                                <w:noProof w:val="0"/>
                              </w:rPr>
                              <w:t>(if</w:t>
                            </w:r>
                            <w:r w:rsidRPr="00A21164">
                              <w:rPr>
                                <w:noProof w:val="0"/>
                                <w:spacing w:val="-3"/>
                              </w:rPr>
                              <w:t xml:space="preserve"> </w:t>
                            </w:r>
                            <w:r w:rsidRPr="00A21164">
                              <w:rPr>
                                <w:noProof w:val="0"/>
                              </w:rPr>
                              <w:t>configured),</w:t>
                            </w:r>
                            <w:r w:rsidRPr="00A21164">
                              <w:rPr>
                                <w:noProof w:val="0"/>
                                <w:spacing w:val="-2"/>
                              </w:rPr>
                              <w:t xml:space="preserve"> </w:t>
                            </w:r>
                            <w:r w:rsidRPr="00A21164">
                              <w:rPr>
                                <w:noProof w:val="0"/>
                              </w:rPr>
                              <w:t>set</w:t>
                            </w:r>
                            <w:r w:rsidRPr="00A21164">
                              <w:rPr>
                                <w:noProof w:val="0"/>
                                <w:spacing w:val="-2"/>
                              </w:rPr>
                              <w:t xml:space="preserve"> </w:t>
                            </w:r>
                            <w:r w:rsidRPr="00A21164">
                              <w:rPr>
                                <w:noProof w:val="0"/>
                              </w:rPr>
                              <w:t>max</w:t>
                            </w:r>
                            <w:r w:rsidRPr="00A21164">
                              <w:rPr>
                                <w:noProof w:val="0"/>
                                <w:spacing w:val="-2"/>
                              </w:rPr>
                              <w:t xml:space="preserve"> </w:t>
                            </w:r>
                            <w:r w:rsidRPr="00A21164">
                              <w:rPr>
                                <w:noProof w:val="0"/>
                              </w:rPr>
                              <w:t>age</w:t>
                            </w:r>
                            <w:r w:rsidRPr="00A21164">
                              <w:rPr>
                                <w:noProof w:val="0"/>
                                <w:spacing w:val="-2"/>
                              </w:rPr>
                              <w:t xml:space="preserve"> </w:t>
                            </w:r>
                            <w:r w:rsidRPr="00A21164">
                              <w:rPr>
                                <w:noProof w:val="0"/>
                              </w:rPr>
                              <w:t>and</w:t>
                            </w:r>
                            <w:r w:rsidRPr="00A21164">
                              <w:rPr>
                                <w:noProof w:val="0"/>
                                <w:spacing w:val="-2"/>
                              </w:rPr>
                              <w:t xml:space="preserve"> </w:t>
                            </w:r>
                            <w:r w:rsidRPr="00A21164">
                              <w:rPr>
                                <w:noProof w:val="0"/>
                              </w:rPr>
                              <w:t>edit</w:t>
                            </w:r>
                            <w:r w:rsidRPr="00A21164">
                              <w:rPr>
                                <w:noProof w:val="0"/>
                                <w:spacing w:val="-2"/>
                              </w:rPr>
                              <w:t xml:space="preserve"> </w:t>
                            </w:r>
                            <w:r w:rsidRPr="00A21164">
                              <w:rPr>
                                <w:noProof w:val="0"/>
                              </w:rPr>
                              <w:t>watch</w:t>
                            </w:r>
                            <w:r w:rsidRPr="00A21164">
                              <w:rPr>
                                <w:noProof w:val="0"/>
                                <w:spacing w:val="-2"/>
                              </w:rPr>
                              <w:t xml:space="preserve"> </w:t>
                            </w:r>
                            <w:r w:rsidRPr="00A21164">
                              <w:rPr>
                                <w:noProof w:val="0"/>
                              </w:rPr>
                              <w:t>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81082" id="Text Box 2" o:spid="_x0000_s1047" type="#_x0000_t202" style="position:absolute;margin-left:183pt;margin-top:129pt;width:178.2pt;height:60.65pt;z-index:25104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" fillcolor="#b1e4fd [660]" stroked="f">
                <v:textbox>
                  <w:txbxContent>
                    <w:p w14:paraId="68278594" w14:textId="1ABF7005" w:rsidR="00122B45" w:rsidRPr="00A21164" w:rsidRDefault="00122B45" w:rsidP="00122B45">
                      <w:pPr>
                        <w:pStyle w:val="Content"/>
                        <w:rPr>
                          <w:noProof w:val="0"/>
                        </w:rPr>
                      </w:pPr>
                      <w:r w:rsidRPr="00A21164">
                        <w:rPr>
                          <w:noProof w:val="0"/>
                        </w:rPr>
                        <w:t>click</w:t>
                      </w:r>
                      <w:r w:rsidRPr="00A21164">
                        <w:rPr>
                          <w:noProof w:val="0"/>
                          <w:spacing w:val="-2"/>
                        </w:rPr>
                        <w:t xml:space="preserve"> </w:t>
                      </w:r>
                      <w:r w:rsidRPr="00A21164">
                        <w:rPr>
                          <w:noProof w:val="0"/>
                        </w:rPr>
                        <w:t>to</w:t>
                      </w:r>
                      <w:r w:rsidRPr="00A21164">
                        <w:rPr>
                          <w:noProof w:val="0"/>
                          <w:spacing w:val="-2"/>
                        </w:rPr>
                        <w:t xml:space="preserve"> </w:t>
                      </w:r>
                      <w:r w:rsidRPr="00A21164">
                        <w:rPr>
                          <w:noProof w:val="0"/>
                        </w:rPr>
                        <w:t>set</w:t>
                      </w:r>
                      <w:r w:rsidRPr="00A21164">
                        <w:rPr>
                          <w:noProof w:val="0"/>
                          <w:spacing w:val="-2"/>
                        </w:rPr>
                        <w:t xml:space="preserve"> </w:t>
                      </w:r>
                      <w:r w:rsidR="00C63863" w:rsidRPr="00A21164">
                        <w:rPr>
                          <w:noProof w:val="0"/>
                        </w:rPr>
                        <w:t>whether</w:t>
                      </w:r>
                      <w:r w:rsidRPr="00A21164">
                        <w:rPr>
                          <w:noProof w:val="0"/>
                          <w:spacing w:val="-2"/>
                        </w:rPr>
                        <w:t xml:space="preserve"> </w:t>
                      </w:r>
                      <w:r w:rsidRPr="00A21164">
                        <w:rPr>
                          <w:noProof w:val="0"/>
                        </w:rPr>
                        <w:t>to</w:t>
                      </w:r>
                      <w:r w:rsidRPr="00A21164">
                        <w:rPr>
                          <w:noProof w:val="0"/>
                          <w:spacing w:val="-2"/>
                        </w:rPr>
                        <w:t xml:space="preserve"> </w:t>
                      </w:r>
                      <w:r w:rsidRPr="00A21164">
                        <w:rPr>
                          <w:noProof w:val="0"/>
                        </w:rPr>
                        <w:t>show</w:t>
                      </w:r>
                      <w:r w:rsidRPr="00A21164">
                        <w:rPr>
                          <w:noProof w:val="0"/>
                          <w:spacing w:val="-2"/>
                        </w:rPr>
                        <w:t xml:space="preserve"> </w:t>
                      </w:r>
                      <w:r w:rsidRPr="00A21164">
                        <w:rPr>
                          <w:noProof w:val="0"/>
                        </w:rPr>
                        <w:t>bio</w:t>
                      </w:r>
                      <w:r w:rsidRPr="00A21164">
                        <w:rPr>
                          <w:noProof w:val="0"/>
                          <w:spacing w:val="-2"/>
                        </w:rPr>
                        <w:t xml:space="preserve"> </w:t>
                      </w:r>
                      <w:r w:rsidRPr="00A21164">
                        <w:rPr>
                          <w:noProof w:val="0"/>
                        </w:rPr>
                        <w:t>(if</w:t>
                      </w:r>
                      <w:r w:rsidRPr="00A21164">
                        <w:rPr>
                          <w:noProof w:val="0"/>
                          <w:spacing w:val="-3"/>
                        </w:rPr>
                        <w:t xml:space="preserve"> </w:t>
                      </w:r>
                      <w:r w:rsidRPr="00A21164">
                        <w:rPr>
                          <w:noProof w:val="0"/>
                        </w:rPr>
                        <w:t>configured),</w:t>
                      </w:r>
                      <w:r w:rsidRPr="00A21164">
                        <w:rPr>
                          <w:noProof w:val="0"/>
                          <w:spacing w:val="-2"/>
                        </w:rPr>
                        <w:t xml:space="preserve"> </w:t>
                      </w:r>
                      <w:r w:rsidRPr="00A21164">
                        <w:rPr>
                          <w:noProof w:val="0"/>
                        </w:rPr>
                        <w:t>set</w:t>
                      </w:r>
                      <w:r w:rsidRPr="00A21164">
                        <w:rPr>
                          <w:noProof w:val="0"/>
                          <w:spacing w:val="-2"/>
                        </w:rPr>
                        <w:t xml:space="preserve"> </w:t>
                      </w:r>
                      <w:r w:rsidRPr="00A21164">
                        <w:rPr>
                          <w:noProof w:val="0"/>
                        </w:rPr>
                        <w:t>max</w:t>
                      </w:r>
                      <w:r w:rsidRPr="00A21164">
                        <w:rPr>
                          <w:noProof w:val="0"/>
                          <w:spacing w:val="-2"/>
                        </w:rPr>
                        <w:t xml:space="preserve"> </w:t>
                      </w:r>
                      <w:r w:rsidRPr="00A21164">
                        <w:rPr>
                          <w:noProof w:val="0"/>
                        </w:rPr>
                        <w:t>age</w:t>
                      </w:r>
                      <w:r w:rsidRPr="00A21164">
                        <w:rPr>
                          <w:noProof w:val="0"/>
                          <w:spacing w:val="-2"/>
                        </w:rPr>
                        <w:t xml:space="preserve"> </w:t>
                      </w:r>
                      <w:r w:rsidRPr="00A21164">
                        <w:rPr>
                          <w:noProof w:val="0"/>
                        </w:rPr>
                        <w:t>and</w:t>
                      </w:r>
                      <w:r w:rsidRPr="00A21164">
                        <w:rPr>
                          <w:noProof w:val="0"/>
                          <w:spacing w:val="-2"/>
                        </w:rPr>
                        <w:t xml:space="preserve"> </w:t>
                      </w:r>
                      <w:r w:rsidRPr="00A21164">
                        <w:rPr>
                          <w:noProof w:val="0"/>
                        </w:rPr>
                        <w:t>edit</w:t>
                      </w:r>
                      <w:r w:rsidRPr="00A21164">
                        <w:rPr>
                          <w:noProof w:val="0"/>
                          <w:spacing w:val="-2"/>
                        </w:rPr>
                        <w:t xml:space="preserve"> </w:t>
                      </w:r>
                      <w:r w:rsidRPr="00A21164">
                        <w:rPr>
                          <w:noProof w:val="0"/>
                        </w:rPr>
                        <w:t>watch</w:t>
                      </w:r>
                      <w:r w:rsidRPr="00A21164">
                        <w:rPr>
                          <w:noProof w:val="0"/>
                          <w:spacing w:val="-2"/>
                        </w:rPr>
                        <w:t xml:space="preserve"> </w:t>
                      </w:r>
                      <w:r w:rsidRPr="00A21164">
                        <w:rPr>
                          <w:noProof w:val="0"/>
                        </w:rPr>
                        <w:t>list</w:t>
                      </w:r>
                    </w:p>
                  </w:txbxContent>
                </v:textbox>
                <w10:wrap type="square" anchorx="margin"/>
              </v:shape>
            </w:pict>
          </mc:Fallback>
        </mc:AlternateContent>
      </w:r>
      <w:r w:rsidR="00B16B6F" w:rsidRPr="008F18F8">
        <w:rPr>
          <w:rStyle w:val="Heading3Char"/>
        </w:rPr>
        <w:drawing>
          <wp:anchor distT="0" distB="0" distL="114300" distR="114300" simplePos="0" relativeHeight="250759168" behindDoc="0" locked="0" layoutInCell="1" allowOverlap="1" wp14:anchorId="27703FDF" wp14:editId="10E78B17">
            <wp:simplePos x="0" y="0"/>
            <wp:positionH relativeFrom="margin">
              <wp:align>left</wp:align>
            </wp:positionH>
            <wp:positionV relativeFrom="paragraph">
              <wp:posOffset>2540</wp:posOffset>
            </wp:positionV>
            <wp:extent cx="2444115" cy="2887980"/>
            <wp:effectExtent l="0" t="0" r="0" b="7620"/>
            <wp:wrapSquare wrapText="bothSides"/>
            <wp:docPr id="11765383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a:extLst>
                        <a:ext uri="{28A0092B-C50C-407E-A947-70E740481C1C}">
                          <a14:useLocalDpi xmlns:a14="http://schemas.microsoft.com/office/drawing/2010/main" val="0"/>
                        </a:ext>
                      </a:extLst>
                    </a:blip>
                    <a:srcRect l="5435" t="5238" r="74197"/>
                    <a:stretch>
                      <a:fillRect/>
                    </a:stretch>
                  </pic:blipFill>
                  <pic:spPr bwMode="auto">
                    <a:xfrm>
                      <a:off x="0" y="0"/>
                      <a:ext cx="2444115" cy="288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729E" w:rsidRPr="008F18F8">
        <w:rPr>
          <w:rStyle w:val="Heading3Char"/>
        </w:rPr>
        <mc:AlternateContent>
          <mc:Choice Requires="wps">
            <w:drawing>
              <wp:anchor distT="45720" distB="45720" distL="114300" distR="114300" simplePos="0" relativeHeight="250993664" behindDoc="0" locked="0" layoutInCell="1" allowOverlap="1" wp14:anchorId="18E91A12" wp14:editId="4C425338">
                <wp:simplePos x="0" y="0"/>
                <wp:positionH relativeFrom="column">
                  <wp:posOffset>616585</wp:posOffset>
                </wp:positionH>
                <wp:positionV relativeFrom="paragraph">
                  <wp:posOffset>7620</wp:posOffset>
                </wp:positionV>
                <wp:extent cx="1313180" cy="314325"/>
                <wp:effectExtent l="0" t="0" r="127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3180" cy="314325"/>
                        </a:xfrm>
                        <a:prstGeom prst="rect">
                          <a:avLst/>
                        </a:prstGeom>
                        <a:solidFill>
                          <a:schemeClr val="accent1">
                            <a:lumMod val="20000"/>
                            <a:lumOff val="80000"/>
                          </a:schemeClr>
                        </a:solidFill>
                        <a:ln w="9525">
                          <a:noFill/>
                          <a:miter lim="800000"/>
                          <a:headEnd/>
                          <a:tailEnd/>
                        </a:ln>
                      </wps:spPr>
                      <wps:txbx>
                        <w:txbxContent>
                          <w:p w14:paraId="46CB3DFA" w14:textId="5923001F" w:rsidR="00646B1B" w:rsidRPr="00A21164" w:rsidRDefault="00DE729E" w:rsidP="0039424E">
                            <w:pPr>
                              <w:pStyle w:val="Content"/>
                              <w:rPr>
                                <w:noProof w:val="0"/>
                              </w:rPr>
                            </w:pPr>
                            <w:r w:rsidRPr="00A21164">
                              <w:rPr>
                                <w:noProof w:val="0"/>
                              </w:rPr>
                              <w:t>click to clear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91A12" id="_x0000_s1048" type="#_x0000_t202" style="position:absolute;margin-left:48.55pt;margin-top:.6pt;width:103.4pt;height:24.75pt;z-index:25099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" fillcolor="#b1e4fd [660]" stroked="f">
                <v:textbox>
                  <w:txbxContent>
                    <w:p w14:paraId="46CB3DFA" w14:textId="5923001F" w:rsidR="00646B1B" w:rsidRPr="00A21164" w:rsidRDefault="00DE729E" w:rsidP="0039424E">
                      <w:pPr>
                        <w:pStyle w:val="Content"/>
                        <w:rPr>
                          <w:noProof w:val="0"/>
                        </w:rPr>
                      </w:pPr>
                      <w:r w:rsidRPr="00A21164">
                        <w:rPr>
                          <w:noProof w:val="0"/>
                        </w:rPr>
                        <w:t>click to clear</w:t>
                      </w:r>
                    </w:p>
                  </w:txbxContent>
                </v:textbox>
                <w10:wrap type="square"/>
              </v:shape>
            </w:pict>
          </mc:Fallback>
        </mc:AlternateContent>
      </w:r>
      <w:bookmarkStart w:id="35" w:name="DXCluster"/>
      <w:r w:rsidR="007514C0" w:rsidRPr="008F18F8">
        <w:rPr>
          <w:rStyle w:val="Heading3Char"/>
        </w:rPr>
        <mc:AlternateContent>
          <mc:Choice Requires="wps">
            <w:drawing>
              <wp:anchor distT="45720" distB="45720" distL="114300" distR="114300" simplePos="0" relativeHeight="251069440" behindDoc="0" locked="0" layoutInCell="1" allowOverlap="1" wp14:anchorId="19071F84" wp14:editId="21D0457E">
                <wp:simplePos x="0" y="0"/>
                <wp:positionH relativeFrom="margin">
                  <wp:posOffset>12700</wp:posOffset>
                </wp:positionH>
                <wp:positionV relativeFrom="paragraph">
                  <wp:posOffset>2440305</wp:posOffset>
                </wp:positionV>
                <wp:extent cx="1189355" cy="732155"/>
                <wp:effectExtent l="0" t="0" r="0" b="0"/>
                <wp:wrapSquare wrapText="bothSides"/>
                <wp:docPr id="1590505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732155"/>
                        </a:xfrm>
                        <a:prstGeom prst="rect">
                          <a:avLst/>
                        </a:prstGeom>
                        <a:noFill/>
                        <a:ln w="9525">
                          <a:noFill/>
                          <a:miter lim="800000"/>
                          <a:headEnd/>
                          <a:tailEnd/>
                        </a:ln>
                      </wps:spPr>
                      <wps:txbx>
                        <w:txbxContent>
                          <w:p w14:paraId="5922CC96" w14:textId="23A05225" w:rsidR="007514C0" w:rsidRPr="00A21164" w:rsidRDefault="007514C0" w:rsidP="00882AB2">
                            <w:pPr>
                              <w:pStyle w:val="Ballo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71F84" id="_x0000_s1049" type="#_x0000_t202" style="position:absolute;margin-left:1pt;margin-top:192.15pt;width:93.65pt;height:57.65pt;z-index:25106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" filled="f" stroked="f">
                <v:textbox>
                  <w:txbxContent>
                    <w:p w14:paraId="5922CC96" w14:textId="23A05225" w:rsidR="007514C0" w:rsidRPr="00A21164" w:rsidRDefault="007514C0" w:rsidP="00882AB2">
                      <w:pPr>
                        <w:pStyle w:val="BalloonText"/>
                      </w:pPr>
                    </w:p>
                  </w:txbxContent>
                </v:textbox>
                <w10:wrap type="square" anchorx="margin"/>
              </v:shape>
            </w:pict>
          </mc:Fallback>
        </mc:AlternateContent>
      </w:r>
      <w:bookmarkStart w:id="36" w:name="_Toc235985264"/>
      <w:r w:rsidR="00110FD2" w:rsidRPr="008F18F8">
        <w:rPr>
          <w:rStyle w:val="Heading3Char"/>
        </w:rPr>
        <w:t>DX Cluster</w:t>
      </w:r>
      <w:bookmarkEnd w:id="35"/>
      <w:bookmarkEnd w:id="36"/>
      <w:r w:rsidR="00110FD2" w:rsidRPr="00A21164">
        <w:rPr>
          <w:noProof w:val="0"/>
        </w:rPr>
        <w:t xml:space="preserve"> lists and maps spots from the cluster host defined in Setup page 2, subject to age, any filters and watch list.</w:t>
      </w:r>
      <w:r w:rsidR="00C2355C" w:rsidRPr="00A21164">
        <w:rPr>
          <w:noProof w:val="0"/>
        </w:rPr>
        <w:t xml:space="preserve"> </w:t>
      </w:r>
      <w:r w:rsidR="00110FD2" w:rsidRPr="00A21164">
        <w:rPr>
          <w:noProof w:val="0"/>
        </w:rPr>
        <w:t>Frequencies are colored by band as per Setup page 6. Only the latest spot of a given call on the same frequency is shown. The columns are kHz, call and age. Click any row to set DX, rotator (</w:t>
      </w:r>
      <w:r w:rsidR="00601545" w:rsidRPr="00A21164">
        <w:rPr>
          <w:noProof w:val="0"/>
        </w:rPr>
        <w:t>if enabled</w:t>
      </w:r>
      <w:r w:rsidR="00110FD2" w:rsidRPr="00A21164">
        <w:rPr>
          <w:noProof w:val="0"/>
        </w:rPr>
        <w:t>), radio (</w:t>
      </w:r>
      <w:r w:rsidR="00601545" w:rsidRPr="00A21164">
        <w:rPr>
          <w:noProof w:val="0"/>
        </w:rPr>
        <w:t xml:space="preserve">if </w:t>
      </w:r>
      <w:r w:rsidR="008814BB" w:rsidRPr="00A21164">
        <w:rPr>
          <w:noProof w:val="0"/>
        </w:rPr>
        <w:t>enabled</w:t>
      </w:r>
      <w:r w:rsidR="00110FD2" w:rsidRPr="00A21164">
        <w:rPr>
          <w:noProof w:val="0"/>
        </w:rPr>
        <w:t>) and look up bio if configured.</w:t>
      </w:r>
    </w:p>
    <w:p w14:paraId="0F870B8A" w14:textId="77777777" w:rsidR="00F401FF" w:rsidRPr="00A21164" w:rsidRDefault="00F401FF" w:rsidP="00110FD2">
      <w:pPr>
        <w:pStyle w:val="Content"/>
        <w:rPr>
          <w:noProof w:val="0"/>
        </w:rPr>
      </w:pPr>
    </w:p>
    <w:p w14:paraId="43970F5E" w14:textId="77777777" w:rsidR="00D965C2" w:rsidRPr="00A21164" w:rsidRDefault="00D965C2" w:rsidP="007514C0">
      <w:pPr>
        <w:pStyle w:val="Content"/>
        <w:rPr>
          <w:noProof w:val="0"/>
        </w:rPr>
      </w:pPr>
    </w:p>
    <w:p w14:paraId="1450DDCF" w14:textId="1E7EAA83" w:rsidR="00B16B6F" w:rsidRPr="00A21164" w:rsidRDefault="00B16B6F" w:rsidP="007514C0">
      <w:pPr>
        <w:pStyle w:val="Content"/>
        <w:rPr>
          <w:noProof w:val="0"/>
        </w:rPr>
      </w:pPr>
      <w:r w:rsidRPr="00A21164">
        <w:rPr>
          <w:b/>
          <w:bCs/>
        </w:rPr>
        <mc:AlternateContent>
          <mc:Choice Requires="wps">
            <w:drawing>
              <wp:anchor distT="45720" distB="45720" distL="114300" distR="114300" simplePos="0" relativeHeight="251018240" behindDoc="0" locked="0" layoutInCell="1" allowOverlap="1" wp14:anchorId="75FEAA1B" wp14:editId="277F79F1">
                <wp:simplePos x="0" y="0"/>
                <wp:positionH relativeFrom="margin">
                  <wp:posOffset>2346960</wp:posOffset>
                </wp:positionH>
                <wp:positionV relativeFrom="paragraph">
                  <wp:posOffset>31750</wp:posOffset>
                </wp:positionV>
                <wp:extent cx="2270760" cy="732155"/>
                <wp:effectExtent l="0" t="0" r="0" b="0"/>
                <wp:wrapSquare wrapText="bothSides"/>
                <wp:docPr id="1189024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732155"/>
                        </a:xfrm>
                        <a:prstGeom prst="rect">
                          <a:avLst/>
                        </a:prstGeom>
                        <a:solidFill>
                          <a:schemeClr val="accent1">
                            <a:lumMod val="20000"/>
                            <a:lumOff val="80000"/>
                          </a:schemeClr>
                        </a:solidFill>
                        <a:ln w="9525">
                          <a:noFill/>
                          <a:miter lim="800000"/>
                          <a:headEnd/>
                          <a:tailEnd/>
                        </a:ln>
                      </wps:spPr>
                      <wps:txbx>
                        <w:txbxContent>
                          <w:p w14:paraId="3448D1F0" w14:textId="49333F53" w:rsidR="00882AB2" w:rsidRPr="00A21164" w:rsidRDefault="00882AB2" w:rsidP="00882AB2">
                            <w:pPr>
                              <w:pStyle w:val="Content"/>
                              <w:rPr>
                                <w:noProof w:val="0"/>
                              </w:rPr>
                            </w:pPr>
                            <w:r w:rsidRPr="00A21164">
                              <w:rPr>
                                <w:noProof w:val="0"/>
                              </w:rPr>
                              <w:t>click spot to set DX, radio and bio if enabled; roam over to mark on 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EAA1B" id="_x0000_s1050" type="#_x0000_t202" style="position:absolute;margin-left:184.8pt;margin-top:2.5pt;width:178.8pt;height:57.65pt;z-index:25101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" fillcolor="#b1e4fd [660]" stroked="f">
                <v:textbox>
                  <w:txbxContent>
                    <w:p w14:paraId="3448D1F0" w14:textId="49333F53" w:rsidR="00882AB2" w:rsidRPr="00A21164" w:rsidRDefault="00882AB2" w:rsidP="00882AB2">
                      <w:pPr>
                        <w:pStyle w:val="Content"/>
                        <w:rPr>
                          <w:noProof w:val="0"/>
                        </w:rPr>
                      </w:pPr>
                      <w:r w:rsidRPr="00A21164">
                        <w:rPr>
                          <w:noProof w:val="0"/>
                        </w:rPr>
                        <w:t>click spot to set DX, radio and bio if enabled; roam over to mark on map</w:t>
                      </w:r>
                    </w:p>
                  </w:txbxContent>
                </v:textbox>
                <w10:wrap type="square" anchorx="margin"/>
              </v:shape>
            </w:pict>
          </mc:Fallback>
        </mc:AlternateContent>
      </w:r>
    </w:p>
    <w:p w14:paraId="05601879" w14:textId="692B11E8" w:rsidR="0009113F" w:rsidRPr="00A21164" w:rsidRDefault="00A471D2" w:rsidP="007514C0">
      <w:pPr>
        <w:pStyle w:val="Content"/>
        <w:rPr>
          <w:noProof w:val="0"/>
        </w:rPr>
      </w:pPr>
      <w:r w:rsidRPr="00A21164">
        <mc:AlternateContent>
          <mc:Choice Requires="wps">
            <w:drawing>
              <wp:anchor distT="0" distB="0" distL="114300" distR="114300" simplePos="0" relativeHeight="252562432" behindDoc="0" locked="0" layoutInCell="1" allowOverlap="1" wp14:anchorId="09C7EDE1" wp14:editId="0C5BBCC5">
                <wp:simplePos x="0" y="0"/>
                <wp:positionH relativeFrom="column">
                  <wp:posOffset>974188</wp:posOffset>
                </wp:positionH>
                <wp:positionV relativeFrom="paragraph">
                  <wp:posOffset>227867</wp:posOffset>
                </wp:positionV>
                <wp:extent cx="1242646" cy="251509"/>
                <wp:effectExtent l="0" t="0" r="0" b="0"/>
                <wp:wrapSquare wrapText="bothSides"/>
                <wp:docPr id="1708342972" name="Rectangle 154"/>
                <wp:cNvGraphicFramePr/>
                <a:graphic xmlns:a="http://schemas.openxmlformats.org/drawingml/2006/main">
                  <a:graphicData uri="http://schemas.microsoft.com/office/word/2010/wordprocessingShape">
                    <wps:wsp>
                      <wps:cNvSpPr/>
                      <wps:spPr>
                        <a:xfrm>
                          <a:off x="0" y="0"/>
                          <a:ext cx="1242646" cy="2515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5F058" id="Rectangle 154" o:spid="_x0000_s1026" style="position:absolute;margin-left:76.7pt;margin-top:17.95pt;width:97.85pt;height:19.8pt;z-index:25256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" filled="f" stroked="f" strokeweight="2pt">
                <w10:wrap type="square"/>
              </v:rect>
            </w:pict>
          </mc:Fallback>
        </mc:AlternateContent>
      </w:r>
      <w:r w:rsidR="00787D93" w:rsidRPr="00A21164">
        <mc:AlternateContent>
          <mc:Choice Requires="wps">
            <w:drawing>
              <wp:anchor distT="0" distB="0" distL="114300" distR="114300" simplePos="0" relativeHeight="251392000" behindDoc="0" locked="0" layoutInCell="1" allowOverlap="1" wp14:anchorId="451546D3" wp14:editId="114B2B8A">
                <wp:simplePos x="0" y="0"/>
                <wp:positionH relativeFrom="column">
                  <wp:posOffset>1949966</wp:posOffset>
                </wp:positionH>
                <wp:positionV relativeFrom="paragraph">
                  <wp:posOffset>244709</wp:posOffset>
                </wp:positionV>
                <wp:extent cx="173829" cy="2042341"/>
                <wp:effectExtent l="552450" t="0" r="550545" b="0"/>
                <wp:wrapNone/>
                <wp:docPr id="774163180" name="Arrow: Down 40"/>
                <wp:cNvGraphicFramePr/>
                <a:graphic xmlns:a="http://schemas.openxmlformats.org/drawingml/2006/main">
                  <a:graphicData uri="http://schemas.microsoft.com/office/word/2010/wordprocessingShape">
                    <wps:wsp>
                      <wps:cNvSpPr/>
                      <wps:spPr>
                        <a:xfrm rot="2194031" flipH="1">
                          <a:off x="0" y="0"/>
                          <a:ext cx="173829" cy="2042341"/>
                        </a:xfrm>
                        <a:prstGeom prst="down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DF2E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0" o:spid="_x0000_s1026" type="#_x0000_t67" style="position:absolute;margin-left:153.55pt;margin-top:19.25pt;width:13.7pt;height:160.8pt;rotation:-2396467fd;flip:x;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" adj="20681" fillcolor="#e00" stroked="f" strokeweight="2pt"/>
            </w:pict>
          </mc:Fallback>
        </mc:AlternateContent>
      </w:r>
      <w:r w:rsidR="00F06125" w:rsidRPr="00A21164">
        <w:drawing>
          <wp:anchor distT="0" distB="0" distL="114300" distR="114300" simplePos="0" relativeHeight="251369472" behindDoc="0" locked="0" layoutInCell="1" allowOverlap="1" wp14:anchorId="1012ACC2" wp14:editId="2D5CF42C">
            <wp:simplePos x="0" y="0"/>
            <wp:positionH relativeFrom="margin">
              <wp:align>left</wp:align>
            </wp:positionH>
            <wp:positionV relativeFrom="paragraph">
              <wp:posOffset>632062</wp:posOffset>
            </wp:positionV>
            <wp:extent cx="2525395" cy="1926590"/>
            <wp:effectExtent l="0" t="0" r="8255" b="0"/>
            <wp:wrapSquare wrapText="bothSides"/>
            <wp:docPr id="70235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6614" name=""/>
                    <pic:cNvPicPr/>
                  </pic:nvPicPr>
                  <pic:blipFill>
                    <a:blip r:embed="rId68" cstate="screen">
                      <a:extLst>
                        <a:ext uri="{28A0092B-C50C-407E-A947-70E740481C1C}">
                          <a14:useLocalDpi xmlns:a14="http://schemas.microsoft.com/office/drawing/2010/main"/>
                        </a:ext>
                      </a:extLst>
                    </a:blip>
                    <a:stretch>
                      <a:fillRect/>
                    </a:stretch>
                  </pic:blipFill>
                  <pic:spPr>
                    <a:xfrm>
                      <a:off x="0" y="0"/>
                      <a:ext cx="2525395" cy="1926590"/>
                    </a:xfrm>
                    <a:prstGeom prst="rect">
                      <a:avLst/>
                    </a:prstGeom>
                  </pic:spPr>
                </pic:pic>
              </a:graphicData>
            </a:graphic>
          </wp:anchor>
        </w:drawing>
      </w:r>
      <w:r w:rsidR="00F06125" w:rsidRPr="00A21164">
        <w:rPr>
          <w:noProof w:val="0"/>
        </w:rPr>
        <w:t xml:space="preserve"> </w:t>
      </w:r>
    </w:p>
    <w:p w14:paraId="2AA6F960" w14:textId="10B5E4EF" w:rsidR="00F06125" w:rsidRPr="00A21164" w:rsidRDefault="00F06125" w:rsidP="007514C0">
      <w:pPr>
        <w:pStyle w:val="Content"/>
        <w:rPr>
          <w:noProof w:val="0"/>
        </w:rPr>
      </w:pPr>
    </w:p>
    <w:p w14:paraId="6B0ABE55" w14:textId="345AEC9E" w:rsidR="000D701D" w:rsidRPr="00A21164" w:rsidRDefault="00BD5CD1" w:rsidP="00BD5CD1">
      <w:pPr>
        <w:pStyle w:val="Content"/>
        <w:rPr>
          <w:noProof w:val="0"/>
        </w:rPr>
      </w:pPr>
      <w:r w:rsidRPr="00A21164">
        <w:rPr>
          <w:noProof w:val="0"/>
        </w:rPr>
        <w:t>Click the host name to edit the watch list. Roaming over a list entry will mark it on the map.</w:t>
      </w:r>
      <w:r w:rsidRPr="00A21164">
        <w:rPr>
          <w:noProof w:val="0"/>
          <w:spacing w:val="-4"/>
        </w:rPr>
        <w:t xml:space="preserve"> </w:t>
      </w:r>
      <w:r w:rsidRPr="00A21164">
        <w:rPr>
          <w:noProof w:val="0"/>
        </w:rPr>
        <w:t>Clear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by</w:t>
      </w:r>
      <w:r w:rsidRPr="00A21164">
        <w:rPr>
          <w:noProof w:val="0"/>
          <w:spacing w:val="-4"/>
        </w:rPr>
        <w:t xml:space="preserve"> </w:t>
      </w:r>
      <w:r w:rsidRPr="00A21164">
        <w:rPr>
          <w:noProof w:val="0"/>
        </w:rPr>
        <w:t>clicking</w:t>
      </w:r>
      <w:r w:rsidRPr="00A21164">
        <w:rPr>
          <w:noProof w:val="0"/>
          <w:spacing w:val="-4"/>
        </w:rPr>
        <w:t xml:space="preserve"> </w:t>
      </w:r>
      <w:r w:rsidRPr="00A21164">
        <w:rPr>
          <w:noProof w:val="0"/>
        </w:rPr>
        <w:t>CLR.</w:t>
      </w:r>
      <w:r w:rsidRPr="00A21164">
        <w:rPr>
          <w:noProof w:val="0"/>
          <w:spacing w:val="-8"/>
        </w:rPr>
        <w:t xml:space="preserve"> </w:t>
      </w:r>
      <w:r w:rsidRPr="00A21164">
        <w:rPr>
          <w:noProof w:val="0"/>
        </w:rPr>
        <w:t>The</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will</w:t>
      </w:r>
      <w:r w:rsidRPr="00A21164">
        <w:rPr>
          <w:noProof w:val="0"/>
          <w:spacing w:val="-4"/>
        </w:rPr>
        <w:t xml:space="preserve"> </w:t>
      </w:r>
      <w:r w:rsidRPr="00A21164">
        <w:rPr>
          <w:noProof w:val="0"/>
        </w:rPr>
        <w:t>not</w:t>
      </w:r>
      <w:r w:rsidRPr="00A21164">
        <w:rPr>
          <w:noProof w:val="0"/>
          <w:spacing w:val="-4"/>
        </w:rPr>
        <w:t xml:space="preserve"> </w:t>
      </w:r>
      <w:r w:rsidRPr="00A21164">
        <w:rPr>
          <w:noProof w:val="0"/>
        </w:rPr>
        <w:t>move</w:t>
      </w:r>
      <w:r w:rsidRPr="00A21164">
        <w:rPr>
          <w:noProof w:val="0"/>
          <w:spacing w:val="-4"/>
        </w:rPr>
        <w:t xml:space="preserve"> </w:t>
      </w:r>
      <w:r w:rsidRPr="00A21164">
        <w:rPr>
          <w:noProof w:val="0"/>
        </w:rPr>
        <w:t>if</w:t>
      </w:r>
      <w:r w:rsidRPr="00A21164">
        <w:rPr>
          <w:noProof w:val="0"/>
          <w:spacing w:val="-4"/>
        </w:rPr>
        <w:t xml:space="preserve"> </w:t>
      </w:r>
      <w:r w:rsidRPr="00A21164">
        <w:rPr>
          <w:noProof w:val="0"/>
        </w:rPr>
        <w:t>scrolled</w:t>
      </w:r>
      <w:r w:rsidRPr="00A21164">
        <w:rPr>
          <w:noProof w:val="0"/>
          <w:spacing w:val="-4"/>
        </w:rPr>
        <w:t xml:space="preserve"> </w:t>
      </w:r>
      <w:r w:rsidRPr="00A21164">
        <w:rPr>
          <w:noProof w:val="0"/>
        </w:rPr>
        <w:t>away</w:t>
      </w:r>
      <w:r w:rsidRPr="00A21164">
        <w:rPr>
          <w:noProof w:val="0"/>
          <w:spacing w:val="-4"/>
        </w:rPr>
        <w:t xml:space="preserve"> </w:t>
      </w:r>
      <w:r w:rsidRPr="00A21164">
        <w:rPr>
          <w:noProof w:val="0"/>
        </w:rPr>
        <w:t>but</w:t>
      </w:r>
      <w:r w:rsidRPr="00A21164">
        <w:rPr>
          <w:noProof w:val="0"/>
          <w:spacing w:val="-4"/>
        </w:rPr>
        <w:t xml:space="preserve"> </w:t>
      </w:r>
      <w:r w:rsidRPr="00A21164">
        <w:rPr>
          <w:noProof w:val="0"/>
        </w:rPr>
        <w:t>arrival</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a spot will display NEW.</w:t>
      </w:r>
    </w:p>
    <w:p w14:paraId="3D6E0C1B" w14:textId="77777777" w:rsidR="001E5B37" w:rsidRDefault="001E5B37">
      <w:pPr>
        <w:spacing w:after="200"/>
        <w:rPr>
          <w:b w:val="0"/>
        </w:rPr>
      </w:pPr>
    </w:p>
    <w:p w14:paraId="2F261A25" w14:textId="77777777" w:rsidR="004E2510" w:rsidRDefault="004E2510">
      <w:pPr>
        <w:spacing w:after="200"/>
        <w:rPr>
          <w:b w:val="0"/>
        </w:rPr>
      </w:pPr>
    </w:p>
    <w:p w14:paraId="495DF794" w14:textId="77777777" w:rsidR="004E2510" w:rsidRPr="00A21164" w:rsidRDefault="004E2510" w:rsidP="004E2510">
      <w:pPr>
        <w:pStyle w:val="Content"/>
        <w:rPr>
          <w:b/>
          <w:bCs/>
          <w:noProof w:val="0"/>
        </w:rPr>
      </w:pPr>
    </w:p>
    <w:p w14:paraId="34EFC022" w14:textId="77777777" w:rsidR="004E2510" w:rsidRPr="00A21164" w:rsidRDefault="004E2510" w:rsidP="004E2510">
      <w:pPr>
        <w:pStyle w:val="Content"/>
        <w:rPr>
          <w:noProof w:val="0"/>
        </w:rPr>
      </w:pPr>
      <w:r w:rsidRPr="008F18F8">
        <w:rPr>
          <w:rStyle w:val="Heading3Char"/>
        </w:rPr>
        <w:drawing>
          <wp:anchor distT="0" distB="0" distL="114300" distR="114300" simplePos="0" relativeHeight="253191168" behindDoc="0" locked="0" layoutInCell="1" allowOverlap="1" wp14:anchorId="04E94A06" wp14:editId="04C98999">
            <wp:simplePos x="0" y="0"/>
            <wp:positionH relativeFrom="column">
              <wp:posOffset>1956</wp:posOffset>
            </wp:positionH>
            <wp:positionV relativeFrom="paragraph">
              <wp:posOffset>-2459</wp:posOffset>
            </wp:positionV>
            <wp:extent cx="2286000" cy="2084832"/>
            <wp:effectExtent l="0" t="0" r="0" b="0"/>
            <wp:wrapSquare wrapText="bothSides"/>
            <wp:docPr id="15926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8164" name=""/>
                    <pic:cNvPicPr/>
                  </pic:nvPicPr>
                  <pic:blipFill>
                    <a:blip r:embed="rId69">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anchor>
        </w:drawing>
      </w:r>
      <w:bookmarkStart w:id="37" w:name="_Toc235985265"/>
      <w:r w:rsidRPr="008F18F8">
        <w:rPr>
          <w:rStyle w:val="Heading3Char"/>
        </w:rPr>
        <w:t>Disturbance</w:t>
      </w:r>
      <w:bookmarkEnd w:id="37"/>
      <w:r w:rsidRPr="00A21164">
        <w:rPr>
          <w:noProof w:val="0"/>
        </w:rPr>
        <w:t xml:space="preserve"> refers to the Disturbance Storm</w:t>
      </w:r>
      <w:r w:rsidRPr="00A21164">
        <w:rPr>
          <w:noProof w:val="0"/>
          <w:spacing w:val="-4"/>
        </w:rPr>
        <w:t xml:space="preserve"> </w:t>
      </w:r>
      <w:r w:rsidRPr="00A21164">
        <w:rPr>
          <w:noProof w:val="0"/>
        </w:rPr>
        <w:t>Time index which measures the onset and recovery of the magnetosphere ring current, in nano Tesla. Values beyond about ±10 may</w:t>
      </w:r>
      <w:r w:rsidRPr="00A21164">
        <w:rPr>
          <w:noProof w:val="0"/>
          <w:spacing w:val="-3"/>
        </w:rPr>
        <w:t xml:space="preserve"> </w:t>
      </w:r>
      <w:r w:rsidRPr="00A21164">
        <w:rPr>
          <w:noProof w:val="0"/>
        </w:rPr>
        <w:t>indicate</w:t>
      </w:r>
      <w:r w:rsidRPr="00A21164">
        <w:rPr>
          <w:noProof w:val="0"/>
          <w:spacing w:val="-3"/>
        </w:rPr>
        <w:t xml:space="preserve"> </w:t>
      </w:r>
      <w:r w:rsidRPr="00A21164">
        <w:rPr>
          <w:noProof w:val="0"/>
        </w:rPr>
        <w:t>sufficient</w:t>
      </w:r>
      <w:r w:rsidRPr="00A21164">
        <w:rPr>
          <w:noProof w:val="0"/>
          <w:spacing w:val="-3"/>
        </w:rPr>
        <w:t xml:space="preserve"> </w:t>
      </w:r>
      <w:r w:rsidRPr="00A21164">
        <w:rPr>
          <w:noProof w:val="0"/>
        </w:rPr>
        <w:t>energy</w:t>
      </w:r>
      <w:r w:rsidRPr="00A21164">
        <w:rPr>
          <w:noProof w:val="0"/>
          <w:spacing w:val="-3"/>
        </w:rPr>
        <w:t xml:space="preserve"> </w:t>
      </w:r>
      <w:r w:rsidRPr="00A21164">
        <w:rPr>
          <w:noProof w:val="0"/>
        </w:rPr>
        <w:t>is</w:t>
      </w:r>
      <w:r w:rsidRPr="00A21164">
        <w:rPr>
          <w:noProof w:val="0"/>
          <w:spacing w:val="-3"/>
        </w:rPr>
        <w:t xml:space="preserve"> </w:t>
      </w:r>
      <w:r w:rsidRPr="00A21164">
        <w:rPr>
          <w:noProof w:val="0"/>
        </w:rPr>
        <w:t>stored</w:t>
      </w:r>
      <w:r w:rsidRPr="00A21164">
        <w:rPr>
          <w:noProof w:val="0"/>
          <w:spacing w:val="-3"/>
        </w:rPr>
        <w:t xml:space="preserve"> </w:t>
      </w:r>
      <w:r w:rsidRPr="00A21164">
        <w:rPr>
          <w:noProof w:val="0"/>
        </w:rPr>
        <w:t>in</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ring</w:t>
      </w:r>
      <w:r w:rsidRPr="00A21164">
        <w:rPr>
          <w:noProof w:val="0"/>
          <w:spacing w:val="-3"/>
        </w:rPr>
        <w:t xml:space="preserve"> </w:t>
      </w:r>
      <w:r w:rsidRPr="00A21164">
        <w:rPr>
          <w:noProof w:val="0"/>
        </w:rPr>
        <w:t>to</w:t>
      </w:r>
      <w:r w:rsidRPr="00A21164">
        <w:rPr>
          <w:noProof w:val="0"/>
          <w:spacing w:val="-3"/>
        </w:rPr>
        <w:t xml:space="preserve"> </w:t>
      </w:r>
      <w:r w:rsidRPr="00A21164">
        <w:rPr>
          <w:noProof w:val="0"/>
        </w:rPr>
        <w:t>interfere</w:t>
      </w:r>
      <w:r w:rsidRPr="00A21164">
        <w:rPr>
          <w:noProof w:val="0"/>
          <w:spacing w:val="-3"/>
        </w:rPr>
        <w:t xml:space="preserve"> </w:t>
      </w:r>
      <w:r w:rsidRPr="00A21164">
        <w:rPr>
          <w:noProof w:val="0"/>
        </w:rPr>
        <w:t>with</w:t>
      </w:r>
      <w:r w:rsidRPr="00A21164">
        <w:rPr>
          <w:noProof w:val="0"/>
          <w:spacing w:val="-3"/>
        </w:rPr>
        <w:t xml:space="preserve"> </w:t>
      </w:r>
      <w:r w:rsidRPr="00A21164">
        <w:rPr>
          <w:noProof w:val="0"/>
        </w:rPr>
        <w:t>lower</w:t>
      </w:r>
      <w:r w:rsidRPr="00A21164">
        <w:rPr>
          <w:noProof w:val="0"/>
          <w:spacing w:val="-3"/>
        </w:rPr>
        <w:t xml:space="preserve"> </w:t>
      </w:r>
      <w:r w:rsidRPr="00A21164">
        <w:rPr>
          <w:noProof w:val="0"/>
        </w:rPr>
        <w:t>HF</w:t>
      </w:r>
      <w:r w:rsidRPr="00A21164">
        <w:rPr>
          <w:noProof w:val="0"/>
          <w:spacing w:val="-3"/>
        </w:rPr>
        <w:t xml:space="preserve"> </w:t>
      </w:r>
      <w:r w:rsidRPr="00A21164">
        <w:rPr>
          <w:noProof w:val="0"/>
        </w:rPr>
        <w:t>propagation, particularly 160 m. Conversely, values near zero may indicate better than average propagation</w:t>
      </w:r>
      <w:r w:rsidRPr="00A21164">
        <w:rPr>
          <w:noProof w:val="0"/>
          <w:spacing w:val="-6"/>
        </w:rPr>
        <w:t xml:space="preserve"> </w:t>
      </w:r>
      <w:r w:rsidRPr="00A21164">
        <w:rPr>
          <w:noProof w:val="0"/>
        </w:rPr>
        <w:t>on</w:t>
      </w:r>
      <w:r w:rsidRPr="00A21164">
        <w:rPr>
          <w:noProof w:val="0"/>
          <w:spacing w:val="-6"/>
        </w:rPr>
        <w:t xml:space="preserve"> </w:t>
      </w:r>
      <w:r w:rsidRPr="00A21164">
        <w:rPr>
          <w:noProof w:val="0"/>
        </w:rPr>
        <w:t>this</w:t>
      </w:r>
      <w:r w:rsidRPr="00A21164">
        <w:rPr>
          <w:noProof w:val="0"/>
          <w:spacing w:val="-6"/>
        </w:rPr>
        <w:t xml:space="preserve"> </w:t>
      </w:r>
      <w:r w:rsidRPr="00A21164">
        <w:rPr>
          <w:noProof w:val="0"/>
        </w:rPr>
        <w:t>band.</w:t>
      </w:r>
      <w:r w:rsidRPr="00A21164">
        <w:rPr>
          <w:noProof w:val="0"/>
          <w:spacing w:val="-6"/>
        </w:rPr>
        <w:t xml:space="preserve"> </w:t>
      </w:r>
      <w:r w:rsidRPr="00A21164">
        <w:rPr>
          <w:noProof w:val="0"/>
        </w:rPr>
        <w:t>Data</w:t>
      </w:r>
      <w:r w:rsidRPr="00A21164">
        <w:rPr>
          <w:noProof w:val="0"/>
          <w:spacing w:val="-6"/>
        </w:rPr>
        <w:t xml:space="preserve"> </w:t>
      </w:r>
      <w:r w:rsidRPr="00A21164">
        <w:rPr>
          <w:noProof w:val="0"/>
        </w:rPr>
        <w:t>provided</w:t>
      </w:r>
      <w:r w:rsidRPr="00A21164">
        <w:rPr>
          <w:noProof w:val="0"/>
          <w:spacing w:val="-6"/>
        </w:rPr>
        <w:t xml:space="preserve"> </w:t>
      </w:r>
      <w:r w:rsidRPr="00A21164">
        <w:rPr>
          <w:noProof w:val="0"/>
        </w:rPr>
        <w:t>by</w:t>
      </w:r>
      <w:r w:rsidRPr="00A21164">
        <w:rPr>
          <w:noProof w:val="0"/>
          <w:spacing w:val="-6"/>
        </w:rPr>
        <w:t xml:space="preserve"> </w:t>
      </w:r>
      <w:r w:rsidRPr="00A21164">
        <w:rPr>
          <w:noProof w:val="0"/>
        </w:rPr>
        <w:t>World</w:t>
      </w:r>
      <w:r w:rsidRPr="00A21164">
        <w:rPr>
          <w:noProof w:val="0"/>
          <w:spacing w:val="-6"/>
        </w:rPr>
        <w:t xml:space="preserve"> </w:t>
      </w:r>
      <w:r w:rsidRPr="00A21164">
        <w:rPr>
          <w:noProof w:val="0"/>
        </w:rPr>
        <w:t>Data</w:t>
      </w:r>
      <w:r w:rsidRPr="00A21164">
        <w:rPr>
          <w:noProof w:val="0"/>
          <w:spacing w:val="-6"/>
        </w:rPr>
        <w:t xml:space="preserve"> </w:t>
      </w:r>
      <w:r w:rsidRPr="00A21164">
        <w:rPr>
          <w:noProof w:val="0"/>
        </w:rPr>
        <w:t>Center</w:t>
      </w:r>
      <w:r w:rsidRPr="00A21164">
        <w:rPr>
          <w:noProof w:val="0"/>
          <w:spacing w:val="-6"/>
        </w:rPr>
        <w:t xml:space="preserve"> </w:t>
      </w:r>
      <w:r w:rsidRPr="00A21164">
        <w:rPr>
          <w:noProof w:val="0"/>
        </w:rPr>
        <w:t>for</w:t>
      </w:r>
      <w:r w:rsidRPr="00A21164">
        <w:rPr>
          <w:noProof w:val="0"/>
          <w:spacing w:val="-6"/>
        </w:rPr>
        <w:t xml:space="preserve"> </w:t>
      </w:r>
      <w:r w:rsidRPr="00A21164">
        <w:rPr>
          <w:noProof w:val="0"/>
        </w:rPr>
        <w:t>Geomagnetism,</w:t>
      </w:r>
      <w:r w:rsidRPr="00A21164">
        <w:rPr>
          <w:noProof w:val="0"/>
          <w:spacing w:val="-6"/>
        </w:rPr>
        <w:t xml:space="preserve"> </w:t>
      </w:r>
      <w:r w:rsidRPr="00A21164">
        <w:rPr>
          <w:noProof w:val="0"/>
        </w:rPr>
        <w:t>Kyoto University, Japan.</w:t>
      </w:r>
    </w:p>
    <w:p w14:paraId="6CAAAA3F" w14:textId="77777777" w:rsidR="004E2510" w:rsidRPr="00A21164" w:rsidRDefault="004E2510" w:rsidP="004E2510">
      <w:pPr>
        <w:pStyle w:val="Content"/>
        <w:rPr>
          <w:noProof w:val="0"/>
        </w:rPr>
      </w:pPr>
      <w:r w:rsidRPr="008F18F8">
        <w:rPr>
          <w:rStyle w:val="Heading3Char"/>
        </w:rPr>
        <w:lastRenderedPageBreak/>
        <mc:AlternateContent>
          <mc:Choice Requires="wps">
            <w:drawing>
              <wp:anchor distT="0" distB="0" distL="114300" distR="114300" simplePos="0" relativeHeight="253194240" behindDoc="0" locked="0" layoutInCell="1" allowOverlap="1" wp14:anchorId="42B055A6" wp14:editId="01D29B73">
                <wp:simplePos x="0" y="0"/>
                <wp:positionH relativeFrom="column">
                  <wp:posOffset>1195298</wp:posOffset>
                </wp:positionH>
                <wp:positionV relativeFrom="paragraph">
                  <wp:posOffset>1403987</wp:posOffset>
                </wp:positionV>
                <wp:extent cx="1711444" cy="389432"/>
                <wp:effectExtent l="0" t="361950" r="0" b="334645"/>
                <wp:wrapNone/>
                <wp:docPr id="1928696828" name="Arrow: Right 37"/>
                <wp:cNvGraphicFramePr/>
                <a:graphic xmlns:a="http://schemas.openxmlformats.org/drawingml/2006/main">
                  <a:graphicData uri="http://schemas.microsoft.com/office/word/2010/wordprocessingShape">
                    <wps:wsp>
                      <wps:cNvSpPr/>
                      <wps:spPr>
                        <a:xfrm rot="1857893">
                          <a:off x="0" y="0"/>
                          <a:ext cx="1711444" cy="389432"/>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C57E27" id="Arrow: Right 37" o:spid="_x0000_s1026" type="#_x0000_t13" style="position:absolute;margin-left:94.1pt;margin-top:110.55pt;width:134.75pt;height:30.65pt;rotation:2029315fd;z-index:25319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" adj="19143" fillcolor="#e00" strokecolor="#000b11 [484]" strokeweight="2pt"/>
            </w:pict>
          </mc:Fallback>
        </mc:AlternateContent>
      </w:r>
      <w:r w:rsidRPr="008F18F8">
        <w:rPr>
          <w:rStyle w:val="Heading3Char"/>
        </w:rPr>
        <w:drawing>
          <wp:anchor distT="0" distB="0" distL="114300" distR="114300" simplePos="0" relativeHeight="253193216" behindDoc="0" locked="0" layoutInCell="1" allowOverlap="1" wp14:anchorId="07A22B9A" wp14:editId="736F557D">
            <wp:simplePos x="0" y="0"/>
            <wp:positionH relativeFrom="margin">
              <wp:align>right</wp:align>
            </wp:positionH>
            <wp:positionV relativeFrom="paragraph">
              <wp:posOffset>1403839</wp:posOffset>
            </wp:positionV>
            <wp:extent cx="3657600" cy="1837944"/>
            <wp:effectExtent l="0" t="0" r="0" b="0"/>
            <wp:wrapSquare wrapText="bothSides"/>
            <wp:docPr id="9214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1690" name=""/>
                    <pic:cNvPicPr/>
                  </pic:nvPicPr>
                  <pic:blipFill>
                    <a:blip r:embed="rId70" cstate="screen">
                      <a:extLst>
                        <a:ext uri="{28A0092B-C50C-407E-A947-70E740481C1C}">
                          <a14:useLocalDpi xmlns:a14="http://schemas.microsoft.com/office/drawing/2010/main"/>
                        </a:ext>
                      </a:extLst>
                    </a:blip>
                    <a:stretch>
                      <a:fillRect/>
                    </a:stretch>
                  </pic:blipFill>
                  <pic:spPr>
                    <a:xfrm>
                      <a:off x="0" y="0"/>
                      <a:ext cx="3657600" cy="1837944"/>
                    </a:xfrm>
                    <a:prstGeom prst="rect">
                      <a:avLst/>
                    </a:prstGeom>
                  </pic:spPr>
                </pic:pic>
              </a:graphicData>
            </a:graphic>
          </wp:anchor>
        </w:drawing>
      </w:r>
      <w:r w:rsidRPr="008F18F8">
        <w:rPr>
          <w:rStyle w:val="Heading3Char"/>
        </w:rPr>
        <w:drawing>
          <wp:anchor distT="0" distB="0" distL="114300" distR="114300" simplePos="0" relativeHeight="253192192" behindDoc="0" locked="0" layoutInCell="1" allowOverlap="1" wp14:anchorId="112F8321" wp14:editId="66C654BD">
            <wp:simplePos x="0" y="0"/>
            <wp:positionH relativeFrom="column">
              <wp:posOffset>1956</wp:posOffset>
            </wp:positionH>
            <wp:positionV relativeFrom="paragraph">
              <wp:posOffset>1335</wp:posOffset>
            </wp:positionV>
            <wp:extent cx="2286000" cy="2093976"/>
            <wp:effectExtent l="0" t="0" r="0" b="1905"/>
            <wp:wrapSquare wrapText="bothSides"/>
            <wp:docPr id="19191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9275" name=""/>
                    <pic:cNvPicPr/>
                  </pic:nvPicPr>
                  <pic:blipFill>
                    <a:blip r:embed="rId71">
                      <a:extLst>
                        <a:ext uri="{28A0092B-C50C-407E-A947-70E740481C1C}">
                          <a14:useLocalDpi xmlns:a14="http://schemas.microsoft.com/office/drawing/2010/main"/>
                        </a:ext>
                      </a:extLst>
                    </a:blip>
                    <a:stretch>
                      <a:fillRect/>
                    </a:stretch>
                  </pic:blipFill>
                  <pic:spPr>
                    <a:xfrm>
                      <a:off x="0" y="0"/>
                      <a:ext cx="2286000" cy="2093976"/>
                    </a:xfrm>
                    <a:prstGeom prst="rect">
                      <a:avLst/>
                    </a:prstGeom>
                  </pic:spPr>
                </pic:pic>
              </a:graphicData>
            </a:graphic>
          </wp:anchor>
        </w:drawing>
      </w:r>
      <w:bookmarkStart w:id="38" w:name="_Toc235985266"/>
      <w:r w:rsidRPr="008F18F8">
        <w:rPr>
          <w:rStyle w:val="Heading3Char"/>
        </w:rPr>
        <w:t>Sunspot N</w:t>
      </w:r>
      <w:bookmarkEnd w:id="38"/>
      <w:r w:rsidRPr="00A21164">
        <w:rPr>
          <w:b/>
          <w:noProof w:val="0"/>
        </w:rPr>
        <w:t xml:space="preserve"> </w:t>
      </w:r>
      <w:r w:rsidRPr="00A21164">
        <w:rPr>
          <w:noProof w:val="0"/>
        </w:rPr>
        <w:t>shows the current SIDC sunspot number and 30 days history. Since one solar revolution is approximately this period and solar features typically evolve fairly slowly,</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graph</w:t>
      </w:r>
      <w:r w:rsidRPr="00A21164">
        <w:rPr>
          <w:noProof w:val="0"/>
          <w:spacing w:val="-6"/>
        </w:rPr>
        <w:t xml:space="preserve"> </w:t>
      </w:r>
      <w:r w:rsidRPr="00A21164">
        <w:rPr>
          <w:noProof w:val="0"/>
        </w:rPr>
        <w:t>provides</w:t>
      </w:r>
      <w:r w:rsidRPr="00A21164">
        <w:rPr>
          <w:noProof w:val="0"/>
          <w:spacing w:val="-6"/>
        </w:rPr>
        <w:t xml:space="preserve"> </w:t>
      </w:r>
      <w:r w:rsidRPr="00A21164">
        <w:rPr>
          <w:noProof w:val="0"/>
        </w:rPr>
        <w:t>a</w:t>
      </w:r>
      <w:r w:rsidRPr="00A21164">
        <w:rPr>
          <w:noProof w:val="0"/>
          <w:spacing w:val="-6"/>
        </w:rPr>
        <w:t xml:space="preserve"> </w:t>
      </w:r>
      <w:r w:rsidRPr="00A21164">
        <w:rPr>
          <w:noProof w:val="0"/>
        </w:rPr>
        <w:t>crude</w:t>
      </w:r>
      <w:r w:rsidRPr="00A21164">
        <w:rPr>
          <w:noProof w:val="0"/>
          <w:spacing w:val="-6"/>
        </w:rPr>
        <w:t xml:space="preserve"> </w:t>
      </w:r>
      <w:r w:rsidRPr="00A21164">
        <w:rPr>
          <w:noProof w:val="0"/>
        </w:rPr>
        <w:t>prediction</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solar</w:t>
      </w:r>
      <w:r w:rsidRPr="00A21164">
        <w:rPr>
          <w:noProof w:val="0"/>
          <w:spacing w:val="-6"/>
        </w:rPr>
        <w:t xml:space="preserve"> </w:t>
      </w:r>
      <w:r w:rsidRPr="00A21164">
        <w:rPr>
          <w:noProof w:val="0"/>
        </w:rPr>
        <w:t>activity</w:t>
      </w:r>
      <w:r w:rsidRPr="00A21164">
        <w:rPr>
          <w:noProof w:val="0"/>
          <w:spacing w:val="-7"/>
        </w:rPr>
        <w:t xml:space="preserve"> </w:t>
      </w:r>
      <w:r w:rsidRPr="00A21164">
        <w:rPr>
          <w:noProof w:val="0"/>
        </w:rPr>
        <w:t>for</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next</w:t>
      </w:r>
      <w:r w:rsidRPr="00A21164">
        <w:rPr>
          <w:noProof w:val="0"/>
          <w:spacing w:val="-6"/>
        </w:rPr>
        <w:t xml:space="preserve"> </w:t>
      </w:r>
      <w:r w:rsidRPr="00A21164">
        <w:rPr>
          <w:noProof w:val="0"/>
        </w:rPr>
        <w:t>month.</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in the lower half to show a longer history.</w:t>
      </w:r>
    </w:p>
    <w:p w14:paraId="6A52212E" w14:textId="77777777" w:rsidR="004E2510" w:rsidRPr="00A21164" w:rsidRDefault="004E2510" w:rsidP="004E2510">
      <w:pPr>
        <w:pStyle w:val="Content"/>
        <w:rPr>
          <w:noProof w:val="0"/>
        </w:rPr>
      </w:pPr>
    </w:p>
    <w:p w14:paraId="6BCFC9EF" w14:textId="77777777" w:rsidR="004E2510" w:rsidRPr="00A21164" w:rsidRDefault="004E2510" w:rsidP="004E2510">
      <w:pPr>
        <w:pStyle w:val="Content"/>
        <w:rPr>
          <w:noProof w:val="0"/>
        </w:rPr>
      </w:pPr>
    </w:p>
    <w:p w14:paraId="1D82C911" w14:textId="77777777" w:rsidR="004E2510" w:rsidRPr="00A21164" w:rsidRDefault="004E2510" w:rsidP="004E2510">
      <w:pPr>
        <w:pStyle w:val="Content"/>
        <w:rPr>
          <w:noProof w:val="0"/>
        </w:rPr>
      </w:pPr>
    </w:p>
    <w:p w14:paraId="3D6852BD" w14:textId="77777777" w:rsidR="004E2510" w:rsidRPr="00A21164" w:rsidRDefault="004E2510" w:rsidP="004E2510">
      <w:pPr>
        <w:pStyle w:val="Content"/>
        <w:rPr>
          <w:noProof w:val="0"/>
        </w:rPr>
      </w:pPr>
    </w:p>
    <w:p w14:paraId="663AF406" w14:textId="77777777" w:rsidR="004E2510" w:rsidRPr="00A21164" w:rsidRDefault="004E2510" w:rsidP="004E2510">
      <w:pPr>
        <w:pStyle w:val="Content"/>
        <w:rPr>
          <w:noProof w:val="0"/>
        </w:rPr>
      </w:pPr>
    </w:p>
    <w:p w14:paraId="7EB08270" w14:textId="77777777" w:rsidR="004E2510" w:rsidRPr="00A21164" w:rsidRDefault="004E2510" w:rsidP="004E2510">
      <w:pPr>
        <w:pStyle w:val="Content"/>
        <w:rPr>
          <w:noProof w:val="0"/>
          <w:spacing w:val="-2"/>
        </w:rPr>
      </w:pPr>
      <w:r w:rsidRPr="008F18F8">
        <w:rPr>
          <w:rStyle w:val="Heading3Char"/>
        </w:rPr>
        <w:drawing>
          <wp:anchor distT="0" distB="0" distL="114300" distR="114300" simplePos="0" relativeHeight="253195264" behindDoc="0" locked="0" layoutInCell="1" allowOverlap="1" wp14:anchorId="61ADC900" wp14:editId="6304E5E1">
            <wp:simplePos x="0" y="0"/>
            <wp:positionH relativeFrom="margin">
              <wp:align>left</wp:align>
            </wp:positionH>
            <wp:positionV relativeFrom="paragraph">
              <wp:posOffset>3175</wp:posOffset>
            </wp:positionV>
            <wp:extent cx="2286000" cy="2084705"/>
            <wp:effectExtent l="0" t="0" r="0" b="0"/>
            <wp:wrapSquare wrapText="bothSides"/>
            <wp:docPr id="43463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2276" name=""/>
                    <pic:cNvPicPr/>
                  </pic:nvPicPr>
                  <pic:blipFill>
                    <a:blip r:embed="rId72">
                      <a:extLst>
                        <a:ext uri="{28A0092B-C50C-407E-A947-70E740481C1C}">
                          <a14:useLocalDpi xmlns:a14="http://schemas.microsoft.com/office/drawing/2010/main"/>
                        </a:ext>
                      </a:extLst>
                    </a:blip>
                    <a:stretch>
                      <a:fillRect/>
                    </a:stretch>
                  </pic:blipFill>
                  <pic:spPr>
                    <a:xfrm>
                      <a:off x="0" y="0"/>
                      <a:ext cx="2286000" cy="2084705"/>
                    </a:xfrm>
                    <a:prstGeom prst="rect">
                      <a:avLst/>
                    </a:prstGeom>
                  </pic:spPr>
                </pic:pic>
              </a:graphicData>
            </a:graphic>
          </wp:anchor>
        </w:drawing>
      </w:r>
      <w:bookmarkStart w:id="39" w:name="_Toc235985267"/>
      <w:r w:rsidRPr="008F18F8">
        <w:rPr>
          <w:rStyle w:val="Heading3Char"/>
        </w:rPr>
        <w:t>X-Ray</w:t>
      </w:r>
      <w:bookmarkEnd w:id="39"/>
      <w:r w:rsidRPr="00A21164">
        <w:rPr>
          <w:b/>
          <w:noProof w:val="0"/>
        </w:rPr>
        <w:t xml:space="preserve"> </w:t>
      </w:r>
      <w:r w:rsidRPr="00A21164">
        <w:rPr>
          <w:noProof w:val="0"/>
        </w:rPr>
        <w:t>shows the current solar X-Ray levels and flare classification as measured by the GOES-16</w:t>
      </w:r>
      <w:r w:rsidRPr="00A21164">
        <w:rPr>
          <w:noProof w:val="0"/>
          <w:spacing w:val="-6"/>
        </w:rPr>
        <w:t xml:space="preserve"> </w:t>
      </w:r>
      <w:r w:rsidRPr="00A21164">
        <w:rPr>
          <w:noProof w:val="0"/>
        </w:rPr>
        <w:t>satellite</w:t>
      </w:r>
      <w:r w:rsidRPr="00A21164">
        <w:rPr>
          <w:noProof w:val="0"/>
          <w:spacing w:val="-6"/>
        </w:rPr>
        <w:t xml:space="preserve"> </w:t>
      </w:r>
      <w:r w:rsidRPr="00A21164">
        <w:rPr>
          <w:noProof w:val="0"/>
        </w:rPr>
        <w:t>with</w:t>
      </w:r>
      <w:r w:rsidRPr="00A21164">
        <w:rPr>
          <w:noProof w:val="0"/>
          <w:spacing w:val="-6"/>
        </w:rPr>
        <w:t xml:space="preserve"> </w:t>
      </w:r>
      <w:r w:rsidRPr="00A21164">
        <w:rPr>
          <w:noProof w:val="0"/>
        </w:rPr>
        <w:t>a</w:t>
      </w:r>
      <w:r w:rsidRPr="00A21164">
        <w:rPr>
          <w:noProof w:val="0"/>
          <w:spacing w:val="-6"/>
        </w:rPr>
        <w:t xml:space="preserve"> </w:t>
      </w:r>
      <w:r w:rsidRPr="00A21164">
        <w:rPr>
          <w:noProof w:val="0"/>
        </w:rPr>
        <w:t>24</w:t>
      </w:r>
      <w:r w:rsidRPr="00A21164">
        <w:rPr>
          <w:noProof w:val="0"/>
          <w:spacing w:val="-6"/>
        </w:rPr>
        <w:t xml:space="preserve">-hour </w:t>
      </w:r>
      <w:r w:rsidRPr="00A21164">
        <w:rPr>
          <w:noProof w:val="0"/>
        </w:rPr>
        <w:t>history.</w:t>
      </w:r>
      <w:r w:rsidRPr="00A21164">
        <w:rPr>
          <w:noProof w:val="0"/>
          <w:spacing w:val="-9"/>
        </w:rPr>
        <w:t xml:space="preserve"> </w:t>
      </w:r>
      <w:r w:rsidRPr="00A21164">
        <w:rPr>
          <w:noProof w:val="0"/>
        </w:rPr>
        <w:t>The</w:t>
      </w:r>
      <w:r w:rsidRPr="00A21164">
        <w:rPr>
          <w:noProof w:val="0"/>
          <w:spacing w:val="-6"/>
        </w:rPr>
        <w:t xml:space="preserve"> </w:t>
      </w:r>
      <w:r w:rsidRPr="00A21164">
        <w:rPr>
          <w:noProof w:val="0"/>
        </w:rPr>
        <w:t>levels</w:t>
      </w:r>
      <w:r w:rsidRPr="00A21164">
        <w:rPr>
          <w:noProof w:val="0"/>
          <w:spacing w:val="-6"/>
        </w:rPr>
        <w:t xml:space="preserve"> </w:t>
      </w:r>
      <w:r w:rsidRPr="00A21164">
        <w:rPr>
          <w:noProof w:val="0"/>
        </w:rPr>
        <w:t>are</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powers</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a</w:t>
      </w:r>
      <w:r w:rsidRPr="00A21164">
        <w:rPr>
          <w:noProof w:val="0"/>
          <w:spacing w:val="-6"/>
        </w:rPr>
        <w:t xml:space="preserve"> </w:t>
      </w:r>
      <w:r w:rsidRPr="00A21164">
        <w:rPr>
          <w:noProof w:val="0"/>
        </w:rPr>
        <w:t>logarithmic</w:t>
      </w:r>
      <w:r w:rsidRPr="00A21164">
        <w:rPr>
          <w:noProof w:val="0"/>
          <w:spacing w:val="-6"/>
        </w:rPr>
        <w:t xml:space="preserve"> </w:t>
      </w:r>
      <w:r w:rsidRPr="00A21164">
        <w:rPr>
          <w:noProof w:val="0"/>
        </w:rPr>
        <w:t xml:space="preserve">scale </w:t>
      </w:r>
      <w:r w:rsidRPr="00A21164">
        <w:rPr>
          <w:noProof w:val="0"/>
          <w:position w:val="1"/>
        </w:rPr>
        <w:t>computed</w:t>
      </w:r>
      <w:r w:rsidRPr="00A21164">
        <w:rPr>
          <w:noProof w:val="0"/>
          <w:spacing w:val="-4"/>
          <w:position w:val="1"/>
        </w:rPr>
        <w:t xml:space="preserve"> </w:t>
      </w:r>
      <w:r w:rsidRPr="00A21164">
        <w:rPr>
          <w:noProof w:val="0"/>
          <w:position w:val="1"/>
        </w:rPr>
        <w:t>as</w:t>
      </w:r>
      <w:r w:rsidRPr="00A21164">
        <w:rPr>
          <w:noProof w:val="0"/>
          <w:spacing w:val="-4"/>
          <w:position w:val="1"/>
        </w:rPr>
        <w:t xml:space="preserve"> </w:t>
      </w:r>
      <w:r w:rsidRPr="00A21164">
        <w:rPr>
          <w:noProof w:val="0"/>
          <w:position w:val="1"/>
        </w:rPr>
        <w:t>log</w:t>
      </w:r>
      <w:r w:rsidRPr="00A21164">
        <w:rPr>
          <w:noProof w:val="0"/>
          <w:sz w:val="11"/>
        </w:rPr>
        <w:t>10</w:t>
      </w:r>
      <w:r w:rsidRPr="00A21164">
        <w:rPr>
          <w:noProof w:val="0"/>
          <w:spacing w:val="20"/>
          <w:sz w:val="11"/>
        </w:rPr>
        <w:t xml:space="preserve"> </w:t>
      </w:r>
      <w:r w:rsidRPr="00A21164">
        <w:rPr>
          <w:noProof w:val="0"/>
          <w:position w:val="1"/>
        </w:rPr>
        <w:t>(W</w:t>
      </w:r>
      <w:r w:rsidRPr="00A21164">
        <w:rPr>
          <w:noProof w:val="0"/>
          <w:spacing w:val="-5"/>
          <w:position w:val="1"/>
        </w:rPr>
        <w:t xml:space="preserve"> </w:t>
      </w:r>
      <w:r w:rsidRPr="00A21164">
        <w:rPr>
          <w:noProof w:val="0"/>
          <w:position w:val="1"/>
        </w:rPr>
        <w:t>m</w:t>
      </w:r>
      <w:r w:rsidRPr="00A21164">
        <w:rPr>
          <w:noProof w:val="0"/>
          <w:vertAlign w:val="superscript"/>
        </w:rPr>
        <w:t>-2</w:t>
      </w:r>
      <w:r w:rsidRPr="00A21164">
        <w:rPr>
          <w:noProof w:val="0"/>
          <w:position w:val="1"/>
        </w:rPr>
        <w:t>).</w:t>
      </w:r>
      <w:r w:rsidRPr="00A21164">
        <w:rPr>
          <w:noProof w:val="0"/>
          <w:spacing w:val="-8"/>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blue</w:t>
      </w:r>
      <w:r w:rsidRPr="00A21164">
        <w:rPr>
          <w:noProof w:val="0"/>
          <w:spacing w:val="-4"/>
          <w:position w:val="1"/>
        </w:rPr>
        <w:t xml:space="preserve"> </w:t>
      </w:r>
      <w:r w:rsidRPr="00A21164">
        <w:rPr>
          <w:noProof w:val="0"/>
          <w:position w:val="1"/>
        </w:rPr>
        <w:t>line</w:t>
      </w:r>
      <w:r w:rsidRPr="00A21164">
        <w:rPr>
          <w:noProof w:val="0"/>
          <w:spacing w:val="-4"/>
          <w:position w:val="1"/>
        </w:rPr>
        <w:t xml:space="preserve"> </w:t>
      </w:r>
      <w:r w:rsidRPr="00A21164">
        <w:rPr>
          <w:noProof w:val="0"/>
          <w:position w:val="1"/>
        </w:rPr>
        <w:t>is</w:t>
      </w:r>
      <w:r w:rsidRPr="00A21164">
        <w:rPr>
          <w:noProof w:val="0"/>
          <w:spacing w:val="-4"/>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0.05</w:t>
      </w:r>
      <w:r w:rsidRPr="00A21164">
        <w:rPr>
          <w:noProof w:val="0"/>
          <w:spacing w:val="-4"/>
          <w:position w:val="1"/>
        </w:rPr>
        <w:t xml:space="preserve"> </w:t>
      </w:r>
      <w:r w:rsidRPr="00A21164">
        <w:rPr>
          <w:noProof w:val="0"/>
          <w:position w:val="1"/>
        </w:rPr>
        <w:t>-</w:t>
      </w:r>
      <w:r w:rsidRPr="00A21164">
        <w:rPr>
          <w:noProof w:val="0"/>
          <w:spacing w:val="-4"/>
          <w:position w:val="1"/>
        </w:rPr>
        <w:t xml:space="preserve"> </w:t>
      </w:r>
      <w:r w:rsidRPr="00A21164">
        <w:rPr>
          <w:noProof w:val="0"/>
          <w:position w:val="1"/>
        </w:rPr>
        <w:t>0.4</w:t>
      </w:r>
      <w:r w:rsidRPr="00A21164">
        <w:rPr>
          <w:noProof w:val="0"/>
          <w:spacing w:val="-4"/>
          <w:position w:val="1"/>
        </w:rPr>
        <w:t xml:space="preserve"> </w:t>
      </w:r>
      <w:r w:rsidRPr="00A21164">
        <w:rPr>
          <w:noProof w:val="0"/>
          <w:position w:val="1"/>
        </w:rPr>
        <w:t>nm</w:t>
      </w:r>
      <w:r w:rsidRPr="00A21164">
        <w:rPr>
          <w:noProof w:val="0"/>
          <w:spacing w:val="-5"/>
          <w:position w:val="1"/>
        </w:rPr>
        <w:t xml:space="preserve"> </w:t>
      </w:r>
      <w:r w:rsidRPr="00A21164">
        <w:rPr>
          <w:noProof w:val="0"/>
          <w:position w:val="1"/>
        </w:rPr>
        <w:t>band,</w:t>
      </w:r>
      <w:r w:rsidRPr="00A21164">
        <w:rPr>
          <w:noProof w:val="0"/>
          <w:spacing w:val="-4"/>
          <w:position w:val="1"/>
        </w:rPr>
        <w:t xml:space="preserve"> </w:t>
      </w:r>
      <w:r w:rsidRPr="00A21164">
        <w:rPr>
          <w:noProof w:val="0"/>
          <w:position w:val="1"/>
        </w:rPr>
        <w:t>red</w:t>
      </w:r>
      <w:r w:rsidRPr="00A21164">
        <w:rPr>
          <w:noProof w:val="0"/>
          <w:spacing w:val="-4"/>
          <w:position w:val="1"/>
        </w:rPr>
        <w:t xml:space="preserve"> </w:t>
      </w:r>
      <w:r w:rsidRPr="00A21164">
        <w:rPr>
          <w:noProof w:val="0"/>
          <w:position w:val="1"/>
        </w:rPr>
        <w:t>is</w:t>
      </w:r>
      <w:r w:rsidRPr="00A21164">
        <w:rPr>
          <w:noProof w:val="0"/>
          <w:spacing w:val="-4"/>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0.1</w:t>
      </w:r>
      <w:r w:rsidRPr="00A21164">
        <w:rPr>
          <w:noProof w:val="0"/>
          <w:spacing w:val="-4"/>
          <w:position w:val="1"/>
        </w:rPr>
        <w:t xml:space="preserve"> </w:t>
      </w:r>
      <w:r w:rsidRPr="00A21164">
        <w:rPr>
          <w:noProof w:val="0"/>
          <w:position w:val="1"/>
        </w:rPr>
        <w:t>-</w:t>
      </w:r>
      <w:r w:rsidRPr="00A21164">
        <w:rPr>
          <w:noProof w:val="0"/>
          <w:spacing w:val="-4"/>
          <w:position w:val="1"/>
        </w:rPr>
        <w:t xml:space="preserve"> </w:t>
      </w:r>
      <w:r w:rsidRPr="00A21164">
        <w:rPr>
          <w:noProof w:val="0"/>
          <w:position w:val="1"/>
        </w:rPr>
        <w:t>0.8</w:t>
      </w:r>
      <w:r w:rsidRPr="00A21164">
        <w:rPr>
          <w:noProof w:val="0"/>
          <w:spacing w:val="-4"/>
          <w:position w:val="1"/>
        </w:rPr>
        <w:t xml:space="preserve"> </w:t>
      </w:r>
      <w:r w:rsidRPr="00A21164">
        <w:rPr>
          <w:noProof w:val="0"/>
          <w:position w:val="1"/>
        </w:rPr>
        <w:t xml:space="preserve">nm </w:t>
      </w:r>
      <w:r w:rsidRPr="00A21164">
        <w:rPr>
          <w:noProof w:val="0"/>
          <w:spacing w:val="-2"/>
        </w:rPr>
        <w:t>band.</w:t>
      </w:r>
    </w:p>
    <w:p w14:paraId="5488F0FB" w14:textId="77777777" w:rsidR="004E2510" w:rsidRPr="00A21164" w:rsidRDefault="004E2510" w:rsidP="004E2510">
      <w:pPr>
        <w:spacing w:after="200"/>
        <w:rPr>
          <w:b w:val="0"/>
          <w:spacing w:val="-2"/>
        </w:rPr>
      </w:pPr>
    </w:p>
    <w:p w14:paraId="2491B569" w14:textId="77777777" w:rsidR="004E2510" w:rsidRDefault="004E2510" w:rsidP="004E2510">
      <w:pPr>
        <w:spacing w:after="200"/>
        <w:rPr>
          <w:b w:val="0"/>
          <w:spacing w:val="-2"/>
        </w:rPr>
      </w:pPr>
    </w:p>
    <w:p w14:paraId="34DE25D4" w14:textId="1E514B75" w:rsidR="004E2510" w:rsidRDefault="004E2510">
      <w:pPr>
        <w:spacing w:after="200"/>
        <w:rPr>
          <w:b w:val="0"/>
        </w:rPr>
      </w:pPr>
      <w:r>
        <w:rPr>
          <w:b w:val="0"/>
        </w:rPr>
        <w:br w:type="page"/>
      </w:r>
    </w:p>
    <w:p w14:paraId="7ABFDC3E" w14:textId="14E1834F" w:rsidR="00FC6944" w:rsidRPr="00A21164" w:rsidRDefault="001332DB" w:rsidP="00490946">
      <w:pPr>
        <w:pStyle w:val="Content"/>
        <w:rPr>
          <w:noProof w:val="0"/>
        </w:rPr>
      </w:pPr>
      <w:bookmarkStart w:id="40" w:name="gui-moon"/>
      <w:r w:rsidRPr="008F18F8">
        <w:rPr>
          <w:rStyle w:val="Heading3Char"/>
        </w:rPr>
        <w:lastRenderedPageBreak/>
        <mc:AlternateContent>
          <mc:Choice Requires="wps">
            <w:drawing>
              <wp:anchor distT="0" distB="0" distL="114300" distR="114300" simplePos="0" relativeHeight="251417600" behindDoc="0" locked="0" layoutInCell="1" allowOverlap="1" wp14:anchorId="3309BD61" wp14:editId="0BD1FA3E">
                <wp:simplePos x="0" y="0"/>
                <wp:positionH relativeFrom="column">
                  <wp:posOffset>1046577</wp:posOffset>
                </wp:positionH>
                <wp:positionV relativeFrom="paragraph">
                  <wp:posOffset>1380197</wp:posOffset>
                </wp:positionV>
                <wp:extent cx="45719" cy="1153439"/>
                <wp:effectExtent l="0" t="0" r="0" b="0"/>
                <wp:wrapNone/>
                <wp:docPr id="1205051129" name="docshape144"/>
                <wp:cNvGraphicFramePr/>
                <a:graphic xmlns:a="http://schemas.openxmlformats.org/drawingml/2006/main">
                  <a:graphicData uri="http://schemas.microsoft.com/office/word/2010/wordprocessingShape">
                    <wps:wsp>
                      <wps:cNvSpPr/>
                      <wps:spPr>
                        <a:xfrm flipH="1">
                          <a:off x="0" y="0"/>
                          <a:ext cx="45719" cy="1153439"/>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587C20CB" w14:textId="77777777" w:rsidR="0097265E" w:rsidRPr="00A21164" w:rsidRDefault="0097265E" w:rsidP="0097265E"/>
                        </w:txbxContent>
                      </wps:txbx>
                      <wps:bodyPr wrap="square" lIns="0" tIns="0" rIns="0" bIns="0" compatLnSpc="0">
                        <a:noAutofit/>
                      </wps:bodyPr>
                    </wps:wsp>
                  </a:graphicData>
                </a:graphic>
              </wp:anchor>
            </w:drawing>
          </mc:Choice>
          <mc:Fallback>
            <w:pict>
              <v:shape w14:anchorId="3309BD61" id="docshape144" o:spid="_x0000_s1051" style="position:absolute;margin-left:82.4pt;margin-top:108.7pt;width:3.6pt;height:90.8pt;flip:x;z-index:251417600;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" adj="-11796480,,5400" path="m1429,739l,739,,e" filled="f" strokecolor="red" strokeweight=".51053mm">
                <v:stroke joinstyle="round"/>
                <v:formulas/>
                <v:path arrowok="t" o:connecttype="custom" o:connectlocs="22860,0;45719,576720;22860,1153439;0,576720;45687,3152837;0,3152837;0,1999398" o:connectangles="270,0,90,180,270,270,270" textboxrect="0,0,1430,739"/>
                <v:textbox inset="0,0,0,0">
                  <w:txbxContent>
                    <w:p w14:paraId="587C20CB" w14:textId="77777777" w:rsidR="0097265E" w:rsidRPr="00A21164" w:rsidRDefault="0097265E" w:rsidP="0097265E"/>
                  </w:txbxContent>
                </v:textbox>
              </v:shape>
            </w:pict>
          </mc:Fallback>
        </mc:AlternateContent>
      </w:r>
      <w:r w:rsidR="00080D88" w:rsidRPr="008F18F8">
        <w:rPr>
          <w:rStyle w:val="Heading3Char"/>
        </w:rPr>
        <w:drawing>
          <wp:anchor distT="0" distB="0" distL="114300" distR="114300" simplePos="0" relativeHeight="250273792" behindDoc="1" locked="0" layoutInCell="1" allowOverlap="1" wp14:anchorId="4A7C1B8B" wp14:editId="771AFDA0">
            <wp:simplePos x="0" y="0"/>
            <wp:positionH relativeFrom="margin">
              <wp:align>left</wp:align>
            </wp:positionH>
            <wp:positionV relativeFrom="paragraph">
              <wp:posOffset>6595</wp:posOffset>
            </wp:positionV>
            <wp:extent cx="2286000" cy="2075180"/>
            <wp:effectExtent l="0" t="0" r="0" b="1270"/>
            <wp:wrapSquare wrapText="bothSides"/>
            <wp:docPr id="715467908" name="docshap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7908" name="docshape174"/>
                    <pic:cNvPicPr>
                      <a:picLocks noChangeAspect="1"/>
                    </pic:cNvPicPr>
                  </pic:nvPicPr>
                  <pic:blipFill>
                    <a:blip r:embed="rId73"/>
                    <a:srcRect/>
                    <a:stretch>
                      <a:fillRect/>
                    </a:stretch>
                  </pic:blipFill>
                  <pic:spPr>
                    <a:xfrm>
                      <a:off x="0" y="0"/>
                      <a:ext cx="2286000" cy="2075180"/>
                    </a:xfrm>
                    <a:prstGeom prst="rect">
                      <a:avLst/>
                    </a:prstGeom>
                    <a:noFill/>
                    <a:ln cap="flat">
                      <a:noFill/>
                    </a:ln>
                  </pic:spPr>
                </pic:pic>
              </a:graphicData>
            </a:graphic>
            <wp14:sizeRelH relativeFrom="margin">
              <wp14:pctWidth>0</wp14:pctWidth>
            </wp14:sizeRelH>
            <wp14:sizeRelV relativeFrom="margin">
              <wp14:pctHeight>0</wp14:pctHeight>
            </wp14:sizeRelV>
          </wp:anchor>
        </w:drawing>
      </w:r>
      <w:bookmarkStart w:id="41" w:name="_Toc235985268"/>
      <w:r w:rsidR="009A773C" w:rsidRPr="008F18F8">
        <w:rPr>
          <w:rStyle w:val="Heading3Char"/>
        </w:rPr>
        <w:t>Moon</w:t>
      </w:r>
      <w:bookmarkEnd w:id="40"/>
      <w:bookmarkEnd w:id="41"/>
      <w:r w:rsidR="009A773C" w:rsidRPr="00A21164">
        <w:rPr>
          <w:rFonts w:ascii="Liberation Serif" w:hAnsi="Liberation Serif"/>
          <w:b/>
          <w:noProof w:val="0"/>
        </w:rPr>
        <w:t xml:space="preserve"> </w:t>
      </w:r>
      <w:r w:rsidR="009A773C" w:rsidRPr="00A21164">
        <w:rPr>
          <w:rFonts w:ascii="Liberation Serif" w:hAnsi="Liberation Serif"/>
          <w:noProof w:val="0"/>
        </w:rPr>
        <w:t xml:space="preserve">displays a graphic of the lunar surface facing earth with the proper portion shown in shadow. The image is oriented depending on the DE </w:t>
      </w:r>
      <w:r w:rsidR="008814BB" w:rsidRPr="00A21164">
        <w:rPr>
          <w:rFonts w:ascii="Liberation Serif" w:hAnsi="Liberation Serif"/>
          <w:noProof w:val="0"/>
        </w:rPr>
        <w:t>hemisphere. Th</w:t>
      </w:r>
      <w:r w:rsidR="008814BB" w:rsidRPr="00A21164">
        <w:rPr>
          <w:rFonts w:ascii="Liberation Serif" w:hAnsi="Liberation Serif" w:hint="eastAsia"/>
          <w:noProof w:val="0"/>
        </w:rPr>
        <w:t>e</w:t>
      </w:r>
      <w:r w:rsidR="009A773C" w:rsidRPr="00A21164">
        <w:rPr>
          <w:rFonts w:ascii="Liberation Serif" w:hAnsi="Liberation Serif"/>
          <w:noProof w:val="0"/>
        </w:rPr>
        <w:t xml:space="preserve"> corners show information with respect to an observer located at DE including the</w:t>
      </w:r>
      <w:r w:rsidR="009A773C" w:rsidRPr="00A21164">
        <w:rPr>
          <w:rFonts w:ascii="Liberation Serif" w:hAnsi="Liberation Serif"/>
          <w:noProof w:val="0"/>
          <w:spacing w:val="-6"/>
        </w:rPr>
        <w:t xml:space="preserve"> </w:t>
      </w:r>
      <w:r w:rsidR="009A773C" w:rsidRPr="00A21164">
        <w:rPr>
          <w:rFonts w:ascii="Liberation Serif" w:hAnsi="Liberation Serif"/>
          <w:noProof w:val="0"/>
        </w:rPr>
        <w:t>Azimuth, Elevation, time of next Rise or Set, and radial velocity where positive values indicate the motion is away</w:t>
      </w:r>
      <w:r w:rsidR="009A773C" w:rsidRPr="00A21164">
        <w:rPr>
          <w:rFonts w:ascii="Liberation Serif" w:hAnsi="Liberation Serif"/>
          <w:noProof w:val="0"/>
          <w:spacing w:val="-5"/>
        </w:rPr>
        <w:t xml:space="preserve"> </w:t>
      </w:r>
      <w:r w:rsidR="009A773C" w:rsidRPr="00A21164">
        <w:rPr>
          <w:rFonts w:ascii="Liberation Serif" w:hAnsi="Liberation Serif"/>
          <w:noProof w:val="0"/>
        </w:rPr>
        <w:t>from</w:t>
      </w:r>
      <w:r w:rsidR="009A773C" w:rsidRPr="00A21164">
        <w:rPr>
          <w:rFonts w:ascii="Liberation Serif" w:hAnsi="Liberation Serif"/>
          <w:noProof w:val="0"/>
          <w:spacing w:val="-5"/>
        </w:rPr>
        <w:t xml:space="preserve"> </w:t>
      </w:r>
      <w:r w:rsidR="009A773C" w:rsidRPr="00A21164">
        <w:rPr>
          <w:rFonts w:ascii="Liberation Serif" w:hAnsi="Liberation Serif"/>
          <w:noProof w:val="0"/>
        </w:rPr>
        <w:t>the</w:t>
      </w:r>
      <w:r w:rsidR="009A773C" w:rsidRPr="00A21164">
        <w:rPr>
          <w:rFonts w:ascii="Liberation Serif" w:hAnsi="Liberation Serif"/>
          <w:noProof w:val="0"/>
          <w:spacing w:val="-5"/>
        </w:rPr>
        <w:t xml:space="preserve"> </w:t>
      </w:r>
      <w:r w:rsidR="009A773C" w:rsidRPr="00A21164">
        <w:rPr>
          <w:rFonts w:ascii="Liberation Serif" w:hAnsi="Liberation Serif"/>
          <w:noProof w:val="0"/>
        </w:rPr>
        <w:t>observer.</w:t>
      </w:r>
      <w:r w:rsidR="009A773C" w:rsidRPr="00A21164">
        <w:rPr>
          <w:rFonts w:ascii="Liberation Serif" w:hAnsi="Liberation Serif"/>
          <w:noProof w:val="0"/>
          <w:spacing w:val="-5"/>
        </w:rPr>
        <w:t xml:space="preserve"> </w:t>
      </w:r>
      <w:r w:rsidR="009A773C" w:rsidRPr="00A21164">
        <w:rPr>
          <w:rFonts w:ascii="Liberation Serif" w:hAnsi="Liberation Serif"/>
          <w:noProof w:val="0"/>
        </w:rPr>
        <w:t>Click</w:t>
      </w:r>
      <w:r w:rsidR="009A773C" w:rsidRPr="00A21164">
        <w:rPr>
          <w:rFonts w:ascii="Liberation Serif" w:hAnsi="Liberation Serif"/>
          <w:noProof w:val="0"/>
          <w:spacing w:val="-5"/>
        </w:rPr>
        <w:t xml:space="preserve"> </w:t>
      </w:r>
      <w:r w:rsidR="009A773C" w:rsidRPr="00A21164">
        <w:rPr>
          <w:rFonts w:ascii="Liberation Serif" w:hAnsi="Liberation Serif"/>
          <w:noProof w:val="0"/>
        </w:rPr>
        <w:t>the</w:t>
      </w:r>
      <w:r w:rsidR="009A773C" w:rsidRPr="00A21164">
        <w:rPr>
          <w:rFonts w:ascii="Liberation Serif" w:hAnsi="Liberation Serif"/>
          <w:noProof w:val="0"/>
          <w:spacing w:val="-5"/>
        </w:rPr>
        <w:t xml:space="preserve"> </w:t>
      </w:r>
      <w:r w:rsidR="009A773C" w:rsidRPr="00A21164">
        <w:rPr>
          <w:rFonts w:ascii="Liberation Serif" w:hAnsi="Liberation Serif"/>
          <w:noProof w:val="0"/>
        </w:rPr>
        <w:t>lower</w:t>
      </w:r>
      <w:r w:rsidR="009A773C" w:rsidRPr="00A21164">
        <w:rPr>
          <w:rFonts w:ascii="Liberation Serif" w:hAnsi="Liberation Serif"/>
          <w:noProof w:val="0"/>
          <w:spacing w:val="-5"/>
        </w:rPr>
        <w:t xml:space="preserve"> </w:t>
      </w:r>
      <w:r w:rsidR="009A773C" w:rsidRPr="00A21164">
        <w:rPr>
          <w:rFonts w:ascii="Liberation Serif" w:hAnsi="Liberation Serif"/>
          <w:noProof w:val="0"/>
        </w:rPr>
        <w:t>half</w:t>
      </w:r>
      <w:r w:rsidR="009A773C" w:rsidRPr="00A21164">
        <w:rPr>
          <w:rFonts w:ascii="Liberation Serif" w:hAnsi="Liberation Serif"/>
          <w:noProof w:val="0"/>
          <w:spacing w:val="-5"/>
        </w:rPr>
        <w:t xml:space="preserve"> </w:t>
      </w:r>
      <w:r w:rsidR="009A773C" w:rsidRPr="00A21164">
        <w:rPr>
          <w:rFonts w:ascii="Liberation Serif" w:hAnsi="Liberation Serif"/>
          <w:noProof w:val="0"/>
        </w:rPr>
        <w:t>for</w:t>
      </w:r>
      <w:r w:rsidR="009A773C" w:rsidRPr="00A21164">
        <w:rPr>
          <w:rFonts w:ascii="Liberation Serif" w:hAnsi="Liberation Serif"/>
          <w:noProof w:val="0"/>
          <w:spacing w:val="-5"/>
        </w:rPr>
        <w:t xml:space="preserve"> </w:t>
      </w:r>
      <w:r w:rsidR="009A773C" w:rsidRPr="00A21164">
        <w:rPr>
          <w:rFonts w:ascii="Liberation Serif" w:hAnsi="Liberation Serif"/>
          <w:noProof w:val="0"/>
        </w:rPr>
        <w:t>a</w:t>
      </w:r>
      <w:r w:rsidR="009A773C" w:rsidRPr="00A21164">
        <w:rPr>
          <w:rFonts w:ascii="Liberation Serif" w:hAnsi="Liberation Serif"/>
          <w:noProof w:val="0"/>
          <w:spacing w:val="-5"/>
        </w:rPr>
        <w:t xml:space="preserve"> </w:t>
      </w:r>
      <w:r w:rsidR="009A773C" w:rsidRPr="00A21164">
        <w:rPr>
          <w:rFonts w:ascii="Liberation Serif" w:hAnsi="Liberation Serif"/>
          <w:noProof w:val="0"/>
        </w:rPr>
        <w:t>menu</w:t>
      </w:r>
      <w:r w:rsidR="009A773C" w:rsidRPr="00A21164">
        <w:rPr>
          <w:rFonts w:ascii="Liberation Serif" w:hAnsi="Liberation Serif"/>
          <w:noProof w:val="0"/>
          <w:spacing w:val="-5"/>
        </w:rPr>
        <w:t xml:space="preserve"> </w:t>
      </w:r>
      <w:r w:rsidR="009A773C" w:rsidRPr="00A21164">
        <w:rPr>
          <w:rFonts w:ascii="Liberation Serif" w:hAnsi="Liberation Serif"/>
          <w:noProof w:val="0"/>
        </w:rPr>
        <w:t>to</w:t>
      </w:r>
      <w:r w:rsidR="009A773C" w:rsidRPr="00A21164">
        <w:rPr>
          <w:rFonts w:ascii="Liberation Serif" w:hAnsi="Liberation Serif"/>
          <w:noProof w:val="0"/>
          <w:spacing w:val="-5"/>
        </w:rPr>
        <w:t xml:space="preserve"> </w:t>
      </w:r>
      <w:r w:rsidR="009A773C" w:rsidRPr="00A21164">
        <w:rPr>
          <w:rFonts w:ascii="Liberation Serif" w:hAnsi="Liberation Serif"/>
          <w:noProof w:val="0"/>
        </w:rPr>
        <w:t>display</w:t>
      </w:r>
      <w:r w:rsidR="009A773C" w:rsidRPr="00A21164">
        <w:rPr>
          <w:rFonts w:ascii="Liberation Serif" w:hAnsi="Liberation Serif"/>
          <w:noProof w:val="0"/>
          <w:spacing w:val="-5"/>
        </w:rPr>
        <w:t xml:space="preserve"> </w:t>
      </w:r>
      <w:r w:rsidR="009A773C" w:rsidRPr="00A21164">
        <w:rPr>
          <w:rFonts w:ascii="Liberation Serif" w:hAnsi="Liberation Serif"/>
          <w:noProof w:val="0"/>
        </w:rPr>
        <w:t>a</w:t>
      </w:r>
      <w:r w:rsidR="009A773C" w:rsidRPr="00A21164">
        <w:rPr>
          <w:rFonts w:ascii="Liberation Serif" w:hAnsi="Liberation Serif"/>
          <w:noProof w:val="0"/>
          <w:spacing w:val="-5"/>
        </w:rPr>
        <w:t xml:space="preserve"> </w:t>
      </w:r>
      <w:r w:rsidR="009A773C" w:rsidRPr="00A21164">
        <w:rPr>
          <w:rFonts w:ascii="Liberation Serif" w:hAnsi="Liberation Serif"/>
          <w:noProof w:val="0"/>
        </w:rPr>
        <w:t>full</w:t>
      </w:r>
      <w:r w:rsidR="009A773C" w:rsidRPr="00A21164">
        <w:rPr>
          <w:rFonts w:ascii="Liberation Serif" w:hAnsi="Liberation Serif"/>
          <w:noProof w:val="0"/>
          <w:spacing w:val="-5"/>
        </w:rPr>
        <w:t xml:space="preserve"> </w:t>
      </w:r>
      <w:r w:rsidR="009A773C" w:rsidRPr="00A21164">
        <w:rPr>
          <w:rFonts w:ascii="Liberation Serif" w:hAnsi="Liberation Serif"/>
          <w:noProof w:val="0"/>
        </w:rPr>
        <w:t>rotation</w:t>
      </w:r>
      <w:r w:rsidR="009A773C" w:rsidRPr="00A21164">
        <w:rPr>
          <w:rFonts w:ascii="Liberation Serif" w:hAnsi="Liberation Serif"/>
          <w:noProof w:val="0"/>
          <w:spacing w:val="-5"/>
        </w:rPr>
        <w:t xml:space="preserve"> </w:t>
      </w:r>
      <w:r w:rsidR="009A773C" w:rsidRPr="00A21164">
        <w:rPr>
          <w:rFonts w:ascii="Liberation Serif" w:hAnsi="Liberation Serif"/>
          <w:noProof w:val="0"/>
        </w:rPr>
        <w:t>movie</w:t>
      </w:r>
      <w:r w:rsidR="009A773C" w:rsidRPr="00A21164">
        <w:rPr>
          <w:rFonts w:ascii="Liberation Serif" w:hAnsi="Liberation Serif"/>
          <w:noProof w:val="0"/>
          <w:spacing w:val="-5"/>
        </w:rPr>
        <w:t xml:space="preserve"> </w:t>
      </w:r>
      <w:r w:rsidR="009A773C" w:rsidRPr="00A21164">
        <w:rPr>
          <w:rFonts w:ascii="Liberation Serif" w:hAnsi="Liberation Serif"/>
          <w:noProof w:val="0"/>
        </w:rPr>
        <w:t>or display the EME planning tool.</w:t>
      </w:r>
      <w:r w:rsidR="0097265E" w:rsidRPr="00A21164">
        <w:rPr>
          <w:noProof w:val="0"/>
        </w:rPr>
        <w:t xml:space="preserve"> </w:t>
      </w:r>
    </w:p>
    <w:p w14:paraId="54834A9C" w14:textId="66D992AE" w:rsidR="0097265E" w:rsidRPr="00A21164" w:rsidRDefault="001332DB" w:rsidP="00490946">
      <w:pPr>
        <w:pStyle w:val="Content"/>
        <w:rPr>
          <w:rFonts w:ascii="Liberation Serif" w:hAnsi="Liberation Serif" w:hint="eastAsia"/>
          <w:noProof w:val="0"/>
        </w:rPr>
      </w:pPr>
      <w:r w:rsidRPr="00A21164">
        <mc:AlternateContent>
          <mc:Choice Requires="wps">
            <w:drawing>
              <wp:anchor distT="0" distB="0" distL="114300" distR="114300" simplePos="0" relativeHeight="251443200" behindDoc="0" locked="0" layoutInCell="1" allowOverlap="1" wp14:anchorId="49E63851" wp14:editId="1179DD57">
                <wp:simplePos x="0" y="0"/>
                <wp:positionH relativeFrom="column">
                  <wp:posOffset>164074</wp:posOffset>
                </wp:positionH>
                <wp:positionV relativeFrom="paragraph">
                  <wp:posOffset>119038</wp:posOffset>
                </wp:positionV>
                <wp:extent cx="1867535" cy="541655"/>
                <wp:effectExtent l="0" t="0" r="0" b="0"/>
                <wp:wrapNone/>
                <wp:docPr id="164940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541655"/>
                        </a:xfrm>
                        <a:prstGeom prst="rect">
                          <a:avLst/>
                        </a:prstGeom>
                        <a:solidFill>
                          <a:schemeClr val="accent1">
                            <a:lumMod val="20000"/>
                            <a:lumOff val="80000"/>
                          </a:schemeClr>
                        </a:solidFill>
                        <a:ln w="9525">
                          <a:noFill/>
                          <a:miter lim="800000"/>
                          <a:headEnd/>
                          <a:tailEnd/>
                        </a:ln>
                      </wps:spPr>
                      <wps:txbx>
                        <w:txbxContent>
                          <w:p w14:paraId="2D02DEEB" w14:textId="6E3D2E41" w:rsidR="0097265E" w:rsidRPr="00A21164" w:rsidRDefault="0097265E" w:rsidP="0097265E">
                            <w:pPr>
                              <w:pStyle w:val="Content"/>
                              <w:rPr>
                                <w:noProof w:val="0"/>
                              </w:rPr>
                            </w:pPr>
                            <w:r w:rsidRPr="00A21164">
                              <w:rPr>
                                <w:noProof w:val="0"/>
                              </w:rPr>
                              <w:t>click</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show</w:t>
                            </w:r>
                            <w:r w:rsidRPr="00A21164">
                              <w:rPr>
                                <w:noProof w:val="0"/>
                                <w:spacing w:val="-1"/>
                              </w:rPr>
                              <w:t xml:space="preserve"> </w:t>
                            </w:r>
                            <w:r w:rsidRPr="00A21164">
                              <w:rPr>
                                <w:noProof w:val="0"/>
                              </w:rPr>
                              <w:t>EME</w:t>
                            </w:r>
                            <w:r w:rsidRPr="00A21164">
                              <w:rPr>
                                <w:noProof w:val="0"/>
                                <w:spacing w:val="-1"/>
                              </w:rPr>
                              <w:t xml:space="preserve"> </w:t>
                            </w:r>
                            <w:r w:rsidRPr="00A21164">
                              <w:rPr>
                                <w:noProof w:val="0"/>
                              </w:rPr>
                              <w:t>planning</w:t>
                            </w:r>
                            <w:r w:rsidRPr="00A21164">
                              <w:rPr>
                                <w:noProof w:val="0"/>
                                <w:spacing w:val="-1"/>
                              </w:rPr>
                              <w:t xml:space="preserve"> </w:t>
                            </w:r>
                            <w:r w:rsidRPr="00A21164">
                              <w:rPr>
                                <w:noProof w:val="0"/>
                                <w:spacing w:val="-4"/>
                              </w:rPr>
                              <w:t>tool</w:t>
                            </w:r>
                          </w:p>
                        </w:txbxContent>
                      </wps:txbx>
                      <wps:bodyPr rot="0" vert="horz" wrap="square" lIns="91440" tIns="45720" rIns="91440" bIns="45720" anchor="t" anchorCtr="0">
                        <a:noAutofit/>
                      </wps:bodyPr>
                    </wps:wsp>
                  </a:graphicData>
                </a:graphic>
              </wp:anchor>
            </w:drawing>
          </mc:Choice>
          <mc:Fallback>
            <w:pict>
              <v:shape w14:anchorId="49E63851" id="_x0000_s1052" type="#_x0000_t202" style="position:absolute;margin-left:12.9pt;margin-top:9.35pt;width:147.05pt;height:42.65pt;z-index:25144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" fillcolor="#b1e4fd [660]" stroked="f">
                <v:textbox>
                  <w:txbxContent>
                    <w:p w14:paraId="2D02DEEB" w14:textId="6E3D2E41" w:rsidR="0097265E" w:rsidRPr="00A21164" w:rsidRDefault="0097265E" w:rsidP="0097265E">
                      <w:pPr>
                        <w:pStyle w:val="Content"/>
                        <w:rPr>
                          <w:noProof w:val="0"/>
                        </w:rPr>
                      </w:pPr>
                      <w:r w:rsidRPr="00A21164">
                        <w:rPr>
                          <w:noProof w:val="0"/>
                        </w:rPr>
                        <w:t>click</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show</w:t>
                      </w:r>
                      <w:r w:rsidRPr="00A21164">
                        <w:rPr>
                          <w:noProof w:val="0"/>
                          <w:spacing w:val="-1"/>
                        </w:rPr>
                        <w:t xml:space="preserve"> </w:t>
                      </w:r>
                      <w:r w:rsidRPr="00A21164">
                        <w:rPr>
                          <w:noProof w:val="0"/>
                        </w:rPr>
                        <w:t>EME</w:t>
                      </w:r>
                      <w:r w:rsidRPr="00A21164">
                        <w:rPr>
                          <w:noProof w:val="0"/>
                          <w:spacing w:val="-1"/>
                        </w:rPr>
                        <w:t xml:space="preserve"> </w:t>
                      </w:r>
                      <w:r w:rsidRPr="00A21164">
                        <w:rPr>
                          <w:noProof w:val="0"/>
                        </w:rPr>
                        <w:t>planning</w:t>
                      </w:r>
                      <w:r w:rsidRPr="00A21164">
                        <w:rPr>
                          <w:noProof w:val="0"/>
                          <w:spacing w:val="-1"/>
                        </w:rPr>
                        <w:t xml:space="preserve"> </w:t>
                      </w:r>
                      <w:r w:rsidRPr="00A21164">
                        <w:rPr>
                          <w:noProof w:val="0"/>
                          <w:spacing w:val="-4"/>
                        </w:rPr>
                        <w:t>tool</w:t>
                      </w:r>
                    </w:p>
                  </w:txbxContent>
                </v:textbox>
              </v:shape>
            </w:pict>
          </mc:Fallback>
        </mc:AlternateContent>
      </w:r>
      <w:r w:rsidR="0028101B" w:rsidRPr="00A21164">
        <w:rPr>
          <w:rFonts w:ascii="Liberation Serif" w:hAnsi="Liberation Serif"/>
        </w:rPr>
        <w:drawing>
          <wp:anchor distT="0" distB="0" distL="114300" distR="114300" simplePos="0" relativeHeight="251465728" behindDoc="0" locked="0" layoutInCell="1" allowOverlap="1" wp14:anchorId="62A4DA47" wp14:editId="66E2FEFC">
            <wp:simplePos x="0" y="0"/>
            <wp:positionH relativeFrom="column">
              <wp:posOffset>2705735</wp:posOffset>
            </wp:positionH>
            <wp:positionV relativeFrom="paragraph">
              <wp:posOffset>13335</wp:posOffset>
            </wp:positionV>
            <wp:extent cx="3175000" cy="1877695"/>
            <wp:effectExtent l="0" t="0" r="6350" b="8255"/>
            <wp:wrapSquare wrapText="bothSides"/>
            <wp:docPr id="18530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3878" name=""/>
                    <pic:cNvPicPr/>
                  </pic:nvPicPr>
                  <pic:blipFill>
                    <a:blip r:embed="rId74" cstate="screen">
                      <a:extLst>
                        <a:ext uri="{28A0092B-C50C-407E-A947-70E740481C1C}">
                          <a14:useLocalDpi xmlns:a14="http://schemas.microsoft.com/office/drawing/2010/main"/>
                        </a:ext>
                      </a:extLst>
                    </a:blip>
                    <a:stretch>
                      <a:fillRect/>
                    </a:stretch>
                  </pic:blipFill>
                  <pic:spPr>
                    <a:xfrm>
                      <a:off x="0" y="0"/>
                      <a:ext cx="3175000" cy="1877695"/>
                    </a:xfrm>
                    <a:prstGeom prst="rect">
                      <a:avLst/>
                    </a:prstGeom>
                  </pic:spPr>
                </pic:pic>
              </a:graphicData>
            </a:graphic>
            <wp14:sizeRelH relativeFrom="margin">
              <wp14:pctWidth>0</wp14:pctWidth>
            </wp14:sizeRelH>
            <wp14:sizeRelV relativeFrom="margin">
              <wp14:pctHeight>0</wp14:pctHeight>
            </wp14:sizeRelV>
          </wp:anchor>
        </w:drawing>
      </w:r>
    </w:p>
    <w:p w14:paraId="65B02427" w14:textId="28511362" w:rsidR="00997966" w:rsidRPr="00A21164" w:rsidRDefault="00142DDB">
      <w:pPr>
        <w:spacing w:after="200"/>
        <w:rPr>
          <w:rFonts w:ascii="Liberation Serif" w:hAnsi="Liberation Serif" w:hint="eastAsia"/>
        </w:rPr>
      </w:pPr>
      <w:r w:rsidRPr="00A21164">
        <w:rPr>
          <w:noProof/>
        </w:rPr>
        <mc:AlternateContent>
          <mc:Choice Requires="wps">
            <w:drawing>
              <wp:anchor distT="0" distB="0" distL="114300" distR="114300" simplePos="0" relativeHeight="252591104" behindDoc="0" locked="0" layoutInCell="1" allowOverlap="1" wp14:anchorId="706BB7E0" wp14:editId="36657635">
                <wp:simplePos x="0" y="0"/>
                <wp:positionH relativeFrom="column">
                  <wp:posOffset>1754945</wp:posOffset>
                </wp:positionH>
                <wp:positionV relativeFrom="paragraph">
                  <wp:posOffset>311611</wp:posOffset>
                </wp:positionV>
                <wp:extent cx="977900" cy="205570"/>
                <wp:effectExtent l="0" t="133350" r="0" b="156845"/>
                <wp:wrapNone/>
                <wp:docPr id="794957411" name="Arrow: Right 42"/>
                <wp:cNvGraphicFramePr/>
                <a:graphic xmlns:a="http://schemas.openxmlformats.org/drawingml/2006/main">
                  <a:graphicData uri="http://schemas.microsoft.com/office/word/2010/wordprocessingShape">
                    <wps:wsp>
                      <wps:cNvSpPr/>
                      <wps:spPr>
                        <a:xfrm rot="1326271">
                          <a:off x="0" y="0"/>
                          <a:ext cx="977900" cy="205570"/>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DA3CA2" id="Arrow: Right 42" o:spid="_x0000_s1026" type="#_x0000_t13" style="position:absolute;margin-left:138.2pt;margin-top:24.55pt;width:77pt;height:16.2pt;rotation:1448642fd;z-index:25259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" adj="19330" fillcolor="#e00" stroked="f" strokeweight="2pt"/>
            </w:pict>
          </mc:Fallback>
        </mc:AlternateContent>
      </w:r>
    </w:p>
    <w:p w14:paraId="4A152378" w14:textId="43960084" w:rsidR="00142DDB" w:rsidRPr="00A21164" w:rsidRDefault="00142DDB">
      <w:pPr>
        <w:spacing w:after="200"/>
        <w:rPr>
          <w:rFonts w:ascii="Liberation Serif" w:hAnsi="Liberation Serif" w:hint="eastAsia"/>
        </w:rPr>
      </w:pPr>
    </w:p>
    <w:p w14:paraId="6AB7977F" w14:textId="05DB551E" w:rsidR="00142DDB" w:rsidRPr="00A21164" w:rsidRDefault="00142DDB">
      <w:pPr>
        <w:spacing w:after="200"/>
        <w:rPr>
          <w:rFonts w:ascii="Liberation Serif" w:hAnsi="Liberation Serif" w:hint="eastAsia"/>
        </w:rPr>
      </w:pPr>
    </w:p>
    <w:p w14:paraId="67D7F726" w14:textId="29432264" w:rsidR="00FC6944" w:rsidRPr="00A21164" w:rsidRDefault="00FC6944">
      <w:pPr>
        <w:spacing w:after="200"/>
        <w:rPr>
          <w:rFonts w:ascii="Liberation Serif" w:hAnsi="Liberation Serif" w:hint="eastAsia"/>
        </w:rPr>
      </w:pPr>
    </w:p>
    <w:p w14:paraId="2F4D1BAB" w14:textId="77777777" w:rsidR="000F31B8" w:rsidRPr="00A21164" w:rsidRDefault="000F31B8">
      <w:pPr>
        <w:spacing w:after="200"/>
        <w:rPr>
          <w:rFonts w:ascii="Liberation Serif" w:hAnsi="Liberation Serif" w:hint="eastAsia"/>
          <w:b w:val="0"/>
        </w:rPr>
      </w:pPr>
    </w:p>
    <w:p w14:paraId="5CDA1A56" w14:textId="0E4859C9" w:rsidR="00E606E0" w:rsidRPr="00A21164" w:rsidRDefault="00C31DD0" w:rsidP="009B0355">
      <w:pPr>
        <w:pStyle w:val="Content"/>
        <w:rPr>
          <w:noProof w:val="0"/>
        </w:rPr>
      </w:pPr>
      <w:r w:rsidRPr="00B44331">
        <w:drawing>
          <wp:anchor distT="0" distB="0" distL="114300" distR="114300" simplePos="0" relativeHeight="253161472" behindDoc="0" locked="0" layoutInCell="1" allowOverlap="1" wp14:anchorId="736D9CB6" wp14:editId="684C82C0">
            <wp:simplePos x="0" y="0"/>
            <wp:positionH relativeFrom="column">
              <wp:posOffset>-1270</wp:posOffset>
            </wp:positionH>
            <wp:positionV relativeFrom="paragraph">
              <wp:posOffset>0</wp:posOffset>
            </wp:positionV>
            <wp:extent cx="2286000" cy="2130552"/>
            <wp:effectExtent l="0" t="0" r="0" b="3175"/>
            <wp:wrapSquare wrapText="bothSides"/>
            <wp:docPr id="7870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5265" name=""/>
                    <pic:cNvPicPr/>
                  </pic:nvPicPr>
                  <pic:blipFill>
                    <a:blip r:embed="rId75">
                      <a:extLst>
                        <a:ext uri="{28A0092B-C50C-407E-A947-70E740481C1C}">
                          <a14:useLocalDpi xmlns:a14="http://schemas.microsoft.com/office/drawing/2010/main"/>
                        </a:ext>
                      </a:extLst>
                    </a:blip>
                    <a:stretch>
                      <a:fillRect/>
                    </a:stretch>
                  </pic:blipFill>
                  <pic:spPr>
                    <a:xfrm>
                      <a:off x="0" y="0"/>
                      <a:ext cx="2286000" cy="2130552"/>
                    </a:xfrm>
                    <a:prstGeom prst="rect">
                      <a:avLst/>
                    </a:prstGeom>
                  </pic:spPr>
                </pic:pic>
              </a:graphicData>
            </a:graphic>
          </wp:anchor>
        </w:drawing>
      </w:r>
      <w:bookmarkStart w:id="42" w:name="_Toc235985269"/>
      <w:r w:rsidRPr="00D56186">
        <w:rPr>
          <w:rStyle w:val="Heading3Char"/>
        </w:rPr>
        <w:t>Storms</w:t>
      </w:r>
      <w:bookmarkEnd w:id="42"/>
      <w:r w:rsidR="00E606E0" w:rsidRPr="00A21164">
        <w:rPr>
          <w:noProof w:val="0"/>
        </w:rPr>
        <w:t xml:space="preserve"> provides a quick visual summary </w:t>
      </w:r>
      <w:r w:rsidR="0043138E">
        <w:rPr>
          <w:noProof w:val="0"/>
        </w:rPr>
        <w:t xml:space="preserve">pane </w:t>
      </w:r>
      <w:r w:rsidR="00E606E0" w:rsidRPr="00A21164">
        <w:rPr>
          <w:noProof w:val="0"/>
        </w:rPr>
        <w:t>of active tropical cyclone activity. It plots active storms on the main map, showing each storm’s current location, intensity, and forecast track. Current positions are emphasized, while forecast points and connecting lines show the expected path over upcoming advisory periods.</w:t>
      </w:r>
    </w:p>
    <w:p w14:paraId="36314EED" w14:textId="1831644D" w:rsidR="00E606E0" w:rsidRPr="00A21164" w:rsidRDefault="00E606E0" w:rsidP="009B0355">
      <w:pPr>
        <w:pStyle w:val="Content"/>
        <w:rPr>
          <w:noProof w:val="0"/>
        </w:rPr>
      </w:pPr>
      <w:r w:rsidRPr="00A21164">
        <w:rPr>
          <w:noProof w:val="0"/>
        </w:rPr>
        <w:t xml:space="preserve">Storm type and intensity are represented using category-aware labeling and colors, making it easier to distinguish tropical depressions, tropical storms, </w:t>
      </w:r>
      <w:r w:rsidR="0058405B" w:rsidRPr="0058405B">
        <w:drawing>
          <wp:anchor distT="0" distB="0" distL="114300" distR="114300" simplePos="0" relativeHeight="253162496" behindDoc="0" locked="0" layoutInCell="1" allowOverlap="1" wp14:anchorId="39E19771" wp14:editId="60884F06">
            <wp:simplePos x="0" y="0"/>
            <wp:positionH relativeFrom="column">
              <wp:posOffset>-1270</wp:posOffset>
            </wp:positionH>
            <wp:positionV relativeFrom="paragraph">
              <wp:posOffset>651510</wp:posOffset>
            </wp:positionV>
            <wp:extent cx="3474720" cy="1709420"/>
            <wp:effectExtent l="0" t="0" r="0" b="5080"/>
            <wp:wrapSquare wrapText="bothSides"/>
            <wp:docPr id="18911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7324" name=""/>
                    <pic:cNvPicPr/>
                  </pic:nvPicPr>
                  <pic:blipFill>
                    <a:blip r:embed="rId76" cstate="screen">
                      <a:extLst>
                        <a:ext uri="{28A0092B-C50C-407E-A947-70E740481C1C}">
                          <a14:useLocalDpi xmlns:a14="http://schemas.microsoft.com/office/drawing/2010/main"/>
                        </a:ext>
                      </a:extLst>
                    </a:blip>
                    <a:stretch>
                      <a:fillRect/>
                    </a:stretch>
                  </pic:blipFill>
                  <pic:spPr>
                    <a:xfrm>
                      <a:off x="0" y="0"/>
                      <a:ext cx="3474720" cy="1709420"/>
                    </a:xfrm>
                    <a:prstGeom prst="rect">
                      <a:avLst/>
                    </a:prstGeom>
                  </pic:spPr>
                </pic:pic>
              </a:graphicData>
            </a:graphic>
          </wp:anchor>
        </w:drawing>
      </w:r>
      <w:r w:rsidRPr="00A21164">
        <w:rPr>
          <w:noProof w:val="0"/>
        </w:rPr>
        <w:t>hurricanes, and typhoons at a glance. The pane is intended as a situational-awareness display, not a replacement for official watches, warnings, or local emergency guidance.</w:t>
      </w:r>
    </w:p>
    <w:p w14:paraId="1CADB357" w14:textId="1D1C9A32" w:rsidR="00E606E0" w:rsidRPr="00A21164" w:rsidRDefault="00E606E0" w:rsidP="00E606E0">
      <w:pPr>
        <w:pStyle w:val="Textbody"/>
        <w:spacing w:line="228" w:lineRule="auto"/>
        <w:ind w:left="2340" w:right="629"/>
      </w:pPr>
    </w:p>
    <w:p w14:paraId="0C992956" w14:textId="2A8A377E" w:rsidR="00C72ADD" w:rsidRPr="00A21164" w:rsidRDefault="00E606E0" w:rsidP="00C72ADD">
      <w:pPr>
        <w:pStyle w:val="Content"/>
        <w:rPr>
          <w:rFonts w:ascii="Liberation Serif" w:hAnsi="Liberation Serif" w:hint="eastAsia"/>
          <w:noProof w:val="0"/>
        </w:rPr>
      </w:pPr>
      <w:r w:rsidRPr="00A21164">
        <w:rPr>
          <w:noProof w:val="0"/>
        </w:rPr>
        <w:lastRenderedPageBreak/>
        <w:t>Data is supplied by the configured HamClock backend and is normally updated every six hours, consistent with tropical cyclone advisory schedules. When no active storms are available, the pane will indicate that no tropical systems are currently being tracked.</w:t>
      </w:r>
    </w:p>
    <w:p w14:paraId="2E830AAF" w14:textId="494172BE" w:rsidR="00E606E0" w:rsidRPr="00A21164" w:rsidRDefault="00E606E0" w:rsidP="00E606E0">
      <w:pPr>
        <w:pStyle w:val="Textbody"/>
        <w:spacing w:line="228" w:lineRule="auto"/>
        <w:ind w:left="2340" w:right="629"/>
        <w:rPr>
          <w:rFonts w:ascii="Liberation Serif" w:hAnsi="Liberation Serif"/>
        </w:rPr>
      </w:pPr>
    </w:p>
    <w:p w14:paraId="4366A697" w14:textId="7A4ECE24" w:rsidR="00D63BD2" w:rsidRPr="00A21164" w:rsidRDefault="0078557A" w:rsidP="00186C31">
      <w:pPr>
        <w:pStyle w:val="Content"/>
      </w:pPr>
      <w:r w:rsidRPr="0078557A">
        <w:drawing>
          <wp:anchor distT="0" distB="0" distL="114300" distR="114300" simplePos="0" relativeHeight="253163520" behindDoc="0" locked="0" layoutInCell="1" allowOverlap="1" wp14:anchorId="3C473DC1" wp14:editId="7CB901D5">
            <wp:simplePos x="0" y="0"/>
            <wp:positionH relativeFrom="column">
              <wp:posOffset>-1270</wp:posOffset>
            </wp:positionH>
            <wp:positionV relativeFrom="paragraph">
              <wp:posOffset>1270</wp:posOffset>
            </wp:positionV>
            <wp:extent cx="3674180" cy="2641600"/>
            <wp:effectExtent l="0" t="0" r="2540" b="6350"/>
            <wp:wrapSquare wrapText="bothSides"/>
            <wp:docPr id="4351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705" name=""/>
                    <pic:cNvPicPr/>
                  </pic:nvPicPr>
                  <pic:blipFill>
                    <a:blip r:embed="rId77" cstate="screen">
                      <a:extLst>
                        <a:ext uri="{28A0092B-C50C-407E-A947-70E740481C1C}">
                          <a14:useLocalDpi xmlns:a14="http://schemas.microsoft.com/office/drawing/2010/main"/>
                        </a:ext>
                      </a:extLst>
                    </a:blip>
                    <a:stretch>
                      <a:fillRect/>
                    </a:stretch>
                  </pic:blipFill>
                  <pic:spPr>
                    <a:xfrm>
                      <a:off x="0" y="0"/>
                      <a:ext cx="3674180" cy="2641600"/>
                    </a:xfrm>
                    <a:prstGeom prst="rect">
                      <a:avLst/>
                    </a:prstGeom>
                  </pic:spPr>
                </pic:pic>
              </a:graphicData>
            </a:graphic>
          </wp:anchor>
        </w:drawing>
      </w:r>
      <w:r w:rsidR="00E606E0" w:rsidRPr="00A21164">
        <w:t>Clicking on the Red dot for the displayed storm will display specific storm information such as speed in knots and general direction. Colors correspond to official Saffir-Simpson Scale colors for storm intensity.</w:t>
      </w:r>
    </w:p>
    <w:p w14:paraId="0996234A" w14:textId="0669CEDF" w:rsidR="00F44719" w:rsidRPr="00A21164" w:rsidRDefault="00F44719" w:rsidP="00E606E0">
      <w:pPr>
        <w:pStyle w:val="Content"/>
        <w:rPr>
          <w:rFonts w:ascii="Liberation Serif" w:hAnsi="Liberation Serif" w:hint="eastAsia"/>
          <w:noProof w:val="0"/>
        </w:rPr>
      </w:pPr>
    </w:p>
    <w:p w14:paraId="3FA64F82" w14:textId="02D81F82" w:rsidR="006E41EF" w:rsidRDefault="006E41EF">
      <w:pPr>
        <w:spacing w:after="200"/>
        <w:rPr>
          <w:rFonts w:ascii="Liberation Serif" w:hAnsi="Liberation Serif"/>
          <w:b w:val="0"/>
        </w:rPr>
      </w:pPr>
    </w:p>
    <w:p w14:paraId="6AEC3B19" w14:textId="77777777" w:rsidR="0097508A" w:rsidRDefault="0097508A">
      <w:pPr>
        <w:spacing w:after="200"/>
        <w:rPr>
          <w:rFonts w:ascii="Liberation Serif" w:hAnsi="Liberation Serif"/>
          <w:b w:val="0"/>
        </w:rPr>
      </w:pPr>
    </w:p>
    <w:p w14:paraId="4AAD8DFE" w14:textId="77777777" w:rsidR="0097508A" w:rsidRPr="00A21164" w:rsidRDefault="0097508A">
      <w:pPr>
        <w:spacing w:after="200"/>
        <w:rPr>
          <w:rFonts w:ascii="Liberation Serif" w:hAnsi="Liberation Serif" w:hint="eastAsia"/>
          <w:b w:val="0"/>
        </w:rPr>
      </w:pPr>
    </w:p>
    <w:p w14:paraId="6A6AC266" w14:textId="2CFA5A05" w:rsidR="006E41EF" w:rsidRPr="00A21164" w:rsidRDefault="006E41EF" w:rsidP="006E41EF">
      <w:pPr>
        <w:pStyle w:val="Content"/>
        <w:rPr>
          <w:noProof w:val="0"/>
        </w:rPr>
      </w:pPr>
      <w:bookmarkStart w:id="43" w:name="Roatatorcontrol"/>
      <w:r w:rsidRPr="008F18F8">
        <w:rPr>
          <w:rStyle w:val="Heading3Char"/>
        </w:rPr>
        <w:drawing>
          <wp:anchor distT="0" distB="0" distL="114300" distR="114300" simplePos="0" relativeHeight="251531264" behindDoc="0" locked="0" layoutInCell="1" allowOverlap="1" wp14:anchorId="51EBBB4F" wp14:editId="034CDE62">
            <wp:simplePos x="0" y="0"/>
            <wp:positionH relativeFrom="margin">
              <wp:align>left</wp:align>
            </wp:positionH>
            <wp:positionV relativeFrom="paragraph">
              <wp:posOffset>16130</wp:posOffset>
            </wp:positionV>
            <wp:extent cx="2286000" cy="2112010"/>
            <wp:effectExtent l="0" t="0" r="0" b="2540"/>
            <wp:wrapSquare wrapText="bothSides"/>
            <wp:docPr id="111848245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lum/>
                      <a:alphaModFix/>
                    </a:blip>
                    <a:srcRect/>
                    <a:stretch>
                      <a:fillRect/>
                    </a:stretch>
                  </pic:blipFill>
                  <pic:spPr>
                    <a:xfrm>
                      <a:off x="0" y="0"/>
                      <a:ext cx="2286000" cy="21120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bookmarkStart w:id="44" w:name="_Toc235985270"/>
      <w:r w:rsidRPr="008F18F8">
        <w:rPr>
          <w:rStyle w:val="Heading3Char"/>
        </w:rPr>
        <w:t>Rotator control</w:t>
      </w:r>
      <w:bookmarkEnd w:id="43"/>
      <w:bookmarkEnd w:id="44"/>
      <w:r w:rsidRPr="008F18F8">
        <w:rPr>
          <w:rStyle w:val="Heading3Char"/>
        </w:rPr>
        <w:t xml:space="preserve"> </w:t>
      </w:r>
      <w:r w:rsidRPr="00A21164">
        <w:rPr>
          <w:noProof w:val="0"/>
        </w:rPr>
        <w:t xml:space="preserve">If </w:t>
      </w:r>
      <w:r w:rsidRPr="00A21164">
        <w:rPr>
          <w:b/>
          <w:noProof w:val="0"/>
        </w:rPr>
        <w:t xml:space="preserve">rotctld </w:t>
      </w:r>
      <w:r w:rsidRPr="00A21164">
        <w:rPr>
          <w:noProof w:val="0"/>
        </w:rPr>
        <w:t>is set in Setup page 3 then a Rotator option is available as a pane</w:t>
      </w:r>
      <w:r w:rsidRPr="00A21164">
        <w:rPr>
          <w:noProof w:val="0"/>
          <w:spacing w:val="-1"/>
        </w:rPr>
        <w:t xml:space="preserve"> </w:t>
      </w:r>
      <w:r w:rsidRPr="00A21164">
        <w:rPr>
          <w:noProof w:val="0"/>
        </w:rPr>
        <w:t>choice</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control</w:t>
      </w:r>
      <w:r w:rsidRPr="00A21164">
        <w:rPr>
          <w:noProof w:val="0"/>
          <w:spacing w:val="-1"/>
        </w:rPr>
        <w:t xml:space="preserve"> </w:t>
      </w:r>
      <w:r w:rsidRPr="00A21164">
        <w:rPr>
          <w:noProof w:val="0"/>
        </w:rPr>
        <w:t>most</w:t>
      </w:r>
      <w:r w:rsidRPr="00A21164">
        <w:rPr>
          <w:noProof w:val="0"/>
          <w:spacing w:val="-1"/>
        </w:rPr>
        <w:t xml:space="preserve"> </w:t>
      </w:r>
      <w:r w:rsidRPr="00A21164">
        <w:rPr>
          <w:noProof w:val="0"/>
        </w:rPr>
        <w:t>rotators</w:t>
      </w:r>
      <w:r w:rsidRPr="00A21164">
        <w:rPr>
          <w:noProof w:val="0"/>
          <w:spacing w:val="-1"/>
        </w:rPr>
        <w:t xml:space="preserve"> </w:t>
      </w:r>
      <w:r w:rsidRPr="00A21164">
        <w:rPr>
          <w:noProof w:val="0"/>
        </w:rPr>
        <w:t>supported</w:t>
      </w:r>
      <w:r w:rsidRPr="00A21164">
        <w:rPr>
          <w:noProof w:val="0"/>
          <w:spacing w:val="-1"/>
        </w:rPr>
        <w:t xml:space="preserve"> </w:t>
      </w:r>
      <w:r w:rsidRPr="00A21164">
        <w:rPr>
          <w:noProof w:val="0"/>
        </w:rPr>
        <w:t>by</w:t>
      </w:r>
      <w:r w:rsidRPr="00A21164">
        <w:rPr>
          <w:noProof w:val="0"/>
          <w:spacing w:val="-5"/>
        </w:rPr>
        <w:t xml:space="preserve"> </w:t>
      </w:r>
      <w:hyperlink r:id="rId79" w:history="1">
        <w:r w:rsidRPr="00A21164">
          <w:rPr>
            <w:noProof w:val="0"/>
          </w:rPr>
          <w:t>hamlib</w:t>
        </w:r>
      </w:hyperlink>
      <w:r w:rsidRPr="00A21164">
        <w:rPr>
          <w:noProof w:val="0"/>
        </w:rPr>
        <w:t>.</w:t>
      </w:r>
      <w:r w:rsidRPr="00A21164">
        <w:rPr>
          <w:noProof w:val="0"/>
          <w:spacing w:val="40"/>
        </w:rPr>
        <w:t xml:space="preserve"> </w:t>
      </w:r>
      <w:r w:rsidRPr="00A21164">
        <w:rPr>
          <w:noProof w:val="0"/>
        </w:rPr>
        <w:t>Set</w:t>
      </w:r>
      <w:r w:rsidRPr="00A21164">
        <w:rPr>
          <w:noProof w:val="0"/>
          <w:spacing w:val="-1"/>
        </w:rPr>
        <w:t xml:space="preserve"> </w:t>
      </w:r>
      <w:r w:rsidRPr="00A21164">
        <w:rPr>
          <w:noProof w:val="0"/>
        </w:rPr>
        <w:t>the</w:t>
      </w:r>
      <w:r w:rsidRPr="00A21164">
        <w:rPr>
          <w:noProof w:val="0"/>
          <w:spacing w:val="-1"/>
        </w:rPr>
        <w:t xml:space="preserve"> </w:t>
      </w:r>
      <w:r w:rsidRPr="00A21164">
        <w:rPr>
          <w:i/>
          <w:noProof w:val="0"/>
        </w:rPr>
        <w:t>host</w:t>
      </w:r>
      <w:r w:rsidRPr="00A21164">
        <w:rPr>
          <w:i/>
          <w:noProof w:val="0"/>
          <w:spacing w:val="-2"/>
        </w:rPr>
        <w:t xml:space="preserve"> </w:t>
      </w:r>
      <w:r w:rsidRPr="00A21164">
        <w:rPr>
          <w:noProof w:val="0"/>
        </w:rPr>
        <w:t>and</w:t>
      </w:r>
      <w:r w:rsidRPr="00A21164">
        <w:rPr>
          <w:noProof w:val="0"/>
          <w:spacing w:val="-1"/>
        </w:rPr>
        <w:t xml:space="preserve"> </w:t>
      </w:r>
      <w:r w:rsidRPr="00A21164">
        <w:rPr>
          <w:i/>
          <w:noProof w:val="0"/>
        </w:rPr>
        <w:t>port</w:t>
      </w:r>
      <w:r w:rsidRPr="00A21164">
        <w:rPr>
          <w:i/>
          <w:noProof w:val="0"/>
          <w:spacing w:val="-2"/>
        </w:rPr>
        <w:t xml:space="preserve"> </w:t>
      </w:r>
      <w:r w:rsidRPr="00A21164">
        <w:rPr>
          <w:noProof w:val="0"/>
        </w:rPr>
        <w:t>fields</w:t>
      </w:r>
      <w:r w:rsidRPr="00A21164">
        <w:rPr>
          <w:noProof w:val="0"/>
          <w:spacing w:val="-1"/>
        </w:rPr>
        <w:t xml:space="preserve"> </w:t>
      </w:r>
      <w:r w:rsidRPr="00A21164">
        <w:rPr>
          <w:noProof w:val="0"/>
        </w:rPr>
        <w:t>to the</w:t>
      </w:r>
      <w:r w:rsidRPr="00A21164">
        <w:rPr>
          <w:noProof w:val="0"/>
          <w:spacing w:val="-2"/>
        </w:rPr>
        <w:t xml:space="preserve"> </w:t>
      </w:r>
      <w:r w:rsidRPr="00A21164">
        <w:rPr>
          <w:noProof w:val="0"/>
        </w:rPr>
        <w:t>address</w:t>
      </w:r>
      <w:r w:rsidRPr="00A21164">
        <w:rPr>
          <w:noProof w:val="0"/>
          <w:spacing w:val="-2"/>
        </w:rPr>
        <w:t xml:space="preserve"> </w:t>
      </w:r>
      <w:r w:rsidRPr="00A21164">
        <w:rPr>
          <w:noProof w:val="0"/>
        </w:rPr>
        <w:t>of</w:t>
      </w:r>
      <w:r w:rsidRPr="00A21164">
        <w:rPr>
          <w:noProof w:val="0"/>
          <w:spacing w:val="-2"/>
        </w:rPr>
        <w:t xml:space="preserve"> </w:t>
      </w:r>
      <w:r w:rsidRPr="00A21164">
        <w:rPr>
          <w:noProof w:val="0"/>
        </w:rPr>
        <w:t>rotctld</w:t>
      </w:r>
      <w:r w:rsidRPr="00A21164">
        <w:rPr>
          <w:noProof w:val="0"/>
          <w:spacing w:val="-2"/>
        </w:rPr>
        <w:t xml:space="preserve"> </w:t>
      </w:r>
      <w:r w:rsidRPr="00A21164">
        <w:rPr>
          <w:noProof w:val="0"/>
        </w:rPr>
        <w:t>on</w:t>
      </w:r>
      <w:r w:rsidRPr="00A21164">
        <w:rPr>
          <w:noProof w:val="0"/>
          <w:spacing w:val="-2"/>
        </w:rPr>
        <w:t xml:space="preserve"> </w:t>
      </w:r>
      <w:r w:rsidRPr="00A21164">
        <w:rPr>
          <w:noProof w:val="0"/>
        </w:rPr>
        <w:t>your</w:t>
      </w:r>
      <w:r w:rsidRPr="00A21164">
        <w:rPr>
          <w:noProof w:val="0"/>
          <w:spacing w:val="-2"/>
        </w:rPr>
        <w:t xml:space="preserve"> </w:t>
      </w:r>
      <w:r w:rsidRPr="00A21164">
        <w:rPr>
          <w:noProof w:val="0"/>
        </w:rPr>
        <w:t>network.</w:t>
      </w:r>
      <w:r w:rsidRPr="00A21164">
        <w:rPr>
          <w:noProof w:val="0"/>
          <w:spacing w:val="-4"/>
        </w:rPr>
        <w:t xml:space="preserve"> </w:t>
      </w:r>
      <w:r w:rsidRPr="00A21164">
        <w:rPr>
          <w:i/>
          <w:noProof w:val="0"/>
        </w:rPr>
        <w:t>You</w:t>
      </w:r>
      <w:r w:rsidRPr="00A21164">
        <w:rPr>
          <w:i/>
          <w:noProof w:val="0"/>
          <w:spacing w:val="-2"/>
        </w:rPr>
        <w:t xml:space="preserve"> </w:t>
      </w:r>
      <w:r w:rsidRPr="00A21164">
        <w:rPr>
          <w:i/>
          <w:noProof w:val="0"/>
        </w:rPr>
        <w:t>must</w:t>
      </w:r>
      <w:r w:rsidRPr="00A21164">
        <w:rPr>
          <w:i/>
          <w:noProof w:val="0"/>
          <w:spacing w:val="-2"/>
        </w:rPr>
        <w:t xml:space="preserve"> </w:t>
      </w:r>
      <w:r w:rsidRPr="00A21164">
        <w:rPr>
          <w:i/>
          <w:noProof w:val="0"/>
        </w:rPr>
        <w:t>get</w:t>
      </w:r>
      <w:r w:rsidRPr="00A21164">
        <w:rPr>
          <w:i/>
          <w:noProof w:val="0"/>
          <w:spacing w:val="-2"/>
        </w:rPr>
        <w:t xml:space="preserve"> </w:t>
      </w:r>
      <w:r w:rsidRPr="00A21164">
        <w:rPr>
          <w:i/>
          <w:noProof w:val="0"/>
        </w:rPr>
        <w:t>rotctld</w:t>
      </w:r>
      <w:r w:rsidRPr="00A21164">
        <w:rPr>
          <w:i/>
          <w:noProof w:val="0"/>
          <w:spacing w:val="-2"/>
        </w:rPr>
        <w:t xml:space="preserve"> </w:t>
      </w:r>
      <w:r w:rsidRPr="00A21164">
        <w:rPr>
          <w:i/>
          <w:noProof w:val="0"/>
        </w:rPr>
        <w:t>working</w:t>
      </w:r>
      <w:r w:rsidRPr="00A21164">
        <w:rPr>
          <w:i/>
          <w:noProof w:val="0"/>
          <w:spacing w:val="-2"/>
        </w:rPr>
        <w:t xml:space="preserve"> </w:t>
      </w:r>
      <w:r w:rsidRPr="00A21164">
        <w:rPr>
          <w:i/>
          <w:noProof w:val="0"/>
        </w:rPr>
        <w:t>on</w:t>
      </w:r>
      <w:r w:rsidRPr="00A21164">
        <w:rPr>
          <w:i/>
          <w:noProof w:val="0"/>
          <w:spacing w:val="-2"/>
        </w:rPr>
        <w:t xml:space="preserve"> </w:t>
      </w:r>
      <w:r w:rsidRPr="00A21164">
        <w:rPr>
          <w:i/>
          <w:noProof w:val="0"/>
        </w:rPr>
        <w:t>your</w:t>
      </w:r>
      <w:r w:rsidRPr="00A21164">
        <w:rPr>
          <w:i/>
          <w:noProof w:val="0"/>
          <w:spacing w:val="-2"/>
        </w:rPr>
        <w:t xml:space="preserve"> </w:t>
      </w:r>
      <w:r w:rsidRPr="00A21164">
        <w:rPr>
          <w:i/>
          <w:noProof w:val="0"/>
        </w:rPr>
        <w:t>system</w:t>
      </w:r>
      <w:r w:rsidRPr="00A21164">
        <w:rPr>
          <w:i/>
          <w:noProof w:val="0"/>
          <w:spacing w:val="-2"/>
        </w:rPr>
        <w:t xml:space="preserve"> </w:t>
      </w:r>
      <w:r w:rsidRPr="00A21164">
        <w:rPr>
          <w:i/>
          <w:noProof w:val="0"/>
        </w:rPr>
        <w:t>first, then consider controlling it from HamClock</w:t>
      </w:r>
      <w:r w:rsidRPr="00A21164">
        <w:rPr>
          <w:noProof w:val="0"/>
        </w:rPr>
        <w:t xml:space="preserve">. The </w:t>
      </w:r>
      <w:r w:rsidRPr="00A21164">
        <w:rPr>
          <w:b/>
          <w:noProof w:val="0"/>
        </w:rPr>
        <w:t xml:space="preserve">Az </w:t>
      </w:r>
      <w:r w:rsidRPr="00A21164">
        <w:rPr>
          <w:noProof w:val="0"/>
        </w:rPr>
        <w:t>row shows the rotator azimuth reported</w:t>
      </w:r>
      <w:r w:rsidRPr="00A21164">
        <w:rPr>
          <w:noProof w:val="0"/>
          <w:spacing w:val="-5"/>
        </w:rPr>
        <w:t xml:space="preserve"> </w:t>
      </w:r>
      <w:r w:rsidRPr="00A21164">
        <w:rPr>
          <w:noProof w:val="0"/>
        </w:rPr>
        <w:t>by</w:t>
      </w:r>
      <w:r w:rsidRPr="00A21164">
        <w:rPr>
          <w:noProof w:val="0"/>
          <w:spacing w:val="-5"/>
        </w:rPr>
        <w:t xml:space="preserve"> </w:t>
      </w:r>
      <w:r w:rsidRPr="00A21164">
        <w:rPr>
          <w:noProof w:val="0"/>
        </w:rPr>
        <w:t>rotctld</w:t>
      </w:r>
      <w:r w:rsidRPr="00A21164">
        <w:rPr>
          <w:noProof w:val="0"/>
          <w:spacing w:val="-5"/>
        </w:rPr>
        <w:t xml:space="preserve"> </w:t>
      </w:r>
      <w:r w:rsidRPr="00A21164">
        <w:rPr>
          <w:noProof w:val="0"/>
        </w:rPr>
        <w:t>and</w:t>
      </w:r>
      <w:r w:rsidRPr="00A21164">
        <w:rPr>
          <w:noProof w:val="0"/>
          <w:spacing w:val="-5"/>
        </w:rPr>
        <w:t xml:space="preserve"> </w:t>
      </w:r>
      <w:r w:rsidRPr="00A21164">
        <w:rPr>
          <w:noProof w:val="0"/>
        </w:rPr>
        <w:t>an</w:t>
      </w:r>
      <w:r w:rsidRPr="00A21164">
        <w:rPr>
          <w:noProof w:val="0"/>
          <w:spacing w:val="-5"/>
        </w:rPr>
        <w:t xml:space="preserve"> </w:t>
      </w:r>
      <w:r w:rsidRPr="00A21164">
        <w:rPr>
          <w:noProof w:val="0"/>
        </w:rPr>
        <w:t>angle</w:t>
      </w:r>
      <w:r w:rsidRPr="00A21164">
        <w:rPr>
          <w:noProof w:val="0"/>
          <w:spacing w:val="-5"/>
        </w:rPr>
        <w:t xml:space="preserve"> </w:t>
      </w:r>
      <w:r w:rsidRPr="00A21164">
        <w:rPr>
          <w:noProof w:val="0"/>
        </w:rPr>
        <w:t>graphic.</w:t>
      </w:r>
      <w:r w:rsidRPr="00A21164">
        <w:rPr>
          <w:noProof w:val="0"/>
          <w:spacing w:val="-5"/>
        </w:rPr>
        <w:t xml:space="preserve"> </w:t>
      </w:r>
      <w:r w:rsidRPr="00A21164">
        <w:rPr>
          <w:noProof w:val="0"/>
        </w:rPr>
        <w:t>Click</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arrows</w:t>
      </w:r>
      <w:r w:rsidRPr="00A21164">
        <w:rPr>
          <w:noProof w:val="0"/>
          <w:spacing w:val="-5"/>
        </w:rPr>
        <w:t xml:space="preserve"> </w:t>
      </w:r>
      <w:r w:rsidRPr="00A21164">
        <w:rPr>
          <w:noProof w:val="0"/>
        </w:rPr>
        <w:t>beneath</w:t>
      </w:r>
      <w:r w:rsidRPr="00A21164">
        <w:rPr>
          <w:noProof w:val="0"/>
          <w:spacing w:val="-5"/>
        </w:rPr>
        <w:t xml:space="preserve"> </w:t>
      </w:r>
      <w:r w:rsidRPr="00A21164">
        <w:rPr>
          <w:noProof w:val="0"/>
        </w:rPr>
        <w:t>to</w:t>
      </w:r>
      <w:r w:rsidRPr="00A21164">
        <w:rPr>
          <w:noProof w:val="0"/>
          <w:spacing w:val="-5"/>
        </w:rPr>
        <w:t xml:space="preserve"> </w:t>
      </w:r>
      <w:r w:rsidRPr="00A21164">
        <w:rPr>
          <w:noProof w:val="0"/>
        </w:rPr>
        <w:t>manually</w:t>
      </w:r>
      <w:r w:rsidRPr="00A21164">
        <w:rPr>
          <w:noProof w:val="0"/>
          <w:spacing w:val="-5"/>
        </w:rPr>
        <w:t xml:space="preserve"> </w:t>
      </w:r>
      <w:r w:rsidRPr="00A21164">
        <w:rPr>
          <w:noProof w:val="0"/>
        </w:rPr>
        <w:t>command left and right rotations of 5 and 20 degrees, with the current commanded position shown between in a smaller font.</w:t>
      </w:r>
      <w:r w:rsidRPr="00A21164">
        <w:rPr>
          <w:noProof w:val="0"/>
          <w:spacing w:val="-7"/>
        </w:rPr>
        <w:t xml:space="preserve"> </w:t>
      </w:r>
      <w:r w:rsidRPr="00A21164">
        <w:rPr>
          <w:noProof w:val="0"/>
        </w:rPr>
        <w:t xml:space="preserve">An azimuth beam will also be shown on the main map. If the rotator includes an elevation axis a second row, labeled </w:t>
      </w:r>
      <w:r w:rsidRPr="00A21164">
        <w:rPr>
          <w:b/>
          <w:noProof w:val="0"/>
        </w:rPr>
        <w:t>El</w:t>
      </w:r>
      <w:r w:rsidRPr="00A21164">
        <w:rPr>
          <w:noProof w:val="0"/>
        </w:rPr>
        <w:t>, provides similar functions.</w:t>
      </w:r>
    </w:p>
    <w:p w14:paraId="1CB0A7C3" w14:textId="0F2AD551" w:rsidR="006E41EF" w:rsidRPr="00A21164" w:rsidRDefault="006E41EF" w:rsidP="006E41EF">
      <w:pPr>
        <w:pStyle w:val="Content"/>
        <w:rPr>
          <w:noProof w:val="0"/>
        </w:rPr>
      </w:pPr>
      <w:r w:rsidRPr="00A21164">
        <w:rPr>
          <w:noProof w:val="0"/>
        </w:rPr>
        <w:t xml:space="preserve">Clicking </w:t>
      </w:r>
      <w:r w:rsidRPr="00A21164">
        <w:rPr>
          <w:b/>
          <w:noProof w:val="0"/>
        </w:rPr>
        <w:t xml:space="preserve">Auto </w:t>
      </w:r>
      <w:r w:rsidRPr="00A21164">
        <w:rPr>
          <w:noProof w:val="0"/>
        </w:rPr>
        <w:t xml:space="preserve">will either track the current satellite, if one is set and there is an elevation axis, or keep azimuth pointing toward the short path of the current DX location. If the elevation axis can rotate beyond vertical to 180 degrees, </w:t>
      </w:r>
      <w:r w:rsidRPr="00A21164">
        <w:rPr>
          <w:i/>
          <w:noProof w:val="0"/>
        </w:rPr>
        <w:t xml:space="preserve">i.e., </w:t>
      </w:r>
      <w:r w:rsidRPr="00A21164">
        <w:rPr>
          <w:noProof w:val="0"/>
        </w:rPr>
        <w:t>upside down, it will be used to avoid an azimuth wrap during tracking and will be indicated with a red</w:t>
      </w:r>
      <w:r w:rsidRPr="00A21164">
        <w:rPr>
          <w:noProof w:val="0"/>
          <w:spacing w:val="-4"/>
        </w:rPr>
        <w:t xml:space="preserve"> </w:t>
      </w:r>
      <w:r w:rsidRPr="00A21164">
        <w:rPr>
          <w:noProof w:val="0"/>
        </w:rPr>
        <w:t>arrow</w:t>
      </w:r>
      <w:r w:rsidRPr="00A21164">
        <w:rPr>
          <w:noProof w:val="0"/>
          <w:spacing w:val="-4"/>
        </w:rPr>
        <w:t xml:space="preserve"> </w:t>
      </w:r>
      <w:r w:rsidRPr="00A21164">
        <w:rPr>
          <w:noProof w:val="0"/>
        </w:rPr>
        <w:t>arc</w:t>
      </w:r>
      <w:r w:rsidRPr="00A21164">
        <w:rPr>
          <w:noProof w:val="0"/>
          <w:spacing w:val="-4"/>
        </w:rPr>
        <w:t xml:space="preserve"> </w:t>
      </w:r>
      <w:r w:rsidRPr="00A21164">
        <w:rPr>
          <w:noProof w:val="0"/>
        </w:rPr>
        <w:t>on</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El</w:t>
      </w:r>
      <w:r w:rsidRPr="00A21164">
        <w:rPr>
          <w:noProof w:val="0"/>
          <w:spacing w:val="-4"/>
        </w:rPr>
        <w:t xml:space="preserve"> </w:t>
      </w:r>
      <w:r w:rsidRPr="00A21164">
        <w:rPr>
          <w:noProof w:val="0"/>
        </w:rPr>
        <w:t>row.</w:t>
      </w:r>
      <w:r w:rsidRPr="00A21164">
        <w:rPr>
          <w:noProof w:val="0"/>
          <w:spacing w:val="-14"/>
        </w:rPr>
        <w:t xml:space="preserve"> </w:t>
      </w:r>
      <w:r w:rsidRPr="00A21164">
        <w:rPr>
          <w:noProof w:val="0"/>
        </w:rPr>
        <w:t>All</w:t>
      </w:r>
      <w:r w:rsidRPr="00A21164">
        <w:rPr>
          <w:noProof w:val="0"/>
          <w:spacing w:val="-4"/>
        </w:rPr>
        <w:t xml:space="preserve"> </w:t>
      </w:r>
      <w:r w:rsidRPr="00A21164">
        <w:rPr>
          <w:noProof w:val="0"/>
        </w:rPr>
        <w:t>motion</w:t>
      </w:r>
      <w:r w:rsidRPr="00A21164">
        <w:rPr>
          <w:noProof w:val="0"/>
          <w:spacing w:val="-4"/>
        </w:rPr>
        <w:t xml:space="preserve"> </w:t>
      </w:r>
      <w:r w:rsidRPr="00A21164">
        <w:rPr>
          <w:noProof w:val="0"/>
        </w:rPr>
        <w:t>will</w:t>
      </w:r>
      <w:r w:rsidRPr="00A21164">
        <w:rPr>
          <w:noProof w:val="0"/>
          <w:spacing w:val="-4"/>
        </w:rPr>
        <w:t xml:space="preserve"> </w:t>
      </w:r>
      <w:r w:rsidRPr="00A21164">
        <w:rPr>
          <w:noProof w:val="0"/>
        </w:rPr>
        <w:t>cease</w:t>
      </w:r>
      <w:r w:rsidRPr="00A21164">
        <w:rPr>
          <w:noProof w:val="0"/>
          <w:spacing w:val="-4"/>
        </w:rPr>
        <w:t xml:space="preserve"> </w:t>
      </w:r>
      <w:r w:rsidRPr="00A21164">
        <w:rPr>
          <w:noProof w:val="0"/>
        </w:rPr>
        <w:t>while</w:t>
      </w:r>
      <w:r w:rsidRPr="00A21164">
        <w:rPr>
          <w:noProof w:val="0"/>
          <w:spacing w:val="-4"/>
        </w:rPr>
        <w:t xml:space="preserve"> </w:t>
      </w:r>
      <w:r w:rsidRPr="00A21164">
        <w:rPr>
          <w:noProof w:val="0"/>
        </w:rPr>
        <w:t>the</w:t>
      </w:r>
      <w:r w:rsidRPr="00A21164">
        <w:rPr>
          <w:noProof w:val="0"/>
          <w:spacing w:val="-7"/>
        </w:rPr>
        <w:t xml:space="preserve"> </w:t>
      </w:r>
      <w:r w:rsidRPr="00A21164">
        <w:rPr>
          <w:b/>
          <w:noProof w:val="0"/>
        </w:rPr>
        <w:t>Stop</w:t>
      </w:r>
      <w:r w:rsidRPr="00A21164">
        <w:rPr>
          <w:b/>
          <w:noProof w:val="0"/>
          <w:spacing w:val="-4"/>
        </w:rPr>
        <w:t xml:space="preserve"> </w:t>
      </w:r>
      <w:r w:rsidRPr="00A21164">
        <w:rPr>
          <w:noProof w:val="0"/>
        </w:rPr>
        <w:t>button</w:t>
      </w:r>
      <w:r w:rsidRPr="00A21164">
        <w:rPr>
          <w:noProof w:val="0"/>
          <w:spacing w:val="-4"/>
        </w:rPr>
        <w:t xml:space="preserve"> </w:t>
      </w:r>
      <w:r w:rsidRPr="00A21164">
        <w:rPr>
          <w:noProof w:val="0"/>
        </w:rPr>
        <w:t>is</w:t>
      </w:r>
      <w:r w:rsidRPr="00A21164">
        <w:rPr>
          <w:noProof w:val="0"/>
          <w:spacing w:val="-4"/>
        </w:rPr>
        <w:t xml:space="preserve"> </w:t>
      </w:r>
      <w:r w:rsidRPr="00A21164">
        <w:rPr>
          <w:noProof w:val="0"/>
        </w:rPr>
        <w:t>active</w:t>
      </w:r>
      <w:r w:rsidRPr="00A21164">
        <w:rPr>
          <w:noProof w:val="0"/>
          <w:spacing w:val="-4"/>
        </w:rPr>
        <w:t xml:space="preserve"> </w:t>
      </w:r>
      <w:r w:rsidRPr="00A21164">
        <w:rPr>
          <w:noProof w:val="0"/>
        </w:rPr>
        <w:lastRenderedPageBreak/>
        <w:t>or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Rotator</w:t>
      </w:r>
      <w:r w:rsidRPr="00A21164">
        <w:rPr>
          <w:noProof w:val="0"/>
          <w:spacing w:val="-4"/>
        </w:rPr>
        <w:t xml:space="preserve"> </w:t>
      </w:r>
      <w:r w:rsidRPr="00A21164">
        <w:rPr>
          <w:noProof w:val="0"/>
        </w:rPr>
        <w:t>pane</w:t>
      </w:r>
      <w:r w:rsidRPr="00A21164">
        <w:rPr>
          <w:noProof w:val="0"/>
          <w:spacing w:val="-4"/>
        </w:rPr>
        <w:t xml:space="preserve"> </w:t>
      </w:r>
      <w:r w:rsidRPr="00A21164">
        <w:rPr>
          <w:noProof w:val="0"/>
        </w:rPr>
        <w:t>is</w:t>
      </w:r>
      <w:r w:rsidRPr="00A21164">
        <w:rPr>
          <w:noProof w:val="0"/>
          <w:spacing w:val="-4"/>
        </w:rPr>
        <w:t xml:space="preserve"> </w:t>
      </w:r>
      <w:r w:rsidRPr="00A21164">
        <w:rPr>
          <w:noProof w:val="0"/>
        </w:rPr>
        <w:t>not</w:t>
      </w:r>
      <w:r w:rsidRPr="00A21164">
        <w:rPr>
          <w:noProof w:val="0"/>
          <w:spacing w:val="-4"/>
        </w:rPr>
        <w:t xml:space="preserve"> </w:t>
      </w:r>
      <w:r w:rsidRPr="00A21164">
        <w:rPr>
          <w:noProof w:val="0"/>
        </w:rPr>
        <w:t xml:space="preserve">visible. Sat tracking requires HamClock to be set to UTC. Pointing direction honors the long or short path setting (see page </w:t>
      </w:r>
      <w:r w:rsidR="00100848">
        <w:rPr>
          <w:noProof w:val="0"/>
          <w:highlight w:val="yellow"/>
        </w:rPr>
        <w:fldChar w:fldCharType="begin"/>
      </w:r>
      <w:r w:rsidR="00100848">
        <w:rPr>
          <w:noProof w:val="0"/>
        </w:rPr>
        <w:instrText xml:space="preserve"> PAGEREF _Ref231824781 \h </w:instrText>
      </w:r>
      <w:r w:rsidR="00100848">
        <w:rPr>
          <w:noProof w:val="0"/>
          <w:highlight w:val="yellow"/>
        </w:rPr>
      </w:r>
      <w:r w:rsidR="00100848">
        <w:rPr>
          <w:noProof w:val="0"/>
          <w:highlight w:val="yellow"/>
        </w:rPr>
        <w:fldChar w:fldCharType="separate"/>
      </w:r>
      <w:r w:rsidR="00100848">
        <w:t>22</w:t>
      </w:r>
      <w:r w:rsidR="00100848">
        <w:rPr>
          <w:noProof w:val="0"/>
          <w:highlight w:val="yellow"/>
        </w:rPr>
        <w:fldChar w:fldCharType="end"/>
      </w:r>
      <w:r w:rsidRPr="00A21164">
        <w:rPr>
          <w:noProof w:val="0"/>
        </w:rPr>
        <w:t>).</w:t>
      </w:r>
    </w:p>
    <w:p w14:paraId="6916EC9A" w14:textId="77777777" w:rsidR="005E2AD0" w:rsidRPr="00A21164" w:rsidRDefault="005E2AD0" w:rsidP="00E606E0">
      <w:pPr>
        <w:pStyle w:val="Content"/>
        <w:rPr>
          <w:rFonts w:ascii="Liberation Serif" w:hAnsi="Liberation Serif" w:hint="eastAsia"/>
          <w:noProof w:val="0"/>
        </w:rPr>
      </w:pPr>
    </w:p>
    <w:p w14:paraId="0D173197" w14:textId="5EA89539" w:rsidR="00074B29" w:rsidRPr="00A21164" w:rsidRDefault="00CD4871" w:rsidP="00CD4871">
      <w:pPr>
        <w:pStyle w:val="Content"/>
        <w:rPr>
          <w:rFonts w:ascii="Liberation Serif" w:hAnsi="Liberation Serif" w:hint="eastAsia"/>
          <w:noProof w:val="0"/>
        </w:rPr>
      </w:pPr>
      <w:bookmarkStart w:id="45" w:name="adif"/>
      <w:r w:rsidRPr="008F18F8">
        <w:rPr>
          <w:rStyle w:val="Heading3Char"/>
        </w:rPr>
        <w:drawing>
          <wp:anchor distT="0" distB="0" distL="114300" distR="114300" simplePos="0" relativeHeight="251508736" behindDoc="0" locked="0" layoutInCell="1" allowOverlap="1" wp14:anchorId="6113AE20" wp14:editId="131E0FB2">
            <wp:simplePos x="0" y="0"/>
            <wp:positionH relativeFrom="margin">
              <wp:align>left</wp:align>
            </wp:positionH>
            <wp:positionV relativeFrom="paragraph">
              <wp:posOffset>53340</wp:posOffset>
            </wp:positionV>
            <wp:extent cx="2286000" cy="2093595"/>
            <wp:effectExtent l="0" t="0" r="0" b="1905"/>
            <wp:wrapSquare wrapText="bothSides"/>
            <wp:docPr id="1328586746" name="doc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6746" name="docshape 1"/>
                    <pic:cNvPicPr>
                      <a:picLocks noChangeAspect="1"/>
                    </pic:cNvPicPr>
                  </pic:nvPicPr>
                  <pic:blipFill>
                    <a:blip r:embed="rId80"/>
                    <a:srcRect/>
                    <a:stretch>
                      <a:fillRect/>
                    </a:stretch>
                  </pic:blipFill>
                  <pic:spPr>
                    <a:xfrm>
                      <a:off x="0" y="0"/>
                      <a:ext cx="2286000" cy="2093595"/>
                    </a:xfrm>
                    <a:prstGeom prst="rect">
                      <a:avLst/>
                    </a:prstGeom>
                    <a:noFill/>
                    <a:ln cap="flat">
                      <a:noFill/>
                    </a:ln>
                  </pic:spPr>
                </pic:pic>
              </a:graphicData>
            </a:graphic>
            <wp14:sizeRelH relativeFrom="margin">
              <wp14:pctWidth>0</wp14:pctWidth>
            </wp14:sizeRelH>
            <wp14:sizeRelV relativeFrom="margin">
              <wp14:pctHeight>0</wp14:pctHeight>
            </wp14:sizeRelV>
          </wp:anchor>
        </w:drawing>
      </w:r>
      <w:bookmarkStart w:id="46" w:name="_Toc235985271"/>
      <w:r w:rsidR="00474CDD" w:rsidRPr="008F18F8">
        <w:rPr>
          <w:rStyle w:val="Heading3Char"/>
        </w:rPr>
        <w:t>ADIF</w:t>
      </w:r>
      <w:bookmarkEnd w:id="45"/>
      <w:bookmarkEnd w:id="46"/>
      <w:r w:rsidR="00474CDD" w:rsidRPr="00A21164">
        <w:rPr>
          <w:b/>
          <w:noProof w:val="0"/>
        </w:rPr>
        <w:t xml:space="preserve"> </w:t>
      </w:r>
      <w:r w:rsidR="00474CDD" w:rsidRPr="00A21164">
        <w:rPr>
          <w:noProof w:val="0"/>
        </w:rPr>
        <w:t xml:space="preserve">This pane lists and maps all QSOs in the ADIF file named in Setup page 3. File name is followed by total minus any malformed entries (details are in the diagnostic log, see FAQ 18). Frequencies are colored by band as per Setup page 6. The file is reread every 2 seconds for automatic monitoring. Click file name for menu to set sort and edit watch list (see page </w:t>
      </w:r>
      <w:r w:rsidR="00474CDD" w:rsidRPr="00A21164">
        <w:rPr>
          <w:noProof w:val="0"/>
        </w:rPr>
        <w:fldChar w:fldCharType="begin"/>
      </w:r>
      <w:r w:rsidR="00474CDD" w:rsidRPr="00A21164">
        <w:rPr>
          <w:noProof w:val="0"/>
        </w:rPr>
        <w:instrText xml:space="preserve"> PAGEREF Watchlists </w:instrText>
      </w:r>
      <w:r w:rsidR="00474CDD" w:rsidRPr="00A21164">
        <w:rPr>
          <w:noProof w:val="0"/>
        </w:rPr>
        <w:fldChar w:fldCharType="separate"/>
      </w:r>
      <w:r w:rsidR="00474CDD" w:rsidRPr="00A21164">
        <w:rPr>
          <w:noProof w:val="0"/>
        </w:rPr>
        <w:t>20</w:t>
      </w:r>
      <w:r w:rsidR="00474CDD" w:rsidRPr="00A21164">
        <w:rPr>
          <w:noProof w:val="0"/>
        </w:rPr>
        <w:fldChar w:fldCharType="end"/>
      </w:r>
      <w:r w:rsidR="00474CDD" w:rsidRPr="00A21164">
        <w:rPr>
          <w:noProof w:val="0"/>
        </w:rPr>
        <w:t>) or file name. Click a row to assign the DX object. Each ADIF record must define the fields CALL</w:t>
      </w:r>
      <w:r w:rsidR="00474CDD" w:rsidRPr="00A21164">
        <w:rPr>
          <w:noProof w:val="0"/>
          <w:sz w:val="18"/>
        </w:rPr>
        <w:t xml:space="preserve"> </w:t>
      </w:r>
      <w:r w:rsidR="00474CDD" w:rsidRPr="00A21164">
        <w:rPr>
          <w:noProof w:val="0"/>
        </w:rPr>
        <w:t>or CONTACTED</w:t>
      </w:r>
      <w:r w:rsidR="00474CDD" w:rsidRPr="00A21164">
        <w:rPr>
          <w:noProof w:val="0"/>
          <w:sz w:val="18"/>
        </w:rPr>
        <w:t>_</w:t>
      </w:r>
      <w:r w:rsidR="00474CDD" w:rsidRPr="00A21164">
        <w:rPr>
          <w:noProof w:val="0"/>
        </w:rPr>
        <w:t>OP; QSO_DATE; TIME_ON; BAND or FREQ; and MODE. GRIDSQUARE</w:t>
      </w:r>
      <w:r w:rsidR="00474CDD" w:rsidRPr="00A21164">
        <w:rPr>
          <w:noProof w:val="0"/>
          <w:sz w:val="18"/>
        </w:rPr>
        <w:t xml:space="preserve"> </w:t>
      </w:r>
      <w:r w:rsidR="00474CDD" w:rsidRPr="00A21164">
        <w:rPr>
          <w:noProof w:val="0"/>
        </w:rPr>
        <w:t>or LAT and LON are used if present location is set</w:t>
      </w:r>
      <w:r w:rsidR="00693258">
        <w:rPr>
          <w:noProof w:val="0"/>
        </w:rPr>
        <w:t>,</w:t>
      </w:r>
      <w:r w:rsidR="00474CDD" w:rsidRPr="00A21164">
        <w:rPr>
          <w:noProof w:val="0"/>
        </w:rPr>
        <w:t xml:space="preserve"> looking up CALL in cty list. OPERATOR or STATION_CALLSIGN are used if present else set to DE</w:t>
      </w:r>
      <w:r w:rsidR="00474CDD" w:rsidRPr="00A21164">
        <w:rPr>
          <w:noProof w:val="0"/>
          <w:sz w:val="18"/>
        </w:rPr>
        <w:t xml:space="preserve">; </w:t>
      </w:r>
      <w:r w:rsidR="00474CDD" w:rsidRPr="00A21164">
        <w:rPr>
          <w:noProof w:val="0"/>
        </w:rPr>
        <w:t>MY_GRIDSQUARE, MY_LAT and MY_LON</w:t>
      </w:r>
      <w:r w:rsidR="00474CDD" w:rsidRPr="00A21164">
        <w:rPr>
          <w:noProof w:val="0"/>
          <w:sz w:val="18"/>
        </w:rPr>
        <w:t xml:space="preserve"> </w:t>
      </w:r>
      <w:r w:rsidR="00474CDD" w:rsidRPr="00A21164">
        <w:rPr>
          <w:noProof w:val="0"/>
        </w:rPr>
        <w:t>are used if present else set using DE or cty lookup if possible. All other fields are ignored.</w:t>
      </w:r>
    </w:p>
    <w:p w14:paraId="2C255BE7" w14:textId="1FC7D39D" w:rsidR="00074B29" w:rsidRPr="00A21164" w:rsidRDefault="00074B29" w:rsidP="00E606E0">
      <w:pPr>
        <w:pStyle w:val="Content"/>
        <w:rPr>
          <w:rFonts w:ascii="Liberation Serif" w:hAnsi="Liberation Serif" w:hint="eastAsia"/>
          <w:noProof w:val="0"/>
        </w:rPr>
      </w:pPr>
    </w:p>
    <w:p w14:paraId="590ABF3D" w14:textId="49340D74" w:rsidR="00817B77" w:rsidRPr="00A21164" w:rsidRDefault="001437E7" w:rsidP="00AF1B9D">
      <w:pPr>
        <w:pStyle w:val="Content"/>
        <w:rPr>
          <w:noProof w:val="0"/>
        </w:rPr>
      </w:pPr>
      <w:bookmarkStart w:id="47" w:name="gui-voacap"/>
      <w:r w:rsidRPr="008F18F8">
        <w:rPr>
          <w:rStyle w:val="Heading3Char"/>
        </w:rPr>
        <mc:AlternateContent>
          <mc:Choice Requires="wps">
            <w:drawing>
              <wp:anchor distT="0" distB="0" distL="114300" distR="114300" simplePos="0" relativeHeight="251315200" behindDoc="1" locked="0" layoutInCell="1" allowOverlap="1" wp14:anchorId="3C57A457" wp14:editId="24C6CC04">
                <wp:simplePos x="0" y="0"/>
                <wp:positionH relativeFrom="margin">
                  <wp:align>center</wp:align>
                </wp:positionH>
                <wp:positionV relativeFrom="paragraph">
                  <wp:posOffset>1221105</wp:posOffset>
                </wp:positionV>
                <wp:extent cx="241935" cy="1838325"/>
                <wp:effectExtent l="1905" t="74295" r="26670" b="64770"/>
                <wp:wrapTight wrapText="bothSides">
                  <wp:wrapPolygon edited="0">
                    <wp:start x="23728" y="-131"/>
                    <wp:lineTo x="3381" y="20638"/>
                    <wp:lineTo x="77" y="20886"/>
                    <wp:lineTo x="447" y="21780"/>
                    <wp:lineTo x="3844" y="21756"/>
                    <wp:lineTo x="23882" y="4351"/>
                    <wp:lineTo x="25488" y="4115"/>
                    <wp:lineTo x="23728" y="-131"/>
                  </wp:wrapPolygon>
                </wp:wrapTight>
                <wp:docPr id="112941304" name="docshape144"/>
                <wp:cNvGraphicFramePr/>
                <a:graphic xmlns:a="http://schemas.openxmlformats.org/drawingml/2006/main">
                  <a:graphicData uri="http://schemas.microsoft.com/office/word/2010/wordprocessingShape">
                    <wps:wsp>
                      <wps:cNvSpPr/>
                      <wps:spPr>
                        <a:xfrm rot="16387357" flipH="1">
                          <a:off x="0" y="0"/>
                          <a:ext cx="241935" cy="1838325"/>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630845B7" w14:textId="77777777" w:rsidR="00C57ACA" w:rsidRPr="00A21164" w:rsidRDefault="00C57ACA" w:rsidP="00C57ACA"/>
                        </w:txbxContent>
                      </wps:txbx>
                      <wps:bodyPr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3C57A457" id="_x0000_s1053" style="position:absolute;margin-left:0;margin-top:96.15pt;width:19.05pt;height:144.75pt;rotation:5693596fd;flip:x;z-index:-25200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" adj="-11796480,,5400" path="m1429,739l,739,,e" filled="f" strokecolor="red" strokeweight=".51053mm">
                <v:stroke joinstyle="round"/>
                <v:formulas/>
                <v:path arrowok="t" o:connecttype="custom" o:connectlocs="120968,0;241935,919163;120968,1838325;0,919163;241766,5024921;0,5024921;0,3186596" o:connectangles="270,0,90,180,270,270,270" textboxrect="0,0,1430,739"/>
                <v:textbox inset="0,0,0,0">
                  <w:txbxContent>
                    <w:p w14:paraId="630845B7" w14:textId="77777777" w:rsidR="00C57ACA" w:rsidRPr="00A21164" w:rsidRDefault="00C57ACA" w:rsidP="00C57ACA"/>
                  </w:txbxContent>
                </v:textbox>
                <w10:wrap type="tight" anchorx="margin"/>
              </v:shape>
            </w:pict>
          </mc:Fallback>
        </mc:AlternateContent>
      </w:r>
      <w:r w:rsidRPr="008F18F8">
        <w:rPr>
          <w:rStyle w:val="Heading3Char"/>
        </w:rPr>
        <mc:AlternateContent>
          <mc:Choice Requires="wps">
            <w:drawing>
              <wp:anchor distT="0" distB="0" distL="114300" distR="114300" simplePos="0" relativeHeight="251346944" behindDoc="0" locked="0" layoutInCell="1" allowOverlap="1" wp14:anchorId="38976A91" wp14:editId="798D8746">
                <wp:simplePos x="0" y="0"/>
                <wp:positionH relativeFrom="column">
                  <wp:posOffset>3838868</wp:posOffset>
                </wp:positionH>
                <wp:positionV relativeFrom="paragraph">
                  <wp:posOffset>2053541</wp:posOffset>
                </wp:positionV>
                <wp:extent cx="2576830" cy="1036320"/>
                <wp:effectExtent l="0" t="0" r="0" b="0"/>
                <wp:wrapSquare wrapText="bothSides"/>
                <wp:docPr id="1064993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830" cy="1036320"/>
                        </a:xfrm>
                        <a:prstGeom prst="rect">
                          <a:avLst/>
                        </a:prstGeom>
                        <a:solidFill>
                          <a:schemeClr val="accent1">
                            <a:lumMod val="20000"/>
                            <a:lumOff val="80000"/>
                          </a:schemeClr>
                        </a:solidFill>
                        <a:ln w="9525">
                          <a:noFill/>
                          <a:miter lim="800000"/>
                          <a:headEnd/>
                          <a:tailEnd/>
                        </a:ln>
                      </wps:spPr>
                      <wps:txbx>
                        <w:txbxContent>
                          <w:p w14:paraId="4EDD84CD" w14:textId="59CD1517" w:rsidR="00C57ACA" w:rsidRPr="00A21164" w:rsidRDefault="00C57ACA" w:rsidP="00C57ACA">
                            <w:pPr>
                              <w:pStyle w:val="Content"/>
                              <w:rPr>
                                <w:noProof w:val="0"/>
                                <w:sz w:val="24"/>
                                <w:szCs w:val="24"/>
                              </w:rPr>
                            </w:pPr>
                            <w:r w:rsidRPr="00A21164">
                              <w:rPr>
                                <w:noProof w:val="0"/>
                                <w:sz w:val="24"/>
                                <w:szCs w:val="24"/>
                              </w:rPr>
                              <w:t>Variable</w:t>
                            </w:r>
                            <w:r w:rsidRPr="00A21164">
                              <w:rPr>
                                <w:noProof w:val="0"/>
                                <w:spacing w:val="-8"/>
                                <w:sz w:val="24"/>
                                <w:szCs w:val="24"/>
                              </w:rPr>
                              <w:t xml:space="preserve"> </w:t>
                            </w:r>
                            <w:r w:rsidRPr="00A21164">
                              <w:rPr>
                                <w:noProof w:val="0"/>
                                <w:sz w:val="24"/>
                                <w:szCs w:val="24"/>
                              </w:rPr>
                              <w:t>parameters may</w:t>
                            </w:r>
                            <w:r w:rsidRPr="00A21164">
                              <w:rPr>
                                <w:noProof w:val="0"/>
                                <w:spacing w:val="-8"/>
                                <w:sz w:val="24"/>
                                <w:szCs w:val="24"/>
                              </w:rPr>
                              <w:t xml:space="preserve"> </w:t>
                            </w:r>
                            <w:r w:rsidRPr="00A21164">
                              <w:rPr>
                                <w:noProof w:val="0"/>
                                <w:sz w:val="24"/>
                                <w:szCs w:val="24"/>
                              </w:rPr>
                              <w:t>be</w:t>
                            </w:r>
                            <w:r w:rsidRPr="00A21164">
                              <w:rPr>
                                <w:noProof w:val="0"/>
                                <w:spacing w:val="-8"/>
                                <w:sz w:val="24"/>
                                <w:szCs w:val="24"/>
                              </w:rPr>
                              <w:t xml:space="preserve"> </w:t>
                            </w:r>
                            <w:r w:rsidRPr="00A21164">
                              <w:rPr>
                                <w:noProof w:val="0"/>
                                <w:sz w:val="24"/>
                                <w:szCs w:val="24"/>
                              </w:rPr>
                              <w:t>set</w:t>
                            </w:r>
                            <w:r w:rsidRPr="00A21164">
                              <w:rPr>
                                <w:noProof w:val="0"/>
                                <w:spacing w:val="-8"/>
                                <w:sz w:val="24"/>
                                <w:szCs w:val="24"/>
                              </w:rPr>
                              <w:t xml:space="preserve"> </w:t>
                            </w:r>
                            <w:r w:rsidRPr="00A21164">
                              <w:rPr>
                                <w:noProof w:val="0"/>
                                <w:sz w:val="24"/>
                                <w:szCs w:val="24"/>
                              </w:rPr>
                              <w:t>by</w:t>
                            </w:r>
                            <w:r w:rsidRPr="00A21164">
                              <w:rPr>
                                <w:noProof w:val="0"/>
                                <w:spacing w:val="-8"/>
                                <w:sz w:val="24"/>
                                <w:szCs w:val="24"/>
                              </w:rPr>
                              <w:t xml:space="preserve"> </w:t>
                            </w:r>
                            <w:r w:rsidRPr="00A21164">
                              <w:rPr>
                                <w:noProof w:val="0"/>
                                <w:sz w:val="24"/>
                                <w:szCs w:val="24"/>
                              </w:rPr>
                              <w:t>clicking</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fields</w:t>
                            </w:r>
                            <w:r w:rsidRPr="00A21164">
                              <w:rPr>
                                <w:noProof w:val="0"/>
                                <w:spacing w:val="-8"/>
                                <w:sz w:val="24"/>
                                <w:szCs w:val="24"/>
                              </w:rPr>
                              <w:t xml:space="preserve"> </w:t>
                            </w:r>
                            <w:r w:rsidRPr="00A21164">
                              <w:rPr>
                                <w:noProof w:val="0"/>
                                <w:sz w:val="24"/>
                                <w:szCs w:val="24"/>
                              </w:rPr>
                              <w:t>across</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bottom:</w:t>
                            </w:r>
                            <w:r w:rsidRPr="00A21164">
                              <w:rPr>
                                <w:noProof w:val="0"/>
                                <w:spacing w:val="-8"/>
                                <w:sz w:val="24"/>
                                <w:szCs w:val="24"/>
                              </w:rPr>
                              <w:t xml:space="preserve"> </w:t>
                            </w:r>
                            <w:r w:rsidRPr="00A21164">
                              <w:rPr>
                                <w:noProof w:val="0"/>
                                <w:sz w:val="24"/>
                                <w:szCs w:val="24"/>
                              </w:rPr>
                              <w:t>transmit</w:t>
                            </w:r>
                            <w:r w:rsidRPr="00A21164">
                              <w:rPr>
                                <w:noProof w:val="0"/>
                                <w:spacing w:val="-8"/>
                                <w:sz w:val="24"/>
                                <w:szCs w:val="24"/>
                              </w:rPr>
                              <w:t xml:space="preserve"> </w:t>
                            </w:r>
                            <w:r w:rsidRPr="00A21164">
                              <w:rPr>
                                <w:noProof w:val="0"/>
                                <w:sz w:val="24"/>
                                <w:szCs w:val="24"/>
                              </w:rPr>
                              <w:t>power,</w:t>
                            </w:r>
                            <w:r w:rsidRPr="00A21164">
                              <w:rPr>
                                <w:noProof w:val="0"/>
                                <w:spacing w:val="-8"/>
                                <w:sz w:val="24"/>
                                <w:szCs w:val="24"/>
                              </w:rPr>
                              <w:t xml:space="preserve"> </w:t>
                            </w:r>
                            <w:r w:rsidRPr="00A21164">
                              <w:rPr>
                                <w:noProof w:val="0"/>
                                <w:sz w:val="24"/>
                                <w:szCs w:val="24"/>
                              </w:rPr>
                              <w:t>mode,</w:t>
                            </w:r>
                            <w:r w:rsidRPr="00A21164">
                              <w:rPr>
                                <w:noProof w:val="0"/>
                                <w:spacing w:val="-12"/>
                                <w:sz w:val="24"/>
                                <w:szCs w:val="24"/>
                              </w:rPr>
                              <w:t xml:space="preserve"> </w:t>
                            </w:r>
                            <w:r w:rsidRPr="00A21164">
                              <w:rPr>
                                <w:noProof w:val="0"/>
                                <w:sz w:val="24"/>
                                <w:szCs w:val="24"/>
                              </w:rPr>
                              <w:t>Take-Off-Angle at DE and SP/LP</w:t>
                            </w:r>
                            <w:r w:rsidRPr="00A21164">
                              <w:rPr>
                                <w:noProof w:val="0"/>
                                <w:spacing w:val="-3"/>
                                <w:sz w:val="24"/>
                                <w:szCs w:val="24"/>
                              </w:rPr>
                              <w:t xml:space="preserve"> </w:t>
                            </w:r>
                            <w:r w:rsidRPr="00A21164">
                              <w:rPr>
                                <w:noProof w:val="0"/>
                                <w:sz w:val="24"/>
                                <w:szCs w:val="24"/>
                              </w:rPr>
                              <w:t xml:space="preserve">to select </w:t>
                            </w:r>
                            <w:r w:rsidR="00C63863" w:rsidRPr="00A21164">
                              <w:rPr>
                                <w:noProof w:val="0"/>
                                <w:sz w:val="24"/>
                                <w:szCs w:val="24"/>
                              </w:rPr>
                              <w:t>short or long</w:t>
                            </w:r>
                            <w:r w:rsidRPr="00A21164">
                              <w:rPr>
                                <w:noProof w:val="0"/>
                                <w:sz w:val="24"/>
                                <w:szCs w:val="24"/>
                              </w:rPr>
                              <w:t xml:space="preserve"> path.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76A91" id="_x0000_s1054" type="#_x0000_t202" style="position:absolute;margin-left:302.25pt;margin-top:161.7pt;width:202.9pt;height:81.6pt;z-index:2513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" fillcolor="#b1e4fd [660]" stroked="f">
                <v:textbox>
                  <w:txbxContent>
                    <w:p w14:paraId="4EDD84CD" w14:textId="59CD1517" w:rsidR="00C57ACA" w:rsidRPr="00A21164" w:rsidRDefault="00C57ACA" w:rsidP="00C57ACA">
                      <w:pPr>
                        <w:pStyle w:val="Content"/>
                        <w:rPr>
                          <w:noProof w:val="0"/>
                          <w:sz w:val="24"/>
                          <w:szCs w:val="24"/>
                        </w:rPr>
                      </w:pPr>
                      <w:r w:rsidRPr="00A21164">
                        <w:rPr>
                          <w:noProof w:val="0"/>
                          <w:sz w:val="24"/>
                          <w:szCs w:val="24"/>
                        </w:rPr>
                        <w:t>Variable</w:t>
                      </w:r>
                      <w:r w:rsidRPr="00A21164">
                        <w:rPr>
                          <w:noProof w:val="0"/>
                          <w:spacing w:val="-8"/>
                          <w:sz w:val="24"/>
                          <w:szCs w:val="24"/>
                        </w:rPr>
                        <w:t xml:space="preserve"> </w:t>
                      </w:r>
                      <w:r w:rsidRPr="00A21164">
                        <w:rPr>
                          <w:noProof w:val="0"/>
                          <w:sz w:val="24"/>
                          <w:szCs w:val="24"/>
                        </w:rPr>
                        <w:t>parameters may</w:t>
                      </w:r>
                      <w:r w:rsidRPr="00A21164">
                        <w:rPr>
                          <w:noProof w:val="0"/>
                          <w:spacing w:val="-8"/>
                          <w:sz w:val="24"/>
                          <w:szCs w:val="24"/>
                        </w:rPr>
                        <w:t xml:space="preserve"> </w:t>
                      </w:r>
                      <w:r w:rsidRPr="00A21164">
                        <w:rPr>
                          <w:noProof w:val="0"/>
                          <w:sz w:val="24"/>
                          <w:szCs w:val="24"/>
                        </w:rPr>
                        <w:t>be</w:t>
                      </w:r>
                      <w:r w:rsidRPr="00A21164">
                        <w:rPr>
                          <w:noProof w:val="0"/>
                          <w:spacing w:val="-8"/>
                          <w:sz w:val="24"/>
                          <w:szCs w:val="24"/>
                        </w:rPr>
                        <w:t xml:space="preserve"> </w:t>
                      </w:r>
                      <w:r w:rsidRPr="00A21164">
                        <w:rPr>
                          <w:noProof w:val="0"/>
                          <w:sz w:val="24"/>
                          <w:szCs w:val="24"/>
                        </w:rPr>
                        <w:t>set</w:t>
                      </w:r>
                      <w:r w:rsidRPr="00A21164">
                        <w:rPr>
                          <w:noProof w:val="0"/>
                          <w:spacing w:val="-8"/>
                          <w:sz w:val="24"/>
                          <w:szCs w:val="24"/>
                        </w:rPr>
                        <w:t xml:space="preserve"> </w:t>
                      </w:r>
                      <w:r w:rsidRPr="00A21164">
                        <w:rPr>
                          <w:noProof w:val="0"/>
                          <w:sz w:val="24"/>
                          <w:szCs w:val="24"/>
                        </w:rPr>
                        <w:t>by</w:t>
                      </w:r>
                      <w:r w:rsidRPr="00A21164">
                        <w:rPr>
                          <w:noProof w:val="0"/>
                          <w:spacing w:val="-8"/>
                          <w:sz w:val="24"/>
                          <w:szCs w:val="24"/>
                        </w:rPr>
                        <w:t xml:space="preserve"> </w:t>
                      </w:r>
                      <w:r w:rsidRPr="00A21164">
                        <w:rPr>
                          <w:noProof w:val="0"/>
                          <w:sz w:val="24"/>
                          <w:szCs w:val="24"/>
                        </w:rPr>
                        <w:t>clicking</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fields</w:t>
                      </w:r>
                      <w:r w:rsidRPr="00A21164">
                        <w:rPr>
                          <w:noProof w:val="0"/>
                          <w:spacing w:val="-8"/>
                          <w:sz w:val="24"/>
                          <w:szCs w:val="24"/>
                        </w:rPr>
                        <w:t xml:space="preserve"> </w:t>
                      </w:r>
                      <w:r w:rsidRPr="00A21164">
                        <w:rPr>
                          <w:noProof w:val="0"/>
                          <w:sz w:val="24"/>
                          <w:szCs w:val="24"/>
                        </w:rPr>
                        <w:t>across</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bottom:</w:t>
                      </w:r>
                      <w:r w:rsidRPr="00A21164">
                        <w:rPr>
                          <w:noProof w:val="0"/>
                          <w:spacing w:val="-8"/>
                          <w:sz w:val="24"/>
                          <w:szCs w:val="24"/>
                        </w:rPr>
                        <w:t xml:space="preserve"> </w:t>
                      </w:r>
                      <w:r w:rsidRPr="00A21164">
                        <w:rPr>
                          <w:noProof w:val="0"/>
                          <w:sz w:val="24"/>
                          <w:szCs w:val="24"/>
                        </w:rPr>
                        <w:t>transmit</w:t>
                      </w:r>
                      <w:r w:rsidRPr="00A21164">
                        <w:rPr>
                          <w:noProof w:val="0"/>
                          <w:spacing w:val="-8"/>
                          <w:sz w:val="24"/>
                          <w:szCs w:val="24"/>
                        </w:rPr>
                        <w:t xml:space="preserve"> </w:t>
                      </w:r>
                      <w:r w:rsidRPr="00A21164">
                        <w:rPr>
                          <w:noProof w:val="0"/>
                          <w:sz w:val="24"/>
                          <w:szCs w:val="24"/>
                        </w:rPr>
                        <w:t>power,</w:t>
                      </w:r>
                      <w:r w:rsidRPr="00A21164">
                        <w:rPr>
                          <w:noProof w:val="0"/>
                          <w:spacing w:val="-8"/>
                          <w:sz w:val="24"/>
                          <w:szCs w:val="24"/>
                        </w:rPr>
                        <w:t xml:space="preserve"> </w:t>
                      </w:r>
                      <w:r w:rsidRPr="00A21164">
                        <w:rPr>
                          <w:noProof w:val="0"/>
                          <w:sz w:val="24"/>
                          <w:szCs w:val="24"/>
                        </w:rPr>
                        <w:t>mode,</w:t>
                      </w:r>
                      <w:r w:rsidRPr="00A21164">
                        <w:rPr>
                          <w:noProof w:val="0"/>
                          <w:spacing w:val="-12"/>
                          <w:sz w:val="24"/>
                          <w:szCs w:val="24"/>
                        </w:rPr>
                        <w:t xml:space="preserve"> </w:t>
                      </w:r>
                      <w:r w:rsidRPr="00A21164">
                        <w:rPr>
                          <w:noProof w:val="0"/>
                          <w:sz w:val="24"/>
                          <w:szCs w:val="24"/>
                        </w:rPr>
                        <w:t>Take-Off-Angle at DE and SP/LP</w:t>
                      </w:r>
                      <w:r w:rsidRPr="00A21164">
                        <w:rPr>
                          <w:noProof w:val="0"/>
                          <w:spacing w:val="-3"/>
                          <w:sz w:val="24"/>
                          <w:szCs w:val="24"/>
                        </w:rPr>
                        <w:t xml:space="preserve"> </w:t>
                      </w:r>
                      <w:r w:rsidRPr="00A21164">
                        <w:rPr>
                          <w:noProof w:val="0"/>
                          <w:sz w:val="24"/>
                          <w:szCs w:val="24"/>
                        </w:rPr>
                        <w:t xml:space="preserve">to select </w:t>
                      </w:r>
                      <w:r w:rsidR="00C63863" w:rsidRPr="00A21164">
                        <w:rPr>
                          <w:noProof w:val="0"/>
                          <w:sz w:val="24"/>
                          <w:szCs w:val="24"/>
                        </w:rPr>
                        <w:t>short or long</w:t>
                      </w:r>
                      <w:r w:rsidRPr="00A21164">
                        <w:rPr>
                          <w:noProof w:val="0"/>
                          <w:sz w:val="24"/>
                          <w:szCs w:val="24"/>
                        </w:rPr>
                        <w:t xml:space="preserve"> path.</w:t>
                      </w:r>
                    </w:p>
                  </w:txbxContent>
                </v:textbox>
                <w10:wrap type="square"/>
              </v:shape>
            </w:pict>
          </mc:Fallback>
        </mc:AlternateContent>
      </w:r>
      <w:r w:rsidR="00AF76F9" w:rsidRPr="008F18F8">
        <w:rPr>
          <w:rStyle w:val="Heading3Char"/>
        </w:rPr>
        <mc:AlternateContent>
          <mc:Choice Requires="wps">
            <w:drawing>
              <wp:anchor distT="0" distB="0" distL="114300" distR="114300" simplePos="0" relativeHeight="251210752" behindDoc="0" locked="0" layoutInCell="1" allowOverlap="1" wp14:anchorId="65D9A194" wp14:editId="6BAB1EDF">
                <wp:simplePos x="0" y="0"/>
                <wp:positionH relativeFrom="column">
                  <wp:posOffset>158431</wp:posOffset>
                </wp:positionH>
                <wp:positionV relativeFrom="paragraph">
                  <wp:posOffset>1241405</wp:posOffset>
                </wp:positionV>
                <wp:extent cx="45719" cy="1153543"/>
                <wp:effectExtent l="0" t="0" r="12065" b="27940"/>
                <wp:wrapSquare wrapText="bothSides"/>
                <wp:docPr id="1296292575" name="docshape144"/>
                <wp:cNvGraphicFramePr/>
                <a:graphic xmlns:a="http://schemas.openxmlformats.org/drawingml/2006/main">
                  <a:graphicData uri="http://schemas.microsoft.com/office/word/2010/wordprocessingShape">
                    <wps:wsp>
                      <wps:cNvSpPr/>
                      <wps:spPr>
                        <a:xfrm flipH="1">
                          <a:off x="0" y="0"/>
                          <a:ext cx="45719" cy="1153543"/>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739C02FE" w14:textId="77777777" w:rsidR="00AF76F9" w:rsidRPr="00A21164" w:rsidRDefault="00AF76F9" w:rsidP="00AF76F9"/>
                        </w:txbxContent>
                      </wps:txbx>
                      <wps:bodyPr wrap="square" lIns="0" tIns="0" rIns="0" bIns="0" compatLnSpc="0">
                        <a:noAutofit/>
                      </wps:bodyPr>
                    </wps:wsp>
                  </a:graphicData>
                </a:graphic>
              </wp:anchor>
            </w:drawing>
          </mc:Choice>
          <mc:Fallback>
            <w:pict>
              <v:shape w14:anchorId="65D9A194" id="_x0000_s1055" style="position:absolute;margin-left:12.45pt;margin-top:97.75pt;width:3.6pt;height:90.85pt;flip:x;z-index:251210752;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" adj="-11796480,,5400" path="m1429,739l,739,,e" filled="f" strokecolor="red" strokeweight=".51053mm">
                <v:stroke joinstyle="round"/>
                <v:formulas/>
                <v:path arrowok="t" o:connecttype="custom" o:connectlocs="22860,0;45719,576772;22860,1153543;0,576772;45687,3153122;0,3153122;0,1999579" o:connectangles="270,0,90,180,270,270,270" textboxrect="0,0,1430,739"/>
                <v:textbox inset="0,0,0,0">
                  <w:txbxContent>
                    <w:p w14:paraId="739C02FE" w14:textId="77777777" w:rsidR="00AF76F9" w:rsidRPr="00A21164" w:rsidRDefault="00AF76F9" w:rsidP="00AF76F9"/>
                  </w:txbxContent>
                </v:textbox>
                <w10:wrap type="square"/>
              </v:shape>
            </w:pict>
          </mc:Fallback>
        </mc:AlternateContent>
      </w:r>
      <w:r w:rsidR="00AF76F9" w:rsidRPr="008F18F8">
        <w:rPr>
          <w:rStyle w:val="Heading3Char"/>
        </w:rPr>
        <mc:AlternateContent>
          <mc:Choice Requires="wps">
            <w:drawing>
              <wp:anchor distT="0" distB="0" distL="114300" distR="114300" simplePos="0" relativeHeight="251259904" behindDoc="0" locked="0" layoutInCell="1" allowOverlap="1" wp14:anchorId="04D3ECFF" wp14:editId="1B078E30">
                <wp:simplePos x="0" y="0"/>
                <wp:positionH relativeFrom="column">
                  <wp:posOffset>2104587</wp:posOffset>
                </wp:positionH>
                <wp:positionV relativeFrom="paragraph">
                  <wp:posOffset>1251184</wp:posOffset>
                </wp:positionV>
                <wp:extent cx="45719" cy="1153543"/>
                <wp:effectExtent l="0" t="0" r="12065" b="27940"/>
                <wp:wrapSquare wrapText="bothSides"/>
                <wp:docPr id="599992226" name="docshape144"/>
                <wp:cNvGraphicFramePr/>
                <a:graphic xmlns:a="http://schemas.openxmlformats.org/drawingml/2006/main">
                  <a:graphicData uri="http://schemas.microsoft.com/office/word/2010/wordprocessingShape">
                    <wps:wsp>
                      <wps:cNvSpPr/>
                      <wps:spPr>
                        <a:xfrm flipH="1">
                          <a:off x="0" y="0"/>
                          <a:ext cx="45719" cy="1153543"/>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7D84B3C5" w14:textId="77777777" w:rsidR="00AF76F9" w:rsidRPr="00A21164" w:rsidRDefault="00AF76F9" w:rsidP="00AF76F9"/>
                        </w:txbxContent>
                      </wps:txbx>
                      <wps:bodyPr wrap="square" lIns="0" tIns="0" rIns="0" bIns="0" compatLnSpc="0">
                        <a:noAutofit/>
                      </wps:bodyPr>
                    </wps:wsp>
                  </a:graphicData>
                </a:graphic>
              </wp:anchor>
            </w:drawing>
          </mc:Choice>
          <mc:Fallback>
            <w:pict>
              <v:shape w14:anchorId="04D3ECFF" id="_x0000_s1056" style="position:absolute;margin-left:165.7pt;margin-top:98.5pt;width:3.6pt;height:90.85pt;flip:x;z-index:251259904;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" adj="-11796480,,5400" path="m1429,739l,739,,e" filled="f" strokecolor="red" strokeweight=".51053mm">
                <v:stroke joinstyle="round"/>
                <v:formulas/>
                <v:path arrowok="t" o:connecttype="custom" o:connectlocs="22860,0;45719,576772;22860,1153543;0,576772;45687,3153122;0,3153122;0,1999579" o:connectangles="270,0,90,180,270,270,270" textboxrect="0,0,1430,739"/>
                <v:textbox inset="0,0,0,0">
                  <w:txbxContent>
                    <w:p w14:paraId="7D84B3C5" w14:textId="77777777" w:rsidR="00AF76F9" w:rsidRPr="00A21164" w:rsidRDefault="00AF76F9" w:rsidP="00AF76F9"/>
                  </w:txbxContent>
                </v:textbox>
                <w10:wrap type="square"/>
              </v:shape>
            </w:pict>
          </mc:Fallback>
        </mc:AlternateContent>
      </w:r>
      <w:r w:rsidR="008B095E" w:rsidRPr="008F18F8">
        <w:rPr>
          <w:rStyle w:val="Heading3Char"/>
        </w:rPr>
        <w:drawing>
          <wp:anchor distT="0" distB="0" distL="114300" distR="114300" simplePos="0" relativeHeight="251187200" behindDoc="0" locked="0" layoutInCell="1" allowOverlap="1" wp14:anchorId="08A9F53F" wp14:editId="355AF014">
            <wp:simplePos x="0" y="0"/>
            <wp:positionH relativeFrom="column">
              <wp:posOffset>1956</wp:posOffset>
            </wp:positionH>
            <wp:positionV relativeFrom="paragraph">
              <wp:posOffset>-767</wp:posOffset>
            </wp:positionV>
            <wp:extent cx="2286000" cy="2066544"/>
            <wp:effectExtent l="0" t="0" r="0" b="0"/>
            <wp:wrapSquare wrapText="bothSides"/>
            <wp:docPr id="8832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2718" name=""/>
                    <pic:cNvPicPr/>
                  </pic:nvPicPr>
                  <pic:blipFill>
                    <a:blip r:embed="rId81">
                      <a:extLst>
                        <a:ext uri="{28A0092B-C50C-407E-A947-70E740481C1C}">
                          <a14:useLocalDpi xmlns:a14="http://schemas.microsoft.com/office/drawing/2010/main"/>
                        </a:ext>
                      </a:extLst>
                    </a:blip>
                    <a:stretch>
                      <a:fillRect/>
                    </a:stretch>
                  </pic:blipFill>
                  <pic:spPr>
                    <a:xfrm>
                      <a:off x="0" y="0"/>
                      <a:ext cx="2286000" cy="2066544"/>
                    </a:xfrm>
                    <a:prstGeom prst="rect">
                      <a:avLst/>
                    </a:prstGeom>
                  </pic:spPr>
                </pic:pic>
              </a:graphicData>
            </a:graphic>
          </wp:anchor>
        </w:drawing>
      </w:r>
      <w:bookmarkStart w:id="48" w:name="_Toc235985272"/>
      <w:r w:rsidR="00366D03" w:rsidRPr="008F18F8">
        <w:rPr>
          <w:rStyle w:val="Heading3Char"/>
        </w:rPr>
        <w:t>VOACAP</w:t>
      </w:r>
      <w:bookmarkEnd w:id="47"/>
      <w:bookmarkEnd w:id="48"/>
      <w:r w:rsidR="00366D03" w:rsidRPr="00A21164">
        <w:rPr>
          <w:b/>
          <w:noProof w:val="0"/>
          <w:spacing w:val="-6"/>
        </w:rPr>
        <w:t xml:space="preserve"> </w:t>
      </w:r>
      <w:r w:rsidR="00366D03" w:rsidRPr="00A21164">
        <w:rPr>
          <w:noProof w:val="0"/>
        </w:rPr>
        <w:t>This</w:t>
      </w:r>
      <w:r w:rsidR="00366D03" w:rsidRPr="00A21164">
        <w:rPr>
          <w:noProof w:val="0"/>
          <w:spacing w:val="-3"/>
        </w:rPr>
        <w:t xml:space="preserve"> </w:t>
      </w:r>
      <w:r w:rsidR="00366D03" w:rsidRPr="00A21164">
        <w:rPr>
          <w:noProof w:val="0"/>
        </w:rPr>
        <w:t>pane</w:t>
      </w:r>
      <w:r w:rsidR="00366D03" w:rsidRPr="00A21164">
        <w:rPr>
          <w:noProof w:val="0"/>
          <w:spacing w:val="-3"/>
        </w:rPr>
        <w:t xml:space="preserve"> </w:t>
      </w:r>
      <w:r w:rsidR="00366D03" w:rsidRPr="00A21164">
        <w:rPr>
          <w:noProof w:val="0"/>
        </w:rPr>
        <w:t>choice</w:t>
      </w:r>
      <w:r w:rsidR="00366D03" w:rsidRPr="00A21164">
        <w:rPr>
          <w:noProof w:val="0"/>
          <w:spacing w:val="-3"/>
        </w:rPr>
        <w:t xml:space="preserve"> </w:t>
      </w:r>
      <w:r w:rsidR="00366D03" w:rsidRPr="00A21164">
        <w:rPr>
          <w:noProof w:val="0"/>
        </w:rPr>
        <w:t>shows</w:t>
      </w:r>
      <w:r w:rsidR="00366D03" w:rsidRPr="00A21164">
        <w:rPr>
          <w:noProof w:val="0"/>
          <w:spacing w:val="-3"/>
        </w:rPr>
        <w:t xml:space="preserve"> </w:t>
      </w:r>
      <w:r w:rsidR="00366D03" w:rsidRPr="00A21164">
        <w:rPr>
          <w:noProof w:val="0"/>
        </w:rPr>
        <w:t>a</w:t>
      </w:r>
      <w:r w:rsidR="00366D03" w:rsidRPr="00A21164">
        <w:rPr>
          <w:noProof w:val="0"/>
          <w:spacing w:val="-3"/>
        </w:rPr>
        <w:t xml:space="preserve"> </w:t>
      </w:r>
      <w:r w:rsidR="00366D03" w:rsidRPr="00A21164">
        <w:rPr>
          <w:noProof w:val="0"/>
        </w:rPr>
        <w:t>graph</w:t>
      </w:r>
      <w:r w:rsidR="00366D03" w:rsidRPr="00A21164">
        <w:rPr>
          <w:noProof w:val="0"/>
          <w:spacing w:val="-3"/>
        </w:rPr>
        <w:t xml:space="preserve"> </w:t>
      </w:r>
      <w:r w:rsidR="00366D03" w:rsidRPr="00A21164">
        <w:rPr>
          <w:noProof w:val="0"/>
        </w:rPr>
        <w:t>of</w:t>
      </w:r>
      <w:r w:rsidR="00366D03" w:rsidRPr="00A21164">
        <w:rPr>
          <w:noProof w:val="0"/>
          <w:spacing w:val="-3"/>
        </w:rPr>
        <w:t xml:space="preserve"> </w:t>
      </w:r>
      <w:r w:rsidR="00366D03" w:rsidRPr="00A21164">
        <w:rPr>
          <w:noProof w:val="0"/>
        </w:rPr>
        <w:t>path</w:t>
      </w:r>
      <w:r w:rsidR="00366D03" w:rsidRPr="00A21164">
        <w:rPr>
          <w:noProof w:val="0"/>
          <w:spacing w:val="-3"/>
        </w:rPr>
        <w:t xml:space="preserve"> </w:t>
      </w:r>
      <w:r w:rsidR="00366D03" w:rsidRPr="00A21164">
        <w:rPr>
          <w:noProof w:val="0"/>
        </w:rPr>
        <w:t>percentage</w:t>
      </w:r>
      <w:r w:rsidR="00366D03" w:rsidRPr="00A21164">
        <w:rPr>
          <w:noProof w:val="0"/>
          <w:spacing w:val="-3"/>
        </w:rPr>
        <w:t xml:space="preserve"> </w:t>
      </w:r>
      <w:r w:rsidR="00366D03" w:rsidRPr="00A21164">
        <w:rPr>
          <w:noProof w:val="0"/>
        </w:rPr>
        <w:t>reliability</w:t>
      </w:r>
      <w:r w:rsidR="00366D03" w:rsidRPr="00A21164">
        <w:rPr>
          <w:noProof w:val="0"/>
          <w:spacing w:val="-3"/>
        </w:rPr>
        <w:t xml:space="preserve"> </w:t>
      </w:r>
      <w:r w:rsidR="00366D03" w:rsidRPr="00A21164">
        <w:rPr>
          <w:b/>
          <w:bCs/>
          <w:noProof w:val="0"/>
        </w:rPr>
        <w:t>predictions</w:t>
      </w:r>
      <w:r w:rsidR="00366D03" w:rsidRPr="00A21164">
        <w:rPr>
          <w:noProof w:val="0"/>
          <w:spacing w:val="-3"/>
        </w:rPr>
        <w:t xml:space="preserve"> </w:t>
      </w:r>
      <w:r w:rsidR="00366D03" w:rsidRPr="00A21164">
        <w:rPr>
          <w:noProof w:val="0"/>
        </w:rPr>
        <w:t>from DE</w:t>
      </w:r>
      <w:r w:rsidR="00366D03" w:rsidRPr="00A21164">
        <w:rPr>
          <w:noProof w:val="0"/>
          <w:spacing w:val="-2"/>
        </w:rPr>
        <w:t xml:space="preserve"> </w:t>
      </w:r>
      <w:r w:rsidR="00366D03" w:rsidRPr="00A21164">
        <w:rPr>
          <w:noProof w:val="0"/>
        </w:rPr>
        <w:t>to</w:t>
      </w:r>
      <w:r w:rsidR="00366D03" w:rsidRPr="00A21164">
        <w:rPr>
          <w:noProof w:val="0"/>
          <w:spacing w:val="-2"/>
        </w:rPr>
        <w:t xml:space="preserve"> </w:t>
      </w:r>
      <w:r w:rsidR="00366D03" w:rsidRPr="00A21164">
        <w:rPr>
          <w:noProof w:val="0"/>
        </w:rPr>
        <w:t>DX</w:t>
      </w:r>
      <w:r w:rsidR="00366D03" w:rsidRPr="00A21164">
        <w:rPr>
          <w:noProof w:val="0"/>
          <w:spacing w:val="-2"/>
        </w:rPr>
        <w:t xml:space="preserve"> </w:t>
      </w:r>
      <w:r w:rsidR="00366D03" w:rsidRPr="00A21164">
        <w:rPr>
          <w:noProof w:val="0"/>
        </w:rPr>
        <w:t>spanning</w:t>
      </w:r>
      <w:r w:rsidR="00366D03" w:rsidRPr="00A21164">
        <w:rPr>
          <w:noProof w:val="0"/>
          <w:spacing w:val="-2"/>
        </w:rPr>
        <w:t xml:space="preserve"> </w:t>
      </w:r>
      <w:r w:rsidR="00366D03" w:rsidRPr="00A21164">
        <w:rPr>
          <w:noProof w:val="0"/>
        </w:rPr>
        <w:t>24</w:t>
      </w:r>
      <w:r w:rsidR="00366D03" w:rsidRPr="00A21164">
        <w:rPr>
          <w:noProof w:val="0"/>
          <w:spacing w:val="-2"/>
        </w:rPr>
        <w:t xml:space="preserve"> </w:t>
      </w:r>
      <w:r w:rsidR="00366D03" w:rsidRPr="00A21164">
        <w:rPr>
          <w:noProof w:val="0"/>
        </w:rPr>
        <w:t>hours</w:t>
      </w:r>
      <w:r w:rsidR="00366D03" w:rsidRPr="00A21164">
        <w:rPr>
          <w:noProof w:val="0"/>
          <w:spacing w:val="-2"/>
        </w:rPr>
        <w:t xml:space="preserve"> </w:t>
      </w:r>
      <w:r w:rsidR="00366D03" w:rsidRPr="00A21164">
        <w:rPr>
          <w:noProof w:val="0"/>
        </w:rPr>
        <w:t>for</w:t>
      </w:r>
      <w:r w:rsidR="00366D03" w:rsidRPr="00A21164">
        <w:rPr>
          <w:noProof w:val="0"/>
          <w:spacing w:val="-2"/>
        </w:rPr>
        <w:t xml:space="preserve"> </w:t>
      </w:r>
      <w:r w:rsidR="00366D03" w:rsidRPr="00A21164">
        <w:rPr>
          <w:noProof w:val="0"/>
        </w:rPr>
        <w:t>each</w:t>
      </w:r>
      <w:r w:rsidR="00366D03" w:rsidRPr="00A21164">
        <w:rPr>
          <w:noProof w:val="0"/>
          <w:spacing w:val="-2"/>
        </w:rPr>
        <w:t xml:space="preserve"> </w:t>
      </w:r>
      <w:r w:rsidR="00366D03" w:rsidRPr="00A21164">
        <w:rPr>
          <w:noProof w:val="0"/>
        </w:rPr>
        <w:t>HF</w:t>
      </w:r>
      <w:r w:rsidR="00366D03" w:rsidRPr="00A21164">
        <w:rPr>
          <w:noProof w:val="0"/>
          <w:spacing w:val="-2"/>
        </w:rPr>
        <w:t xml:space="preserve"> </w:t>
      </w:r>
      <w:r w:rsidR="00366D03" w:rsidRPr="00A21164">
        <w:rPr>
          <w:noProof w:val="0"/>
        </w:rPr>
        <w:t>ham</w:t>
      </w:r>
      <w:r w:rsidR="00366D03" w:rsidRPr="00A21164">
        <w:rPr>
          <w:noProof w:val="0"/>
          <w:spacing w:val="-2"/>
        </w:rPr>
        <w:t xml:space="preserve"> </w:t>
      </w:r>
      <w:r w:rsidR="00366D03" w:rsidRPr="00A21164">
        <w:rPr>
          <w:noProof w:val="0"/>
        </w:rPr>
        <w:t>band</w:t>
      </w:r>
      <w:r w:rsidR="008A4D19" w:rsidRPr="00A21164">
        <w:rPr>
          <w:noProof w:val="0"/>
        </w:rPr>
        <w:t xml:space="preserve"> starting </w:t>
      </w:r>
      <w:r w:rsidR="008A4D19" w:rsidRPr="00A21164">
        <w:rPr>
          <w:b/>
          <w:bCs/>
          <w:noProof w:val="0"/>
        </w:rPr>
        <w:t>NOW</w:t>
      </w:r>
      <w:r w:rsidR="008A4D19" w:rsidRPr="00A21164">
        <w:rPr>
          <w:noProof w:val="0"/>
        </w:rPr>
        <w:t xml:space="preserve"> on the left edge</w:t>
      </w:r>
      <w:r w:rsidR="00366D03" w:rsidRPr="00A21164">
        <w:rPr>
          <w:noProof w:val="0"/>
        </w:rPr>
        <w:t>.</w:t>
      </w:r>
      <w:r w:rsidR="00366D03" w:rsidRPr="00A21164">
        <w:rPr>
          <w:noProof w:val="0"/>
          <w:spacing w:val="-2"/>
        </w:rPr>
        <w:t xml:space="preserve"> </w:t>
      </w:r>
      <w:r w:rsidR="00366D03" w:rsidRPr="00A21164">
        <w:rPr>
          <w:noProof w:val="0"/>
        </w:rPr>
        <w:t>Graph</w:t>
      </w:r>
      <w:r w:rsidR="00366D03" w:rsidRPr="00A21164">
        <w:rPr>
          <w:noProof w:val="0"/>
          <w:spacing w:val="-2"/>
        </w:rPr>
        <w:t xml:space="preserve"> </w:t>
      </w:r>
      <w:r w:rsidR="00366D03" w:rsidRPr="00A21164">
        <w:rPr>
          <w:noProof w:val="0"/>
        </w:rPr>
        <w:t>squares</w:t>
      </w:r>
      <w:r w:rsidR="00366D03" w:rsidRPr="00A21164">
        <w:rPr>
          <w:noProof w:val="0"/>
          <w:spacing w:val="-2"/>
        </w:rPr>
        <w:t xml:space="preserve"> </w:t>
      </w:r>
      <w:r w:rsidR="00366D03" w:rsidRPr="00A21164">
        <w:rPr>
          <w:noProof w:val="0"/>
        </w:rPr>
        <w:t>are</w:t>
      </w:r>
      <w:r w:rsidR="00366D03" w:rsidRPr="00A21164">
        <w:rPr>
          <w:noProof w:val="0"/>
          <w:spacing w:val="-2"/>
        </w:rPr>
        <w:t xml:space="preserve"> </w:t>
      </w:r>
      <w:r w:rsidR="00366D03" w:rsidRPr="00A21164">
        <w:rPr>
          <w:noProof w:val="0"/>
        </w:rPr>
        <w:t>black</w:t>
      </w:r>
      <w:r w:rsidR="00366D03" w:rsidRPr="00A21164">
        <w:rPr>
          <w:noProof w:val="0"/>
          <w:spacing w:val="-2"/>
        </w:rPr>
        <w:t xml:space="preserve"> </w:t>
      </w:r>
      <w:r w:rsidR="00366D03" w:rsidRPr="00A21164">
        <w:rPr>
          <w:noProof w:val="0"/>
        </w:rPr>
        <w:t>if</w:t>
      </w:r>
      <w:r w:rsidR="00366D03" w:rsidRPr="00A21164">
        <w:rPr>
          <w:noProof w:val="0"/>
          <w:spacing w:val="-2"/>
        </w:rPr>
        <w:t xml:space="preserve"> </w:t>
      </w:r>
      <w:r w:rsidR="00366D03" w:rsidRPr="00A21164">
        <w:rPr>
          <w:noProof w:val="0"/>
        </w:rPr>
        <w:t>reliability is less than 10%; red if less than 33%; yellow if less than 66% and green if above 66%. Predictions always use VOACAP configured for isotropic 0 d</w:t>
      </w:r>
      <w:r w:rsidR="001E7480">
        <w:rPr>
          <w:noProof w:val="0"/>
        </w:rPr>
        <w:t>b</w:t>
      </w:r>
      <w:r w:rsidR="00366D03" w:rsidRPr="00A21164">
        <w:rPr>
          <w:noProof w:val="0"/>
        </w:rPr>
        <w:t>i antennas on both ends; quiet</w:t>
      </w:r>
      <w:r w:rsidR="00366D03" w:rsidRPr="00A21164">
        <w:rPr>
          <w:noProof w:val="0"/>
          <w:spacing w:val="-8"/>
        </w:rPr>
        <w:t xml:space="preserve"> </w:t>
      </w:r>
      <w:r w:rsidR="00366D03" w:rsidRPr="00A21164">
        <w:rPr>
          <w:noProof w:val="0"/>
        </w:rPr>
        <w:t>location</w:t>
      </w:r>
      <w:r w:rsidR="00366D03" w:rsidRPr="00A21164">
        <w:rPr>
          <w:noProof w:val="0"/>
          <w:spacing w:val="-8"/>
        </w:rPr>
        <w:t xml:space="preserve"> </w:t>
      </w:r>
      <w:r w:rsidR="00366D03" w:rsidRPr="00A21164">
        <w:rPr>
          <w:noProof w:val="0"/>
        </w:rPr>
        <w:t>noise</w:t>
      </w:r>
      <w:r w:rsidR="00366D03" w:rsidRPr="00A21164">
        <w:rPr>
          <w:noProof w:val="0"/>
          <w:spacing w:val="-8"/>
        </w:rPr>
        <w:t xml:space="preserve"> </w:t>
      </w:r>
      <w:r w:rsidR="00366D03" w:rsidRPr="00A21164">
        <w:rPr>
          <w:noProof w:val="0"/>
        </w:rPr>
        <w:t>(-153</w:t>
      </w:r>
      <w:r w:rsidR="00366D03" w:rsidRPr="00A21164">
        <w:rPr>
          <w:noProof w:val="0"/>
          <w:spacing w:val="-8"/>
        </w:rPr>
        <w:t xml:space="preserve"> </w:t>
      </w:r>
      <w:r w:rsidR="00366D03" w:rsidRPr="00A21164">
        <w:rPr>
          <w:noProof w:val="0"/>
        </w:rPr>
        <w:t>db)</w:t>
      </w:r>
      <w:r w:rsidR="00366D03" w:rsidRPr="00A21164">
        <w:rPr>
          <w:noProof w:val="0"/>
          <w:spacing w:val="-8"/>
        </w:rPr>
        <w:t xml:space="preserve"> </w:t>
      </w:r>
      <w:r w:rsidR="00366D03" w:rsidRPr="00A21164">
        <w:rPr>
          <w:noProof w:val="0"/>
        </w:rPr>
        <w:t>and</w:t>
      </w:r>
      <w:r w:rsidR="00366D03" w:rsidRPr="00A21164">
        <w:rPr>
          <w:noProof w:val="0"/>
          <w:spacing w:val="-8"/>
        </w:rPr>
        <w:t xml:space="preserve"> </w:t>
      </w:r>
      <w:r w:rsidR="00366D03" w:rsidRPr="00A21164">
        <w:rPr>
          <w:noProof w:val="0"/>
        </w:rPr>
        <w:t>the</w:t>
      </w:r>
      <w:r w:rsidR="00366D03" w:rsidRPr="00A21164">
        <w:rPr>
          <w:noProof w:val="0"/>
          <w:spacing w:val="-8"/>
        </w:rPr>
        <w:t xml:space="preserve"> </w:t>
      </w:r>
      <w:r w:rsidR="00366D03" w:rsidRPr="00A21164">
        <w:rPr>
          <w:noProof w:val="0"/>
        </w:rPr>
        <w:t>current</w:t>
      </w:r>
      <w:r w:rsidR="00366D03" w:rsidRPr="00A21164">
        <w:rPr>
          <w:noProof w:val="0"/>
          <w:spacing w:val="-8"/>
        </w:rPr>
        <w:t xml:space="preserve"> </w:t>
      </w:r>
      <w:r w:rsidR="00366D03" w:rsidRPr="00A21164">
        <w:rPr>
          <w:noProof w:val="0"/>
        </w:rPr>
        <w:t>mean</w:t>
      </w:r>
      <w:r w:rsidR="00366D03" w:rsidRPr="00A21164">
        <w:rPr>
          <w:noProof w:val="0"/>
          <w:spacing w:val="-8"/>
        </w:rPr>
        <w:t xml:space="preserve"> </w:t>
      </w:r>
      <w:r w:rsidR="00366D03" w:rsidRPr="00A21164">
        <w:rPr>
          <w:noProof w:val="0"/>
        </w:rPr>
        <w:t>sunspot</w:t>
      </w:r>
      <w:r w:rsidR="00366D03" w:rsidRPr="00A21164">
        <w:rPr>
          <w:noProof w:val="0"/>
          <w:spacing w:val="-8"/>
        </w:rPr>
        <w:t xml:space="preserve"> </w:t>
      </w:r>
      <w:r w:rsidR="00366D03" w:rsidRPr="00A21164">
        <w:rPr>
          <w:noProof w:val="0"/>
        </w:rPr>
        <w:t>number.</w:t>
      </w:r>
    </w:p>
    <w:p w14:paraId="656DE831" w14:textId="2112B814" w:rsidR="005D055B" w:rsidRPr="00A21164" w:rsidRDefault="001437E7" w:rsidP="006520B8">
      <w:pPr>
        <w:pStyle w:val="Content"/>
        <w:rPr>
          <w:noProof w:val="0"/>
        </w:rPr>
      </w:pPr>
      <w:r w:rsidRPr="00A21164">
        <w:rPr>
          <w:rFonts w:ascii="Liberation Serif" w:hAnsi="Liberation Serif"/>
          <w:b/>
        </w:rPr>
        <mc:AlternateContent>
          <mc:Choice Requires="wps">
            <w:drawing>
              <wp:anchor distT="0" distB="0" distL="114300" distR="114300" simplePos="0" relativeHeight="251289600" behindDoc="0" locked="0" layoutInCell="1" allowOverlap="1" wp14:anchorId="009E94BE" wp14:editId="0BE67FF0">
                <wp:simplePos x="0" y="0"/>
                <wp:positionH relativeFrom="column">
                  <wp:posOffset>1916234</wp:posOffset>
                </wp:positionH>
                <wp:positionV relativeFrom="paragraph">
                  <wp:posOffset>72585</wp:posOffset>
                </wp:positionV>
                <wp:extent cx="1867535" cy="1002030"/>
                <wp:effectExtent l="0" t="0" r="0" b="7620"/>
                <wp:wrapSquare wrapText="bothSides"/>
                <wp:docPr id="929943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002030"/>
                        </a:xfrm>
                        <a:prstGeom prst="rect">
                          <a:avLst/>
                        </a:prstGeom>
                        <a:solidFill>
                          <a:schemeClr val="accent1">
                            <a:lumMod val="20000"/>
                            <a:lumOff val="80000"/>
                          </a:schemeClr>
                        </a:solidFill>
                        <a:ln w="9525">
                          <a:noFill/>
                          <a:miter lim="800000"/>
                          <a:headEnd/>
                          <a:tailEnd/>
                        </a:ln>
                      </wps:spPr>
                      <wps:txbx>
                        <w:txbxContent>
                          <w:p w14:paraId="5C9828F7" w14:textId="367BAC05" w:rsidR="00AF76F9" w:rsidRPr="00A21164" w:rsidRDefault="00831E9E" w:rsidP="00831E9E">
                            <w:pPr>
                              <w:pStyle w:val="Content"/>
                              <w:rPr>
                                <w:noProof w:val="0"/>
                                <w:sz w:val="24"/>
                                <w:szCs w:val="24"/>
                              </w:rPr>
                            </w:pPr>
                            <w:r w:rsidRPr="00A21164">
                              <w:rPr>
                                <w:noProof w:val="0"/>
                                <w:sz w:val="24"/>
                                <w:szCs w:val="24"/>
                              </w:rPr>
                              <w:t xml:space="preserve">Click </w:t>
                            </w:r>
                            <w:r w:rsidR="00C55B18" w:rsidRPr="00A21164">
                              <w:rPr>
                                <w:noProof w:val="0"/>
                                <w:sz w:val="24"/>
                                <w:szCs w:val="24"/>
                              </w:rPr>
                              <w:t xml:space="preserve">band row </w:t>
                            </w:r>
                            <w:r w:rsidR="009366BB" w:rsidRPr="00A21164">
                              <w:rPr>
                                <w:noProof w:val="0"/>
                                <w:sz w:val="24"/>
                                <w:szCs w:val="24"/>
                              </w:rPr>
                              <w:t>will</w:t>
                            </w:r>
                            <w:r w:rsidRPr="00A21164">
                              <w:rPr>
                                <w:noProof w:val="0"/>
                                <w:spacing w:val="-2"/>
                                <w:sz w:val="24"/>
                                <w:szCs w:val="24"/>
                              </w:rPr>
                              <w:t xml:space="preserve"> </w:t>
                            </w:r>
                            <w:r w:rsidRPr="00A21164">
                              <w:rPr>
                                <w:noProof w:val="0"/>
                                <w:sz w:val="24"/>
                                <w:szCs w:val="24"/>
                              </w:rPr>
                              <w:t>show</w:t>
                            </w:r>
                            <w:r w:rsidRPr="00A21164">
                              <w:rPr>
                                <w:noProof w:val="0"/>
                                <w:spacing w:val="-1"/>
                                <w:sz w:val="24"/>
                                <w:szCs w:val="24"/>
                              </w:rPr>
                              <w:t xml:space="preserve"> </w:t>
                            </w:r>
                            <w:r w:rsidR="009366BB" w:rsidRPr="00A21164">
                              <w:rPr>
                                <w:noProof w:val="0"/>
                                <w:spacing w:val="-1"/>
                                <w:sz w:val="24"/>
                                <w:szCs w:val="24"/>
                              </w:rPr>
                              <w:t>a marker</w:t>
                            </w:r>
                            <w:r w:rsidR="007D039F" w:rsidRPr="00A21164">
                              <w:rPr>
                                <w:noProof w:val="0"/>
                                <w:spacing w:val="-1"/>
                                <w:sz w:val="24"/>
                                <w:szCs w:val="24"/>
                              </w:rPr>
                              <w:t xml:space="preserve"> and add a world </w:t>
                            </w:r>
                            <w:r w:rsidRPr="00A21164">
                              <w:rPr>
                                <w:noProof w:val="0"/>
                                <w:sz w:val="24"/>
                                <w:szCs w:val="24"/>
                              </w:rPr>
                              <w:t>map</w:t>
                            </w:r>
                            <w:r w:rsidRPr="00A21164">
                              <w:rPr>
                                <w:noProof w:val="0"/>
                                <w:spacing w:val="-1"/>
                                <w:sz w:val="24"/>
                                <w:szCs w:val="24"/>
                              </w:rPr>
                              <w:t xml:space="preserve"> </w:t>
                            </w:r>
                            <w:r w:rsidRPr="00A21164">
                              <w:rPr>
                                <w:noProof w:val="0"/>
                                <w:sz w:val="24"/>
                                <w:szCs w:val="24"/>
                              </w:rPr>
                              <w:t>of</w:t>
                            </w:r>
                            <w:r w:rsidRPr="00A21164">
                              <w:rPr>
                                <w:noProof w:val="0"/>
                                <w:spacing w:val="-2"/>
                                <w:sz w:val="24"/>
                                <w:szCs w:val="24"/>
                              </w:rPr>
                              <w:t xml:space="preserve"> </w:t>
                            </w:r>
                            <w:r w:rsidRPr="00A21164">
                              <w:rPr>
                                <w:noProof w:val="0"/>
                                <w:sz w:val="24"/>
                                <w:szCs w:val="24"/>
                              </w:rPr>
                              <w:t>take-off-angle</w:t>
                            </w:r>
                            <w:r w:rsidRPr="00A21164">
                              <w:rPr>
                                <w:noProof w:val="0"/>
                                <w:spacing w:val="-1"/>
                                <w:sz w:val="24"/>
                                <w:szCs w:val="24"/>
                              </w:rPr>
                              <w:t xml:space="preserve"> </w:t>
                            </w:r>
                            <w:r w:rsidRPr="00A21164">
                              <w:rPr>
                                <w:noProof w:val="0"/>
                                <w:sz w:val="24"/>
                                <w:szCs w:val="24"/>
                              </w:rPr>
                              <w:t>for</w:t>
                            </w:r>
                            <w:r w:rsidRPr="00A21164">
                              <w:rPr>
                                <w:noProof w:val="0"/>
                                <w:spacing w:val="-1"/>
                                <w:sz w:val="24"/>
                                <w:szCs w:val="24"/>
                              </w:rPr>
                              <w:t xml:space="preserve"> </w:t>
                            </w:r>
                            <w:r w:rsidRPr="00A21164">
                              <w:rPr>
                                <w:noProof w:val="0"/>
                                <w:sz w:val="24"/>
                                <w:szCs w:val="24"/>
                              </w:rPr>
                              <w:t>that</w:t>
                            </w:r>
                            <w:r w:rsidRPr="00A21164">
                              <w:rPr>
                                <w:noProof w:val="0"/>
                                <w:spacing w:val="-1"/>
                                <w:sz w:val="24"/>
                                <w:szCs w:val="24"/>
                              </w:rPr>
                              <w:t xml:space="preserve"> </w:t>
                            </w:r>
                            <w:r w:rsidRPr="00A21164">
                              <w:rPr>
                                <w:noProof w:val="0"/>
                                <w:spacing w:val="-4"/>
                                <w:sz w:val="24"/>
                                <w:szCs w:val="24"/>
                              </w:rPr>
                              <w:t>band</w:t>
                            </w:r>
                            <w:r w:rsidR="007D039F" w:rsidRPr="00A21164">
                              <w:rPr>
                                <w:noProof w:val="0"/>
                                <w:spacing w:val="-4"/>
                                <w:sz w:val="24"/>
                                <w:szCs w:val="24"/>
                              </w:rPr>
                              <w:t xml:space="preserve"> from DE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09E94BE" id="_x0000_s1057" type="#_x0000_t202" style="position:absolute;margin-left:150.9pt;margin-top:5.7pt;width:147.05pt;height:78.9pt;z-index:25128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" fillcolor="#b1e4fd [660]" stroked="f">
                <v:textbox>
                  <w:txbxContent>
                    <w:p w14:paraId="5C9828F7" w14:textId="367BAC05" w:rsidR="00AF76F9" w:rsidRPr="00A21164" w:rsidRDefault="00831E9E" w:rsidP="00831E9E">
                      <w:pPr>
                        <w:pStyle w:val="Content"/>
                        <w:rPr>
                          <w:noProof w:val="0"/>
                          <w:sz w:val="24"/>
                          <w:szCs w:val="24"/>
                        </w:rPr>
                      </w:pPr>
                      <w:r w:rsidRPr="00A21164">
                        <w:rPr>
                          <w:noProof w:val="0"/>
                          <w:sz w:val="24"/>
                          <w:szCs w:val="24"/>
                        </w:rPr>
                        <w:t xml:space="preserve">Click </w:t>
                      </w:r>
                      <w:r w:rsidR="00C55B18" w:rsidRPr="00A21164">
                        <w:rPr>
                          <w:noProof w:val="0"/>
                          <w:sz w:val="24"/>
                          <w:szCs w:val="24"/>
                        </w:rPr>
                        <w:t xml:space="preserve">band row </w:t>
                      </w:r>
                      <w:r w:rsidR="009366BB" w:rsidRPr="00A21164">
                        <w:rPr>
                          <w:noProof w:val="0"/>
                          <w:sz w:val="24"/>
                          <w:szCs w:val="24"/>
                        </w:rPr>
                        <w:t>will</w:t>
                      </w:r>
                      <w:r w:rsidRPr="00A21164">
                        <w:rPr>
                          <w:noProof w:val="0"/>
                          <w:spacing w:val="-2"/>
                          <w:sz w:val="24"/>
                          <w:szCs w:val="24"/>
                        </w:rPr>
                        <w:t xml:space="preserve"> </w:t>
                      </w:r>
                      <w:r w:rsidRPr="00A21164">
                        <w:rPr>
                          <w:noProof w:val="0"/>
                          <w:sz w:val="24"/>
                          <w:szCs w:val="24"/>
                        </w:rPr>
                        <w:t>show</w:t>
                      </w:r>
                      <w:r w:rsidRPr="00A21164">
                        <w:rPr>
                          <w:noProof w:val="0"/>
                          <w:spacing w:val="-1"/>
                          <w:sz w:val="24"/>
                          <w:szCs w:val="24"/>
                        </w:rPr>
                        <w:t xml:space="preserve"> </w:t>
                      </w:r>
                      <w:r w:rsidR="009366BB" w:rsidRPr="00A21164">
                        <w:rPr>
                          <w:noProof w:val="0"/>
                          <w:spacing w:val="-1"/>
                          <w:sz w:val="24"/>
                          <w:szCs w:val="24"/>
                        </w:rPr>
                        <w:t>a marker</w:t>
                      </w:r>
                      <w:r w:rsidR="007D039F" w:rsidRPr="00A21164">
                        <w:rPr>
                          <w:noProof w:val="0"/>
                          <w:spacing w:val="-1"/>
                          <w:sz w:val="24"/>
                          <w:szCs w:val="24"/>
                        </w:rPr>
                        <w:t xml:space="preserve"> and add a world </w:t>
                      </w:r>
                      <w:r w:rsidRPr="00A21164">
                        <w:rPr>
                          <w:noProof w:val="0"/>
                          <w:sz w:val="24"/>
                          <w:szCs w:val="24"/>
                        </w:rPr>
                        <w:t>map</w:t>
                      </w:r>
                      <w:r w:rsidRPr="00A21164">
                        <w:rPr>
                          <w:noProof w:val="0"/>
                          <w:spacing w:val="-1"/>
                          <w:sz w:val="24"/>
                          <w:szCs w:val="24"/>
                        </w:rPr>
                        <w:t xml:space="preserve"> </w:t>
                      </w:r>
                      <w:r w:rsidRPr="00A21164">
                        <w:rPr>
                          <w:noProof w:val="0"/>
                          <w:sz w:val="24"/>
                          <w:szCs w:val="24"/>
                        </w:rPr>
                        <w:t>of</w:t>
                      </w:r>
                      <w:r w:rsidRPr="00A21164">
                        <w:rPr>
                          <w:noProof w:val="0"/>
                          <w:spacing w:val="-2"/>
                          <w:sz w:val="24"/>
                          <w:szCs w:val="24"/>
                        </w:rPr>
                        <w:t xml:space="preserve"> </w:t>
                      </w:r>
                      <w:r w:rsidRPr="00A21164">
                        <w:rPr>
                          <w:noProof w:val="0"/>
                          <w:sz w:val="24"/>
                          <w:szCs w:val="24"/>
                        </w:rPr>
                        <w:t>take-off-angle</w:t>
                      </w:r>
                      <w:r w:rsidRPr="00A21164">
                        <w:rPr>
                          <w:noProof w:val="0"/>
                          <w:spacing w:val="-1"/>
                          <w:sz w:val="24"/>
                          <w:szCs w:val="24"/>
                        </w:rPr>
                        <w:t xml:space="preserve"> </w:t>
                      </w:r>
                      <w:r w:rsidRPr="00A21164">
                        <w:rPr>
                          <w:noProof w:val="0"/>
                          <w:sz w:val="24"/>
                          <w:szCs w:val="24"/>
                        </w:rPr>
                        <w:t>for</w:t>
                      </w:r>
                      <w:r w:rsidRPr="00A21164">
                        <w:rPr>
                          <w:noProof w:val="0"/>
                          <w:spacing w:val="-1"/>
                          <w:sz w:val="24"/>
                          <w:szCs w:val="24"/>
                        </w:rPr>
                        <w:t xml:space="preserve"> </w:t>
                      </w:r>
                      <w:r w:rsidRPr="00A21164">
                        <w:rPr>
                          <w:noProof w:val="0"/>
                          <w:sz w:val="24"/>
                          <w:szCs w:val="24"/>
                        </w:rPr>
                        <w:t>that</w:t>
                      </w:r>
                      <w:r w:rsidRPr="00A21164">
                        <w:rPr>
                          <w:noProof w:val="0"/>
                          <w:spacing w:val="-1"/>
                          <w:sz w:val="24"/>
                          <w:szCs w:val="24"/>
                        </w:rPr>
                        <w:t xml:space="preserve"> </w:t>
                      </w:r>
                      <w:r w:rsidRPr="00A21164">
                        <w:rPr>
                          <w:noProof w:val="0"/>
                          <w:spacing w:val="-4"/>
                          <w:sz w:val="24"/>
                          <w:szCs w:val="24"/>
                        </w:rPr>
                        <w:t>band</w:t>
                      </w:r>
                      <w:r w:rsidR="007D039F" w:rsidRPr="00A21164">
                        <w:rPr>
                          <w:noProof w:val="0"/>
                          <w:spacing w:val="-4"/>
                          <w:sz w:val="24"/>
                          <w:szCs w:val="24"/>
                        </w:rPr>
                        <w:t xml:space="preserve"> from DE</w:t>
                      </w:r>
                    </w:p>
                  </w:txbxContent>
                </v:textbox>
                <w10:wrap type="square"/>
              </v:shape>
            </w:pict>
          </mc:Fallback>
        </mc:AlternateContent>
      </w:r>
      <w:r w:rsidRPr="00A21164">
        <w:rPr>
          <w:rFonts w:ascii="Liberation Serif" w:hAnsi="Liberation Serif"/>
          <w:b/>
        </w:rPr>
        <mc:AlternateContent>
          <mc:Choice Requires="wps">
            <w:drawing>
              <wp:anchor distT="0" distB="0" distL="114300" distR="114300" simplePos="0" relativeHeight="251236352" behindDoc="0" locked="0" layoutInCell="1" allowOverlap="1" wp14:anchorId="04759243" wp14:editId="1ECC3485">
                <wp:simplePos x="0" y="0"/>
                <wp:positionH relativeFrom="margin">
                  <wp:align>left</wp:align>
                </wp:positionH>
                <wp:positionV relativeFrom="paragraph">
                  <wp:posOffset>87826</wp:posOffset>
                </wp:positionV>
                <wp:extent cx="1867535" cy="992505"/>
                <wp:effectExtent l="0" t="0" r="0" b="0"/>
                <wp:wrapSquare wrapText="bothSides"/>
                <wp:docPr id="1143192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992505"/>
                        </a:xfrm>
                        <a:prstGeom prst="rect">
                          <a:avLst/>
                        </a:prstGeom>
                        <a:solidFill>
                          <a:schemeClr val="accent1">
                            <a:lumMod val="20000"/>
                            <a:lumOff val="80000"/>
                          </a:schemeClr>
                        </a:solidFill>
                        <a:ln w="9525">
                          <a:noFill/>
                          <a:miter lim="800000"/>
                          <a:headEnd/>
                          <a:tailEnd/>
                        </a:ln>
                      </wps:spPr>
                      <wps:txbx>
                        <w:txbxContent>
                          <w:p w14:paraId="432BC561" w14:textId="0D8B057C" w:rsidR="00AF76F9" w:rsidRPr="00A21164" w:rsidRDefault="005E4A83" w:rsidP="00AF76F9">
                            <w:pPr>
                              <w:pStyle w:val="Content"/>
                              <w:rPr>
                                <w:noProof w:val="0"/>
                                <w:sz w:val="24"/>
                                <w:szCs w:val="24"/>
                              </w:rPr>
                            </w:pPr>
                            <w:r w:rsidRPr="00A21164">
                              <w:rPr>
                                <w:noProof w:val="0"/>
                                <w:sz w:val="24"/>
                                <w:szCs w:val="24"/>
                              </w:rPr>
                              <w:t xml:space="preserve">Click a band row </w:t>
                            </w:r>
                            <w:r w:rsidR="0095493D" w:rsidRPr="00A21164">
                              <w:rPr>
                                <w:noProof w:val="0"/>
                                <w:sz w:val="24"/>
                                <w:szCs w:val="24"/>
                              </w:rPr>
                              <w:t xml:space="preserve">here </w:t>
                            </w:r>
                            <w:r w:rsidRPr="00A21164">
                              <w:rPr>
                                <w:noProof w:val="0"/>
                                <w:sz w:val="24"/>
                                <w:szCs w:val="24"/>
                              </w:rPr>
                              <w:t xml:space="preserve">will show a marker and </w:t>
                            </w:r>
                            <w:r w:rsidRPr="00A21164">
                              <w:rPr>
                                <w:i/>
                                <w:noProof w:val="0"/>
                                <w:sz w:val="24"/>
                                <w:szCs w:val="24"/>
                              </w:rPr>
                              <w:t xml:space="preserve">add </w:t>
                            </w:r>
                            <w:r w:rsidRPr="00A21164">
                              <w:rPr>
                                <w:noProof w:val="0"/>
                                <w:sz w:val="24"/>
                                <w:szCs w:val="24"/>
                              </w:rPr>
                              <w:t>a world map of path reliability from DE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4759243" id="_x0000_s1058" type="#_x0000_t202" style="position:absolute;margin-left:0;margin-top:6.9pt;width:147.05pt;height:78.15pt;z-index:2512363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" fillcolor="#b1e4fd [660]" stroked="f">
                <v:textbox>
                  <w:txbxContent>
                    <w:p w14:paraId="432BC561" w14:textId="0D8B057C" w:rsidR="00AF76F9" w:rsidRPr="00A21164" w:rsidRDefault="005E4A83" w:rsidP="00AF76F9">
                      <w:pPr>
                        <w:pStyle w:val="Content"/>
                        <w:rPr>
                          <w:noProof w:val="0"/>
                          <w:sz w:val="24"/>
                          <w:szCs w:val="24"/>
                        </w:rPr>
                      </w:pPr>
                      <w:r w:rsidRPr="00A21164">
                        <w:rPr>
                          <w:noProof w:val="0"/>
                          <w:sz w:val="24"/>
                          <w:szCs w:val="24"/>
                        </w:rPr>
                        <w:t xml:space="preserve">Click a band row </w:t>
                      </w:r>
                      <w:r w:rsidR="0095493D" w:rsidRPr="00A21164">
                        <w:rPr>
                          <w:noProof w:val="0"/>
                          <w:sz w:val="24"/>
                          <w:szCs w:val="24"/>
                        </w:rPr>
                        <w:t xml:space="preserve">here </w:t>
                      </w:r>
                      <w:r w:rsidRPr="00A21164">
                        <w:rPr>
                          <w:noProof w:val="0"/>
                          <w:sz w:val="24"/>
                          <w:szCs w:val="24"/>
                        </w:rPr>
                        <w:t xml:space="preserve">will show a marker and </w:t>
                      </w:r>
                      <w:r w:rsidRPr="00A21164">
                        <w:rPr>
                          <w:i/>
                          <w:noProof w:val="0"/>
                          <w:sz w:val="24"/>
                          <w:szCs w:val="24"/>
                        </w:rPr>
                        <w:t xml:space="preserve">add </w:t>
                      </w:r>
                      <w:r w:rsidRPr="00A21164">
                        <w:rPr>
                          <w:noProof w:val="0"/>
                          <w:sz w:val="24"/>
                          <w:szCs w:val="24"/>
                        </w:rPr>
                        <w:t>a world map of path reliability from DE</w:t>
                      </w:r>
                    </w:p>
                  </w:txbxContent>
                </v:textbox>
                <w10:wrap type="square" anchorx="margin"/>
              </v:shape>
            </w:pict>
          </mc:Fallback>
        </mc:AlternateContent>
      </w:r>
    </w:p>
    <w:p w14:paraId="290FF252" w14:textId="21CE7C02" w:rsidR="00366D03" w:rsidRPr="00A21164" w:rsidRDefault="00366D03" w:rsidP="00AF1B9D">
      <w:pPr>
        <w:pStyle w:val="Content"/>
        <w:rPr>
          <w:noProof w:val="0"/>
        </w:rPr>
      </w:pPr>
      <w:r w:rsidRPr="00A21164">
        <w:rPr>
          <w:noProof w:val="0"/>
        </w:rPr>
        <w:t xml:space="preserve">The graph time axis always places now at the left edge. Click the timeline to toggle labels in UTC or DE local </w:t>
      </w:r>
      <w:r w:rsidR="007C4CFA" w:rsidRPr="00A21164">
        <w:rPr>
          <w:noProof w:val="0"/>
        </w:rPr>
        <w:t>time.</w:t>
      </w:r>
    </w:p>
    <w:p w14:paraId="6EAFCB64" w14:textId="5F93229A" w:rsidR="009E2459" w:rsidRPr="00A21164" w:rsidRDefault="00366D03" w:rsidP="009E2459">
      <w:pPr>
        <w:pStyle w:val="Content"/>
        <w:rPr>
          <w:noProof w:val="0"/>
          <w:spacing w:val="-4"/>
        </w:rPr>
      </w:pPr>
      <w:r w:rsidRPr="00A21164">
        <w:rPr>
          <w:noProof w:val="0"/>
        </w:rPr>
        <w:lastRenderedPageBreak/>
        <w:t xml:space="preserve">Clicking the left half of a band row will show a marker and </w:t>
      </w:r>
      <w:r w:rsidRPr="00A21164">
        <w:rPr>
          <w:i/>
          <w:noProof w:val="0"/>
        </w:rPr>
        <w:t xml:space="preserve">add </w:t>
      </w:r>
      <w:r w:rsidRPr="00A21164">
        <w:rPr>
          <w:noProof w:val="0"/>
        </w:rPr>
        <w:t>a world map of path reliability</w:t>
      </w:r>
      <w:r w:rsidR="006E5AD9" w:rsidRPr="00A21164">
        <w:rPr>
          <w:noProof w:val="0"/>
        </w:rPr>
        <w:t xml:space="preserve"> </w:t>
      </w:r>
      <w:r w:rsidRPr="00A21164">
        <w:rPr>
          <w:noProof w:val="0"/>
        </w:rPr>
        <w:t>from DE</w:t>
      </w:r>
      <w:r w:rsidR="009E2459" w:rsidRPr="00A21164">
        <w:rPr>
          <w:noProof w:val="0"/>
        </w:rPr>
        <w:t>.</w:t>
      </w:r>
      <w:r w:rsidR="00EA248A" w:rsidRPr="00A21164">
        <w:rPr>
          <w:noProof w:val="0"/>
        </w:rPr>
        <w:t xml:space="preserve"> </w:t>
      </w:r>
      <w:r w:rsidR="009E2459" w:rsidRPr="00A21164">
        <w:rPr>
          <w:noProof w:val="0"/>
        </w:rPr>
        <w:t>Click the</w:t>
      </w:r>
      <w:r w:rsidR="009E2459" w:rsidRPr="00A21164">
        <w:rPr>
          <w:noProof w:val="0"/>
          <w:spacing w:val="-2"/>
        </w:rPr>
        <w:t xml:space="preserve"> </w:t>
      </w:r>
      <w:r w:rsidR="009E2459" w:rsidRPr="00A21164">
        <w:rPr>
          <w:noProof w:val="0"/>
        </w:rPr>
        <w:t>right</w:t>
      </w:r>
      <w:r w:rsidR="009E2459" w:rsidRPr="00A21164">
        <w:rPr>
          <w:noProof w:val="0"/>
          <w:spacing w:val="-1"/>
        </w:rPr>
        <w:t xml:space="preserve"> </w:t>
      </w:r>
      <w:r w:rsidR="009E2459" w:rsidRPr="00A21164">
        <w:rPr>
          <w:noProof w:val="0"/>
        </w:rPr>
        <w:t>half</w:t>
      </w:r>
      <w:r w:rsidR="009E2459" w:rsidRPr="00A21164">
        <w:rPr>
          <w:noProof w:val="0"/>
          <w:spacing w:val="-1"/>
        </w:rPr>
        <w:t xml:space="preserve"> </w:t>
      </w:r>
      <w:r w:rsidR="009E2459" w:rsidRPr="00A21164">
        <w:rPr>
          <w:noProof w:val="0"/>
        </w:rPr>
        <w:t>of</w:t>
      </w:r>
      <w:r w:rsidR="009E2459" w:rsidRPr="00A21164">
        <w:rPr>
          <w:noProof w:val="0"/>
          <w:spacing w:val="-3"/>
        </w:rPr>
        <w:t xml:space="preserve"> </w:t>
      </w:r>
      <w:r w:rsidR="009E2459" w:rsidRPr="00A21164">
        <w:rPr>
          <w:noProof w:val="0"/>
        </w:rPr>
        <w:t>a</w:t>
      </w:r>
      <w:r w:rsidR="009E2459" w:rsidRPr="00A21164">
        <w:rPr>
          <w:noProof w:val="0"/>
          <w:spacing w:val="-1"/>
        </w:rPr>
        <w:t xml:space="preserve"> </w:t>
      </w:r>
      <w:r w:rsidR="009E2459" w:rsidRPr="00A21164">
        <w:rPr>
          <w:noProof w:val="0"/>
        </w:rPr>
        <w:t>row</w:t>
      </w:r>
      <w:r w:rsidR="009E2459" w:rsidRPr="00A21164">
        <w:rPr>
          <w:noProof w:val="0"/>
          <w:spacing w:val="-1"/>
        </w:rPr>
        <w:t xml:space="preserve"> </w:t>
      </w:r>
      <w:r w:rsidR="009E2459" w:rsidRPr="00A21164">
        <w:rPr>
          <w:noProof w:val="0"/>
        </w:rPr>
        <w:t>to</w:t>
      </w:r>
      <w:r w:rsidR="009E2459" w:rsidRPr="00A21164">
        <w:rPr>
          <w:noProof w:val="0"/>
          <w:spacing w:val="-2"/>
        </w:rPr>
        <w:t xml:space="preserve"> </w:t>
      </w:r>
      <w:r w:rsidR="009E2459" w:rsidRPr="00A21164">
        <w:rPr>
          <w:noProof w:val="0"/>
        </w:rPr>
        <w:t>show</w:t>
      </w:r>
      <w:r w:rsidR="009E2459" w:rsidRPr="00A21164">
        <w:rPr>
          <w:noProof w:val="0"/>
          <w:spacing w:val="-1"/>
        </w:rPr>
        <w:t xml:space="preserve"> </w:t>
      </w:r>
      <w:r w:rsidR="009E2459" w:rsidRPr="00A21164">
        <w:rPr>
          <w:noProof w:val="0"/>
        </w:rPr>
        <w:t>map</w:t>
      </w:r>
      <w:r w:rsidR="009E2459" w:rsidRPr="00A21164">
        <w:rPr>
          <w:noProof w:val="0"/>
          <w:spacing w:val="-1"/>
        </w:rPr>
        <w:t xml:space="preserve"> </w:t>
      </w:r>
      <w:r w:rsidR="009E2459" w:rsidRPr="00A21164">
        <w:rPr>
          <w:noProof w:val="0"/>
        </w:rPr>
        <w:t>of</w:t>
      </w:r>
      <w:r w:rsidR="009E2459" w:rsidRPr="00A21164">
        <w:rPr>
          <w:noProof w:val="0"/>
          <w:spacing w:val="-2"/>
        </w:rPr>
        <w:t xml:space="preserve"> </w:t>
      </w:r>
      <w:r w:rsidR="009E2459" w:rsidRPr="00A21164">
        <w:rPr>
          <w:noProof w:val="0"/>
        </w:rPr>
        <w:t>take-off-angle</w:t>
      </w:r>
      <w:r w:rsidR="009E2459" w:rsidRPr="00A21164">
        <w:rPr>
          <w:noProof w:val="0"/>
          <w:spacing w:val="-1"/>
        </w:rPr>
        <w:t xml:space="preserve"> </w:t>
      </w:r>
      <w:r w:rsidR="009E2459" w:rsidRPr="00A21164">
        <w:rPr>
          <w:noProof w:val="0"/>
        </w:rPr>
        <w:t>for</w:t>
      </w:r>
      <w:r w:rsidR="009E2459" w:rsidRPr="00A21164">
        <w:rPr>
          <w:noProof w:val="0"/>
          <w:spacing w:val="-1"/>
        </w:rPr>
        <w:t xml:space="preserve"> </w:t>
      </w:r>
      <w:r w:rsidR="009E2459" w:rsidRPr="00A21164">
        <w:rPr>
          <w:noProof w:val="0"/>
        </w:rPr>
        <w:t>that</w:t>
      </w:r>
      <w:r w:rsidR="009E2459" w:rsidRPr="00A21164">
        <w:rPr>
          <w:noProof w:val="0"/>
          <w:spacing w:val="-1"/>
        </w:rPr>
        <w:t xml:space="preserve"> </w:t>
      </w:r>
      <w:r w:rsidR="009E2459" w:rsidRPr="00A21164">
        <w:rPr>
          <w:noProof w:val="0"/>
          <w:spacing w:val="-4"/>
        </w:rPr>
        <w:t>band</w:t>
      </w:r>
      <w:r w:rsidR="00831E9E" w:rsidRPr="00A21164">
        <w:rPr>
          <w:noProof w:val="0"/>
          <w:spacing w:val="-4"/>
        </w:rPr>
        <w:t>.</w:t>
      </w:r>
    </w:p>
    <w:p w14:paraId="13E351AD" w14:textId="6B8C6595" w:rsidR="008F7122" w:rsidRPr="00A21164" w:rsidRDefault="008F7122">
      <w:pPr>
        <w:spacing w:after="200"/>
        <w:rPr>
          <w:b w:val="0"/>
        </w:rPr>
      </w:pPr>
    </w:p>
    <w:p w14:paraId="03DD6AE3" w14:textId="11BA4821" w:rsidR="004A2B63" w:rsidRPr="00A21164" w:rsidRDefault="00AA6CDA" w:rsidP="008F7122">
      <w:pPr>
        <w:pStyle w:val="Content"/>
        <w:rPr>
          <w:noProof w:val="0"/>
        </w:rPr>
      </w:pPr>
      <w:r w:rsidRPr="008F18F8">
        <w:rPr>
          <w:rStyle w:val="Heading3Char"/>
        </w:rPr>
        <w:drawing>
          <wp:anchor distT="0" distB="0" distL="114300" distR="114300" simplePos="0" relativeHeight="252647424" behindDoc="0" locked="0" layoutInCell="1" allowOverlap="1" wp14:anchorId="1DA8258F" wp14:editId="0E823C96">
            <wp:simplePos x="0" y="0"/>
            <wp:positionH relativeFrom="margin">
              <wp:align>left</wp:align>
            </wp:positionH>
            <wp:positionV relativeFrom="paragraph">
              <wp:posOffset>2202278</wp:posOffset>
            </wp:positionV>
            <wp:extent cx="2286000" cy="2157730"/>
            <wp:effectExtent l="0" t="0" r="0" b="0"/>
            <wp:wrapSquare wrapText="bothSides"/>
            <wp:docPr id="6890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787" name=""/>
                    <pic:cNvPicPr/>
                  </pic:nvPicPr>
                  <pic:blipFill>
                    <a:blip r:embed="rId82">
                      <a:extLst>
                        <a:ext uri="{28A0092B-C50C-407E-A947-70E740481C1C}">
                          <a14:useLocalDpi xmlns:a14="http://schemas.microsoft.com/office/drawing/2010/main"/>
                        </a:ext>
                      </a:extLst>
                    </a:blip>
                    <a:stretch>
                      <a:fillRect/>
                    </a:stretch>
                  </pic:blipFill>
                  <pic:spPr>
                    <a:xfrm>
                      <a:off x="0" y="0"/>
                      <a:ext cx="2286000" cy="2157730"/>
                    </a:xfrm>
                    <a:prstGeom prst="rect">
                      <a:avLst/>
                    </a:prstGeom>
                  </pic:spPr>
                </pic:pic>
              </a:graphicData>
            </a:graphic>
          </wp:anchor>
        </w:drawing>
      </w:r>
      <w:r w:rsidR="005D055B" w:rsidRPr="008F18F8">
        <w:rPr>
          <w:rStyle w:val="Heading3Char"/>
        </w:rPr>
        <w:drawing>
          <wp:anchor distT="0" distB="0" distL="114300" distR="114300" simplePos="0" relativeHeight="252622848" behindDoc="0" locked="0" layoutInCell="1" allowOverlap="1" wp14:anchorId="2046FEE9" wp14:editId="0FCEE05E">
            <wp:simplePos x="0" y="0"/>
            <wp:positionH relativeFrom="margin">
              <wp:align>left</wp:align>
            </wp:positionH>
            <wp:positionV relativeFrom="paragraph">
              <wp:posOffset>5715</wp:posOffset>
            </wp:positionV>
            <wp:extent cx="2286000" cy="2103120"/>
            <wp:effectExtent l="0" t="0" r="0" b="0"/>
            <wp:wrapSquare wrapText="bothSides"/>
            <wp:docPr id="24550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5036" name=""/>
                    <pic:cNvPicPr/>
                  </pic:nvPicPr>
                  <pic:blipFill>
                    <a:blip r:embed="rId83">
                      <a:extLst>
                        <a:ext uri="{28A0092B-C50C-407E-A947-70E740481C1C}">
                          <a14:useLocalDpi xmlns:a14="http://schemas.microsoft.com/office/drawing/2010/main"/>
                        </a:ext>
                      </a:extLst>
                    </a:blip>
                    <a:stretch>
                      <a:fillRect/>
                    </a:stretch>
                  </pic:blipFill>
                  <pic:spPr>
                    <a:xfrm>
                      <a:off x="0" y="0"/>
                      <a:ext cx="2286000" cy="2103120"/>
                    </a:xfrm>
                    <a:prstGeom prst="rect">
                      <a:avLst/>
                    </a:prstGeom>
                  </pic:spPr>
                </pic:pic>
              </a:graphicData>
            </a:graphic>
          </wp:anchor>
        </w:drawing>
      </w:r>
      <w:bookmarkStart w:id="49" w:name="_Toc235985273"/>
      <w:r w:rsidR="00E06846" w:rsidRPr="008F18F8">
        <w:rPr>
          <w:rStyle w:val="Heading3Char"/>
        </w:rPr>
        <w:t>Live Spots</w:t>
      </w:r>
      <w:bookmarkEnd w:id="49"/>
      <w:r w:rsidR="00E06846" w:rsidRPr="00A21164">
        <w:rPr>
          <w:noProof w:val="0"/>
        </w:rPr>
        <w:t xml:space="preserve"> shows personalized reports from </w:t>
      </w:r>
      <w:hyperlink r:id="rId84" w:history="1">
        <w:r w:rsidR="00E06846" w:rsidRPr="00A21164">
          <w:rPr>
            <w:noProof w:val="0"/>
          </w:rPr>
          <w:t>WSPRnet.org</w:t>
        </w:r>
      </w:hyperlink>
      <w:r w:rsidR="00E06846" w:rsidRPr="00A21164">
        <w:rPr>
          <w:noProof w:val="0"/>
        </w:rPr>
        <w:t xml:space="preserve">, </w:t>
      </w:r>
      <w:hyperlink r:id="rId85" w:history="1">
        <w:r w:rsidR="00E06846" w:rsidRPr="00A21164">
          <w:rPr>
            <w:noProof w:val="0"/>
          </w:rPr>
          <w:t>PSKReporter.info</w:t>
        </w:r>
      </w:hyperlink>
      <w:r w:rsidR="00E06846" w:rsidRPr="00A21164">
        <w:rPr>
          <w:noProof w:val="0"/>
        </w:rPr>
        <w:t xml:space="preserve"> or </w:t>
      </w:r>
      <w:hyperlink r:id="rId86" w:history="1">
        <w:r w:rsidR="00E06846" w:rsidRPr="00A21164">
          <w:rPr>
            <w:noProof w:val="0"/>
          </w:rPr>
          <w:t>Reverse</w:t>
        </w:r>
      </w:hyperlink>
      <w:r w:rsidR="00E06846" w:rsidRPr="00A21164">
        <w:rPr>
          <w:noProof w:val="0"/>
        </w:rPr>
        <w:t xml:space="preserve"> </w:t>
      </w:r>
      <w:hyperlink r:id="rId87" w:history="1">
        <w:r w:rsidR="00E06846" w:rsidRPr="00A21164">
          <w:rPr>
            <w:noProof w:val="0"/>
          </w:rPr>
          <w:t>Beacon.net</w:t>
        </w:r>
      </w:hyperlink>
      <w:r w:rsidR="00E06846" w:rsidRPr="00A21164">
        <w:rPr>
          <w:noProof w:val="0"/>
        </w:rPr>
        <w:t>. With WSPR and PSK you may choose spots posted by your own DE call or from your grid; or spots which others post of your DE call or grid. Using your grid allows</w:t>
      </w:r>
      <w:r w:rsidR="008F7122" w:rsidRPr="00A21164">
        <w:rPr>
          <w:noProof w:val="0"/>
        </w:rPr>
        <w:t xml:space="preserve"> </w:t>
      </w:r>
      <w:r w:rsidR="00E06846" w:rsidRPr="00A21164">
        <w:rPr>
          <w:noProof w:val="0"/>
        </w:rPr>
        <w:t xml:space="preserve">you to explore propagation from your general location without receiving or transmitting. 4- character grid precision is used to find spots near you. Note RBN only works with skimmer spots of your call (not by) because grids of the spotted transmitter stations are not available. Click the summary line to display a menu that controls these choices as well as maximum age; whether to list count or distance to farthest spot; and which bands to map. Paths show a circle ● at the TX end, a square </w:t>
      </w:r>
      <w:r w:rsidR="00E06846" w:rsidRPr="00A21164">
        <w:rPr>
          <w:rFonts w:ascii="Arial" w:hAnsi="Arial" w:cs="Arial"/>
          <w:noProof w:val="0"/>
        </w:rPr>
        <w:t>■</w:t>
      </w:r>
      <w:r w:rsidR="00E06846" w:rsidRPr="00A21164">
        <w:rPr>
          <w:noProof w:val="0"/>
        </w:rPr>
        <w:t xml:space="preserve"> at the RX end and the farthest path for each band is marked with a target </w:t>
      </w:r>
      <w:r w:rsidR="00E06846" w:rsidRPr="00A21164">
        <w:rPr>
          <w:noProof w:val="0"/>
        </w:rPr>
        <w:t xml:space="preserve"> and labeled as per Setup page 5. Placing the cursor near either end will show the info table (see page </w:t>
      </w:r>
      <w:r w:rsidR="00E06846" w:rsidRPr="00A21164">
        <w:rPr>
          <w:noProof w:val="0"/>
        </w:rPr>
        <w:fldChar w:fldCharType="begin"/>
      </w:r>
      <w:r w:rsidR="00E06846" w:rsidRPr="00A21164">
        <w:rPr>
          <w:noProof w:val="0"/>
        </w:rPr>
        <w:instrText xml:space="preserve"> PAGEREF gui-info </w:instrText>
      </w:r>
      <w:r w:rsidR="00E06846" w:rsidRPr="00A21164">
        <w:rPr>
          <w:noProof w:val="0"/>
        </w:rPr>
        <w:fldChar w:fldCharType="separate"/>
      </w:r>
      <w:r w:rsidR="00E06846" w:rsidRPr="00A21164">
        <w:rPr>
          <w:noProof w:val="0"/>
        </w:rPr>
        <w:t>17</w:t>
      </w:r>
      <w:r w:rsidR="00E06846" w:rsidRPr="00A21164">
        <w:rPr>
          <w:noProof w:val="0"/>
        </w:rPr>
        <w:fldChar w:fldCharType="end"/>
      </w:r>
      <w:r w:rsidR="00E06846" w:rsidRPr="00A21164">
        <w:rPr>
          <w:noProof w:val="0"/>
        </w:rPr>
        <w:t>).</w:t>
      </w:r>
    </w:p>
    <w:p w14:paraId="10841564" w14:textId="77777777" w:rsidR="005D055B" w:rsidRPr="00A21164" w:rsidRDefault="005D055B" w:rsidP="005D055B">
      <w:pPr>
        <w:pStyle w:val="Content"/>
        <w:rPr>
          <w:noProof w:val="0"/>
        </w:rPr>
      </w:pPr>
    </w:p>
    <w:p w14:paraId="4669B057" w14:textId="6E4354F1" w:rsidR="00140721" w:rsidRPr="00A21164" w:rsidRDefault="006326E8" w:rsidP="005D055B">
      <w:pPr>
        <w:pStyle w:val="Content"/>
        <w:rPr>
          <w:noProof w:val="0"/>
        </w:rPr>
      </w:pPr>
      <w:r w:rsidRPr="00A21164">
        <w:drawing>
          <wp:anchor distT="0" distB="0" distL="114300" distR="114300" simplePos="0" relativeHeight="252668928" behindDoc="0" locked="0" layoutInCell="1" allowOverlap="1" wp14:anchorId="281E9EE8" wp14:editId="552464BE">
            <wp:simplePos x="0" y="0"/>
            <wp:positionH relativeFrom="column">
              <wp:posOffset>0</wp:posOffset>
            </wp:positionH>
            <wp:positionV relativeFrom="paragraph">
              <wp:posOffset>292735</wp:posOffset>
            </wp:positionV>
            <wp:extent cx="2286000" cy="2194560"/>
            <wp:effectExtent l="0" t="0" r="0" b="0"/>
            <wp:wrapSquare wrapText="bothSides"/>
            <wp:docPr id="1498723035" name="docshap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3035" name="docshape147"/>
                    <pic:cNvPicPr preferRelativeResize="0">
                      <a:picLocks noChangeAspect="1"/>
                    </pic:cNvPicPr>
                  </pic:nvPicPr>
                  <pic:blipFill>
                    <a:blip r:embed="rId88"/>
                    <a:srcRect/>
                    <a:stretch>
                      <a:fillRect/>
                    </a:stretch>
                  </pic:blipFill>
                  <pic:spPr>
                    <a:xfrm>
                      <a:off x="0" y="0"/>
                      <a:ext cx="2286000" cy="2194560"/>
                    </a:xfrm>
                    <a:prstGeom prst="rect">
                      <a:avLst/>
                    </a:prstGeom>
                    <a:noFill/>
                    <a:ln cap="flat">
                      <a:noFill/>
                    </a:ln>
                  </pic:spPr>
                </pic:pic>
              </a:graphicData>
            </a:graphic>
            <wp14:sizeRelH relativeFrom="margin">
              <wp14:pctWidth>0</wp14:pctWidth>
            </wp14:sizeRelH>
            <wp14:sizeRelV relativeFrom="margin">
              <wp14:pctHeight>0</wp14:pctHeight>
            </wp14:sizeRelV>
          </wp:anchor>
        </w:drawing>
      </w:r>
    </w:p>
    <w:p w14:paraId="6E17C04F" w14:textId="2BC36F7F" w:rsidR="00140721" w:rsidRPr="00A21164" w:rsidRDefault="008F0E00" w:rsidP="00140721">
      <w:pPr>
        <w:pStyle w:val="Content"/>
        <w:rPr>
          <w:noProof w:val="0"/>
        </w:rPr>
      </w:pPr>
      <w:bookmarkStart w:id="50" w:name="_Toc235985274"/>
      <w:r w:rsidRPr="008F18F8">
        <w:rPr>
          <w:rStyle w:val="Heading3Char"/>
        </w:rPr>
        <w:t>ENV</w:t>
      </w:r>
      <w:bookmarkEnd w:id="50"/>
      <w:r w:rsidRPr="00A21164">
        <w:rPr>
          <w:b/>
          <w:bCs/>
          <w:noProof w:val="0"/>
        </w:rPr>
        <w:t xml:space="preserve"> </w:t>
      </w:r>
      <w:r w:rsidR="00140721" w:rsidRPr="00A21164">
        <w:rPr>
          <w:noProof w:val="0"/>
        </w:rPr>
        <w:t xml:space="preserve">If an optional BME280 environmental sensor is installed and working (see page </w:t>
      </w:r>
      <w:r w:rsidR="00100848">
        <w:rPr>
          <w:noProof w:val="0"/>
          <w:highlight w:val="yellow"/>
        </w:rPr>
        <w:fldChar w:fldCharType="begin"/>
      </w:r>
      <w:r w:rsidR="00100848">
        <w:rPr>
          <w:noProof w:val="0"/>
        </w:rPr>
        <w:instrText xml:space="preserve"> PAGEREF _Ref231824818 \h </w:instrText>
      </w:r>
      <w:r w:rsidR="00100848">
        <w:rPr>
          <w:noProof w:val="0"/>
          <w:highlight w:val="yellow"/>
        </w:rPr>
      </w:r>
      <w:r w:rsidR="00100848">
        <w:rPr>
          <w:noProof w:val="0"/>
          <w:highlight w:val="yellow"/>
        </w:rPr>
        <w:fldChar w:fldCharType="separate"/>
      </w:r>
      <w:r w:rsidR="00100848">
        <w:t>68</w:t>
      </w:r>
      <w:r w:rsidR="00100848">
        <w:rPr>
          <w:noProof w:val="0"/>
          <w:highlight w:val="yellow"/>
        </w:rPr>
        <w:fldChar w:fldCharType="end"/>
      </w:r>
      <w:r w:rsidR="00140721" w:rsidRPr="00A21164">
        <w:rPr>
          <w:noProof w:val="0"/>
        </w:rPr>
        <w:t xml:space="preserve">), then several pane options are available whose names begin with ENV to display temperature, humidity, dew point or station pressure. The current value is shown along with a </w:t>
      </w:r>
      <w:r w:rsidR="007C4CFA" w:rsidRPr="00A21164">
        <w:rPr>
          <w:noProof w:val="0"/>
        </w:rPr>
        <w:t>24-hour</w:t>
      </w:r>
      <w:r w:rsidR="00140721" w:rsidRPr="00A21164">
        <w:rPr>
          <w:noProof w:val="0"/>
        </w:rPr>
        <w:t xml:space="preserve"> history.</w:t>
      </w:r>
      <w:r w:rsidRPr="00A21164">
        <w:rPr>
          <w:noProof w:val="0"/>
        </w:rPr>
        <w:t xml:space="preserve"> </w:t>
      </w:r>
      <w:r w:rsidR="00140721" w:rsidRPr="00A21164">
        <w:rPr>
          <w:noProof w:val="0"/>
        </w:rPr>
        <w:t>Clicking near the bottom of the pane will cycle immediately to another ENV choice without having to use the normal menu. If two sensors are installed, the pane is split to show graphs from each, labeled with their respective I2C bus addresses.</w:t>
      </w:r>
    </w:p>
    <w:p w14:paraId="22504967" w14:textId="27726251" w:rsidR="007E516D" w:rsidRDefault="007E516D" w:rsidP="005D055B">
      <w:pPr>
        <w:pStyle w:val="Content"/>
        <w:rPr>
          <w:noProof w:val="0"/>
        </w:rPr>
      </w:pPr>
      <w:r w:rsidRPr="005069B5">
        <w:rPr>
          <w:rStyle w:val="Heading3Char"/>
        </w:rPr>
        <w:lastRenderedPageBreak/>
        <w:drawing>
          <wp:anchor distT="0" distB="0" distL="114300" distR="114300" simplePos="0" relativeHeight="253151232" behindDoc="0" locked="0" layoutInCell="1" allowOverlap="1" wp14:anchorId="3C70FC6F" wp14:editId="24669E2D">
            <wp:simplePos x="0" y="0"/>
            <wp:positionH relativeFrom="margin">
              <wp:align>left</wp:align>
            </wp:positionH>
            <wp:positionV relativeFrom="paragraph">
              <wp:posOffset>0</wp:posOffset>
            </wp:positionV>
            <wp:extent cx="2286000" cy="2121408"/>
            <wp:effectExtent l="0" t="0" r="0" b="0"/>
            <wp:wrapSquare wrapText="bothSides"/>
            <wp:docPr id="46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9770" name=""/>
                    <pic:cNvPicPr/>
                  </pic:nvPicPr>
                  <pic:blipFill>
                    <a:blip r:embed="rId89">
                      <a:extLst>
                        <a:ext uri="{28A0092B-C50C-407E-A947-70E740481C1C}">
                          <a14:useLocalDpi xmlns:a14="http://schemas.microsoft.com/office/drawing/2010/main"/>
                        </a:ext>
                      </a:extLst>
                    </a:blip>
                    <a:stretch>
                      <a:fillRect/>
                    </a:stretch>
                  </pic:blipFill>
                  <pic:spPr>
                    <a:xfrm>
                      <a:off x="0" y="0"/>
                      <a:ext cx="2286000" cy="2121408"/>
                    </a:xfrm>
                    <a:prstGeom prst="rect">
                      <a:avLst/>
                    </a:prstGeom>
                  </pic:spPr>
                </pic:pic>
              </a:graphicData>
            </a:graphic>
            <wp14:sizeRelH relativeFrom="margin">
              <wp14:pctWidth>0</wp14:pctWidth>
            </wp14:sizeRelH>
            <wp14:sizeRelV relativeFrom="margin">
              <wp14:pctHeight>0</wp14:pctHeight>
            </wp14:sizeRelV>
          </wp:anchor>
        </w:drawing>
      </w:r>
      <w:bookmarkStart w:id="51" w:name="_Toc235985275"/>
      <w:r w:rsidR="00A40AC1" w:rsidRPr="005069B5">
        <w:rPr>
          <w:rStyle w:val="Heading3Char"/>
        </w:rPr>
        <w:t>Nets</w:t>
      </w:r>
      <w:bookmarkEnd w:id="51"/>
      <w:r w:rsidR="00A40AC1">
        <w:rPr>
          <w:b/>
          <w:bCs/>
          <w:noProof w:val="0"/>
        </w:rPr>
        <w:t xml:space="preserve"> </w:t>
      </w:r>
      <w:r w:rsidR="00DD429C" w:rsidRPr="00997825">
        <w:rPr>
          <w:noProof w:val="0"/>
        </w:rPr>
        <w:t xml:space="preserve">provides a pane </w:t>
      </w:r>
      <w:r w:rsidR="00A40AC1">
        <w:rPr>
          <w:noProof w:val="0"/>
        </w:rPr>
        <w:t xml:space="preserve">shows </w:t>
      </w:r>
      <w:r w:rsidR="006844FE">
        <w:rPr>
          <w:noProof w:val="0"/>
        </w:rPr>
        <w:t xml:space="preserve">currently </w:t>
      </w:r>
      <w:r w:rsidR="00A40AC1">
        <w:rPr>
          <w:noProof w:val="0"/>
        </w:rPr>
        <w:t xml:space="preserve">active nets </w:t>
      </w:r>
      <w:r w:rsidR="006844FE">
        <w:rPr>
          <w:noProof w:val="0"/>
        </w:rPr>
        <w:t>from NetLogger.org.</w:t>
      </w:r>
    </w:p>
    <w:p w14:paraId="148F44C6" w14:textId="4564700E" w:rsidR="004C74A5" w:rsidRDefault="004C74A5" w:rsidP="005D055B">
      <w:pPr>
        <w:pStyle w:val="Content"/>
        <w:rPr>
          <w:noProof w:val="0"/>
        </w:rPr>
      </w:pPr>
    </w:p>
    <w:p w14:paraId="5CAE31E5" w14:textId="77777777" w:rsidR="0037318A" w:rsidRDefault="0037318A" w:rsidP="005D055B">
      <w:pPr>
        <w:pStyle w:val="Content"/>
        <w:rPr>
          <w:noProof w:val="0"/>
        </w:rPr>
      </w:pPr>
    </w:p>
    <w:p w14:paraId="6A83F111" w14:textId="77777777" w:rsidR="0037318A" w:rsidRDefault="0037318A" w:rsidP="005D055B">
      <w:pPr>
        <w:pStyle w:val="Content"/>
        <w:rPr>
          <w:noProof w:val="0"/>
        </w:rPr>
      </w:pPr>
    </w:p>
    <w:p w14:paraId="11F27216" w14:textId="77777777" w:rsidR="00AA020F" w:rsidRDefault="00AA020F" w:rsidP="005D055B">
      <w:pPr>
        <w:pStyle w:val="Content"/>
        <w:rPr>
          <w:noProof w:val="0"/>
        </w:rPr>
      </w:pPr>
    </w:p>
    <w:p w14:paraId="767E4D89" w14:textId="77777777" w:rsidR="00AA020F" w:rsidRDefault="00AA020F" w:rsidP="005D055B">
      <w:pPr>
        <w:pStyle w:val="Content"/>
        <w:rPr>
          <w:noProof w:val="0"/>
        </w:rPr>
      </w:pPr>
    </w:p>
    <w:p w14:paraId="2871049B" w14:textId="77777777" w:rsidR="00AA020F" w:rsidRDefault="00AA020F" w:rsidP="005D055B">
      <w:pPr>
        <w:pStyle w:val="Content"/>
        <w:rPr>
          <w:noProof w:val="0"/>
        </w:rPr>
      </w:pPr>
    </w:p>
    <w:p w14:paraId="638D6315" w14:textId="6E9B4E05" w:rsidR="00B0525B" w:rsidRDefault="00AA020F" w:rsidP="005D055B">
      <w:pPr>
        <w:pStyle w:val="Content"/>
        <w:rPr>
          <w:noProof w:val="0"/>
        </w:rPr>
      </w:pPr>
      <w:r>
        <mc:AlternateContent>
          <mc:Choice Requires="wpg">
            <w:drawing>
              <wp:anchor distT="0" distB="0" distL="114300" distR="114300" simplePos="0" relativeHeight="253155328" behindDoc="0" locked="0" layoutInCell="1" allowOverlap="1" wp14:anchorId="46672FD7" wp14:editId="30A42686">
                <wp:simplePos x="0" y="0"/>
                <wp:positionH relativeFrom="margin">
                  <wp:align>left</wp:align>
                </wp:positionH>
                <wp:positionV relativeFrom="paragraph">
                  <wp:posOffset>113665</wp:posOffset>
                </wp:positionV>
                <wp:extent cx="2311400" cy="2946400"/>
                <wp:effectExtent l="0" t="0" r="0" b="6350"/>
                <wp:wrapSquare wrapText="bothSides"/>
                <wp:docPr id="1601763166" name="Group 130"/>
                <wp:cNvGraphicFramePr/>
                <a:graphic xmlns:a="http://schemas.openxmlformats.org/drawingml/2006/main">
                  <a:graphicData uri="http://schemas.microsoft.com/office/word/2010/wordprocessingGroup">
                    <wpg:wgp>
                      <wpg:cNvGrpSpPr/>
                      <wpg:grpSpPr>
                        <a:xfrm>
                          <a:off x="0" y="0"/>
                          <a:ext cx="2311400" cy="2946400"/>
                          <a:chOff x="0" y="0"/>
                          <a:chExt cx="2603500" cy="3125470"/>
                        </a:xfrm>
                      </wpg:grpSpPr>
                      <pic:pic xmlns:pic="http://schemas.openxmlformats.org/drawingml/2006/picture">
                        <pic:nvPicPr>
                          <pic:cNvPr id="1720527963" name="Picture 1"/>
                          <pic:cNvPicPr>
                            <a:picLocks noChangeAspect="1"/>
                          </pic:cNvPicPr>
                        </pic:nvPicPr>
                        <pic:blipFill>
                          <a:blip r:embed="rId90" cstate="screen">
                            <a:extLst>
                              <a:ext uri="{28A0092B-C50C-407E-A947-70E740481C1C}">
                                <a14:useLocalDpi xmlns:a14="http://schemas.microsoft.com/office/drawing/2010/main"/>
                              </a:ext>
                            </a:extLst>
                          </a:blip>
                          <a:stretch>
                            <a:fillRect/>
                          </a:stretch>
                        </pic:blipFill>
                        <pic:spPr>
                          <a:xfrm>
                            <a:off x="0" y="0"/>
                            <a:ext cx="2603500" cy="3125470"/>
                          </a:xfrm>
                          <a:prstGeom prst="rect">
                            <a:avLst/>
                          </a:prstGeom>
                        </pic:spPr>
                      </pic:pic>
                      <wps:wsp>
                        <wps:cNvPr id="819766221" name="Rectangle: Rounded Corners 128"/>
                        <wps:cNvSpPr/>
                        <wps:spPr>
                          <a:xfrm>
                            <a:off x="1631950" y="793750"/>
                            <a:ext cx="660400" cy="114300"/>
                          </a:xfrm>
                          <a:prstGeom prst="roundRect">
                            <a:avLst/>
                          </a:prstGeom>
                          <a:solidFill>
                            <a:srgbClr val="FFFF00">
                              <a:alpha val="74902"/>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557817" name="Arrow: Down 129"/>
                        <wps:cNvSpPr/>
                        <wps:spPr>
                          <a:xfrm rot="639875">
                            <a:off x="1555750" y="901700"/>
                            <a:ext cx="184150" cy="1860550"/>
                          </a:xfrm>
                          <a:prstGeom prst="downArrow">
                            <a:avLst/>
                          </a:prstGeom>
                          <a:solidFill>
                            <a:srgbClr val="FFFF00">
                              <a:alpha val="50196"/>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327B40" id="Group 130" o:spid="_x0000_s1026" style="position:absolute;margin-left:0;margin-top:8.95pt;width:182pt;height:232pt;z-index:253155328;mso-position-horizontal:left;mso-position-horizontal-relative:margin;mso-width-relative:margin;mso-height-relative:margin" coordsize="26035,31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">
                <v:shape id="Picture 1" o:spid="_x0000_s1027" type="#_x0000_t75" style="position:absolute;width:26035;height:3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">
                  <v:imagedata r:id="rId92" o:title=""/>
                </v:shape>
                <v:roundrect id="Rectangle: Rounded Corners 128" o:spid="_x0000_s1028" style="position:absolute;left:16319;top:7937;width:6604;height:1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" fillcolor="yellow" strokecolor="#000b11 [484]" strokeweight="2pt">
                  <v:fill opacity="49087f"/>
                </v:roundrect>
                <v:shape id="Arrow: Down 129" o:spid="_x0000_s1029" type="#_x0000_t67" style="position:absolute;left:15557;top:9017;width:1842;height:18605;rotation:6989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" adj="20531" fillcolor="yellow" strokecolor="#000b11 [484]" strokeweight="2pt">
                  <v:fill opacity="32896f"/>
                </v:shape>
                <w10:wrap type="square" anchorx="margin"/>
              </v:group>
            </w:pict>
          </mc:Fallback>
        </mc:AlternateContent>
      </w:r>
      <w:r w:rsidR="00823A47">
        <w:rPr>
          <w:noProof w:val="0"/>
        </w:rPr>
        <w:t>By hovering on the description of the net you will see the location of the control stat</w:t>
      </w:r>
      <w:r w:rsidR="00B0525B">
        <w:rPr>
          <w:noProof w:val="0"/>
        </w:rPr>
        <w:t>ion highlighted o</w:t>
      </w:r>
      <w:r w:rsidR="0029656A">
        <w:rPr>
          <w:noProof w:val="0"/>
        </w:rPr>
        <w:t>n</w:t>
      </w:r>
      <w:r w:rsidR="00B0525B">
        <w:rPr>
          <w:noProof w:val="0"/>
        </w:rPr>
        <w:t xml:space="preserve"> the current map.</w:t>
      </w:r>
    </w:p>
    <w:p w14:paraId="33A68B71" w14:textId="566DC9F8" w:rsidR="00B0525B" w:rsidRDefault="00995733" w:rsidP="005D055B">
      <w:pPr>
        <w:pStyle w:val="Content"/>
        <w:rPr>
          <w:noProof w:val="0"/>
        </w:rPr>
      </w:pPr>
      <w:r>
        <mc:AlternateContent>
          <mc:Choice Requires="wps">
            <w:drawing>
              <wp:anchor distT="0" distB="0" distL="114300" distR="114300" simplePos="0" relativeHeight="253167616" behindDoc="0" locked="0" layoutInCell="1" allowOverlap="1" wp14:anchorId="4CEA228F" wp14:editId="3320C2BA">
                <wp:simplePos x="0" y="0"/>
                <wp:positionH relativeFrom="column">
                  <wp:posOffset>2068829</wp:posOffset>
                </wp:positionH>
                <wp:positionV relativeFrom="paragraph">
                  <wp:posOffset>241935</wp:posOffset>
                </wp:positionV>
                <wp:extent cx="577850" cy="146050"/>
                <wp:effectExtent l="19050" t="95250" r="12700" b="101600"/>
                <wp:wrapNone/>
                <wp:docPr id="26929517" name="Arrow: Right 131"/>
                <wp:cNvGraphicFramePr/>
                <a:graphic xmlns:a="http://schemas.openxmlformats.org/drawingml/2006/main">
                  <a:graphicData uri="http://schemas.microsoft.com/office/word/2010/wordprocessingShape">
                    <wps:wsp>
                      <wps:cNvSpPr/>
                      <wps:spPr>
                        <a:xfrm rot="1263792">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C12DB4" id="Arrow: Right 131" o:spid="_x0000_s1026" type="#_x0000_t13" style="position:absolute;margin-left:162.9pt;margin-top:19.05pt;width:45.5pt;height:11.5pt;rotation:1380398fd;z-index:25316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" adj="18870" fillcolor="#e00" strokecolor="#000b11 [484]" strokeweight="2pt"/>
            </w:pict>
          </mc:Fallback>
        </mc:AlternateContent>
      </w:r>
    </w:p>
    <w:p w14:paraId="24B9D4A4" w14:textId="4275A2E3" w:rsidR="00B167E0" w:rsidRDefault="00995733" w:rsidP="005D055B">
      <w:pPr>
        <w:pStyle w:val="Content"/>
        <w:rPr>
          <w:noProof w:val="0"/>
        </w:rPr>
      </w:pPr>
      <w:r w:rsidRPr="00241879">
        <w:drawing>
          <wp:anchor distT="0" distB="0" distL="114300" distR="114300" simplePos="0" relativeHeight="253157376" behindDoc="0" locked="0" layoutInCell="1" allowOverlap="1" wp14:anchorId="61098AB0" wp14:editId="414FE229">
            <wp:simplePos x="0" y="0"/>
            <wp:positionH relativeFrom="margin">
              <wp:posOffset>2378710</wp:posOffset>
            </wp:positionH>
            <wp:positionV relativeFrom="paragraph">
              <wp:posOffset>3810</wp:posOffset>
            </wp:positionV>
            <wp:extent cx="1619250" cy="889000"/>
            <wp:effectExtent l="0" t="0" r="0" b="6350"/>
            <wp:wrapSquare wrapText="bothSides"/>
            <wp:docPr id="5623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9823" name=""/>
                    <pic:cNvPicPr/>
                  </pic:nvPicPr>
                  <pic:blipFill rotWithShape="1">
                    <a:blip r:embed="rId93" cstate="screen">
                      <a:extLst>
                        <a:ext uri="{28A0092B-C50C-407E-A947-70E740481C1C}">
                          <a14:useLocalDpi xmlns:a14="http://schemas.microsoft.com/office/drawing/2010/main"/>
                        </a:ext>
                      </a:extLst>
                    </a:blip>
                    <a:srcRect/>
                    <a:stretch>
                      <a:fillRect/>
                    </a:stretch>
                  </pic:blipFill>
                  <pic:spPr bwMode="auto">
                    <a:xfrm>
                      <a:off x="0" y="0"/>
                      <a:ext cx="161925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AB8491" w14:textId="52C23955" w:rsidR="00CC4933" w:rsidRDefault="003473C4">
      <w:pPr>
        <w:pStyle w:val="Content"/>
        <w:rPr>
          <w:noProof w:val="0"/>
        </w:rPr>
      </w:pPr>
      <w:r w:rsidRPr="003473C4">
        <w:t xml:space="preserve">Click the net </w:t>
      </w:r>
      <w:r>
        <w:rPr>
          <w:noProof w:val="0"/>
        </w:rPr>
        <w:t xml:space="preserve">description </w:t>
      </w:r>
      <w:r w:rsidR="00997825">
        <w:t>will</w:t>
      </w:r>
      <w:r>
        <w:rPr>
          <w:noProof w:val="0"/>
        </w:rPr>
        <w:t xml:space="preserve"> open a </w:t>
      </w:r>
      <w:r w:rsidRPr="003473C4">
        <w:t>Google</w:t>
      </w:r>
      <w:r>
        <w:rPr>
          <w:noProof w:val="0"/>
        </w:rPr>
        <w:t xml:space="preserve"> search for that net.</w:t>
      </w:r>
    </w:p>
    <w:p w14:paraId="0F96C09A" w14:textId="77777777" w:rsidR="00D111A5" w:rsidRDefault="00D111A5">
      <w:pPr>
        <w:pStyle w:val="Content"/>
        <w:rPr>
          <w:noProof w:val="0"/>
        </w:rPr>
      </w:pPr>
    </w:p>
    <w:p w14:paraId="11DF7399" w14:textId="77777777" w:rsidR="00D111A5" w:rsidRDefault="00D111A5">
      <w:pPr>
        <w:pStyle w:val="Content"/>
        <w:rPr>
          <w:noProof w:val="0"/>
        </w:rPr>
      </w:pPr>
    </w:p>
    <w:p w14:paraId="0D0E26D5" w14:textId="77777777" w:rsidR="00D111A5" w:rsidRDefault="00D111A5">
      <w:pPr>
        <w:pStyle w:val="Content"/>
        <w:rPr>
          <w:noProof w:val="0"/>
        </w:rPr>
      </w:pPr>
    </w:p>
    <w:p w14:paraId="2828C667" w14:textId="77777777" w:rsidR="00D111A5" w:rsidRDefault="00D111A5">
      <w:pPr>
        <w:pStyle w:val="Content"/>
        <w:rPr>
          <w:noProof w:val="0"/>
        </w:rPr>
      </w:pPr>
    </w:p>
    <w:p w14:paraId="7FC15A8C" w14:textId="77777777" w:rsidR="00D111A5" w:rsidRDefault="00D111A5">
      <w:pPr>
        <w:pStyle w:val="Content"/>
        <w:rPr>
          <w:noProof w:val="0"/>
        </w:rPr>
      </w:pPr>
    </w:p>
    <w:p w14:paraId="2F566BB5" w14:textId="3A89FAFF" w:rsidR="00F23A8F" w:rsidRDefault="00F23A8F">
      <w:pPr>
        <w:pStyle w:val="Content"/>
        <w:rPr>
          <w:noProof w:val="0"/>
        </w:rPr>
      </w:pPr>
      <w:r w:rsidRPr="005069B5">
        <w:rPr>
          <w:rStyle w:val="Heading3Char"/>
        </w:rPr>
        <w:drawing>
          <wp:anchor distT="0" distB="0" distL="114300" distR="114300" simplePos="0" relativeHeight="253158400" behindDoc="0" locked="0" layoutInCell="1" allowOverlap="1" wp14:anchorId="613601E3" wp14:editId="7E3E910F">
            <wp:simplePos x="0" y="0"/>
            <wp:positionH relativeFrom="margin">
              <wp:align>left</wp:align>
            </wp:positionH>
            <wp:positionV relativeFrom="paragraph">
              <wp:posOffset>8255</wp:posOffset>
            </wp:positionV>
            <wp:extent cx="2286000" cy="2084832"/>
            <wp:effectExtent l="0" t="0" r="0" b="0"/>
            <wp:wrapSquare wrapText="bothSides"/>
            <wp:docPr id="13193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07614" name=""/>
                    <pic:cNvPicPr/>
                  </pic:nvPicPr>
                  <pic:blipFill>
                    <a:blip r:embed="rId94">
                      <a:extLst>
                        <a:ext uri="{28A0092B-C50C-407E-A947-70E740481C1C}">
                          <a14:useLocalDpi xmlns:a14="http://schemas.microsoft.com/office/drawing/2010/main"/>
                        </a:ext>
                      </a:extLst>
                    </a:blip>
                    <a:stretch>
                      <a:fillRect/>
                    </a:stretch>
                  </pic:blipFill>
                  <pic:spPr>
                    <a:xfrm>
                      <a:off x="0" y="0"/>
                      <a:ext cx="2286000" cy="2084832"/>
                    </a:xfrm>
                    <a:prstGeom prst="rect">
                      <a:avLst/>
                    </a:prstGeom>
                  </pic:spPr>
                </pic:pic>
              </a:graphicData>
            </a:graphic>
          </wp:anchor>
        </w:drawing>
      </w:r>
      <w:bookmarkStart w:id="52" w:name="_Toc235985276"/>
      <w:r w:rsidRPr="005069B5">
        <w:rPr>
          <w:rStyle w:val="Heading3Char"/>
        </w:rPr>
        <w:t>HF Bands</w:t>
      </w:r>
      <w:bookmarkEnd w:id="52"/>
      <w:r w:rsidR="00B95C7F">
        <w:rPr>
          <w:b/>
          <w:bCs/>
          <w:noProof w:val="0"/>
        </w:rPr>
        <w:t xml:space="preserve"> </w:t>
      </w:r>
      <w:r w:rsidR="00B95C7F">
        <w:rPr>
          <w:noProof w:val="0"/>
        </w:rPr>
        <w:t>provides a summary of the current band conditions from Hamqsl.com</w:t>
      </w:r>
    </w:p>
    <w:p w14:paraId="3993BD21" w14:textId="60BB2482" w:rsidR="00C3222C" w:rsidRPr="00B95C7F" w:rsidRDefault="00C3222C">
      <w:pPr>
        <w:pStyle w:val="Content"/>
        <w:rPr>
          <w:noProof w:val="0"/>
        </w:rPr>
      </w:pPr>
      <w:r>
        <w:rPr>
          <w:noProof w:val="0"/>
        </w:rPr>
        <w:t>This pane has no additional settings.</w:t>
      </w:r>
    </w:p>
    <w:p w14:paraId="34BA5E45" w14:textId="61CF2D5D" w:rsidR="00D111A5" w:rsidRDefault="00D111A5">
      <w:pPr>
        <w:pStyle w:val="Content"/>
      </w:pPr>
    </w:p>
    <w:p w14:paraId="3BD56BC6" w14:textId="77777777" w:rsidR="00244E6A" w:rsidRDefault="00244E6A">
      <w:pPr>
        <w:pStyle w:val="Content"/>
      </w:pPr>
    </w:p>
    <w:p w14:paraId="497FC6DD" w14:textId="77777777" w:rsidR="00244E6A" w:rsidRDefault="00244E6A">
      <w:pPr>
        <w:pStyle w:val="Content"/>
      </w:pPr>
    </w:p>
    <w:p w14:paraId="14F50A31" w14:textId="77777777" w:rsidR="00244E6A" w:rsidRDefault="00244E6A">
      <w:pPr>
        <w:pStyle w:val="Content"/>
      </w:pPr>
    </w:p>
    <w:p w14:paraId="20671324" w14:textId="77777777" w:rsidR="00D962C5" w:rsidRDefault="00D962C5">
      <w:pPr>
        <w:pStyle w:val="Content"/>
      </w:pPr>
    </w:p>
    <w:p w14:paraId="50D40257" w14:textId="77777777" w:rsidR="00D962C5" w:rsidRPr="007E280E" w:rsidRDefault="00D962C5">
      <w:pPr>
        <w:pStyle w:val="Content"/>
        <w:rPr>
          <w:b/>
        </w:rPr>
      </w:pPr>
    </w:p>
    <w:p w14:paraId="476E75D5" w14:textId="2F91F11A" w:rsidR="00D962C5" w:rsidRPr="005069B5" w:rsidRDefault="007E280E" w:rsidP="005069B5">
      <w:pPr>
        <w:pStyle w:val="Content"/>
      </w:pPr>
      <w:bookmarkStart w:id="53" w:name="_Toc235985277"/>
      <w:r w:rsidRPr="005069B5">
        <w:rPr>
          <w:rStyle w:val="Heading3Char"/>
        </w:rPr>
        <w:lastRenderedPageBreak/>
        <w:t>VHF Conditions</w:t>
      </w:r>
      <w:bookmarkEnd w:id="53"/>
      <w:r w:rsidRPr="005069B5">
        <w:t xml:space="preserve"> provides a summary of the current </w:t>
      </w:r>
      <w:r w:rsidR="00755737" w:rsidRPr="005069B5">
        <w:t xml:space="preserve">VHF </w:t>
      </w:r>
      <w:r w:rsidRPr="005069B5">
        <w:t>conditions from Ham</w:t>
      </w:r>
      <w:r w:rsidR="00A27E93" w:rsidRPr="005069B5">
        <w:t>QSL</w:t>
      </w:r>
      <w:r w:rsidRPr="005069B5">
        <w:t>.com</w:t>
      </w:r>
      <w:r w:rsidRPr="005069B5">
        <w:drawing>
          <wp:anchor distT="0" distB="0" distL="114300" distR="114300" simplePos="0" relativeHeight="253160448" behindDoc="0" locked="0" layoutInCell="1" allowOverlap="1" wp14:anchorId="7BE9FD73" wp14:editId="789B70AD">
            <wp:simplePos x="0" y="0"/>
            <wp:positionH relativeFrom="column">
              <wp:posOffset>-1270</wp:posOffset>
            </wp:positionH>
            <wp:positionV relativeFrom="paragraph">
              <wp:posOffset>0</wp:posOffset>
            </wp:positionV>
            <wp:extent cx="2286000" cy="2103120"/>
            <wp:effectExtent l="0" t="0" r="0" b="0"/>
            <wp:wrapSquare wrapText="bothSides"/>
            <wp:docPr id="18523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8532" name=""/>
                    <pic:cNvPicPr/>
                  </pic:nvPicPr>
                  <pic:blipFill>
                    <a:blip r:embed="rId95">
                      <a:extLst>
                        <a:ext uri="{28A0092B-C50C-407E-A947-70E740481C1C}">
                          <a14:useLocalDpi xmlns:a14="http://schemas.microsoft.com/office/drawing/2010/main"/>
                        </a:ext>
                      </a:extLst>
                    </a:blip>
                    <a:stretch>
                      <a:fillRect/>
                    </a:stretch>
                  </pic:blipFill>
                  <pic:spPr>
                    <a:xfrm>
                      <a:off x="0" y="0"/>
                      <a:ext cx="2286000" cy="2103120"/>
                    </a:xfrm>
                    <a:prstGeom prst="rect">
                      <a:avLst/>
                    </a:prstGeom>
                  </pic:spPr>
                </pic:pic>
              </a:graphicData>
            </a:graphic>
          </wp:anchor>
        </w:drawing>
      </w:r>
      <w:r w:rsidR="00BC1EC2" w:rsidRPr="005069B5">
        <w:t>.</w:t>
      </w:r>
    </w:p>
    <w:p w14:paraId="39CF14A0" w14:textId="77777777" w:rsidR="00BC1EC2" w:rsidRPr="005069B5" w:rsidRDefault="00BC1EC2" w:rsidP="005069B5">
      <w:pPr>
        <w:pStyle w:val="Content"/>
      </w:pPr>
      <w:r w:rsidRPr="005069B5">
        <w:t>This pane has no additional settings.</w:t>
      </w:r>
    </w:p>
    <w:p w14:paraId="27B73092" w14:textId="77777777" w:rsidR="00BC1EC2" w:rsidRDefault="00BC1EC2">
      <w:pPr>
        <w:spacing w:after="200"/>
        <w:rPr>
          <w:b w:val="0"/>
          <w:bCs/>
        </w:rPr>
      </w:pPr>
    </w:p>
    <w:p w14:paraId="60A2CDC5" w14:textId="77777777" w:rsidR="00BC1EC2" w:rsidRDefault="00BC1EC2">
      <w:pPr>
        <w:spacing w:after="200"/>
        <w:rPr>
          <w:b w:val="0"/>
          <w:bCs/>
        </w:rPr>
      </w:pPr>
    </w:p>
    <w:p w14:paraId="4CEE4418" w14:textId="77777777" w:rsidR="00BC1EC2" w:rsidRDefault="00BC1EC2">
      <w:pPr>
        <w:spacing w:after="200"/>
        <w:rPr>
          <w:b w:val="0"/>
          <w:bCs/>
        </w:rPr>
      </w:pPr>
    </w:p>
    <w:p w14:paraId="6A7A82B3" w14:textId="7FBDAB7F" w:rsidR="00BC1EC2" w:rsidRDefault="00221E39">
      <w:pPr>
        <w:spacing w:after="200"/>
        <w:rPr>
          <w:b w:val="0"/>
          <w:bCs/>
        </w:rPr>
      </w:pPr>
      <w:r w:rsidRPr="00860FC2">
        <w:rPr>
          <w:b w:val="0"/>
          <w:bCs/>
        </w:rPr>
        <w:drawing>
          <wp:anchor distT="0" distB="0" distL="114300" distR="114300" simplePos="0" relativeHeight="253196288" behindDoc="0" locked="0" layoutInCell="1" allowOverlap="1" wp14:anchorId="6E486439" wp14:editId="35A52822">
            <wp:simplePos x="0" y="0"/>
            <wp:positionH relativeFrom="margin">
              <wp:align>left</wp:align>
            </wp:positionH>
            <wp:positionV relativeFrom="paragraph">
              <wp:posOffset>323215</wp:posOffset>
            </wp:positionV>
            <wp:extent cx="2286000" cy="2249170"/>
            <wp:effectExtent l="0" t="0" r="0" b="0"/>
            <wp:wrapSquare wrapText="bothSides"/>
            <wp:docPr id="20542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6438" name=""/>
                    <pic:cNvPicPr/>
                  </pic:nvPicPr>
                  <pic:blipFill>
                    <a:blip r:embed="rId96">
                      <a:extLst>
                        <a:ext uri="{28A0092B-C50C-407E-A947-70E740481C1C}">
                          <a14:useLocalDpi xmlns:a14="http://schemas.microsoft.com/office/drawing/2010/main"/>
                        </a:ext>
                      </a:extLst>
                    </a:blip>
                    <a:stretch>
                      <a:fillRect/>
                    </a:stretch>
                  </pic:blipFill>
                  <pic:spPr>
                    <a:xfrm>
                      <a:off x="0" y="0"/>
                      <a:ext cx="2286000" cy="2249170"/>
                    </a:xfrm>
                    <a:prstGeom prst="rect">
                      <a:avLst/>
                    </a:prstGeom>
                  </pic:spPr>
                </pic:pic>
              </a:graphicData>
            </a:graphic>
          </wp:anchor>
        </w:drawing>
      </w:r>
    </w:p>
    <w:p w14:paraId="0229C07F" w14:textId="30625A48" w:rsidR="00221E39" w:rsidRPr="00596DE4" w:rsidRDefault="00596DE4" w:rsidP="00596DE4">
      <w:pPr>
        <w:pStyle w:val="Content"/>
      </w:pPr>
      <w:bookmarkStart w:id="54" w:name="_Toc235985278"/>
      <w:r w:rsidRPr="00596DE4">
        <w:rPr>
          <w:rStyle w:val="Heading3Char"/>
        </w:rPr>
        <w:t xml:space="preserve">Sat </w:t>
      </w:r>
      <w:r>
        <w:rPr>
          <w:rStyle w:val="Heading3Char"/>
        </w:rPr>
        <w:t>Alerts</w:t>
      </w:r>
      <w:bookmarkEnd w:id="54"/>
      <w:r>
        <w:rPr>
          <w:rStyle w:val="Heading3Char"/>
        </w:rPr>
        <w:t xml:space="preserve"> </w:t>
      </w:r>
      <w:r w:rsidRPr="003D3956">
        <w:t xml:space="preserve">provides a </w:t>
      </w:r>
      <w:r w:rsidR="003D3956">
        <w:t xml:space="preserve">list of upcomming satellites </w:t>
      </w:r>
      <w:r w:rsidR="008C6DAB">
        <w:t xml:space="preserve">from “hams.at” </w:t>
      </w:r>
      <w:r w:rsidR="003D3956">
        <w:t>and gives you the opurtu</w:t>
      </w:r>
      <w:r w:rsidR="008C6DAB">
        <w:t>nity to set alarms</w:t>
      </w:r>
      <w:r w:rsidR="00471646">
        <w:t xml:space="preserve"> or gt more information from their website.</w:t>
      </w:r>
    </w:p>
    <w:p w14:paraId="72483872" w14:textId="2A6925D8" w:rsidR="00221E39" w:rsidRDefault="00F46E99">
      <w:pPr>
        <w:spacing w:after="200"/>
        <w:rPr>
          <w:b w:val="0"/>
          <w:bCs/>
        </w:rPr>
      </w:pPr>
      <w:r>
        <mc:AlternateContent>
          <mc:Choice Requires="wps">
            <w:drawing>
              <wp:anchor distT="0" distB="0" distL="114300" distR="114300" simplePos="0" relativeHeight="253199360" behindDoc="0" locked="0" layoutInCell="1" allowOverlap="1" wp14:anchorId="7999AB72" wp14:editId="1B5AB024">
                <wp:simplePos x="0" y="0"/>
                <wp:positionH relativeFrom="column">
                  <wp:posOffset>1231558</wp:posOffset>
                </wp:positionH>
                <wp:positionV relativeFrom="paragraph">
                  <wp:posOffset>141516</wp:posOffset>
                </wp:positionV>
                <wp:extent cx="1377194" cy="133628"/>
                <wp:effectExtent l="0" t="228600" r="0" b="247650"/>
                <wp:wrapNone/>
                <wp:docPr id="949791792" name="Arrow: Right 131"/>
                <wp:cNvGraphicFramePr/>
                <a:graphic xmlns:a="http://schemas.openxmlformats.org/drawingml/2006/main">
                  <a:graphicData uri="http://schemas.microsoft.com/office/word/2010/wordprocessingShape">
                    <wps:wsp>
                      <wps:cNvSpPr/>
                      <wps:spPr>
                        <a:xfrm rot="1263792">
                          <a:off x="0" y="0"/>
                          <a:ext cx="1377194" cy="133628"/>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EBC50" id="Arrow: Right 131" o:spid="_x0000_s1026" type="#_x0000_t13" style="position:absolute;margin-left:96.95pt;margin-top:11.15pt;width:108.45pt;height:10.5pt;rotation:1380398fd;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" adj="20552" fillcolor="#e00" strokecolor="#000b11 [484]" strokeweight="2pt"/>
            </w:pict>
          </mc:Fallback>
        </mc:AlternateContent>
      </w:r>
      <w:r w:rsidRPr="00F46E99">
        <w:rPr>
          <w:b w:val="0"/>
          <w:bCs/>
        </w:rPr>
        <w:drawing>
          <wp:anchor distT="0" distB="0" distL="114300" distR="114300" simplePos="0" relativeHeight="253197312" behindDoc="0" locked="0" layoutInCell="1" allowOverlap="1" wp14:anchorId="2B4B1304" wp14:editId="5E31C025">
            <wp:simplePos x="0" y="0"/>
            <wp:positionH relativeFrom="column">
              <wp:posOffset>2399030</wp:posOffset>
            </wp:positionH>
            <wp:positionV relativeFrom="paragraph">
              <wp:posOffset>-2540</wp:posOffset>
            </wp:positionV>
            <wp:extent cx="1524132" cy="823031"/>
            <wp:effectExtent l="0" t="0" r="0" b="0"/>
            <wp:wrapSquare wrapText="bothSides"/>
            <wp:docPr id="120957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8179" name=""/>
                    <pic:cNvPicPr/>
                  </pic:nvPicPr>
                  <pic:blipFill>
                    <a:blip r:embed="rId97">
                      <a:extLst>
                        <a:ext uri="{28A0092B-C50C-407E-A947-70E740481C1C}">
                          <a14:useLocalDpi xmlns:a14="http://schemas.microsoft.com/office/drawing/2010/main"/>
                        </a:ext>
                      </a:extLst>
                    </a:blip>
                    <a:stretch>
                      <a:fillRect/>
                    </a:stretch>
                  </pic:blipFill>
                  <pic:spPr>
                    <a:xfrm>
                      <a:off x="0" y="0"/>
                      <a:ext cx="1524132" cy="823031"/>
                    </a:xfrm>
                    <a:prstGeom prst="rect">
                      <a:avLst/>
                    </a:prstGeom>
                  </pic:spPr>
                </pic:pic>
              </a:graphicData>
            </a:graphic>
          </wp:anchor>
        </w:drawing>
      </w:r>
    </w:p>
    <w:p w14:paraId="3FBABE0A" w14:textId="02CBE036" w:rsidR="00221E39" w:rsidRDefault="00221E39">
      <w:pPr>
        <w:spacing w:after="200"/>
        <w:rPr>
          <w:b w:val="0"/>
          <w:bCs/>
        </w:rPr>
      </w:pPr>
    </w:p>
    <w:p w14:paraId="020D5FA7" w14:textId="0B17C2AB" w:rsidR="00221E39" w:rsidRDefault="00221E39">
      <w:pPr>
        <w:spacing w:after="200"/>
        <w:rPr>
          <w:b w:val="0"/>
          <w:bCs/>
        </w:rPr>
      </w:pPr>
    </w:p>
    <w:p w14:paraId="6B67C43F" w14:textId="244C1D7D" w:rsidR="00221E39" w:rsidRDefault="00221E39">
      <w:pPr>
        <w:spacing w:after="200"/>
        <w:rPr>
          <w:b w:val="0"/>
          <w:bCs/>
        </w:rPr>
      </w:pPr>
    </w:p>
    <w:p w14:paraId="38AAAAB1" w14:textId="6364EEC3" w:rsidR="00A45F34" w:rsidRPr="00C31B20" w:rsidRDefault="000A13A1" w:rsidP="00C31B20">
      <w:pPr>
        <w:pStyle w:val="Content"/>
      </w:pPr>
      <w:r w:rsidRPr="00C31B20">
        <w:rPr>
          <w:rStyle w:val="Heading3Char"/>
          <w:rFonts w:asciiTheme="minorHAnsi" w:eastAsiaTheme="minorEastAsia" w:hAnsiTheme="minorHAnsi" w:cstheme="minorBidi"/>
          <w:b w:val="0"/>
          <w:color w:val="082A75" w:themeColor="text2"/>
        </w:rPr>
        <w:drawing>
          <wp:anchor distT="0" distB="0" distL="114300" distR="114300" simplePos="0" relativeHeight="253201408" behindDoc="0" locked="0" layoutInCell="1" allowOverlap="1" wp14:anchorId="7A57022D" wp14:editId="02C517E1">
            <wp:simplePos x="0" y="0"/>
            <wp:positionH relativeFrom="margin">
              <wp:align>left</wp:align>
            </wp:positionH>
            <wp:positionV relativeFrom="paragraph">
              <wp:posOffset>259715</wp:posOffset>
            </wp:positionV>
            <wp:extent cx="2286000" cy="2066544"/>
            <wp:effectExtent l="0" t="0" r="0" b="0"/>
            <wp:wrapSquare wrapText="bothSides"/>
            <wp:docPr id="32065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0012" name=""/>
                    <pic:cNvPicPr/>
                  </pic:nvPicPr>
                  <pic:blipFill>
                    <a:blip r:embed="rId98">
                      <a:extLst>
                        <a:ext uri="{28A0092B-C50C-407E-A947-70E740481C1C}">
                          <a14:useLocalDpi xmlns:a14="http://schemas.microsoft.com/office/drawing/2010/main"/>
                        </a:ext>
                      </a:extLst>
                    </a:blip>
                    <a:stretch>
                      <a:fillRect/>
                    </a:stretch>
                  </pic:blipFill>
                  <pic:spPr>
                    <a:xfrm>
                      <a:off x="0" y="0"/>
                      <a:ext cx="2286000" cy="2066544"/>
                    </a:xfrm>
                    <a:prstGeom prst="rect">
                      <a:avLst/>
                    </a:prstGeom>
                  </pic:spPr>
                </pic:pic>
              </a:graphicData>
            </a:graphic>
          </wp:anchor>
        </w:drawing>
      </w:r>
    </w:p>
    <w:p w14:paraId="5D2F89A2" w14:textId="46A870F5" w:rsidR="00E80A10" w:rsidRDefault="00E80A10" w:rsidP="00E80A10">
      <w:pPr>
        <w:pStyle w:val="Content"/>
      </w:pPr>
      <w:bookmarkStart w:id="55" w:name="_Toc235985279"/>
      <w:r>
        <w:rPr>
          <w:rStyle w:val="Heading3Char"/>
        </w:rPr>
        <w:t>Mesh Mon</w:t>
      </w:r>
      <w:bookmarkEnd w:id="55"/>
      <w:r w:rsidR="00543171">
        <w:rPr>
          <w:rStyle w:val="Heading3Char"/>
        </w:rPr>
        <w:t xml:space="preserve"> </w:t>
      </w:r>
      <w:r>
        <w:t>displays information of wathced Mashtastic nodes. The monitored nodes ID are netered on Page 4 of the setup pages.</w:t>
      </w:r>
    </w:p>
    <w:p w14:paraId="40098A59" w14:textId="535FC4BD" w:rsidR="00543171" w:rsidRDefault="00E80A10" w:rsidP="00E80A10">
      <w:pPr>
        <w:pStyle w:val="Content"/>
      </w:pPr>
      <w:r>
        <w:t>The node is displayed on the map and a link to the node details page is available.</w:t>
      </w:r>
    </w:p>
    <w:p w14:paraId="531F5415" w14:textId="77777777" w:rsidR="000A13A1" w:rsidRDefault="000A13A1" w:rsidP="000A13A1">
      <w:pPr>
        <w:pStyle w:val="Content"/>
        <w:tabs>
          <w:tab w:val="left" w:pos="880"/>
        </w:tabs>
        <w:rPr>
          <w:rStyle w:val="Heading3Char"/>
        </w:rPr>
      </w:pPr>
    </w:p>
    <w:p w14:paraId="476C11F8" w14:textId="264228AE" w:rsidR="00E22AB1" w:rsidRDefault="00994320" w:rsidP="000A13A1">
      <w:pPr>
        <w:pStyle w:val="Content"/>
        <w:tabs>
          <w:tab w:val="left" w:pos="880"/>
        </w:tabs>
      </w:pPr>
      <w:r w:rsidRPr="005069B5">
        <w:rPr>
          <w:rStyle w:val="Heading3Char"/>
        </w:rPr>
        <w:lastRenderedPageBreak/>
        <w:drawing>
          <wp:anchor distT="0" distB="0" distL="114300" distR="114300" simplePos="0" relativeHeight="253164544" behindDoc="0" locked="0" layoutInCell="1" allowOverlap="1" wp14:anchorId="3AE429C1" wp14:editId="6849F727">
            <wp:simplePos x="0" y="0"/>
            <wp:positionH relativeFrom="column">
              <wp:posOffset>-1270</wp:posOffset>
            </wp:positionH>
            <wp:positionV relativeFrom="paragraph">
              <wp:posOffset>-635</wp:posOffset>
            </wp:positionV>
            <wp:extent cx="2286000" cy="2121408"/>
            <wp:effectExtent l="0" t="0" r="0" b="0"/>
            <wp:wrapSquare wrapText="bothSides"/>
            <wp:docPr id="16633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8147" name=""/>
                    <pic:cNvPicPr/>
                  </pic:nvPicPr>
                  <pic:blipFill>
                    <a:blip r:embed="rId99">
                      <a:extLst>
                        <a:ext uri="{28A0092B-C50C-407E-A947-70E740481C1C}">
                          <a14:useLocalDpi xmlns:a14="http://schemas.microsoft.com/office/drawing/2010/main"/>
                        </a:ext>
                      </a:extLst>
                    </a:blip>
                    <a:stretch>
                      <a:fillRect/>
                    </a:stretch>
                  </pic:blipFill>
                  <pic:spPr>
                    <a:xfrm>
                      <a:off x="0" y="0"/>
                      <a:ext cx="2286000" cy="2121408"/>
                    </a:xfrm>
                    <a:prstGeom prst="rect">
                      <a:avLst/>
                    </a:prstGeom>
                  </pic:spPr>
                </pic:pic>
              </a:graphicData>
            </a:graphic>
          </wp:anchor>
        </w:drawing>
      </w:r>
      <w:bookmarkStart w:id="56" w:name="_Toc235985280"/>
      <w:r w:rsidR="00E134A9" w:rsidRPr="005069B5">
        <w:rPr>
          <w:rStyle w:val="Heading3Char"/>
        </w:rPr>
        <w:t>Launches</w:t>
      </w:r>
      <w:bookmarkEnd w:id="56"/>
      <w:r w:rsidR="00E134A9">
        <w:t xml:space="preserve"> provides information </w:t>
      </w:r>
      <w:r w:rsidR="00D67952">
        <w:t>about</w:t>
      </w:r>
      <w:r w:rsidR="00E134A9">
        <w:t xml:space="preserve"> upcoming </w:t>
      </w:r>
      <w:r w:rsidR="005E69AD">
        <w:t>satellite</w:t>
      </w:r>
      <w:r w:rsidR="00E134A9">
        <w:t xml:space="preserve"> launches.</w:t>
      </w:r>
    </w:p>
    <w:p w14:paraId="35E1C544" w14:textId="2F43576E" w:rsidR="009F241C" w:rsidRDefault="003D70E8">
      <w:pPr>
        <w:spacing w:after="200"/>
        <w:rPr>
          <w:noProof/>
        </w:rPr>
      </w:pPr>
      <w:r>
        <w:rPr>
          <w:noProof/>
        </w:rPr>
        <mc:AlternateContent>
          <mc:Choice Requires="wps">
            <w:drawing>
              <wp:anchor distT="0" distB="0" distL="114300" distR="114300" simplePos="0" relativeHeight="253169664" behindDoc="0" locked="0" layoutInCell="1" allowOverlap="1" wp14:anchorId="7511C4B8" wp14:editId="448D9E15">
                <wp:simplePos x="0" y="0"/>
                <wp:positionH relativeFrom="column">
                  <wp:posOffset>1922780</wp:posOffset>
                </wp:positionH>
                <wp:positionV relativeFrom="paragraph">
                  <wp:posOffset>262255</wp:posOffset>
                </wp:positionV>
                <wp:extent cx="577850" cy="146050"/>
                <wp:effectExtent l="0" t="171450" r="0" b="139700"/>
                <wp:wrapNone/>
                <wp:docPr id="108363013" name="Arrow: Right 131"/>
                <wp:cNvGraphicFramePr/>
                <a:graphic xmlns:a="http://schemas.openxmlformats.org/drawingml/2006/main">
                  <a:graphicData uri="http://schemas.microsoft.com/office/word/2010/wordprocessingShape">
                    <wps:wsp>
                      <wps:cNvSpPr/>
                      <wps:spPr>
                        <a:xfrm rot="2380631">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3D7B38" id="Arrow: Right 131" o:spid="_x0000_s1026" type="#_x0000_t13" style="position:absolute;margin-left:151.4pt;margin-top:20.65pt;width:45.5pt;height:11.5pt;rotation:2600284fd;z-index:25316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" adj="18870" fillcolor="#e00" strokecolor="#000b11 [484]" strokeweight="2pt"/>
            </w:pict>
          </mc:Fallback>
        </mc:AlternateContent>
      </w:r>
      <w:r w:rsidR="009F241C" w:rsidRPr="005811E6">
        <w:rPr>
          <w:b w:val="0"/>
          <w:bCs/>
          <w:noProof/>
        </w:rPr>
        <w:drawing>
          <wp:anchor distT="0" distB="0" distL="114300" distR="114300" simplePos="0" relativeHeight="253165568" behindDoc="0" locked="0" layoutInCell="1" allowOverlap="1" wp14:anchorId="4E3D12B4" wp14:editId="14FDD10F">
            <wp:simplePos x="0" y="0"/>
            <wp:positionH relativeFrom="column">
              <wp:posOffset>2430780</wp:posOffset>
            </wp:positionH>
            <wp:positionV relativeFrom="paragraph">
              <wp:posOffset>495300</wp:posOffset>
            </wp:positionV>
            <wp:extent cx="2034540" cy="685800"/>
            <wp:effectExtent l="0" t="0" r="3810" b="0"/>
            <wp:wrapSquare wrapText="bothSides"/>
            <wp:docPr id="14870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0001" name=""/>
                    <pic:cNvPicPr/>
                  </pic:nvPicPr>
                  <pic:blipFill>
                    <a:blip r:embed="rId100">
                      <a:extLst>
                        <a:ext uri="{28A0092B-C50C-407E-A947-70E740481C1C}">
                          <a14:useLocalDpi xmlns:a14="http://schemas.microsoft.com/office/drawing/2010/main"/>
                        </a:ext>
                      </a:extLst>
                    </a:blip>
                    <a:stretch>
                      <a:fillRect/>
                    </a:stretch>
                  </pic:blipFill>
                  <pic:spPr>
                    <a:xfrm>
                      <a:off x="0" y="0"/>
                      <a:ext cx="2034540" cy="685800"/>
                    </a:xfrm>
                    <a:prstGeom prst="rect">
                      <a:avLst/>
                    </a:prstGeom>
                  </pic:spPr>
                </pic:pic>
              </a:graphicData>
            </a:graphic>
          </wp:anchor>
        </w:drawing>
      </w:r>
      <w:r w:rsidR="005E69AD">
        <w:rPr>
          <w:b w:val="0"/>
          <w:bCs/>
        </w:rPr>
        <w:t xml:space="preserve">By clicking on a </w:t>
      </w:r>
      <w:r w:rsidR="00092E8F">
        <w:rPr>
          <w:b w:val="0"/>
          <w:bCs/>
        </w:rPr>
        <w:t>launch,</w:t>
      </w:r>
      <w:r w:rsidR="005E69AD">
        <w:rPr>
          <w:b w:val="0"/>
          <w:bCs/>
        </w:rPr>
        <w:t xml:space="preserve"> you will be able to open a Google search for more information.</w:t>
      </w:r>
      <w:r w:rsidR="005811E6" w:rsidRPr="005811E6">
        <w:rPr>
          <w:noProof/>
        </w:rPr>
        <w:t xml:space="preserve"> </w:t>
      </w:r>
    </w:p>
    <w:p w14:paraId="3C1BAEA1" w14:textId="20546D01" w:rsidR="005E69AD" w:rsidRDefault="005E69AD">
      <w:pPr>
        <w:spacing w:after="200"/>
        <w:rPr>
          <w:b w:val="0"/>
          <w:bCs/>
        </w:rPr>
      </w:pPr>
    </w:p>
    <w:p w14:paraId="7E7F73CC" w14:textId="77777777" w:rsidR="009F241C" w:rsidRDefault="009F241C">
      <w:pPr>
        <w:spacing w:after="200"/>
        <w:rPr>
          <w:b w:val="0"/>
          <w:bCs/>
        </w:rPr>
      </w:pPr>
    </w:p>
    <w:p w14:paraId="470D098F" w14:textId="77777777" w:rsidR="00417167" w:rsidRDefault="00417167">
      <w:pPr>
        <w:spacing w:after="200"/>
        <w:rPr>
          <w:b w:val="0"/>
          <w:bCs/>
        </w:rPr>
      </w:pPr>
    </w:p>
    <w:p w14:paraId="18F3AD8D" w14:textId="55AF7449" w:rsidR="009F241C" w:rsidRDefault="00417167">
      <w:pPr>
        <w:spacing w:after="200"/>
        <w:rPr>
          <w:b w:val="0"/>
          <w:bCs/>
        </w:rPr>
      </w:pPr>
      <w:r w:rsidRPr="00417167">
        <w:rPr>
          <w:b w:val="0"/>
          <w:bCs/>
          <w:noProof/>
        </w:rPr>
        <w:drawing>
          <wp:anchor distT="0" distB="0" distL="114300" distR="114300" simplePos="0" relativeHeight="253166592" behindDoc="0" locked="0" layoutInCell="1" allowOverlap="1" wp14:anchorId="19EA329C" wp14:editId="630369C7">
            <wp:simplePos x="0" y="0"/>
            <wp:positionH relativeFrom="margin">
              <wp:align>left</wp:align>
            </wp:positionH>
            <wp:positionV relativeFrom="paragraph">
              <wp:posOffset>495300</wp:posOffset>
            </wp:positionV>
            <wp:extent cx="4587240" cy="2034540"/>
            <wp:effectExtent l="0" t="0" r="3810" b="3810"/>
            <wp:wrapSquare wrapText="bothSides"/>
            <wp:docPr id="11435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99755" name=""/>
                    <pic:cNvPicPr/>
                  </pic:nvPicPr>
                  <pic:blipFill>
                    <a:blip r:embed="rId101">
                      <a:extLst>
                        <a:ext uri="{28A0092B-C50C-407E-A947-70E740481C1C}">
                          <a14:useLocalDpi xmlns:a14="http://schemas.microsoft.com/office/drawing/2010/main"/>
                        </a:ext>
                      </a:extLst>
                    </a:blip>
                    <a:stretch>
                      <a:fillRect/>
                    </a:stretch>
                  </pic:blipFill>
                  <pic:spPr>
                    <a:xfrm>
                      <a:off x="0" y="0"/>
                      <a:ext cx="4587240" cy="2034540"/>
                    </a:xfrm>
                    <a:prstGeom prst="rect">
                      <a:avLst/>
                    </a:prstGeom>
                  </pic:spPr>
                </pic:pic>
              </a:graphicData>
            </a:graphic>
          </wp:anchor>
        </w:drawing>
      </w:r>
      <w:r w:rsidR="00EF486A">
        <w:rPr>
          <w:b w:val="0"/>
          <w:bCs/>
        </w:rPr>
        <w:t xml:space="preserve">Launch locations are shown on maps with green </w:t>
      </w:r>
      <w:r>
        <w:rPr>
          <w:b w:val="0"/>
          <w:bCs/>
        </w:rPr>
        <w:t>triangles.</w:t>
      </w:r>
      <w:r w:rsidRPr="00417167">
        <w:rPr>
          <w:noProof/>
        </w:rPr>
        <w:t xml:space="preserve"> </w:t>
      </w:r>
    </w:p>
    <w:p w14:paraId="0C742386" w14:textId="066476AD" w:rsidR="009F241C" w:rsidRPr="00E134A9" w:rsidRDefault="009F241C">
      <w:pPr>
        <w:spacing w:after="200"/>
        <w:rPr>
          <w:b w:val="0"/>
          <w:bCs/>
        </w:rPr>
      </w:pPr>
    </w:p>
    <w:p w14:paraId="256B7B98" w14:textId="451E100F" w:rsidR="007E516D" w:rsidRDefault="007E516D">
      <w:pPr>
        <w:spacing w:after="200"/>
        <w:rPr>
          <w:rFonts w:eastAsiaTheme="majorEastAsia" w:cstheme="majorBidi"/>
          <w:b w:val="0"/>
          <w:sz w:val="36"/>
          <w:szCs w:val="26"/>
        </w:rPr>
      </w:pPr>
      <w:r>
        <w:br w:type="page"/>
      </w:r>
    </w:p>
    <w:p w14:paraId="007643D7" w14:textId="162832DA" w:rsidR="004A2B63" w:rsidRPr="00A21164" w:rsidRDefault="00926BE2" w:rsidP="008F18F8">
      <w:pPr>
        <w:pStyle w:val="Heading2"/>
      </w:pPr>
      <w:bookmarkStart w:id="57" w:name="_Toc235985281"/>
      <w:r w:rsidRPr="00926BE2">
        <w:rPr>
          <w:bCs/>
        </w:rPr>
        <w:lastRenderedPageBreak/>
        <w:drawing>
          <wp:anchor distT="0" distB="0" distL="114300" distR="114300" simplePos="0" relativeHeight="253200384" behindDoc="0" locked="0" layoutInCell="1" allowOverlap="1" wp14:anchorId="7264E385" wp14:editId="1A607DC1">
            <wp:simplePos x="0" y="0"/>
            <wp:positionH relativeFrom="margin">
              <wp:align>right</wp:align>
            </wp:positionH>
            <wp:positionV relativeFrom="paragraph">
              <wp:posOffset>253365</wp:posOffset>
            </wp:positionV>
            <wp:extent cx="845820" cy="1043940"/>
            <wp:effectExtent l="0" t="0" r="0" b="3810"/>
            <wp:wrapSquare wrapText="bothSides"/>
            <wp:docPr id="678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321" name=""/>
                    <pic:cNvPicPr/>
                  </pic:nvPicPr>
                  <pic:blipFill>
                    <a:blip r:embed="rId102">
                      <a:extLst>
                        <a:ext uri="{28A0092B-C50C-407E-A947-70E740481C1C}">
                          <a14:useLocalDpi xmlns:a14="http://schemas.microsoft.com/office/drawing/2010/main"/>
                        </a:ext>
                      </a:extLst>
                    </a:blip>
                    <a:stretch>
                      <a:fillRect/>
                    </a:stretch>
                  </pic:blipFill>
                  <pic:spPr>
                    <a:xfrm>
                      <a:off x="0" y="0"/>
                      <a:ext cx="845820" cy="1043940"/>
                    </a:xfrm>
                    <a:prstGeom prst="rect">
                      <a:avLst/>
                    </a:prstGeom>
                  </pic:spPr>
                </pic:pic>
              </a:graphicData>
            </a:graphic>
          </wp:anchor>
        </w:drawing>
      </w:r>
      <w:r w:rsidR="004A2B63" w:rsidRPr="00A21164">
        <w:t xml:space="preserve">Upper </w:t>
      </w:r>
      <w:r w:rsidR="004A2B63" w:rsidRPr="008F18F8">
        <w:t>Auxiliar</w:t>
      </w:r>
      <w:r w:rsidR="004A2B63" w:rsidRPr="00A21164">
        <w:t xml:space="preserve"> </w:t>
      </w:r>
      <w:r w:rsidR="009F684B" w:rsidRPr="00A21164">
        <w:t>Pane</w:t>
      </w:r>
      <w:bookmarkEnd w:id="57"/>
    </w:p>
    <w:p w14:paraId="100EDAC8" w14:textId="493F22D5" w:rsidR="00895C8D" w:rsidRPr="00A21164" w:rsidRDefault="007476B3" w:rsidP="00FA180B">
      <w:pPr>
        <w:keepNext/>
        <w:rPr>
          <w:b w:val="0"/>
          <w:bCs/>
        </w:rPr>
      </w:pPr>
      <w:r w:rsidRPr="00A21164">
        <w:rPr>
          <w:b w:val="0"/>
          <w:bCs/>
        </w:rPr>
        <w:t>The upper auxi</w:t>
      </w:r>
      <w:r w:rsidR="009F5B1F" w:rsidRPr="00A21164">
        <w:rPr>
          <w:b w:val="0"/>
          <w:bCs/>
        </w:rPr>
        <w:t>liar pane, which is located at the upper right corner of the screen</w:t>
      </w:r>
      <w:r w:rsidR="00420954" w:rsidRPr="00A21164">
        <w:rPr>
          <w:b w:val="0"/>
          <w:bCs/>
        </w:rPr>
        <w:t>, has some unique features which are described here in detail.</w:t>
      </w:r>
      <w:r w:rsidR="007A51A5" w:rsidRPr="00A21164">
        <w:rPr>
          <w:b w:val="0"/>
          <w:bCs/>
        </w:rPr>
        <w:t xml:space="preserve"> The available </w:t>
      </w:r>
      <w:r w:rsidR="00184855" w:rsidRPr="00A21164">
        <w:rPr>
          <w:b w:val="0"/>
          <w:bCs/>
        </w:rPr>
        <w:t>options</w:t>
      </w:r>
      <w:r w:rsidR="007A51A5" w:rsidRPr="00A21164">
        <w:rPr>
          <w:b w:val="0"/>
          <w:bCs/>
        </w:rPr>
        <w:t xml:space="preserve"> depend on your </w:t>
      </w:r>
      <w:r w:rsidR="00004221" w:rsidRPr="00A21164">
        <w:rPr>
          <w:b w:val="0"/>
          <w:bCs/>
        </w:rPr>
        <w:t>hardware,</w:t>
      </w:r>
      <w:r w:rsidR="007A51A5" w:rsidRPr="00A21164">
        <w:rPr>
          <w:b w:val="0"/>
          <w:bCs/>
        </w:rPr>
        <w:t xml:space="preserve"> and not all options </w:t>
      </w:r>
      <w:r w:rsidR="0071094C" w:rsidRPr="00A21164">
        <w:rPr>
          <w:b w:val="0"/>
          <w:bCs/>
        </w:rPr>
        <w:t>might</w:t>
      </w:r>
      <w:r w:rsidR="007A51A5" w:rsidRPr="00A21164">
        <w:rPr>
          <w:b w:val="0"/>
          <w:bCs/>
        </w:rPr>
        <w:t xml:space="preserve"> be available on your device.</w:t>
      </w:r>
      <w:r w:rsidR="00926BE2" w:rsidRPr="00926BE2">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7"/>
      </w:tblGrid>
      <w:tr w:rsidR="00E64441" w:rsidRPr="00A21164" w14:paraId="1B7CD78A" w14:textId="77777777" w:rsidTr="007A5979">
        <w:tc>
          <w:tcPr>
            <w:tcW w:w="4963" w:type="dxa"/>
          </w:tcPr>
          <w:p w14:paraId="0F409DF4" w14:textId="1512518F" w:rsidR="00E64441" w:rsidRPr="00A21164" w:rsidRDefault="00E64441" w:rsidP="00FA180B">
            <w:pPr>
              <w:keepNext/>
              <w:jc w:val="center"/>
              <w:rPr>
                <w:b w:val="0"/>
                <w:bCs/>
              </w:rPr>
            </w:pPr>
            <w:r w:rsidRPr="00A21164">
              <w:rPr>
                <w:rStyle w:val="EmphasisTextChar"/>
                <w:b/>
                <w:bCs/>
              </w:rPr>
              <w:t>Display Brightness Control</w:t>
            </w:r>
            <w:r w:rsidRPr="00A21164">
              <w:t xml:space="preserve"> </w:t>
            </w:r>
            <w:r w:rsidRPr="00A21164">
              <w:rPr>
                <w:b w:val="0"/>
                <w:bCs/>
              </w:rPr>
              <w:t xml:space="preserve">(see page </w:t>
            </w:r>
            <w:r w:rsidR="00F660B5">
              <w:rPr>
                <w:b w:val="0"/>
                <w:bCs/>
                <w:highlight w:val="yellow"/>
              </w:rPr>
              <w:fldChar w:fldCharType="begin"/>
            </w:r>
            <w:r w:rsidR="00F660B5">
              <w:rPr>
                <w:b w:val="0"/>
                <w:bCs/>
              </w:rPr>
              <w:instrText xml:space="preserve"> PAGEREF time \h </w:instrText>
            </w:r>
            <w:r w:rsidR="00F660B5">
              <w:rPr>
                <w:b w:val="0"/>
                <w:bCs/>
                <w:highlight w:val="yellow"/>
              </w:rPr>
            </w:r>
            <w:r w:rsidR="00F660B5">
              <w:rPr>
                <w:b w:val="0"/>
                <w:bCs/>
                <w:highlight w:val="yellow"/>
              </w:rPr>
              <w:fldChar w:fldCharType="separate"/>
            </w:r>
            <w:r w:rsidR="00F660B5">
              <w:rPr>
                <w:b w:val="0"/>
                <w:bCs/>
                <w:noProof/>
              </w:rPr>
              <w:t>63</w:t>
            </w:r>
            <w:r w:rsidR="00F660B5">
              <w:rPr>
                <w:b w:val="0"/>
                <w:bCs/>
                <w:highlight w:val="yellow"/>
              </w:rPr>
              <w:fldChar w:fldCharType="end"/>
            </w:r>
            <w:r w:rsidRPr="00A21164">
              <w:rPr>
                <w:b w:val="0"/>
                <w:bCs/>
              </w:rPr>
              <w:t>)</w:t>
            </w:r>
          </w:p>
        </w:tc>
        <w:tc>
          <w:tcPr>
            <w:tcW w:w="4967" w:type="dxa"/>
          </w:tcPr>
          <w:p w14:paraId="3CF84506" w14:textId="4E4B70C1" w:rsidR="00753EB4" w:rsidRPr="00A21164" w:rsidRDefault="00FB48EA" w:rsidP="00FA180B">
            <w:pPr>
              <w:pStyle w:val="Content"/>
              <w:keepNext/>
              <w:jc w:val="center"/>
              <w:rPr>
                <w:b/>
                <w:bCs/>
                <w:noProof w:val="0"/>
              </w:rPr>
            </w:pPr>
            <w:bookmarkStart w:id="58" w:name="gui-onoff"/>
            <w:r w:rsidRPr="00A21164">
              <w:rPr>
                <w:rStyle w:val="EmphasisTextChar"/>
                <w:noProof w:val="0"/>
              </w:rPr>
              <w:t>Displa</w:t>
            </w:r>
            <w:bookmarkEnd w:id="58"/>
            <w:r w:rsidRPr="00A21164">
              <w:rPr>
                <w:rStyle w:val="EmphasisTextChar"/>
                <w:noProof w:val="0"/>
              </w:rPr>
              <w:t>y On/Off Timer</w:t>
            </w:r>
            <w:r w:rsidRPr="00A21164">
              <w:rPr>
                <w:noProof w:val="0"/>
              </w:rPr>
              <w:t xml:space="preserve"> (see page</w:t>
            </w:r>
            <w:r w:rsidR="00DC04F3" w:rsidRPr="00A21164">
              <w:rPr>
                <w:bCs/>
                <w:noProof w:val="0"/>
              </w:rPr>
              <w:t xml:space="preserve"> </w:t>
            </w:r>
            <w:r w:rsidR="00DC04F3" w:rsidRPr="00F762D0">
              <w:rPr>
                <w:highlight w:val="yellow"/>
              </w:rPr>
              <w:fldChar w:fldCharType="begin"/>
            </w:r>
            <w:r w:rsidR="00DC04F3" w:rsidRPr="00F762D0">
              <w:instrText xml:space="preserve"> PAGEREF time \h </w:instrText>
            </w:r>
            <w:r w:rsidR="00DC04F3" w:rsidRPr="00F762D0">
              <w:rPr>
                <w:highlight w:val="yellow"/>
              </w:rPr>
            </w:r>
            <w:r w:rsidR="00DC04F3" w:rsidRPr="00F762D0">
              <w:rPr>
                <w:highlight w:val="yellow"/>
              </w:rPr>
              <w:fldChar w:fldCharType="separate"/>
            </w:r>
            <w:r w:rsidR="00DC04F3" w:rsidRPr="00F762D0">
              <w:t>63</w:t>
            </w:r>
            <w:r w:rsidR="00DC04F3" w:rsidRPr="00F762D0">
              <w:rPr>
                <w:highlight w:val="yellow"/>
              </w:rPr>
              <w:fldChar w:fldCharType="end"/>
            </w:r>
            <w:r w:rsidR="00DC04F3" w:rsidRPr="00A21164">
              <w:rPr>
                <w:noProof w:val="0"/>
              </w:rPr>
              <w:t>.</w:t>
            </w:r>
            <w:r w:rsidRPr="00A21164">
              <w:rPr>
                <w:noProof w:val="0"/>
              </w:rPr>
              <w:t>)</w:t>
            </w:r>
          </w:p>
        </w:tc>
      </w:tr>
      <w:tr w:rsidR="00E64441" w:rsidRPr="00A21164" w14:paraId="04F77A58" w14:textId="77777777" w:rsidTr="007A5979">
        <w:tc>
          <w:tcPr>
            <w:tcW w:w="4963" w:type="dxa"/>
          </w:tcPr>
          <w:p w14:paraId="1F65933D" w14:textId="5AF647AF" w:rsidR="00E64441" w:rsidRPr="00A21164" w:rsidRDefault="00517995" w:rsidP="004A2B63">
            <w:pPr>
              <w:rPr>
                <w:b w:val="0"/>
                <w:bCs/>
              </w:rPr>
            </w:pPr>
            <w:r w:rsidRPr="00A21164">
              <w:rPr>
                <w:b w:val="0"/>
                <w:bCs/>
                <w:noProof/>
              </w:rPr>
              <mc:AlternateContent>
                <mc:Choice Requires="wpg">
                  <w:drawing>
                    <wp:inline distT="0" distB="0" distL="0" distR="0" wp14:anchorId="2CEB112F" wp14:editId="289C972E">
                      <wp:extent cx="2689860" cy="2346960"/>
                      <wp:effectExtent l="0" t="0" r="0" b="0"/>
                      <wp:docPr id="171401144" name="Group 65"/>
                      <wp:cNvGraphicFramePr/>
                      <a:graphic xmlns:a="http://schemas.openxmlformats.org/drawingml/2006/main">
                        <a:graphicData uri="http://schemas.microsoft.com/office/word/2010/wordprocessingGroup">
                          <wpg:wgp>
                            <wpg:cNvGrpSpPr/>
                            <wpg:grpSpPr>
                              <a:xfrm>
                                <a:off x="0" y="0"/>
                                <a:ext cx="2689860" cy="2346960"/>
                                <a:chOff x="0" y="0"/>
                                <a:chExt cx="2689860" cy="2346960"/>
                              </a:xfrm>
                            </wpg:grpSpPr>
                            <wpg:grpSp>
                              <wpg:cNvPr id="1326478088" name="docshapegroup113"/>
                              <wpg:cNvGrpSpPr/>
                              <wpg:grpSpPr>
                                <a:xfrm>
                                  <a:off x="0" y="304800"/>
                                  <a:ext cx="1232535" cy="1900555"/>
                                  <a:chOff x="0" y="0"/>
                                  <a:chExt cx="1232611" cy="1901037"/>
                                </a:xfrm>
                              </wpg:grpSpPr>
                              <pic:pic xmlns:pic="http://schemas.openxmlformats.org/drawingml/2006/picture">
                                <pic:nvPicPr>
                                  <pic:cNvPr id="842042026" name="docshape114"/>
                                  <pic:cNvPicPr>
                                    <a:picLocks noChangeAspect="1"/>
                                  </pic:cNvPicPr>
                                </pic:nvPicPr>
                                <pic:blipFill>
                                  <a:blip r:embed="rId103" cstate="screen">
                                    <a:extLst>
                                      <a:ext uri="{28A0092B-C50C-407E-A947-70E740481C1C}">
                                        <a14:useLocalDpi xmlns:a14="http://schemas.microsoft.com/office/drawing/2010/main"/>
                                      </a:ext>
                                    </a:extLst>
                                  </a:blip>
                                  <a:srcRect/>
                                  <a:stretch>
                                    <a:fillRect/>
                                  </a:stretch>
                                </pic:blipFill>
                                <pic:spPr>
                                  <a:xfrm>
                                    <a:off x="606978" y="79187"/>
                                    <a:ext cx="455371" cy="1248156"/>
                                  </a:xfrm>
                                  <a:prstGeom prst="rect">
                                    <a:avLst/>
                                  </a:prstGeom>
                                  <a:noFill/>
                                  <a:ln cap="flat">
                                    <a:noFill/>
                                  </a:ln>
                                </pic:spPr>
                              </pic:pic>
                              <wps:wsp>
                                <wps:cNvPr id="533356978" name="docshape115"/>
                                <wps:cNvSpPr/>
                                <wps:spPr>
                                  <a:xfrm>
                                    <a:off x="1016630" y="0"/>
                                    <a:ext cx="202722" cy="390997"/>
                                  </a:xfrm>
                                  <a:custGeom>
                                    <a:avLst/>
                                    <a:gdLst>
                                      <a:gd name="f0" fmla="val 10800000"/>
                                      <a:gd name="f1" fmla="val 5400000"/>
                                      <a:gd name="f2" fmla="val 180"/>
                                      <a:gd name="f3" fmla="val w"/>
                                      <a:gd name="f4" fmla="val h"/>
                                      <a:gd name="f5" fmla="val 0"/>
                                      <a:gd name="f6" fmla="val 320"/>
                                      <a:gd name="f7" fmla="val 615"/>
                                      <a:gd name="f8" fmla="+- 0 2681 0"/>
                                      <a:gd name="f9" fmla="+- 0 0 26"/>
                                      <a:gd name="f10" fmla="+- 0 2362 0"/>
                                      <a:gd name="f11" fmla="val 319"/>
                                      <a:gd name="f12" fmla="val 614"/>
                                      <a:gd name="f13" fmla="+- 0 0 0"/>
                                      <a:gd name="f14" fmla="*/ f3 1 320"/>
                                      <a:gd name="f15" fmla="*/ f4 1 615"/>
                                      <a:gd name="f16" fmla="val f5"/>
                                      <a:gd name="f17" fmla="val f6"/>
                                      <a:gd name="f18" fmla="val f7"/>
                                      <a:gd name="f19" fmla="+- f8 0 2362"/>
                                      <a:gd name="f20" fmla="+- f10 0 2362"/>
                                      <a:gd name="f21" fmla="*/ f13 f0 1"/>
                                      <a:gd name="f22" fmla="+- f18 0 f16"/>
                                      <a:gd name="f23" fmla="+- f17 0 f16"/>
                                      <a:gd name="f24" fmla="*/ f21 1 f2"/>
                                      <a:gd name="f25" fmla="*/ f23 1 320"/>
                                      <a:gd name="f26" fmla="*/ f22 1 615"/>
                                      <a:gd name="f27" fmla="*/ f19 f23 1"/>
                                      <a:gd name="f28" fmla="*/ f9 f22 1"/>
                                      <a:gd name="f29" fmla="*/ 588 f22 1"/>
                                      <a:gd name="f30" fmla="*/ f20 f23 1"/>
                                      <a:gd name="f31" fmla="+- f24 0 f1"/>
                                      <a:gd name="f32" fmla="*/ f27 1 320"/>
                                      <a:gd name="f33" fmla="*/ f28 1 615"/>
                                      <a:gd name="f34" fmla="*/ f29 1 615"/>
                                      <a:gd name="f35" fmla="*/ f30 1 320"/>
                                      <a:gd name="f36" fmla="*/ 0 1 f25"/>
                                      <a:gd name="f37" fmla="*/ f17 1 f25"/>
                                      <a:gd name="f38" fmla="*/ 0 1 f26"/>
                                      <a:gd name="f39" fmla="*/ f18 1 f26"/>
                                      <a:gd name="f40" fmla="*/ f32 1 f25"/>
                                      <a:gd name="f41" fmla="*/ f33 1 f26"/>
                                      <a:gd name="f42" fmla="*/ f34 1 f26"/>
                                      <a:gd name="f43" fmla="*/ f35 1 f25"/>
                                      <a:gd name="f44" fmla="*/ f36 f14 1"/>
                                      <a:gd name="f45" fmla="*/ f37 f14 1"/>
                                      <a:gd name="f46" fmla="*/ f39 f15 1"/>
                                      <a:gd name="f47" fmla="*/ f38 f15 1"/>
                                      <a:gd name="f48" fmla="*/ f40 f14 1"/>
                                      <a:gd name="f49" fmla="*/ f41 f15 1"/>
                                      <a:gd name="f50" fmla="*/ f42 f15 1"/>
                                      <a:gd name="f51" fmla="*/ f43 f14 1"/>
                                    </a:gdLst>
                                    <a:ahLst/>
                                    <a:cxnLst>
                                      <a:cxn ang="3cd4">
                                        <a:pos x="hc" y="t"/>
                                      </a:cxn>
                                      <a:cxn ang="0">
                                        <a:pos x="r" y="vc"/>
                                      </a:cxn>
                                      <a:cxn ang="cd4">
                                        <a:pos x="hc" y="b"/>
                                      </a:cxn>
                                      <a:cxn ang="cd2">
                                        <a:pos x="l" y="vc"/>
                                      </a:cxn>
                                      <a:cxn ang="f31">
                                        <a:pos x="f48" y="f49"/>
                                      </a:cxn>
                                      <a:cxn ang="f31">
                                        <a:pos x="f48" y="f50"/>
                                      </a:cxn>
                                      <a:cxn ang="f31">
                                        <a:pos x="f51" y="f50"/>
                                      </a:cxn>
                                    </a:cxnLst>
                                    <a:rect l="f44" t="f47" r="f45" b="f46"/>
                                    <a:pathLst>
                                      <a:path w="320" h="615">
                                        <a:moveTo>
                                          <a:pt x="f11" y="f5"/>
                                        </a:moveTo>
                                        <a:lnTo>
                                          <a:pt x="f11" y="f12"/>
                                        </a:lnTo>
                                        <a:lnTo>
                                          <a:pt x="f5" y="f12"/>
                                        </a:lnTo>
                                      </a:path>
                                    </a:pathLst>
                                  </a:custGeom>
                                  <a:noFill/>
                                  <a:ln w="12618" cap="flat">
                                    <a:solidFill>
                                      <a:srgbClr val="FF0000"/>
                                    </a:solidFill>
                                    <a:prstDash val="solid"/>
                                    <a:round/>
                                  </a:ln>
                                </wps:spPr>
                                <wps:txbx>
                                  <w:txbxContent>
                                    <w:p w14:paraId="412DC545" w14:textId="77777777" w:rsidR="00201E8F" w:rsidRPr="00A21164" w:rsidRDefault="00201E8F" w:rsidP="00201E8F"/>
                                  </w:txbxContent>
                                </wps:txbx>
                                <wps:bodyPr wrap="square" lIns="0" tIns="0" rIns="0" bIns="0" compatLnSpc="0">
                                  <a:noAutofit/>
                                </wps:bodyPr>
                              </wps:wsp>
                              <wps:wsp>
                                <wps:cNvPr id="779206840" name="docshape116"/>
                                <wps:cNvSpPr/>
                                <wps:spPr>
                                  <a:xfrm>
                                    <a:off x="897849" y="349118"/>
                                    <a:ext cx="124541" cy="83484"/>
                                  </a:xfrm>
                                  <a:custGeom>
                                    <a:avLst/>
                                    <a:gdLst>
                                      <a:gd name="f0" fmla="val 10800000"/>
                                      <a:gd name="f1" fmla="val 5400000"/>
                                      <a:gd name="f2" fmla="val 180"/>
                                      <a:gd name="f3" fmla="val w"/>
                                      <a:gd name="f4" fmla="val h"/>
                                      <a:gd name="f5" fmla="val 0"/>
                                      <a:gd name="f6" fmla="val 196"/>
                                      <a:gd name="f7" fmla="val 131"/>
                                      <a:gd name="f8" fmla="+- 0 2370 0"/>
                                      <a:gd name="f9" fmla="+- 0 2175 0"/>
                                      <a:gd name="f10" fmla="val 195"/>
                                      <a:gd name="f11" fmla="val 65"/>
                                      <a:gd name="f12" fmla="+- 0 0 0"/>
                                      <a:gd name="f13" fmla="*/ f3 1 196"/>
                                      <a:gd name="f14" fmla="*/ f4 1 131"/>
                                      <a:gd name="f15" fmla="val f5"/>
                                      <a:gd name="f16" fmla="val f6"/>
                                      <a:gd name="f17" fmla="val f7"/>
                                      <a:gd name="f18" fmla="+- f8 0 2175"/>
                                      <a:gd name="f19" fmla="+- f9 0 2175"/>
                                      <a:gd name="f20" fmla="*/ f12 f0 1"/>
                                      <a:gd name="f21" fmla="+- f17 0 f15"/>
                                      <a:gd name="f22" fmla="+- f16 0 f15"/>
                                      <a:gd name="f23" fmla="*/ f20 1 f2"/>
                                      <a:gd name="f24" fmla="*/ f22 1 196"/>
                                      <a:gd name="f25" fmla="*/ f21 1 131"/>
                                      <a:gd name="f26" fmla="*/ f18 f22 1"/>
                                      <a:gd name="f27" fmla="*/ 523 f21 1"/>
                                      <a:gd name="f28" fmla="*/ f19 f22 1"/>
                                      <a:gd name="f29" fmla="*/ 588 f21 1"/>
                                      <a:gd name="f30" fmla="*/ 654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10" y="f5"/>
                                        </a:moveTo>
                                        <a:lnTo>
                                          <a:pt x="f5" y="f11"/>
                                        </a:lnTo>
                                        <a:lnTo>
                                          <a:pt x="f10" y="f7"/>
                                        </a:lnTo>
                                        <a:lnTo>
                                          <a:pt x="f10" y="f5"/>
                                        </a:lnTo>
                                        <a:close/>
                                      </a:path>
                                    </a:pathLst>
                                  </a:custGeom>
                                  <a:solidFill>
                                    <a:srgbClr val="FF0000"/>
                                  </a:solidFill>
                                  <a:ln cap="flat">
                                    <a:noFill/>
                                    <a:prstDash val="solid"/>
                                  </a:ln>
                                </wps:spPr>
                                <wps:txbx>
                                  <w:txbxContent>
                                    <w:p w14:paraId="13F5C9B3" w14:textId="77777777" w:rsidR="00201E8F" w:rsidRPr="00A21164" w:rsidRDefault="00201E8F" w:rsidP="00201E8F"/>
                                  </w:txbxContent>
                                </wps:txbx>
                                <wps:bodyPr wrap="square" lIns="0" tIns="0" rIns="0" bIns="0" compatLnSpc="0">
                                  <a:noAutofit/>
                                </wps:bodyPr>
                              </wps:wsp>
                              <wps:wsp>
                                <wps:cNvPr id="841792101" name="docshape117"/>
                                <wps:cNvSpPr/>
                                <wps:spPr>
                                  <a:xfrm>
                                    <a:off x="0" y="246156"/>
                                    <a:ext cx="630753" cy="1654881"/>
                                  </a:xfrm>
                                  <a:custGeom>
                                    <a:avLst/>
                                    <a:gdLst>
                                      <a:gd name="f0" fmla="val 10800000"/>
                                      <a:gd name="f1" fmla="val 5400000"/>
                                      <a:gd name="f2" fmla="val 180"/>
                                      <a:gd name="f3" fmla="val w"/>
                                      <a:gd name="f4" fmla="val h"/>
                                      <a:gd name="f5" fmla="val 0"/>
                                      <a:gd name="f6" fmla="val 994"/>
                                      <a:gd name="f7" fmla="val 2606"/>
                                      <a:gd name="f8" fmla="+- 0 1020 0"/>
                                      <a:gd name="f9" fmla="+- 0 760 0"/>
                                      <a:gd name="f10" fmla="+- 0 1754 0"/>
                                      <a:gd name="f11" fmla="val 260"/>
                                      <a:gd name="f12" fmla="val 2605"/>
                                      <a:gd name="f13" fmla="+- 0 0 0"/>
                                      <a:gd name="f14" fmla="*/ f3 1 994"/>
                                      <a:gd name="f15" fmla="*/ f4 1 2606"/>
                                      <a:gd name="f16" fmla="val f5"/>
                                      <a:gd name="f17" fmla="val f6"/>
                                      <a:gd name="f18" fmla="val f7"/>
                                      <a:gd name="f19" fmla="+- f8 0 760"/>
                                      <a:gd name="f20" fmla="+- f9 0 760"/>
                                      <a:gd name="f21" fmla="+- f10 0 760"/>
                                      <a:gd name="f22" fmla="*/ f13 f0 1"/>
                                      <a:gd name="f23" fmla="+- f18 0 f16"/>
                                      <a:gd name="f24" fmla="+- f17 0 f16"/>
                                      <a:gd name="f25" fmla="*/ f22 1 f2"/>
                                      <a:gd name="f26" fmla="*/ f24 1 994"/>
                                      <a:gd name="f27" fmla="*/ f23 1 2606"/>
                                      <a:gd name="f28" fmla="*/ f19 f24 1"/>
                                      <a:gd name="f29" fmla="*/ 2967 f23 1"/>
                                      <a:gd name="f30" fmla="*/ f20 f24 1"/>
                                      <a:gd name="f31" fmla="*/ 362 f23 1"/>
                                      <a:gd name="f32" fmla="*/ f21 f24 1"/>
                                      <a:gd name="f33" fmla="+- f25 0 f1"/>
                                      <a:gd name="f34" fmla="*/ f28 1 994"/>
                                      <a:gd name="f35" fmla="*/ f29 1 2606"/>
                                      <a:gd name="f36" fmla="*/ f30 1 994"/>
                                      <a:gd name="f37" fmla="*/ f31 1 2606"/>
                                      <a:gd name="f38" fmla="*/ f32 1 994"/>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994" h="2606">
                                        <a:moveTo>
                                          <a:pt x="f11" y="f12"/>
                                        </a:moveTo>
                                        <a:lnTo>
                                          <a:pt x="f5" y="f12"/>
                                        </a:lnTo>
                                        <a:lnTo>
                                          <a:pt x="f5" y="f5"/>
                                        </a:lnTo>
                                        <a:lnTo>
                                          <a:pt x="f6" y="f5"/>
                                        </a:lnTo>
                                      </a:path>
                                    </a:pathLst>
                                  </a:custGeom>
                                  <a:noFill/>
                                  <a:ln w="12618" cap="flat">
                                    <a:solidFill>
                                      <a:srgbClr val="FF0000"/>
                                    </a:solidFill>
                                    <a:prstDash val="solid"/>
                                    <a:round/>
                                  </a:ln>
                                </wps:spPr>
                                <wps:txbx>
                                  <w:txbxContent>
                                    <w:p w14:paraId="5747A581" w14:textId="77777777" w:rsidR="00201E8F" w:rsidRPr="00A21164" w:rsidRDefault="00201E8F" w:rsidP="00201E8F"/>
                                  </w:txbxContent>
                                </wps:txbx>
                                <wps:bodyPr wrap="square" lIns="0" tIns="0" rIns="0" bIns="0" compatLnSpc="0">
                                  <a:noAutofit/>
                                </wps:bodyPr>
                              </wps:wsp>
                              <wps:wsp>
                                <wps:cNvPr id="26327826" name="docshape118"/>
                                <wps:cNvSpPr/>
                                <wps:spPr>
                                  <a:xfrm>
                                    <a:off x="625358" y="205191"/>
                                    <a:ext cx="124541" cy="83484"/>
                                  </a:xfrm>
                                  <a:custGeom>
                                    <a:avLst/>
                                    <a:gdLst>
                                      <a:gd name="f0" fmla="val 10800000"/>
                                      <a:gd name="f1" fmla="val 5400000"/>
                                      <a:gd name="f2" fmla="val 180"/>
                                      <a:gd name="f3" fmla="val w"/>
                                      <a:gd name="f4" fmla="val h"/>
                                      <a:gd name="f5" fmla="val 0"/>
                                      <a:gd name="f6" fmla="val 196"/>
                                      <a:gd name="f7" fmla="val 131"/>
                                      <a:gd name="f8" fmla="+- 0 1746 0"/>
                                      <a:gd name="f9" fmla="+- 0 1941 0"/>
                                      <a:gd name="f10" fmla="val 195"/>
                                      <a:gd name="f11" fmla="val 66"/>
                                      <a:gd name="f12" fmla="+- 0 0 0"/>
                                      <a:gd name="f13" fmla="*/ f3 1 196"/>
                                      <a:gd name="f14" fmla="*/ f4 1 131"/>
                                      <a:gd name="f15" fmla="val f5"/>
                                      <a:gd name="f16" fmla="val f6"/>
                                      <a:gd name="f17" fmla="val f7"/>
                                      <a:gd name="f18" fmla="+- f8 0 1746"/>
                                      <a:gd name="f19" fmla="+- f9 0 1746"/>
                                      <a:gd name="f20" fmla="*/ f12 f0 1"/>
                                      <a:gd name="f21" fmla="+- f17 0 f15"/>
                                      <a:gd name="f22" fmla="+- f16 0 f15"/>
                                      <a:gd name="f23" fmla="*/ f20 1 f2"/>
                                      <a:gd name="f24" fmla="*/ f22 1 196"/>
                                      <a:gd name="f25" fmla="*/ f21 1 131"/>
                                      <a:gd name="f26" fmla="*/ f18 f22 1"/>
                                      <a:gd name="f27" fmla="*/ 296 f21 1"/>
                                      <a:gd name="f28" fmla="*/ 427 f21 1"/>
                                      <a:gd name="f29" fmla="*/ f19 f22 1"/>
                                      <a:gd name="f30" fmla="*/ 362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7"/>
                                        </a:lnTo>
                                        <a:lnTo>
                                          <a:pt x="f10" y="f11"/>
                                        </a:lnTo>
                                        <a:lnTo>
                                          <a:pt x="f5" y="f5"/>
                                        </a:lnTo>
                                        <a:close/>
                                      </a:path>
                                    </a:pathLst>
                                  </a:custGeom>
                                  <a:solidFill>
                                    <a:srgbClr val="FF0000"/>
                                  </a:solidFill>
                                  <a:ln cap="flat">
                                    <a:noFill/>
                                    <a:prstDash val="solid"/>
                                  </a:ln>
                                </wps:spPr>
                                <wps:txbx>
                                  <w:txbxContent>
                                    <w:p w14:paraId="72A518A8" w14:textId="77777777" w:rsidR="00201E8F" w:rsidRPr="00A21164" w:rsidRDefault="00201E8F" w:rsidP="00201E8F"/>
                                  </w:txbxContent>
                                </wps:txbx>
                                <wps:bodyPr wrap="square" lIns="0" tIns="0" rIns="0" bIns="0" compatLnSpc="0">
                                  <a:noAutofit/>
                                </wps:bodyPr>
                              </wps:wsp>
                              <wps:wsp>
                                <wps:cNvPr id="1963180473" name="docshape119"/>
                                <wps:cNvSpPr/>
                                <wps:spPr>
                                  <a:xfrm>
                                    <a:off x="1088959" y="1218529"/>
                                    <a:ext cx="143652" cy="167426"/>
                                  </a:xfrm>
                                  <a:custGeom>
                                    <a:avLst/>
                                    <a:gdLst>
                                      <a:gd name="f0" fmla="val 10800000"/>
                                      <a:gd name="f1" fmla="val 5400000"/>
                                      <a:gd name="f2" fmla="val 180"/>
                                      <a:gd name="f3" fmla="val w"/>
                                      <a:gd name="f4" fmla="val h"/>
                                      <a:gd name="f5" fmla="val 0"/>
                                      <a:gd name="f6" fmla="val 227"/>
                                      <a:gd name="f7" fmla="val 263"/>
                                      <a:gd name="f8" fmla="+- 0 2701 0"/>
                                      <a:gd name="f9" fmla="+- 0 2475 0"/>
                                      <a:gd name="f10" fmla="val 226"/>
                                      <a:gd name="f11" fmla="+- 0 0 0"/>
                                      <a:gd name="f12" fmla="*/ f3 1 227"/>
                                      <a:gd name="f13" fmla="*/ f4 1 263"/>
                                      <a:gd name="f14" fmla="val f5"/>
                                      <a:gd name="f15" fmla="val f6"/>
                                      <a:gd name="f16" fmla="val f7"/>
                                      <a:gd name="f17" fmla="+- f8 0 2475"/>
                                      <a:gd name="f18" fmla="+- f9 0 2475"/>
                                      <a:gd name="f19" fmla="*/ f11 f0 1"/>
                                      <a:gd name="f20" fmla="+- f16 0 f14"/>
                                      <a:gd name="f21" fmla="+- f15 0 f14"/>
                                      <a:gd name="f22" fmla="*/ f19 1 f2"/>
                                      <a:gd name="f23" fmla="*/ f21 1 227"/>
                                      <a:gd name="f24" fmla="*/ f20 1 263"/>
                                      <a:gd name="f25" fmla="*/ f17 f21 1"/>
                                      <a:gd name="f26" fmla="*/ 2155 f20 1"/>
                                      <a:gd name="f27" fmla="*/ 1892 f20 1"/>
                                      <a:gd name="f28" fmla="*/ f18 f21 1"/>
                                      <a:gd name="f29" fmla="+- f22 0 f1"/>
                                      <a:gd name="f30" fmla="*/ f25 1 227"/>
                                      <a:gd name="f31" fmla="*/ f26 1 263"/>
                                      <a:gd name="f32" fmla="*/ f27 1 263"/>
                                      <a:gd name="f33" fmla="*/ f28 1 227"/>
                                      <a:gd name="f34" fmla="*/ 0 1 f23"/>
                                      <a:gd name="f35" fmla="*/ f15 1 f23"/>
                                      <a:gd name="f36" fmla="*/ 0 1 f24"/>
                                      <a:gd name="f37" fmla="*/ f16 1 f24"/>
                                      <a:gd name="f38" fmla="*/ f30 1 f23"/>
                                      <a:gd name="f39" fmla="*/ f31 1 f24"/>
                                      <a:gd name="f40" fmla="*/ f32 1 f24"/>
                                      <a:gd name="f41" fmla="*/ f33 1 f23"/>
                                      <a:gd name="f42" fmla="*/ f34 f12 1"/>
                                      <a:gd name="f43" fmla="*/ f35 f12 1"/>
                                      <a:gd name="f44" fmla="*/ f37 f13 1"/>
                                      <a:gd name="f45" fmla="*/ f36 f13 1"/>
                                      <a:gd name="f46" fmla="*/ f38 f12 1"/>
                                      <a:gd name="f47" fmla="*/ f39 f13 1"/>
                                      <a:gd name="f48" fmla="*/ f40 f13 1"/>
                                      <a:gd name="f49" fmla="*/ f41 f12 1"/>
                                    </a:gdLst>
                                    <a:ahLst/>
                                    <a:cxnLst>
                                      <a:cxn ang="3cd4">
                                        <a:pos x="hc" y="t"/>
                                      </a:cxn>
                                      <a:cxn ang="0">
                                        <a:pos x="r" y="vc"/>
                                      </a:cxn>
                                      <a:cxn ang="cd4">
                                        <a:pos x="hc" y="b"/>
                                      </a:cxn>
                                      <a:cxn ang="cd2">
                                        <a:pos x="l" y="vc"/>
                                      </a:cxn>
                                      <a:cxn ang="f29">
                                        <a:pos x="f46" y="f47"/>
                                      </a:cxn>
                                      <a:cxn ang="f29">
                                        <a:pos x="f46" y="f48"/>
                                      </a:cxn>
                                      <a:cxn ang="f29">
                                        <a:pos x="f49" y="f48"/>
                                      </a:cxn>
                                    </a:cxnLst>
                                    <a:rect l="f42" t="f45" r="f43" b="f44"/>
                                    <a:pathLst>
                                      <a:path w="227" h="263">
                                        <a:moveTo>
                                          <a:pt x="f10" y="f7"/>
                                        </a:moveTo>
                                        <a:lnTo>
                                          <a:pt x="f10" y="f5"/>
                                        </a:lnTo>
                                        <a:lnTo>
                                          <a:pt x="f5" y="f5"/>
                                        </a:lnTo>
                                      </a:path>
                                    </a:pathLst>
                                  </a:custGeom>
                                  <a:noFill/>
                                  <a:ln w="12618" cap="flat">
                                    <a:solidFill>
                                      <a:srgbClr val="FF0000"/>
                                    </a:solidFill>
                                    <a:prstDash val="solid"/>
                                    <a:round/>
                                  </a:ln>
                                </wps:spPr>
                                <wps:txbx>
                                  <w:txbxContent>
                                    <w:p w14:paraId="6F53737A" w14:textId="77777777" w:rsidR="00201E8F" w:rsidRPr="00A21164" w:rsidRDefault="00201E8F" w:rsidP="00201E8F"/>
                                  </w:txbxContent>
                                </wps:txbx>
                                <wps:bodyPr wrap="square" lIns="0" tIns="0" rIns="0" bIns="0" compatLnSpc="0">
                                  <a:noAutofit/>
                                </wps:bodyPr>
                              </wps:wsp>
                              <wps:wsp>
                                <wps:cNvPr id="1066637097" name="docshape120"/>
                                <wps:cNvSpPr/>
                                <wps:spPr>
                                  <a:xfrm>
                                    <a:off x="970178" y="1177199"/>
                                    <a:ext cx="124541" cy="83484"/>
                                  </a:xfrm>
                                  <a:custGeom>
                                    <a:avLst/>
                                    <a:gdLst>
                                      <a:gd name="f0" fmla="val 10800000"/>
                                      <a:gd name="f1" fmla="val 5400000"/>
                                      <a:gd name="f2" fmla="val 180"/>
                                      <a:gd name="f3" fmla="val w"/>
                                      <a:gd name="f4" fmla="val h"/>
                                      <a:gd name="f5" fmla="val 0"/>
                                      <a:gd name="f6" fmla="val 196"/>
                                      <a:gd name="f7" fmla="val 131"/>
                                      <a:gd name="f8" fmla="+- 0 2484 0"/>
                                      <a:gd name="f9" fmla="+- 0 2288 0"/>
                                      <a:gd name="f10" fmla="val 65"/>
                                      <a:gd name="f11" fmla="val 130"/>
                                      <a:gd name="f12" fmla="+- 0 0 0"/>
                                      <a:gd name="f13" fmla="*/ f3 1 196"/>
                                      <a:gd name="f14" fmla="*/ f4 1 131"/>
                                      <a:gd name="f15" fmla="val f5"/>
                                      <a:gd name="f16" fmla="val f6"/>
                                      <a:gd name="f17" fmla="val f7"/>
                                      <a:gd name="f18" fmla="+- f8 0 2288"/>
                                      <a:gd name="f19" fmla="+- f9 0 2288"/>
                                      <a:gd name="f20" fmla="*/ f12 f0 1"/>
                                      <a:gd name="f21" fmla="+- f17 0 f15"/>
                                      <a:gd name="f22" fmla="+- f16 0 f15"/>
                                      <a:gd name="f23" fmla="*/ f20 1 f2"/>
                                      <a:gd name="f24" fmla="*/ f22 1 196"/>
                                      <a:gd name="f25" fmla="*/ f21 1 131"/>
                                      <a:gd name="f26" fmla="*/ f18 f22 1"/>
                                      <a:gd name="f27" fmla="*/ 1827 f21 1"/>
                                      <a:gd name="f28" fmla="*/ f19 f22 1"/>
                                      <a:gd name="f29" fmla="*/ 1892 f21 1"/>
                                      <a:gd name="f30" fmla="*/ 1957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6A55881D" w14:textId="77777777" w:rsidR="00201E8F" w:rsidRPr="00A21164" w:rsidRDefault="00201E8F" w:rsidP="00201E8F"/>
                                  </w:txbxContent>
                                </wps:txbx>
                                <wps:bodyPr wrap="square" lIns="0" tIns="0" rIns="0" bIns="0" compatLnSpc="0">
                                  <a:noAutofit/>
                                </wps:bodyPr>
                              </wps:wsp>
                            </wpg:grpSp>
                            <wps:wsp>
                              <wps:cNvPr id="234602596" name="Text Box 2"/>
                              <wps:cNvSpPr txBox="1">
                                <a:spLocks noChangeArrowheads="1"/>
                              </wps:cNvSpPr>
                              <wps:spPr bwMode="auto">
                                <a:xfrm>
                                  <a:off x="160020" y="0"/>
                                  <a:ext cx="2263140" cy="335280"/>
                                </a:xfrm>
                                <a:prstGeom prst="rect">
                                  <a:avLst/>
                                </a:prstGeom>
                                <a:solidFill>
                                  <a:schemeClr val="accent1">
                                    <a:lumMod val="20000"/>
                                    <a:lumOff val="80000"/>
                                  </a:schemeClr>
                                </a:solidFill>
                                <a:ln w="9525">
                                  <a:noFill/>
                                  <a:miter lim="800000"/>
                                  <a:headEnd/>
                                  <a:tailEnd/>
                                </a:ln>
                              </wps:spPr>
                              <wps:txbx>
                                <w:txbxContent>
                                  <w:p w14:paraId="1B2A85F6" w14:textId="77777777" w:rsidR="00201E8F" w:rsidRPr="00A21164" w:rsidRDefault="00201E8F" w:rsidP="00201E8F">
                                    <w:pPr>
                                      <w:pStyle w:val="Content"/>
                                      <w:rPr>
                                        <w:noProof w:val="0"/>
                                        <w:sz w:val="24"/>
                                        <w:szCs w:val="24"/>
                                      </w:rPr>
                                    </w:pPr>
                                    <w:r w:rsidRPr="00A21164">
                                      <w:rPr>
                                        <w:noProof w:val="0"/>
                                        <w:sz w:val="24"/>
                                        <w:szCs w:val="24"/>
                                      </w:rPr>
                                      <w:t>Light sensor reading (if installed)</w:t>
                                    </w:r>
                                  </w:p>
                                </w:txbxContent>
                              </wps:txbx>
                              <wps:bodyPr rot="0" vert="horz" wrap="square" lIns="91440" tIns="45720" rIns="91440" bIns="45720" anchor="t" anchorCtr="0">
                                <a:noAutofit/>
                              </wps:bodyPr>
                            </wps:wsp>
                            <wps:wsp>
                              <wps:cNvPr id="769166213" name="Text Box 2"/>
                              <wps:cNvSpPr txBox="1">
                                <a:spLocks noChangeArrowheads="1"/>
                              </wps:cNvSpPr>
                              <wps:spPr bwMode="auto">
                                <a:xfrm>
                                  <a:off x="160020" y="2011680"/>
                                  <a:ext cx="1318260" cy="335280"/>
                                </a:xfrm>
                                <a:prstGeom prst="rect">
                                  <a:avLst/>
                                </a:prstGeom>
                                <a:solidFill>
                                  <a:schemeClr val="accent1">
                                    <a:lumMod val="20000"/>
                                    <a:lumOff val="80000"/>
                                  </a:schemeClr>
                                </a:solidFill>
                                <a:ln w="9525">
                                  <a:noFill/>
                                  <a:miter lim="800000"/>
                                  <a:headEnd/>
                                  <a:tailEnd/>
                                </a:ln>
                              </wps:spPr>
                              <wps:txbx>
                                <w:txbxContent>
                                  <w:p w14:paraId="4AAEF250" w14:textId="77777777" w:rsidR="00201E8F" w:rsidRPr="00A21164" w:rsidRDefault="00201E8F" w:rsidP="00201E8F">
                                    <w:pPr>
                                      <w:pStyle w:val="Content"/>
                                      <w:rPr>
                                        <w:noProof w:val="0"/>
                                        <w:sz w:val="24"/>
                                        <w:szCs w:val="24"/>
                                      </w:rPr>
                                    </w:pPr>
                                    <w:r w:rsidRPr="00A21164">
                                      <w:rPr>
                                        <w:noProof w:val="0"/>
                                        <w:sz w:val="24"/>
                                        <w:szCs w:val="24"/>
                                      </w:rPr>
                                      <w:t>Display brightness</w:t>
                                    </w:r>
                                    <w:r w:rsidRPr="00A21164">
                                      <w:rPr>
                                        <w:sz w:val="24"/>
                                        <w:szCs w:val="24"/>
                                      </w:rPr>
                                      <w:drawing>
                                        <wp:inline distT="0" distB="0" distL="0" distR="0" wp14:anchorId="7EA2DCB4" wp14:editId="48F9F148">
                                          <wp:extent cx="1126490" cy="170180"/>
                                          <wp:effectExtent l="0" t="0" r="0" b="1270"/>
                                          <wp:docPr id="13286781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wps:txbx>
                              <wps:bodyPr rot="0" vert="horz" wrap="square" lIns="91440" tIns="45720" rIns="91440" bIns="45720" anchor="t" anchorCtr="0">
                                <a:noAutofit/>
                              </wps:bodyPr>
                            </wps:wsp>
                            <wps:wsp>
                              <wps:cNvPr id="1362564959" name="Text Box 2"/>
                              <wps:cNvSpPr txBox="1">
                                <a:spLocks noChangeArrowheads="1"/>
                              </wps:cNvSpPr>
                              <wps:spPr bwMode="auto">
                                <a:xfrm>
                                  <a:off x="1196340" y="1348740"/>
                                  <a:ext cx="1493520" cy="335280"/>
                                </a:xfrm>
                                <a:prstGeom prst="rect">
                                  <a:avLst/>
                                </a:prstGeom>
                                <a:solidFill>
                                  <a:schemeClr val="accent1">
                                    <a:lumMod val="20000"/>
                                    <a:lumOff val="80000"/>
                                  </a:schemeClr>
                                </a:solidFill>
                                <a:ln w="9525">
                                  <a:noFill/>
                                  <a:miter lim="800000"/>
                                  <a:headEnd/>
                                  <a:tailEnd/>
                                </a:ln>
                              </wps:spPr>
                              <wps:txbx>
                                <w:txbxContent>
                                  <w:p w14:paraId="37AA35CB" w14:textId="77777777" w:rsidR="00201E8F" w:rsidRPr="00A21164" w:rsidRDefault="00201E8F" w:rsidP="00201E8F">
                                    <w:pPr>
                                      <w:pStyle w:val="Content"/>
                                      <w:rPr>
                                        <w:noProof w:val="0"/>
                                        <w:sz w:val="24"/>
                                        <w:szCs w:val="24"/>
                                      </w:rPr>
                                    </w:pPr>
                                    <w:r w:rsidRPr="00A21164">
                                      <w:rPr>
                                        <w:noProof w:val="0"/>
                                        <w:sz w:val="24"/>
                                        <w:szCs w:val="24"/>
                                      </w:rPr>
                                      <w:t>Light sensor present</w:t>
                                    </w:r>
                                    <w:r w:rsidRPr="00A21164">
                                      <w:rPr>
                                        <w:sz w:val="24"/>
                                        <w:szCs w:val="24"/>
                                      </w:rPr>
                                      <w:drawing>
                                        <wp:inline distT="0" distB="0" distL="0" distR="0" wp14:anchorId="4B7CC117" wp14:editId="0C087590">
                                          <wp:extent cx="1126490" cy="170180"/>
                                          <wp:effectExtent l="0" t="0" r="0" b="1270"/>
                                          <wp:docPr id="7548173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wps:txbx>
                              <wps:bodyPr rot="0" vert="horz" wrap="square" lIns="91440" tIns="45720" rIns="91440" bIns="45720" anchor="t" anchorCtr="0">
                                <a:noAutofit/>
                              </wps:bodyPr>
                            </wps:wsp>
                          </wpg:wgp>
                        </a:graphicData>
                      </a:graphic>
                    </wp:inline>
                  </w:drawing>
                </mc:Choice>
                <mc:Fallback>
                  <w:pict>
                    <v:group w14:anchorId="2CEB112F" id="Group 65" o:spid="_x0000_s1059" style="width:211.8pt;height:184.8pt;mso-position-horizontal-relative:char;mso-position-vertical-relative:line" coordsize="26898,23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">
                      <v:group id="docshapegroup113" o:spid="_x0000_s1060" style="position:absolute;top:3048;width:12325;height:19005" coordsize="12326,1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">
                        <v:shape id="docshape114" o:spid="_x0000_s1061" type="#_x0000_t75" style="position:absolute;left:6069;top:791;width:4554;height:12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">
                          <v:imagedata r:id="rId105" o:title=""/>
                        </v:shape>
                        <v:shape id="docshape115" o:spid="_x0000_s1062" style="position:absolute;left:10166;width:2027;height:3909;visibility:visible;mso-wrap-style:square;v-text-anchor:top" coordsize="320,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" adj="-11796480,,5400" path="m319,r,614l,614e" filled="f" strokecolor="red" strokeweight=".3505mm">
                          <v:stroke joinstyle="round"/>
                          <v:formulas/>
                          <v:path arrowok="t" o:connecttype="custom" o:connectlocs="101361,0;202722,195499;101361,390997;0,195499;202088,-16530;202088,373831;0,373831" o:connectangles="270,0,90,180,270,270,270" textboxrect="0,0,320,615"/>
                          <v:textbox inset="0,0,0,0">
                            <w:txbxContent>
                              <w:p w14:paraId="412DC545" w14:textId="77777777" w:rsidR="00201E8F" w:rsidRPr="00A21164" w:rsidRDefault="00201E8F" w:rsidP="00201E8F"/>
                            </w:txbxContent>
                          </v:textbox>
                        </v:shape>
                        <v:shape id="docshape116" o:spid="_x0000_s1063" style="position:absolute;left:8978;top:349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" adj="-11796480,,5400" path="m195,l,65r195,66l195,xe" fillcolor="red" stroked="f">
                          <v:stroke joinstyle="miter"/>
                          <v:formulas/>
                          <v:path arrowok="t" o:connecttype="custom" o:connectlocs="62271,0;124541,41742;62271,83484;0,41742;123906,333299;0,374722;123906,416783;123906,333299" o:connectangles="270,0,90,180,270,270,270,270" textboxrect="0,0,196,131"/>
                          <v:textbox inset="0,0,0,0">
                            <w:txbxContent>
                              <w:p w14:paraId="13F5C9B3" w14:textId="77777777" w:rsidR="00201E8F" w:rsidRPr="00A21164" w:rsidRDefault="00201E8F" w:rsidP="00201E8F"/>
                            </w:txbxContent>
                          </v:textbox>
                        </v:shape>
                        <v:shape id="docshape117" o:spid="_x0000_s1064" style="position:absolute;top:2461;width:6307;height:16549;visibility:visible;mso-wrap-style:square;v-text-anchor:top" coordsize="994,26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" adj="-11796480,,5400" path="m260,2605l,2605,,,994,e" filled="f" strokecolor="red" strokeweight=".3505mm">
                          <v:stroke joinstyle="round"/>
                          <v:formulas/>
                          <v:path arrowok="t" o:connecttype="custom" o:connectlocs="315377,0;630753,827441;315377,1654881;0,827441;164986,1884126;0,1884126;0,229880;630753,229880" o:connectangles="270,0,90,180,270,270,270,270" textboxrect="0,0,994,2606"/>
                          <v:textbox inset="0,0,0,0">
                            <w:txbxContent>
                              <w:p w14:paraId="5747A581" w14:textId="77777777" w:rsidR="00201E8F" w:rsidRPr="00A21164" w:rsidRDefault="00201E8F" w:rsidP="00201E8F"/>
                            </w:txbxContent>
                          </v:textbox>
                        </v:shape>
                        <v:shape id="docshape118" o:spid="_x0000_s1065" style="position:absolute;left:6253;top:205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" adj="-11796480,,5400" path="m,l,131,195,66,,xe" fillcolor="red" stroked="f">
                          <v:stroke joinstyle="miter"/>
                          <v:formulas/>
                          <v:path arrowok="t" o:connecttype="custom" o:connectlocs="62271,0;124541,41742;62271,83484;0,41742;0,188636;0,272120;123906,230696;0,188636" o:connectangles="270,0,90,180,270,270,270,270" textboxrect="0,0,196,131"/>
                          <v:textbox inset="0,0,0,0">
                            <w:txbxContent>
                              <w:p w14:paraId="72A518A8" w14:textId="77777777" w:rsidR="00201E8F" w:rsidRPr="00A21164" w:rsidRDefault="00201E8F" w:rsidP="00201E8F"/>
                            </w:txbxContent>
                          </v:textbox>
                        </v:shape>
                        <v:shape id="docshape119" o:spid="_x0000_s1066" style="position:absolute;left:10889;top:12185;width:1437;height:1674;visibility:visible;mso-wrap-style:square;v-text-anchor:top" coordsize="227,2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" adj="-11796480,,5400" path="m226,263l226,,,e" filled="f" strokecolor="red" strokeweight=".3505mm">
                          <v:stroke joinstyle="round"/>
                          <v:formulas/>
                          <v:path arrowok="t" o:connecttype="custom" o:connectlocs="71826,0;143652,83713;71826,167426;0,83713;143019,1371875;143019,1204449;0,1204449" o:connectangles="270,0,90,180,270,270,270" textboxrect="0,0,227,263"/>
                          <v:textbox inset="0,0,0,0">
                            <w:txbxContent>
                              <w:p w14:paraId="6F53737A" w14:textId="77777777" w:rsidR="00201E8F" w:rsidRPr="00A21164" w:rsidRDefault="00201E8F" w:rsidP="00201E8F"/>
                            </w:txbxContent>
                          </v:textbox>
                        </v:shape>
                        <v:shape id="docshape120" o:spid="_x0000_s1067" style="position:absolute;left:9701;top:11771;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" adj="-11796480,,5400" path="m196,l,65r196,65l196,xe" fillcolor="red" stroked="f">
                          <v:stroke joinstyle="miter"/>
                          <v:formulas/>
                          <v:path arrowok="t" o:connecttype="custom" o:connectlocs="62271,0;124541,41742;62271,83484;0,41742;124541,1164315;0,1205738;124541,1247162;124541,1164315" o:connectangles="270,0,90,180,270,270,270,270" textboxrect="0,0,196,131"/>
                          <v:textbox inset="0,0,0,0">
                            <w:txbxContent>
                              <w:p w14:paraId="6A55881D" w14:textId="77777777" w:rsidR="00201E8F" w:rsidRPr="00A21164" w:rsidRDefault="00201E8F" w:rsidP="00201E8F"/>
                            </w:txbxContent>
                          </v:textbox>
                        </v:shape>
                      </v:group>
                      <v:shape id="_x0000_s1068" type="#_x0000_t202" style="position:absolute;left:1600;width:22631;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" fillcolor="#b1e4fd [660]" stroked="f">
                        <v:textbox>
                          <w:txbxContent>
                            <w:p w14:paraId="1B2A85F6" w14:textId="77777777" w:rsidR="00201E8F" w:rsidRPr="00A21164" w:rsidRDefault="00201E8F" w:rsidP="00201E8F">
                              <w:pPr>
                                <w:pStyle w:val="Content"/>
                                <w:rPr>
                                  <w:noProof w:val="0"/>
                                  <w:sz w:val="24"/>
                                  <w:szCs w:val="24"/>
                                </w:rPr>
                              </w:pPr>
                              <w:r w:rsidRPr="00A21164">
                                <w:rPr>
                                  <w:noProof w:val="0"/>
                                  <w:sz w:val="24"/>
                                  <w:szCs w:val="24"/>
                                </w:rPr>
                                <w:t>Light sensor reading (if installed)</w:t>
                              </w:r>
                            </w:p>
                          </w:txbxContent>
                        </v:textbox>
                      </v:shape>
                      <v:shape id="_x0000_s1069" type="#_x0000_t202" style="position:absolute;left:1600;top:20116;width:13182;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" fillcolor="#b1e4fd [660]" stroked="f">
                        <v:textbox>
                          <w:txbxContent>
                            <w:p w14:paraId="4AAEF250" w14:textId="77777777" w:rsidR="00201E8F" w:rsidRPr="00A21164" w:rsidRDefault="00201E8F" w:rsidP="00201E8F">
                              <w:pPr>
                                <w:pStyle w:val="Content"/>
                                <w:rPr>
                                  <w:noProof w:val="0"/>
                                  <w:sz w:val="24"/>
                                  <w:szCs w:val="24"/>
                                </w:rPr>
                              </w:pPr>
                              <w:r w:rsidRPr="00A21164">
                                <w:rPr>
                                  <w:noProof w:val="0"/>
                                  <w:sz w:val="24"/>
                                  <w:szCs w:val="24"/>
                                </w:rPr>
                                <w:t>Display brightness</w:t>
                              </w:r>
                              <w:r w:rsidRPr="00A21164">
                                <w:rPr>
                                  <w:sz w:val="24"/>
                                  <w:szCs w:val="24"/>
                                </w:rPr>
                                <w:drawing>
                                  <wp:inline distT="0" distB="0" distL="0" distR="0" wp14:anchorId="7EA2DCB4" wp14:editId="48F9F148">
                                    <wp:extent cx="1126490" cy="170180"/>
                                    <wp:effectExtent l="0" t="0" r="0" b="1270"/>
                                    <wp:docPr id="13286781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v:textbox>
                      </v:shape>
                      <v:shape id="_x0000_s1070" type="#_x0000_t202" style="position:absolute;left:11963;top:13487;width:1493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" fillcolor="#b1e4fd [660]" stroked="f">
                        <v:textbox>
                          <w:txbxContent>
                            <w:p w14:paraId="37AA35CB" w14:textId="77777777" w:rsidR="00201E8F" w:rsidRPr="00A21164" w:rsidRDefault="00201E8F" w:rsidP="00201E8F">
                              <w:pPr>
                                <w:pStyle w:val="Content"/>
                                <w:rPr>
                                  <w:noProof w:val="0"/>
                                  <w:sz w:val="24"/>
                                  <w:szCs w:val="24"/>
                                </w:rPr>
                              </w:pPr>
                              <w:r w:rsidRPr="00A21164">
                                <w:rPr>
                                  <w:noProof w:val="0"/>
                                  <w:sz w:val="24"/>
                                  <w:szCs w:val="24"/>
                                </w:rPr>
                                <w:t>Light sensor present</w:t>
                              </w:r>
                              <w:r w:rsidRPr="00A21164">
                                <w:rPr>
                                  <w:sz w:val="24"/>
                                  <w:szCs w:val="24"/>
                                </w:rPr>
                                <w:drawing>
                                  <wp:inline distT="0" distB="0" distL="0" distR="0" wp14:anchorId="4B7CC117" wp14:editId="0C087590">
                                    <wp:extent cx="1126490" cy="170180"/>
                                    <wp:effectExtent l="0" t="0" r="0" b="1270"/>
                                    <wp:docPr id="7548173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v:textbox>
                      </v:shape>
                      <w10:anchorlock/>
                    </v:group>
                  </w:pict>
                </mc:Fallback>
              </mc:AlternateContent>
            </w:r>
          </w:p>
        </w:tc>
        <w:tc>
          <w:tcPr>
            <w:tcW w:w="4967" w:type="dxa"/>
          </w:tcPr>
          <w:p w14:paraId="675EE1D2" w14:textId="5C0557EA" w:rsidR="00E64441" w:rsidRPr="00A21164" w:rsidRDefault="00311214" w:rsidP="00C844D4">
            <w:pPr>
              <w:pStyle w:val="Content"/>
              <w:rPr>
                <w:noProof w:val="0"/>
              </w:rPr>
            </w:pPr>
            <w:r w:rsidRPr="00A21164">
              <mc:AlternateContent>
                <mc:Choice Requires="wpg">
                  <w:drawing>
                    <wp:anchor distT="0" distB="0" distL="114300" distR="114300" simplePos="0" relativeHeight="251551744" behindDoc="0" locked="0" layoutInCell="1" allowOverlap="1" wp14:anchorId="2BA1068E" wp14:editId="36FC0A5A">
                      <wp:simplePos x="0" y="0"/>
                      <wp:positionH relativeFrom="column">
                        <wp:posOffset>-7620</wp:posOffset>
                      </wp:positionH>
                      <wp:positionV relativeFrom="paragraph">
                        <wp:posOffset>50800</wp:posOffset>
                      </wp:positionV>
                      <wp:extent cx="3016885" cy="1961761"/>
                      <wp:effectExtent l="0" t="0" r="0" b="635"/>
                      <wp:wrapSquare wrapText="bothSides"/>
                      <wp:docPr id="538202318" name="Group 66"/>
                      <wp:cNvGraphicFramePr/>
                      <a:graphic xmlns:a="http://schemas.openxmlformats.org/drawingml/2006/main">
                        <a:graphicData uri="http://schemas.microsoft.com/office/word/2010/wordprocessingGroup">
                          <wpg:wgp>
                            <wpg:cNvGrpSpPr/>
                            <wpg:grpSpPr>
                              <a:xfrm>
                                <a:off x="0" y="0"/>
                                <a:ext cx="3016885" cy="1961761"/>
                                <a:chOff x="0" y="0"/>
                                <a:chExt cx="3016960" cy="1961761"/>
                              </a:xfrm>
                            </wpg:grpSpPr>
                            <wpg:grpSp>
                              <wpg:cNvPr id="470877481" name="docshapegroup121"/>
                              <wpg:cNvGrpSpPr/>
                              <wpg:grpSpPr>
                                <a:xfrm>
                                  <a:off x="1699260" y="160020"/>
                                  <a:ext cx="750631" cy="1244132"/>
                                  <a:chOff x="0" y="0"/>
                                  <a:chExt cx="750631" cy="1244132"/>
                                </a:xfrm>
                              </wpg:grpSpPr>
                              <pic:pic xmlns:pic="http://schemas.openxmlformats.org/drawingml/2006/picture">
                                <pic:nvPicPr>
                                  <pic:cNvPr id="137942779" name="docshape122"/>
                                  <pic:cNvPicPr>
                                    <a:picLocks noChangeAspect="1"/>
                                  </pic:cNvPicPr>
                                </pic:nvPicPr>
                                <pic:blipFill>
                                  <a:blip r:embed="rId106"/>
                                  <a:srcRect/>
                                  <a:stretch>
                                    <a:fillRect/>
                                  </a:stretch>
                                </pic:blipFill>
                                <pic:spPr>
                                  <a:xfrm>
                                    <a:off x="302758" y="0"/>
                                    <a:ext cx="447873" cy="1244132"/>
                                  </a:xfrm>
                                  <a:prstGeom prst="rect">
                                    <a:avLst/>
                                  </a:prstGeom>
                                  <a:noFill/>
                                  <a:ln cap="flat">
                                    <a:noFill/>
                                  </a:ln>
                                </pic:spPr>
                              </pic:pic>
                              <wps:wsp>
                                <wps:cNvPr id="481431507" name="Line 94"/>
                                <wps:cNvSpPr/>
                                <wps:spPr>
                                  <a:xfrm>
                                    <a:off x="0" y="700979"/>
                                    <a:ext cx="195132"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78B03BC3" w14:textId="77777777" w:rsidR="004A65CF" w:rsidRPr="00A21164" w:rsidRDefault="004A65CF" w:rsidP="004A65CF"/>
                                  </w:txbxContent>
                                </wps:txbx>
                                <wps:bodyPr wrap="square" lIns="0" tIns="0" rIns="0" bIns="0" compatLnSpc="0">
                                  <a:noAutofit/>
                                </wps:bodyPr>
                              </wps:wsp>
                              <wps:wsp>
                                <wps:cNvPr id="1562927655" name="docshape123"/>
                                <wps:cNvSpPr/>
                                <wps:spPr>
                                  <a:xfrm>
                                    <a:off x="189646" y="659191"/>
                                    <a:ext cx="124541" cy="83484"/>
                                  </a:xfrm>
                                  <a:custGeom>
                                    <a:avLst/>
                                    <a:gdLst>
                                      <a:gd name="f0" fmla="val 10800000"/>
                                      <a:gd name="f1" fmla="val 5400000"/>
                                      <a:gd name="f2" fmla="val 180"/>
                                      <a:gd name="f3" fmla="val w"/>
                                      <a:gd name="f4" fmla="val h"/>
                                      <a:gd name="f5" fmla="val 0"/>
                                      <a:gd name="f6" fmla="val 196"/>
                                      <a:gd name="f7" fmla="val 131"/>
                                      <a:gd name="f8" fmla="+- 0 4841 0"/>
                                      <a:gd name="f9" fmla="+- 0 5037 0"/>
                                      <a:gd name="f10" fmla="val 130"/>
                                      <a:gd name="f11" fmla="val 65"/>
                                      <a:gd name="f12" fmla="+- 0 0 0"/>
                                      <a:gd name="f13" fmla="*/ f3 1 196"/>
                                      <a:gd name="f14" fmla="*/ f4 1 131"/>
                                      <a:gd name="f15" fmla="val f5"/>
                                      <a:gd name="f16" fmla="val f6"/>
                                      <a:gd name="f17" fmla="val f7"/>
                                      <a:gd name="f18" fmla="+- f8 0 4841"/>
                                      <a:gd name="f19" fmla="+- f9 0 4841"/>
                                      <a:gd name="f20" fmla="*/ f12 f0 1"/>
                                      <a:gd name="f21" fmla="+- f17 0 f15"/>
                                      <a:gd name="f22" fmla="+- f16 0 f15"/>
                                      <a:gd name="f23" fmla="*/ f20 1 f2"/>
                                      <a:gd name="f24" fmla="*/ f22 1 196"/>
                                      <a:gd name="f25" fmla="*/ f21 1 131"/>
                                      <a:gd name="f26" fmla="*/ f18 f22 1"/>
                                      <a:gd name="f27" fmla="*/ 1159 f21 1"/>
                                      <a:gd name="f28" fmla="*/ 1289 f21 1"/>
                                      <a:gd name="f29" fmla="*/ f19 f22 1"/>
                                      <a:gd name="f30" fmla="*/ 1224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10"/>
                                        </a:lnTo>
                                        <a:lnTo>
                                          <a:pt x="f6" y="f11"/>
                                        </a:lnTo>
                                        <a:lnTo>
                                          <a:pt x="f5" y="f5"/>
                                        </a:lnTo>
                                        <a:close/>
                                      </a:path>
                                    </a:pathLst>
                                  </a:custGeom>
                                  <a:solidFill>
                                    <a:srgbClr val="FF0000"/>
                                  </a:solidFill>
                                  <a:ln cap="flat">
                                    <a:noFill/>
                                    <a:prstDash val="solid"/>
                                  </a:ln>
                                </wps:spPr>
                                <wps:txbx>
                                  <w:txbxContent>
                                    <w:p w14:paraId="1BF1A3B3" w14:textId="77777777" w:rsidR="004A65CF" w:rsidRPr="00A21164" w:rsidRDefault="004A65CF" w:rsidP="004A65CF"/>
                                  </w:txbxContent>
                                </wps:txbx>
                                <wps:bodyPr wrap="square" lIns="0" tIns="0" rIns="0" bIns="0" compatLnSpc="0">
                                  <a:noAutofit/>
                                </wps:bodyPr>
                              </wps:wsp>
                              <wps:wsp>
                                <wps:cNvPr id="1953523448" name="Line 92"/>
                                <wps:cNvSpPr/>
                                <wps:spPr>
                                  <a:xfrm>
                                    <a:off x="10790" y="1060613"/>
                                    <a:ext cx="189006"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2021C73F" w14:textId="77777777" w:rsidR="004A65CF" w:rsidRPr="00A21164" w:rsidRDefault="004A65CF" w:rsidP="004A65CF"/>
                                  </w:txbxContent>
                                </wps:txbx>
                                <wps:bodyPr wrap="square" lIns="0" tIns="0" rIns="0" bIns="0" compatLnSpc="0">
                                  <a:noAutofit/>
                                </wps:bodyPr>
                              </wps:wsp>
                              <wps:wsp>
                                <wps:cNvPr id="1570877487" name="docshape124"/>
                                <wps:cNvSpPr/>
                                <wps:spPr>
                                  <a:xfrm>
                                    <a:off x="193670" y="1018459"/>
                                    <a:ext cx="124541" cy="83484"/>
                                  </a:xfrm>
                                  <a:custGeom>
                                    <a:avLst/>
                                    <a:gdLst>
                                      <a:gd name="f0" fmla="val 10800000"/>
                                      <a:gd name="f1" fmla="val 5400000"/>
                                      <a:gd name="f2" fmla="val 180"/>
                                      <a:gd name="f3" fmla="val w"/>
                                      <a:gd name="f4" fmla="val h"/>
                                      <a:gd name="f5" fmla="val 0"/>
                                      <a:gd name="f6" fmla="val 196"/>
                                      <a:gd name="f7" fmla="val 131"/>
                                      <a:gd name="f8" fmla="+- 0 4848 0"/>
                                      <a:gd name="f9" fmla="+- 0 5043 0"/>
                                      <a:gd name="f10" fmla="val 195"/>
                                      <a:gd name="f11" fmla="val 66"/>
                                      <a:gd name="f12" fmla="+- 0 0 0"/>
                                      <a:gd name="f13" fmla="*/ f3 1 196"/>
                                      <a:gd name="f14" fmla="*/ f4 1 131"/>
                                      <a:gd name="f15" fmla="val f5"/>
                                      <a:gd name="f16" fmla="val f6"/>
                                      <a:gd name="f17" fmla="val f7"/>
                                      <a:gd name="f18" fmla="+- f8 0 4848"/>
                                      <a:gd name="f19" fmla="+- f9 0 4848"/>
                                      <a:gd name="f20" fmla="*/ f12 f0 1"/>
                                      <a:gd name="f21" fmla="+- f17 0 f15"/>
                                      <a:gd name="f22" fmla="+- f16 0 f15"/>
                                      <a:gd name="f23" fmla="*/ f20 1 f2"/>
                                      <a:gd name="f24" fmla="*/ f22 1 196"/>
                                      <a:gd name="f25" fmla="*/ f21 1 131"/>
                                      <a:gd name="f26" fmla="*/ f18 f22 1"/>
                                      <a:gd name="f27" fmla="*/ 1724 f21 1"/>
                                      <a:gd name="f28" fmla="*/ 1855 f21 1"/>
                                      <a:gd name="f29" fmla="*/ f19 f22 1"/>
                                      <a:gd name="f30" fmla="*/ 1790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7"/>
                                        </a:lnTo>
                                        <a:lnTo>
                                          <a:pt x="f10" y="f11"/>
                                        </a:lnTo>
                                        <a:lnTo>
                                          <a:pt x="f5" y="f5"/>
                                        </a:lnTo>
                                        <a:close/>
                                      </a:path>
                                    </a:pathLst>
                                  </a:custGeom>
                                  <a:solidFill>
                                    <a:srgbClr val="FF0000"/>
                                  </a:solidFill>
                                  <a:ln cap="flat">
                                    <a:noFill/>
                                    <a:prstDash val="solid"/>
                                  </a:ln>
                                </wps:spPr>
                                <wps:txbx>
                                  <w:txbxContent>
                                    <w:p w14:paraId="4AE57EB9" w14:textId="77777777" w:rsidR="004A65CF" w:rsidRPr="00A21164" w:rsidRDefault="004A65CF" w:rsidP="004A65CF"/>
                                  </w:txbxContent>
                                </wps:txbx>
                                <wps:bodyPr wrap="square" lIns="0" tIns="0" rIns="0" bIns="0" compatLnSpc="0">
                                  <a:noAutofit/>
                                </wps:bodyPr>
                              </wps:wsp>
                              <wps:wsp>
                                <wps:cNvPr id="303156424" name="docshape125"/>
                                <wps:cNvSpPr/>
                                <wps:spPr>
                                  <a:xfrm>
                                    <a:off x="8229" y="243414"/>
                                    <a:ext cx="186446" cy="130302"/>
                                  </a:xfrm>
                                  <a:custGeom>
                                    <a:avLst/>
                                    <a:gdLst>
                                      <a:gd name="f0" fmla="val 10800000"/>
                                      <a:gd name="f1" fmla="val 5400000"/>
                                      <a:gd name="f2" fmla="val 180"/>
                                      <a:gd name="f3" fmla="val w"/>
                                      <a:gd name="f4" fmla="val h"/>
                                      <a:gd name="f5" fmla="val 0"/>
                                      <a:gd name="f6" fmla="val 293"/>
                                      <a:gd name="f7" fmla="val 205"/>
                                      <a:gd name="f8" fmla="+- 0 4555 0"/>
                                      <a:gd name="f9" fmla="+- 0 4711 0"/>
                                      <a:gd name="f10" fmla="+- 0 4848 0"/>
                                      <a:gd name="f11" fmla="val 156"/>
                                      <a:gd name="f12" fmla="val 204"/>
                                      <a:gd name="f13" fmla="+- 0 0 0"/>
                                      <a:gd name="f14" fmla="*/ f3 1 293"/>
                                      <a:gd name="f15" fmla="*/ f4 1 205"/>
                                      <a:gd name="f16" fmla="val f5"/>
                                      <a:gd name="f17" fmla="val f6"/>
                                      <a:gd name="f18" fmla="val f7"/>
                                      <a:gd name="f19" fmla="+- f8 0 4555"/>
                                      <a:gd name="f20" fmla="+- f9 0 4555"/>
                                      <a:gd name="f21" fmla="+- f10 0 4555"/>
                                      <a:gd name="f22" fmla="*/ f13 f0 1"/>
                                      <a:gd name="f23" fmla="+- f18 0 f16"/>
                                      <a:gd name="f24" fmla="+- f17 0 f16"/>
                                      <a:gd name="f25" fmla="*/ f22 1 f2"/>
                                      <a:gd name="f26" fmla="*/ f24 1 293"/>
                                      <a:gd name="f27" fmla="*/ f23 1 205"/>
                                      <a:gd name="f28" fmla="*/ f19 f24 1"/>
                                      <a:gd name="f29" fmla="*/ 504 f23 1"/>
                                      <a:gd name="f30" fmla="*/ f20 f24 1"/>
                                      <a:gd name="f31" fmla="*/ 708 f23 1"/>
                                      <a:gd name="f32" fmla="*/ f21 f24 1"/>
                                      <a:gd name="f33" fmla="+- f25 0 f1"/>
                                      <a:gd name="f34" fmla="*/ f28 1 293"/>
                                      <a:gd name="f35" fmla="*/ f29 1 205"/>
                                      <a:gd name="f36" fmla="*/ f30 1 293"/>
                                      <a:gd name="f37" fmla="*/ f31 1 205"/>
                                      <a:gd name="f38" fmla="*/ f32 1 293"/>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293" h="205">
                                        <a:moveTo>
                                          <a:pt x="f5" y="f5"/>
                                        </a:moveTo>
                                        <a:lnTo>
                                          <a:pt x="f11" y="f5"/>
                                        </a:lnTo>
                                        <a:lnTo>
                                          <a:pt x="f11" y="f12"/>
                                        </a:lnTo>
                                        <a:lnTo>
                                          <a:pt x="f6" y="f12"/>
                                        </a:lnTo>
                                      </a:path>
                                    </a:pathLst>
                                  </a:custGeom>
                                  <a:noFill/>
                                  <a:ln w="12618" cap="flat">
                                    <a:solidFill>
                                      <a:srgbClr val="FF0000"/>
                                    </a:solidFill>
                                    <a:prstDash val="solid"/>
                                    <a:round/>
                                  </a:ln>
                                </wps:spPr>
                                <wps:txbx>
                                  <w:txbxContent>
                                    <w:p w14:paraId="613B59F2" w14:textId="77777777" w:rsidR="004A65CF" w:rsidRPr="00A21164" w:rsidRDefault="004A65CF" w:rsidP="004A65CF"/>
                                  </w:txbxContent>
                                </wps:txbx>
                                <wps:bodyPr wrap="square" lIns="0" tIns="0" rIns="0" bIns="0" compatLnSpc="0">
                                  <a:noAutofit/>
                                </wps:bodyPr>
                              </wps:wsp>
                              <wps:wsp>
                                <wps:cNvPr id="2058303952" name="docshape126"/>
                                <wps:cNvSpPr/>
                                <wps:spPr>
                                  <a:xfrm>
                                    <a:off x="188640" y="331562"/>
                                    <a:ext cx="124541" cy="83484"/>
                                  </a:xfrm>
                                  <a:custGeom>
                                    <a:avLst/>
                                    <a:gdLst>
                                      <a:gd name="f0" fmla="val 10800000"/>
                                      <a:gd name="f1" fmla="val 5400000"/>
                                      <a:gd name="f2" fmla="val 180"/>
                                      <a:gd name="f3" fmla="val w"/>
                                      <a:gd name="f4" fmla="val h"/>
                                      <a:gd name="f5" fmla="val 0"/>
                                      <a:gd name="f6" fmla="val 196"/>
                                      <a:gd name="f7" fmla="val 131"/>
                                      <a:gd name="f8" fmla="+- 0 4839 0"/>
                                      <a:gd name="f9" fmla="+- 0 5035 0"/>
                                      <a:gd name="f10" fmla="val 130"/>
                                      <a:gd name="f11" fmla="val 65"/>
                                      <a:gd name="f12" fmla="+- 0 0 0"/>
                                      <a:gd name="f13" fmla="*/ f3 1 196"/>
                                      <a:gd name="f14" fmla="*/ f4 1 131"/>
                                      <a:gd name="f15" fmla="val f5"/>
                                      <a:gd name="f16" fmla="val f6"/>
                                      <a:gd name="f17" fmla="val f7"/>
                                      <a:gd name="f18" fmla="+- f8 0 4839"/>
                                      <a:gd name="f19" fmla="+- f9 0 4839"/>
                                      <a:gd name="f20" fmla="*/ f12 f0 1"/>
                                      <a:gd name="f21" fmla="+- f17 0 f15"/>
                                      <a:gd name="f22" fmla="+- f16 0 f15"/>
                                      <a:gd name="f23" fmla="*/ f20 1 f2"/>
                                      <a:gd name="f24" fmla="*/ f22 1 196"/>
                                      <a:gd name="f25" fmla="*/ f21 1 131"/>
                                      <a:gd name="f26" fmla="*/ f18 f22 1"/>
                                      <a:gd name="f27" fmla="*/ 643 f21 1"/>
                                      <a:gd name="f28" fmla="*/ 773 f21 1"/>
                                      <a:gd name="f29" fmla="*/ f19 f22 1"/>
                                      <a:gd name="f30" fmla="*/ 708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10"/>
                                        </a:lnTo>
                                        <a:lnTo>
                                          <a:pt x="f6" y="f11"/>
                                        </a:lnTo>
                                        <a:lnTo>
                                          <a:pt x="f5" y="f5"/>
                                        </a:lnTo>
                                        <a:close/>
                                      </a:path>
                                    </a:pathLst>
                                  </a:custGeom>
                                  <a:solidFill>
                                    <a:srgbClr val="FF0000"/>
                                  </a:solidFill>
                                  <a:ln cap="flat">
                                    <a:noFill/>
                                    <a:prstDash val="solid"/>
                                  </a:ln>
                                </wps:spPr>
                                <wps:txbx>
                                  <w:txbxContent>
                                    <w:p w14:paraId="3CF6717B" w14:textId="77777777" w:rsidR="004A65CF" w:rsidRPr="00A21164" w:rsidRDefault="004A65CF" w:rsidP="004A65CF"/>
                                  </w:txbxContent>
                                </wps:txbx>
                                <wps:bodyPr wrap="square" lIns="0" tIns="0" rIns="0" bIns="0" compatLnSpc="0">
                                  <a:noAutofit/>
                                </wps:bodyPr>
                              </wps:wsp>
                            </wpg:grpSp>
                            <wps:wsp>
                              <wps:cNvPr id="1924698886" name="Text Box 2"/>
                              <wps:cNvSpPr txBox="1">
                                <a:spLocks noChangeArrowheads="1"/>
                              </wps:cNvSpPr>
                              <wps:spPr bwMode="auto">
                                <a:xfrm>
                                  <a:off x="0" y="0"/>
                                  <a:ext cx="1714500" cy="480060"/>
                                </a:xfrm>
                                <a:prstGeom prst="rect">
                                  <a:avLst/>
                                </a:prstGeom>
                                <a:solidFill>
                                  <a:schemeClr val="accent1">
                                    <a:lumMod val="20000"/>
                                    <a:lumOff val="80000"/>
                                  </a:schemeClr>
                                </a:solidFill>
                                <a:ln w="9525">
                                  <a:noFill/>
                                  <a:miter lim="800000"/>
                                  <a:headEnd/>
                                  <a:tailEnd/>
                                </a:ln>
                              </wps:spPr>
                              <wps:txbx>
                                <w:txbxContent>
                                  <w:p w14:paraId="4230D84C" w14:textId="6AD69EE6" w:rsidR="00A07019" w:rsidRPr="00A21164" w:rsidRDefault="00A07019" w:rsidP="00A07019">
                                    <w:pPr>
                                      <w:pStyle w:val="Content"/>
                                      <w:rPr>
                                        <w:noProof w:val="0"/>
                                        <w:sz w:val="24"/>
                                        <w:szCs w:val="24"/>
                                      </w:rPr>
                                    </w:pPr>
                                    <w:r w:rsidRPr="00A21164">
                                      <w:rPr>
                                        <w:noProof w:val="0"/>
                                        <w:sz w:val="24"/>
                                        <w:szCs w:val="24"/>
                                      </w:rPr>
                                      <w:t>Period until display OFF</w:t>
                                    </w:r>
                                    <w:r w:rsidR="00AB47F6" w:rsidRPr="00A21164">
                                      <w:rPr>
                                        <w:noProof w:val="0"/>
                                        <w:sz w:val="24"/>
                                        <w:szCs w:val="24"/>
                                      </w:rPr>
                                      <w:t xml:space="preserve"> if no activity; 0 disables</w:t>
                                    </w:r>
                                  </w:p>
                                </w:txbxContent>
                              </wps:txbx>
                              <wps:bodyPr rot="0" vert="horz" wrap="square" lIns="91440" tIns="45720" rIns="91440" bIns="45720" anchor="t" anchorCtr="0">
                                <a:noAutofit/>
                              </wps:bodyPr>
                            </wps:wsp>
                            <wps:wsp>
                              <wps:cNvPr id="977466366" name="Text Box 2"/>
                              <wps:cNvSpPr txBox="1">
                                <a:spLocks noChangeArrowheads="1"/>
                              </wps:cNvSpPr>
                              <wps:spPr bwMode="auto">
                                <a:xfrm>
                                  <a:off x="464820" y="716280"/>
                                  <a:ext cx="1272540" cy="335280"/>
                                </a:xfrm>
                                <a:prstGeom prst="rect">
                                  <a:avLst/>
                                </a:prstGeom>
                                <a:solidFill>
                                  <a:schemeClr val="accent1">
                                    <a:lumMod val="20000"/>
                                    <a:lumOff val="80000"/>
                                  </a:schemeClr>
                                </a:solidFill>
                                <a:ln w="9525">
                                  <a:noFill/>
                                  <a:miter lim="800000"/>
                                  <a:headEnd/>
                                  <a:tailEnd/>
                                </a:ln>
                              </wps:spPr>
                              <wps:txbx>
                                <w:txbxContent>
                                  <w:p w14:paraId="18784CC1" w14:textId="4899B369" w:rsidR="00A07019" w:rsidRPr="00A21164" w:rsidRDefault="009D7110" w:rsidP="00CE13C6">
                                    <w:pPr>
                                      <w:pStyle w:val="Content"/>
                                      <w:rPr>
                                        <w:noProof w:val="0"/>
                                        <w:sz w:val="24"/>
                                        <w:szCs w:val="24"/>
                                      </w:rPr>
                                    </w:pPr>
                                    <w:r w:rsidRPr="00A21164">
                                      <w:rPr>
                                        <w:noProof w:val="0"/>
                                        <w:sz w:val="24"/>
                                        <w:szCs w:val="24"/>
                                      </w:rPr>
                                      <w:t>DE on</w:t>
                                    </w:r>
                                    <w:r w:rsidR="00F93283">
                                      <w:rPr>
                                        <w:noProof w:val="0"/>
                                        <w:sz w:val="24"/>
                                        <w:szCs w:val="24"/>
                                      </w:rPr>
                                      <w:t xml:space="preserve"> </w:t>
                                    </w:r>
                                    <w:r w:rsidRPr="00A21164">
                                      <w:rPr>
                                        <w:noProof w:val="0"/>
                                        <w:sz w:val="24"/>
                                        <w:szCs w:val="24"/>
                                      </w:rPr>
                                      <w:t xml:space="preserve">time </w:t>
                                    </w:r>
                                    <w:r w:rsidR="008F0D37" w:rsidRPr="00A21164">
                                      <w:rPr>
                                        <w:i/>
                                        <w:iCs/>
                                        <w:noProof w:val="0"/>
                                        <w:sz w:val="24"/>
                                        <w:szCs w:val="24"/>
                                      </w:rPr>
                                      <w:t>today</w:t>
                                    </w:r>
                                  </w:p>
                                </w:txbxContent>
                              </wps:txbx>
                              <wps:bodyPr rot="0" vert="horz" wrap="square" lIns="91440" tIns="45720" rIns="91440" bIns="45720" anchor="t" anchorCtr="0">
                                <a:noAutofit/>
                              </wps:bodyPr>
                            </wps:wsp>
                            <wps:wsp>
                              <wps:cNvPr id="355523086" name="Text Box 2"/>
                              <wps:cNvSpPr txBox="1">
                                <a:spLocks noChangeArrowheads="1"/>
                              </wps:cNvSpPr>
                              <wps:spPr bwMode="auto">
                                <a:xfrm>
                                  <a:off x="457200" y="1082040"/>
                                  <a:ext cx="1310640" cy="335280"/>
                                </a:xfrm>
                                <a:prstGeom prst="rect">
                                  <a:avLst/>
                                </a:prstGeom>
                                <a:solidFill>
                                  <a:schemeClr val="accent1">
                                    <a:lumMod val="20000"/>
                                    <a:lumOff val="80000"/>
                                  </a:schemeClr>
                                </a:solidFill>
                                <a:ln w="9525">
                                  <a:noFill/>
                                  <a:miter lim="800000"/>
                                  <a:headEnd/>
                                  <a:tailEnd/>
                                </a:ln>
                              </wps:spPr>
                              <wps:txbx>
                                <w:txbxContent>
                                  <w:p w14:paraId="489A4E7F" w14:textId="4573F1B2" w:rsidR="008F0D37" w:rsidRPr="00A21164" w:rsidRDefault="008F0D37" w:rsidP="008F0D37">
                                    <w:pPr>
                                      <w:pStyle w:val="Content"/>
                                      <w:rPr>
                                        <w:i/>
                                        <w:iCs/>
                                        <w:noProof w:val="0"/>
                                      </w:rPr>
                                    </w:pPr>
                                    <w:r w:rsidRPr="00A21164">
                                      <w:rPr>
                                        <w:noProof w:val="0"/>
                                        <w:sz w:val="24"/>
                                        <w:szCs w:val="24"/>
                                      </w:rPr>
                                      <w:t xml:space="preserve">DE </w:t>
                                    </w:r>
                                    <w:r w:rsidR="00F93283" w:rsidRPr="00A21164">
                                      <w:rPr>
                                        <w:noProof w:val="0"/>
                                        <w:sz w:val="24"/>
                                        <w:szCs w:val="24"/>
                                      </w:rPr>
                                      <w:t>off time</w:t>
                                    </w:r>
                                    <w:r w:rsidR="00753EB4" w:rsidRPr="00A21164">
                                      <w:rPr>
                                        <w:i/>
                                        <w:iCs/>
                                        <w:noProof w:val="0"/>
                                        <w:sz w:val="24"/>
                                        <w:szCs w:val="24"/>
                                      </w:rPr>
                                      <w:t xml:space="preserve"> today</w:t>
                                    </w:r>
                                  </w:p>
                                </w:txbxContent>
                              </wps:txbx>
                              <wps:bodyPr rot="0" vert="horz" wrap="square" lIns="91440" tIns="45720" rIns="91440" bIns="45720" anchor="t" anchorCtr="0">
                                <a:noAutofit/>
                              </wps:bodyPr>
                            </wps:wsp>
                            <wps:wsp>
                              <wps:cNvPr id="1438508344" name="Text Box 2"/>
                              <wps:cNvSpPr txBox="1">
                                <a:spLocks noChangeArrowheads="1"/>
                              </wps:cNvSpPr>
                              <wps:spPr bwMode="auto">
                                <a:xfrm>
                                  <a:off x="1333533" y="1481701"/>
                                  <a:ext cx="1683427" cy="480060"/>
                                </a:xfrm>
                                <a:prstGeom prst="rect">
                                  <a:avLst/>
                                </a:prstGeom>
                                <a:solidFill>
                                  <a:schemeClr val="accent1">
                                    <a:lumMod val="20000"/>
                                    <a:lumOff val="80000"/>
                                  </a:schemeClr>
                                </a:solidFill>
                                <a:ln w="9525">
                                  <a:noFill/>
                                  <a:miter lim="800000"/>
                                  <a:headEnd/>
                                  <a:tailEnd/>
                                </a:ln>
                              </wps:spPr>
                              <wps:txbx>
                                <w:txbxContent>
                                  <w:p w14:paraId="39B1499C" w14:textId="23EF5CDB" w:rsidR="00EC2C4D" w:rsidRPr="00A21164" w:rsidRDefault="00782F8F" w:rsidP="00B7746E">
                                    <w:pPr>
                                      <w:pStyle w:val="Content"/>
                                      <w:ind w:right="-180"/>
                                      <w:rPr>
                                        <w:noProof w:val="0"/>
                                        <w:sz w:val="24"/>
                                        <w:szCs w:val="24"/>
                                      </w:rPr>
                                    </w:pPr>
                                    <w:r w:rsidRPr="00A21164">
                                      <w:rPr>
                                        <w:noProof w:val="0"/>
                                        <w:sz w:val="24"/>
                                        <w:szCs w:val="24"/>
                                      </w:rPr>
                                      <w:t>Click just above or below each digit to change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A1068E" id="Group 66" o:spid="_x0000_s1071" style="position:absolute;margin-left:-.6pt;margin-top:4pt;width:237.55pt;height:154.45pt;z-index:251551744;mso-position-horizontal-relative:text;mso-position-vertical-relative:text;mso-width-relative:margin;mso-height-relative:margin" coordsize="30169,19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">
                      <v:group id="docshapegroup121" o:spid="_x0000_s1072" style="position:absolute;left:16992;top:1600;width:7506;height:12441" coordsize="7506,1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">
                        <v:shape id="docshape122" o:spid="_x0000_s1073" type="#_x0000_t75" style="position:absolute;left:3027;width:4479;height:1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">
                          <v:imagedata r:id="rId107" o:title=""/>
                        </v:shape>
                        <v:shape id="Line 94" o:spid="_x0000_s1074" style="position:absolute;top:7009;width:1951;height:11;visibility:visible;mso-wrap-style:square;v-text-anchor:top" coordsize="195132,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" adj="-11796480,,5400" path="m,l195132,1097e" filled="f" strokecolor="red" strokeweight=".3505mm">
                          <v:stroke joinstyle="round"/>
                          <v:formulas/>
                          <v:path arrowok="t" o:connecttype="custom" o:connectlocs="97566,0;195132,549;97566,1097;0,549;0,0;195132,1097" o:connectangles="270,0,90,180,270,270" textboxrect="0,0,195132,1097"/>
                          <v:textbox inset="0,0,0,0">
                            <w:txbxContent>
                              <w:p w14:paraId="78B03BC3" w14:textId="77777777" w:rsidR="004A65CF" w:rsidRPr="00A21164" w:rsidRDefault="004A65CF" w:rsidP="004A65CF"/>
                            </w:txbxContent>
                          </v:textbox>
                        </v:shape>
                        <v:shape id="docshape123" o:spid="_x0000_s1075" style="position:absolute;left:1896;top:659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" adj="-11796480,,5400" path="m,l,130,196,65,,xe" fillcolor="red" stroked="f">
                          <v:stroke joinstyle="miter"/>
                          <v:formulas/>
                          <v:path arrowok="t" o:connecttype="custom" o:connectlocs="62271,0;124541,41742;62271,83484;0,41742;0,738610;0,821457;124541,780034;0,738610" o:connectangles="270,0,90,180,270,270,270,270" textboxrect="0,0,196,131"/>
                          <v:textbox inset="0,0,0,0">
                            <w:txbxContent>
                              <w:p w14:paraId="1BF1A3B3" w14:textId="77777777" w:rsidR="004A65CF" w:rsidRPr="00A21164" w:rsidRDefault="004A65CF" w:rsidP="004A65CF"/>
                            </w:txbxContent>
                          </v:textbox>
                        </v:shape>
                        <v:shape id="Line 92" o:spid="_x0000_s1076" style="position:absolute;left:107;top:10606;width:1890;height:11;visibility:visible;mso-wrap-style:square;v-text-anchor:top" coordsize="189006,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" adj="-11796480,,5400" path="m,l189006,1097e" filled="f" strokecolor="red" strokeweight=".3505mm">
                          <v:stroke joinstyle="round"/>
                          <v:formulas/>
                          <v:path arrowok="t" o:connecttype="custom" o:connectlocs="94503,0;189006,549;94503,1097;0,549;0,0;189006,1097" o:connectangles="270,0,90,180,270,270" textboxrect="0,0,189006,1097"/>
                          <v:textbox inset="0,0,0,0">
                            <w:txbxContent>
                              <w:p w14:paraId="2021C73F" w14:textId="77777777" w:rsidR="004A65CF" w:rsidRPr="00A21164" w:rsidRDefault="004A65CF" w:rsidP="004A65CF"/>
                            </w:txbxContent>
                          </v:textbox>
                        </v:shape>
                        <v:shape id="docshape124" o:spid="_x0000_s1077" style="position:absolute;left:1936;top:10184;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" adj="-11796480,,5400" path="m,l,131,195,66,,xe" fillcolor="red" stroked="f">
                          <v:stroke joinstyle="miter"/>
                          <v:formulas/>
                          <v:path arrowok="t" o:connecttype="custom" o:connectlocs="62271,0;124541,41742;62271,83484;0,41742;0,1098675;0,1182159;123906,1140736;0,1098675" o:connectangles="270,0,90,180,270,270,270,270" textboxrect="0,0,196,131"/>
                          <v:textbox inset="0,0,0,0">
                            <w:txbxContent>
                              <w:p w14:paraId="4AE57EB9" w14:textId="77777777" w:rsidR="004A65CF" w:rsidRPr="00A21164" w:rsidRDefault="004A65CF" w:rsidP="004A65CF"/>
                            </w:txbxContent>
                          </v:textbox>
                        </v:shape>
                        <v:shape id="docshape125" o:spid="_x0000_s1078" style="position:absolute;left:82;top:2434;width:1864;height:1303;visibility:visible;mso-wrap-style:square;v-text-anchor:top" coordsize="293,2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" adj="-11796480,,5400" path="m,l156,r,204l293,204e" filled="f" strokecolor="red" strokeweight=".3505mm">
                          <v:stroke joinstyle="round"/>
                          <v:formulas/>
                          <v:path arrowok="t" o:connecttype="custom" o:connectlocs="93223,0;186446,65151;93223,130302;0,65151;0,320352;99268,320352;99268,450019;186446,450019" o:connectangles="270,0,90,180,270,270,270,270" textboxrect="0,0,293,205"/>
                          <v:textbox inset="0,0,0,0">
                            <w:txbxContent>
                              <w:p w14:paraId="613B59F2" w14:textId="77777777" w:rsidR="004A65CF" w:rsidRPr="00A21164" w:rsidRDefault="004A65CF" w:rsidP="004A65CF"/>
                            </w:txbxContent>
                          </v:textbox>
                        </v:shape>
                        <v:shape id="docshape126" o:spid="_x0000_s1079" style="position:absolute;left:1886;top:3315;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" adj="-11796480,,5400" path="m,l,130,196,65,,xe" fillcolor="red" stroked="f">
                          <v:stroke joinstyle="miter"/>
                          <v:formulas/>
                          <v:path arrowok="t" o:connecttype="custom" o:connectlocs="62271,0;124541,41742;62271,83484;0,41742;0,409773;0,492619;124541,451196;0,409773" o:connectangles="270,0,90,180,270,270,270,270" textboxrect="0,0,196,131"/>
                          <v:textbox inset="0,0,0,0">
                            <w:txbxContent>
                              <w:p w14:paraId="3CF6717B" w14:textId="77777777" w:rsidR="004A65CF" w:rsidRPr="00A21164" w:rsidRDefault="004A65CF" w:rsidP="004A65CF"/>
                            </w:txbxContent>
                          </v:textbox>
                        </v:shape>
                      </v:group>
                      <v:shape id="_x0000_s1080" type="#_x0000_t202" style="position:absolute;width:1714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" fillcolor="#b1e4fd [660]" stroked="f">
                        <v:textbox>
                          <w:txbxContent>
                            <w:p w14:paraId="4230D84C" w14:textId="6AD69EE6" w:rsidR="00A07019" w:rsidRPr="00A21164" w:rsidRDefault="00A07019" w:rsidP="00A07019">
                              <w:pPr>
                                <w:pStyle w:val="Content"/>
                                <w:rPr>
                                  <w:noProof w:val="0"/>
                                  <w:sz w:val="24"/>
                                  <w:szCs w:val="24"/>
                                </w:rPr>
                              </w:pPr>
                              <w:r w:rsidRPr="00A21164">
                                <w:rPr>
                                  <w:noProof w:val="0"/>
                                  <w:sz w:val="24"/>
                                  <w:szCs w:val="24"/>
                                </w:rPr>
                                <w:t>Period until display OFF</w:t>
                              </w:r>
                              <w:r w:rsidR="00AB47F6" w:rsidRPr="00A21164">
                                <w:rPr>
                                  <w:noProof w:val="0"/>
                                  <w:sz w:val="24"/>
                                  <w:szCs w:val="24"/>
                                </w:rPr>
                                <w:t xml:space="preserve"> if no activity; 0 disables</w:t>
                              </w:r>
                            </w:p>
                          </w:txbxContent>
                        </v:textbox>
                      </v:shape>
                      <v:shape id="_x0000_s1081" type="#_x0000_t202" style="position:absolute;left:4648;top:7162;width:1272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" fillcolor="#b1e4fd [660]" stroked="f">
                        <v:textbox>
                          <w:txbxContent>
                            <w:p w14:paraId="18784CC1" w14:textId="4899B369" w:rsidR="00A07019" w:rsidRPr="00A21164" w:rsidRDefault="009D7110" w:rsidP="00CE13C6">
                              <w:pPr>
                                <w:pStyle w:val="Content"/>
                                <w:rPr>
                                  <w:noProof w:val="0"/>
                                  <w:sz w:val="24"/>
                                  <w:szCs w:val="24"/>
                                </w:rPr>
                              </w:pPr>
                              <w:r w:rsidRPr="00A21164">
                                <w:rPr>
                                  <w:noProof w:val="0"/>
                                  <w:sz w:val="24"/>
                                  <w:szCs w:val="24"/>
                                </w:rPr>
                                <w:t>DE on</w:t>
                              </w:r>
                              <w:r w:rsidR="00F93283">
                                <w:rPr>
                                  <w:noProof w:val="0"/>
                                  <w:sz w:val="24"/>
                                  <w:szCs w:val="24"/>
                                </w:rPr>
                                <w:t xml:space="preserve"> </w:t>
                              </w:r>
                              <w:r w:rsidRPr="00A21164">
                                <w:rPr>
                                  <w:noProof w:val="0"/>
                                  <w:sz w:val="24"/>
                                  <w:szCs w:val="24"/>
                                </w:rPr>
                                <w:t xml:space="preserve">time </w:t>
                              </w:r>
                              <w:r w:rsidR="008F0D37" w:rsidRPr="00A21164">
                                <w:rPr>
                                  <w:i/>
                                  <w:iCs/>
                                  <w:noProof w:val="0"/>
                                  <w:sz w:val="24"/>
                                  <w:szCs w:val="24"/>
                                </w:rPr>
                                <w:t>today</w:t>
                              </w:r>
                            </w:p>
                          </w:txbxContent>
                        </v:textbox>
                      </v:shape>
                      <v:shape id="_x0000_s1082" type="#_x0000_t202" style="position:absolute;left:4572;top:10820;width:13106;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" fillcolor="#b1e4fd [660]" stroked="f">
                        <v:textbox>
                          <w:txbxContent>
                            <w:p w14:paraId="489A4E7F" w14:textId="4573F1B2" w:rsidR="008F0D37" w:rsidRPr="00A21164" w:rsidRDefault="008F0D37" w:rsidP="008F0D37">
                              <w:pPr>
                                <w:pStyle w:val="Content"/>
                                <w:rPr>
                                  <w:i/>
                                  <w:iCs/>
                                  <w:noProof w:val="0"/>
                                </w:rPr>
                              </w:pPr>
                              <w:r w:rsidRPr="00A21164">
                                <w:rPr>
                                  <w:noProof w:val="0"/>
                                  <w:sz w:val="24"/>
                                  <w:szCs w:val="24"/>
                                </w:rPr>
                                <w:t xml:space="preserve">DE </w:t>
                              </w:r>
                              <w:r w:rsidR="00F93283" w:rsidRPr="00A21164">
                                <w:rPr>
                                  <w:noProof w:val="0"/>
                                  <w:sz w:val="24"/>
                                  <w:szCs w:val="24"/>
                                </w:rPr>
                                <w:t>off time</w:t>
                              </w:r>
                              <w:r w:rsidR="00753EB4" w:rsidRPr="00A21164">
                                <w:rPr>
                                  <w:i/>
                                  <w:iCs/>
                                  <w:noProof w:val="0"/>
                                  <w:sz w:val="24"/>
                                  <w:szCs w:val="24"/>
                                </w:rPr>
                                <w:t xml:space="preserve"> today</w:t>
                              </w:r>
                            </w:p>
                          </w:txbxContent>
                        </v:textbox>
                      </v:shape>
                      <v:shape id="_x0000_s1083" type="#_x0000_t202" style="position:absolute;left:13335;top:14817;width:16834;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" fillcolor="#b1e4fd [660]" stroked="f">
                        <v:textbox>
                          <w:txbxContent>
                            <w:p w14:paraId="39B1499C" w14:textId="23EF5CDB" w:rsidR="00EC2C4D" w:rsidRPr="00A21164" w:rsidRDefault="00782F8F" w:rsidP="00B7746E">
                              <w:pPr>
                                <w:pStyle w:val="Content"/>
                                <w:ind w:right="-180"/>
                                <w:rPr>
                                  <w:noProof w:val="0"/>
                                  <w:sz w:val="24"/>
                                  <w:szCs w:val="24"/>
                                </w:rPr>
                              </w:pPr>
                              <w:r w:rsidRPr="00A21164">
                                <w:rPr>
                                  <w:noProof w:val="0"/>
                                  <w:sz w:val="24"/>
                                  <w:szCs w:val="24"/>
                                </w:rPr>
                                <w:t>Click just above or below each digit to change</w:t>
                              </w:r>
                            </w:p>
                          </w:txbxContent>
                        </v:textbox>
                      </v:shape>
                      <w10:wrap type="square"/>
                    </v:group>
                  </w:pict>
                </mc:Fallback>
              </mc:AlternateContent>
            </w:r>
            <w:r w:rsidRPr="00A21164">
              <w:rPr>
                <w:noProof w:val="0"/>
              </w:rPr>
              <w:t xml:space="preserve">Times are reset from table </w:t>
            </w:r>
            <w:r w:rsidR="007C4CFA" w:rsidRPr="00A21164">
              <w:rPr>
                <w:noProof w:val="0"/>
              </w:rPr>
              <w:t>on</w:t>
            </w:r>
            <w:r w:rsidRPr="00A21164">
              <w:rPr>
                <w:noProof w:val="0"/>
              </w:rPr>
              <w:t xml:space="preserve"> Setup page 7 each midnight</w:t>
            </w:r>
            <w:r w:rsidR="005C70EA" w:rsidRPr="00A21164">
              <w:rPr>
                <w:noProof w:val="0"/>
              </w:rPr>
              <w:t>.</w:t>
            </w:r>
          </w:p>
          <w:p w14:paraId="16CE574A" w14:textId="05A7D57E" w:rsidR="005C70EA" w:rsidRPr="00A21164" w:rsidRDefault="005C70EA" w:rsidP="00C844D4">
            <w:pPr>
              <w:pStyle w:val="Content"/>
              <w:rPr>
                <w:b/>
                <w:bCs/>
                <w:noProof w:val="0"/>
              </w:rPr>
            </w:pPr>
          </w:p>
        </w:tc>
      </w:tr>
      <w:tr w:rsidR="00E64441" w:rsidRPr="00A21164" w14:paraId="2C7DCF2C" w14:textId="77777777" w:rsidTr="007A5979">
        <w:tc>
          <w:tcPr>
            <w:tcW w:w="4963" w:type="dxa"/>
          </w:tcPr>
          <w:p w14:paraId="251D27E2" w14:textId="30D9DC41" w:rsidR="00E64441" w:rsidRPr="00A21164" w:rsidRDefault="005946E2" w:rsidP="008368A3">
            <w:pPr>
              <w:pStyle w:val="EmphasisText"/>
              <w:spacing w:after="120"/>
              <w:jc w:val="center"/>
            </w:pPr>
            <w:r w:rsidRPr="00A21164">
              <w:t>NCDXF Beacons</w:t>
            </w:r>
          </w:p>
        </w:tc>
        <w:tc>
          <w:tcPr>
            <w:tcW w:w="4967" w:type="dxa"/>
          </w:tcPr>
          <w:p w14:paraId="6A8FDF7E" w14:textId="40E62C35" w:rsidR="00E64441" w:rsidRPr="00A21164" w:rsidRDefault="00500326" w:rsidP="008368A3">
            <w:pPr>
              <w:pStyle w:val="EmphasisText"/>
              <w:jc w:val="center"/>
              <w:rPr>
                <w:bCs/>
              </w:rPr>
            </w:pPr>
            <w:r w:rsidRPr="00A21164">
              <w:t>BME</w:t>
            </w:r>
            <w:r w:rsidRPr="00A21164">
              <w:rPr>
                <w:spacing w:val="-13"/>
              </w:rPr>
              <w:t xml:space="preserve"> </w:t>
            </w:r>
            <w:r w:rsidRPr="00A21164">
              <w:t xml:space="preserve">Env </w:t>
            </w:r>
            <w:r w:rsidRPr="00A21164">
              <w:rPr>
                <w:spacing w:val="-2"/>
              </w:rPr>
              <w:t>stat</w:t>
            </w:r>
          </w:p>
        </w:tc>
      </w:tr>
      <w:tr w:rsidR="00E64441" w:rsidRPr="00A21164" w14:paraId="41D4D9A1" w14:textId="77777777" w:rsidTr="007A5979">
        <w:tc>
          <w:tcPr>
            <w:tcW w:w="4963" w:type="dxa"/>
          </w:tcPr>
          <w:p w14:paraId="7181A220" w14:textId="745C43C4" w:rsidR="00E64441" w:rsidRPr="00A21164" w:rsidRDefault="005730DE" w:rsidP="004A2B63">
            <w:pPr>
              <w:rPr>
                <w:b w:val="0"/>
                <w:bCs/>
              </w:rPr>
            </w:pPr>
            <w:r w:rsidRPr="00A21164">
              <w:rPr>
                <w:b w:val="0"/>
                <w:bCs/>
                <w:noProof/>
              </w:rPr>
              <mc:AlternateContent>
                <mc:Choice Requires="wpg">
                  <w:drawing>
                    <wp:anchor distT="0" distB="0" distL="114300" distR="114300" simplePos="0" relativeHeight="251613184" behindDoc="0" locked="0" layoutInCell="1" allowOverlap="1" wp14:anchorId="12A0B0A4" wp14:editId="328EBAAF">
                      <wp:simplePos x="0" y="0"/>
                      <wp:positionH relativeFrom="column">
                        <wp:posOffset>750033</wp:posOffset>
                      </wp:positionH>
                      <wp:positionV relativeFrom="paragraph">
                        <wp:posOffset>72732</wp:posOffset>
                      </wp:positionV>
                      <wp:extent cx="1163320" cy="1800665"/>
                      <wp:effectExtent l="0" t="0" r="0" b="9525"/>
                      <wp:wrapSquare wrapText="bothSides"/>
                      <wp:docPr id="190243395" name="Group 68"/>
                      <wp:cNvGraphicFramePr/>
                      <a:graphic xmlns:a="http://schemas.openxmlformats.org/drawingml/2006/main">
                        <a:graphicData uri="http://schemas.microsoft.com/office/word/2010/wordprocessingGroup">
                          <wpg:wgp>
                            <wpg:cNvGrpSpPr/>
                            <wpg:grpSpPr>
                              <a:xfrm>
                                <a:off x="0" y="0"/>
                                <a:ext cx="1163320" cy="1800665"/>
                                <a:chOff x="0" y="0"/>
                                <a:chExt cx="1163320" cy="1800665"/>
                              </a:xfrm>
                            </wpg:grpSpPr>
                            <pic:pic xmlns:pic="http://schemas.openxmlformats.org/drawingml/2006/picture">
                              <pic:nvPicPr>
                                <pic:cNvPr id="765907284" name="docshape 1"/>
                                <pic:cNvPicPr>
                                  <a:picLocks noChangeAspect="1"/>
                                </pic:cNvPicPr>
                              </pic:nvPicPr>
                              <pic:blipFill>
                                <a:blip r:embed="rId108" cstate="screen">
                                  <a:extLst>
                                    <a:ext uri="{28A0092B-C50C-407E-A947-70E740481C1C}">
                                      <a14:useLocalDpi xmlns:a14="http://schemas.microsoft.com/office/drawing/2010/main"/>
                                    </a:ext>
                                  </a:extLst>
                                </a:blip>
                                <a:srcRect/>
                                <a:stretch>
                                  <a:fillRect/>
                                </a:stretch>
                              </pic:blipFill>
                              <pic:spPr>
                                <a:xfrm>
                                  <a:off x="304800" y="0"/>
                                  <a:ext cx="462915" cy="1215390"/>
                                </a:xfrm>
                                <a:prstGeom prst="rect">
                                  <a:avLst/>
                                </a:prstGeom>
                                <a:noFill/>
                                <a:ln cap="flat">
                                  <a:noFill/>
                                </a:ln>
                              </pic:spPr>
                            </pic:pic>
                            <wps:wsp>
                              <wps:cNvPr id="503854661" name="docshape 2"/>
                              <wps:cNvSpPr/>
                              <wps:spPr>
                                <a:xfrm>
                                  <a:off x="609600" y="1324708"/>
                                  <a:ext cx="222885" cy="459740"/>
                                </a:xfrm>
                                <a:custGeom>
                                  <a:avLst/>
                                  <a:gdLst>
                                    <a:gd name="f0" fmla="val 10800000"/>
                                    <a:gd name="f1" fmla="val 5400000"/>
                                    <a:gd name="f2" fmla="val 180"/>
                                    <a:gd name="f3" fmla="val w"/>
                                    <a:gd name="f4" fmla="val h"/>
                                    <a:gd name="f5" fmla="val 0"/>
                                    <a:gd name="f6" fmla="val 348"/>
                                    <a:gd name="f7" fmla="val 723"/>
                                    <a:gd name="f8" fmla="+- 0 7565 0"/>
                                    <a:gd name="f9" fmla="+- 0 0 80"/>
                                    <a:gd name="f10" fmla="+- 0 0 536"/>
                                    <a:gd name="f11" fmla="+- 0 7217 0"/>
                                    <a:gd name="f12" fmla="+- 0 0 803"/>
                                    <a:gd name="f13" fmla="val 267"/>
                                    <a:gd name="f14" fmla="+- 0 0 0"/>
                                    <a:gd name="f15" fmla="*/ f3 1 348"/>
                                    <a:gd name="f16" fmla="*/ f4 1 723"/>
                                    <a:gd name="f17" fmla="val f5"/>
                                    <a:gd name="f18" fmla="val f6"/>
                                    <a:gd name="f19" fmla="val f7"/>
                                    <a:gd name="f20" fmla="+- f8 0 7217"/>
                                    <a:gd name="f21" fmla="+- f11 0 7217"/>
                                    <a:gd name="f22" fmla="*/ f14 f0 1"/>
                                    <a:gd name="f23" fmla="+- f19 0 f17"/>
                                    <a:gd name="f24" fmla="+- f18 0 f17"/>
                                    <a:gd name="f25" fmla="*/ f22 1 f2"/>
                                    <a:gd name="f26" fmla="*/ f24 1 348"/>
                                    <a:gd name="f27" fmla="*/ f23 1 723"/>
                                    <a:gd name="f28" fmla="*/ f20 f24 1"/>
                                    <a:gd name="f29" fmla="*/ f9 f23 1"/>
                                    <a:gd name="f30" fmla="*/ f10 f23 1"/>
                                    <a:gd name="f31" fmla="*/ f21 f24 1"/>
                                    <a:gd name="f32" fmla="*/ f12 f23 1"/>
                                    <a:gd name="f33" fmla="+- f25 0 f1"/>
                                    <a:gd name="f34" fmla="*/ f28 1 348"/>
                                    <a:gd name="f35" fmla="*/ f29 1 723"/>
                                    <a:gd name="f36" fmla="*/ f30 1 723"/>
                                    <a:gd name="f37" fmla="*/ f31 1 348"/>
                                    <a:gd name="f38" fmla="*/ f32 1 723"/>
                                    <a:gd name="f39" fmla="*/ 0 1 f26"/>
                                    <a:gd name="f40" fmla="*/ f18 1 f26"/>
                                    <a:gd name="f41" fmla="*/ 0 1 f27"/>
                                    <a:gd name="f42" fmla="*/ f19 1 f27"/>
                                    <a:gd name="f43" fmla="*/ f34 1 f26"/>
                                    <a:gd name="f44" fmla="*/ f35 1 f27"/>
                                    <a:gd name="f45" fmla="*/ f36 1 f27"/>
                                    <a:gd name="f46" fmla="*/ f37 1 f26"/>
                                    <a:gd name="f47" fmla="*/ f38 1 f27"/>
                                    <a:gd name="f48" fmla="*/ f39 f15 1"/>
                                    <a:gd name="f49" fmla="*/ f40 f15 1"/>
                                    <a:gd name="f50" fmla="*/ f42 f16 1"/>
                                    <a:gd name="f51" fmla="*/ f41 f16 1"/>
                                    <a:gd name="f52" fmla="*/ f43 f15 1"/>
                                    <a:gd name="f53" fmla="*/ f44 f16 1"/>
                                    <a:gd name="f54" fmla="*/ f45 f16 1"/>
                                    <a:gd name="f55" fmla="*/ f46 f15 1"/>
                                    <a:gd name="f56" fmla="*/ f47 f16 1"/>
                                  </a:gdLst>
                                  <a:ahLst/>
                                  <a:cxnLst>
                                    <a:cxn ang="3cd4">
                                      <a:pos x="hc" y="t"/>
                                    </a:cxn>
                                    <a:cxn ang="0">
                                      <a:pos x="r" y="vc"/>
                                    </a:cxn>
                                    <a:cxn ang="cd4">
                                      <a:pos x="hc" y="b"/>
                                    </a:cxn>
                                    <a:cxn ang="cd2">
                                      <a:pos x="l" y="vc"/>
                                    </a:cxn>
                                    <a:cxn ang="f33">
                                      <a:pos x="f52" y="f53"/>
                                    </a:cxn>
                                    <a:cxn ang="f33">
                                      <a:pos x="f52" y="f54"/>
                                    </a:cxn>
                                    <a:cxn ang="f33">
                                      <a:pos x="f55" y="f54"/>
                                    </a:cxn>
                                    <a:cxn ang="f33">
                                      <a:pos x="f55" y="f56"/>
                                    </a:cxn>
                                  </a:cxnLst>
                                  <a:rect l="f48" t="f51" r="f49" b="f50"/>
                                  <a:pathLst>
                                    <a:path w="348" h="723">
                                      <a:moveTo>
                                        <a:pt x="f6" y="f7"/>
                                      </a:moveTo>
                                      <a:lnTo>
                                        <a:pt x="f6" y="f13"/>
                                      </a:lnTo>
                                      <a:lnTo>
                                        <a:pt x="f5" y="f13"/>
                                      </a:lnTo>
                                      <a:lnTo>
                                        <a:pt x="f5" y="f5"/>
                                      </a:lnTo>
                                    </a:path>
                                  </a:pathLst>
                                </a:custGeom>
                                <a:noFill/>
                                <a:ln w="12618" cap="flat">
                                  <a:solidFill>
                                    <a:srgbClr val="FF0000"/>
                                  </a:solidFill>
                                  <a:prstDash val="solid"/>
                                  <a:round/>
                                </a:ln>
                              </wps:spPr>
                              <wps:txbx>
                                <w:txbxContent>
                                  <w:p w14:paraId="727F3509" w14:textId="77777777" w:rsidR="001320C9" w:rsidRPr="00A21164" w:rsidRDefault="001320C9" w:rsidP="001320C9"/>
                                </w:txbxContent>
                              </wps:txbx>
                              <wps:bodyPr wrap="square" lIns="0" tIns="0" rIns="0" bIns="0" compatLnSpc="0">
                                <a:noAutofit/>
                              </wps:bodyPr>
                            </wps:wsp>
                            <wps:wsp>
                              <wps:cNvPr id="95114463" name="Text Box 2"/>
                              <wps:cNvSpPr txBox="1">
                                <a:spLocks noChangeArrowheads="1"/>
                              </wps:cNvSpPr>
                              <wps:spPr bwMode="auto">
                                <a:xfrm>
                                  <a:off x="0" y="1465385"/>
                                  <a:ext cx="1163320" cy="335280"/>
                                </a:xfrm>
                                <a:prstGeom prst="rect">
                                  <a:avLst/>
                                </a:prstGeom>
                                <a:solidFill>
                                  <a:schemeClr val="accent1">
                                    <a:lumMod val="20000"/>
                                    <a:lumOff val="80000"/>
                                  </a:schemeClr>
                                </a:solidFill>
                                <a:ln w="9525">
                                  <a:noFill/>
                                  <a:miter lim="800000"/>
                                  <a:headEnd/>
                                  <a:tailEnd/>
                                </a:ln>
                              </wps:spPr>
                              <wps:txbx>
                                <w:txbxContent>
                                  <w:p w14:paraId="60655871" w14:textId="35939912" w:rsidR="001320C9" w:rsidRPr="00A21164" w:rsidRDefault="00367E07" w:rsidP="00BB0ACE">
                                    <w:pPr>
                                      <w:pStyle w:val="Content"/>
                                      <w:jc w:val="center"/>
                                      <w:rPr>
                                        <w:noProof w:val="0"/>
                                        <w:sz w:val="24"/>
                                        <w:szCs w:val="24"/>
                                      </w:rPr>
                                    </w:pPr>
                                    <w:r w:rsidRPr="00A21164">
                                      <w:rPr>
                                        <w:noProof w:val="0"/>
                                        <w:sz w:val="24"/>
                                        <w:szCs w:val="24"/>
                                      </w:rPr>
                                      <w:t>Map color key</w:t>
                                    </w:r>
                                  </w:p>
                                </w:txbxContent>
                              </wps:txbx>
                              <wps:bodyPr rot="0" vert="horz" wrap="square" lIns="91440" tIns="45720" rIns="91440" bIns="45720" anchor="t" anchorCtr="0">
                                <a:noAutofit/>
                              </wps:bodyPr>
                            </wps:wsp>
                          </wpg:wgp>
                        </a:graphicData>
                      </a:graphic>
                    </wp:anchor>
                  </w:drawing>
                </mc:Choice>
                <mc:Fallback>
                  <w:pict>
                    <v:group w14:anchorId="12A0B0A4" id="Group 68" o:spid="_x0000_s1084" style="position:absolute;margin-left:59.05pt;margin-top:5.75pt;width:91.6pt;height:141.8pt;z-index:251613184;mso-position-horizontal-relative:text;mso-position-vertical-relative:text" coordsize="11633,18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">
                      <v:shape id="docshape 1" o:spid="_x0000_s1085" type="#_x0000_t75" style="position:absolute;left:3048;width:4629;height:1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">
                        <v:imagedata r:id="rId109" o:title=""/>
                      </v:shape>
                      <v:shape id="docshape 2" o:spid="_x0000_s1086" style="position:absolute;left:6096;top:13247;width:2228;height:4597;visibility:visible;mso-wrap-style:square;v-text-anchor:top" coordsize="348,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" adj="-11796480,,5400" path="m348,723r,-456l,267,,e" filled="f" strokecolor="red" strokeweight=".3505mm">
                        <v:stroke joinstyle="round"/>
                        <v:formulas/>
                        <v:path arrowok="t" o:connecttype="custom" o:connectlocs="111443,0;222885,229870;111443,459740;0,229870;222885,-50870;222885,-340831;0,-340831;0,-510610" o:connectangles="270,0,90,180,270,270,270,270" textboxrect="0,0,348,723"/>
                        <v:textbox inset="0,0,0,0">
                          <w:txbxContent>
                            <w:p w14:paraId="727F3509" w14:textId="77777777" w:rsidR="001320C9" w:rsidRPr="00A21164" w:rsidRDefault="001320C9" w:rsidP="001320C9"/>
                          </w:txbxContent>
                        </v:textbox>
                      </v:shape>
                      <v:shape id="_x0000_s1087" type="#_x0000_t202" style="position:absolute;top:14653;width:1163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" fillcolor="#b1e4fd [660]" stroked="f">
                        <v:textbox>
                          <w:txbxContent>
                            <w:p w14:paraId="60655871" w14:textId="35939912" w:rsidR="001320C9" w:rsidRPr="00A21164" w:rsidRDefault="00367E07" w:rsidP="00BB0ACE">
                              <w:pPr>
                                <w:pStyle w:val="Content"/>
                                <w:jc w:val="center"/>
                                <w:rPr>
                                  <w:noProof w:val="0"/>
                                  <w:sz w:val="24"/>
                                  <w:szCs w:val="24"/>
                                </w:rPr>
                              </w:pPr>
                              <w:r w:rsidRPr="00A21164">
                                <w:rPr>
                                  <w:noProof w:val="0"/>
                                  <w:sz w:val="24"/>
                                  <w:szCs w:val="24"/>
                                </w:rPr>
                                <w:t>Map color key</w:t>
                              </w:r>
                            </w:p>
                          </w:txbxContent>
                        </v:textbox>
                      </v:shape>
                      <w10:wrap type="square"/>
                    </v:group>
                  </w:pict>
                </mc:Fallback>
              </mc:AlternateContent>
            </w:r>
            <w:r w:rsidR="00BB0ACE" w:rsidRPr="00A21164">
              <w:rPr>
                <w:b w:val="0"/>
                <w:bCs/>
                <w:noProof/>
              </w:rPr>
              <mc:AlternateContent>
                <mc:Choice Requires="wps">
                  <w:drawing>
                    <wp:anchor distT="0" distB="0" distL="114300" distR="114300" simplePos="0" relativeHeight="251572224" behindDoc="0" locked="0" layoutInCell="1" allowOverlap="1" wp14:anchorId="4CC37490" wp14:editId="7E25F3BD">
                      <wp:simplePos x="0" y="0"/>
                      <wp:positionH relativeFrom="column">
                        <wp:posOffset>1317403</wp:posOffset>
                      </wp:positionH>
                      <wp:positionV relativeFrom="paragraph">
                        <wp:posOffset>1289425</wp:posOffset>
                      </wp:positionV>
                      <wp:extent cx="84119" cy="125393"/>
                      <wp:effectExtent l="0" t="0" r="0" b="8255"/>
                      <wp:wrapSquare wrapText="bothSides"/>
                      <wp:docPr id="1077919556" name="docshape 3"/>
                      <wp:cNvGraphicFramePr/>
                      <a:graphic xmlns:a="http://schemas.openxmlformats.org/drawingml/2006/main">
                        <a:graphicData uri="http://schemas.microsoft.com/office/word/2010/wordprocessingShape">
                          <wps:wsp>
                            <wps:cNvSpPr/>
                            <wps:spPr>
                              <a:xfrm>
                                <a:off x="0" y="0"/>
                                <a:ext cx="84119" cy="125393"/>
                              </a:xfrm>
                              <a:custGeom>
                                <a:avLst/>
                                <a:gdLst>
                                  <a:gd name="f0" fmla="val 10800000"/>
                                  <a:gd name="f1" fmla="val 5400000"/>
                                  <a:gd name="f2" fmla="val 180"/>
                                  <a:gd name="f3" fmla="val w"/>
                                  <a:gd name="f4" fmla="val h"/>
                                  <a:gd name="f5" fmla="val 0"/>
                                  <a:gd name="f6" fmla="val 131"/>
                                  <a:gd name="f7" fmla="val 196"/>
                                  <a:gd name="f8" fmla="+- 0 7217 0"/>
                                  <a:gd name="f9" fmla="+- 0 0 990"/>
                                  <a:gd name="f10" fmla="+- 0 7152 0"/>
                                  <a:gd name="f11" fmla="+- 0 0 795"/>
                                  <a:gd name="f12" fmla="+- 0 7282 0"/>
                                  <a:gd name="f13" fmla="val 65"/>
                                  <a:gd name="f14" fmla="val 195"/>
                                  <a:gd name="f15" fmla="val 130"/>
                                  <a:gd name="f16" fmla="+- 0 0 0"/>
                                  <a:gd name="f17" fmla="*/ f3 1 131"/>
                                  <a:gd name="f18" fmla="*/ f4 1 196"/>
                                  <a:gd name="f19" fmla="val f5"/>
                                  <a:gd name="f20" fmla="val f6"/>
                                  <a:gd name="f21" fmla="val f7"/>
                                  <a:gd name="f22" fmla="+- f8 0 7152"/>
                                  <a:gd name="f23" fmla="+- f10 0 7152"/>
                                  <a:gd name="f24" fmla="+- f12 0 7152"/>
                                  <a:gd name="f25" fmla="*/ f16 f0 1"/>
                                  <a:gd name="f26" fmla="+- f21 0 f19"/>
                                  <a:gd name="f27" fmla="+- f20 0 f19"/>
                                  <a:gd name="f28" fmla="*/ f25 1 f2"/>
                                  <a:gd name="f29" fmla="*/ f27 1 131"/>
                                  <a:gd name="f30" fmla="*/ f26 1 196"/>
                                  <a:gd name="f31" fmla="*/ f22 f27 1"/>
                                  <a:gd name="f32" fmla="*/ f9 f26 1"/>
                                  <a:gd name="f33" fmla="*/ f23 f27 1"/>
                                  <a:gd name="f34" fmla="*/ f11 f26 1"/>
                                  <a:gd name="f35" fmla="*/ f24 f27 1"/>
                                  <a:gd name="f36" fmla="+- f28 0 f1"/>
                                  <a:gd name="f37" fmla="*/ f31 1 131"/>
                                  <a:gd name="f38" fmla="*/ f32 1 196"/>
                                  <a:gd name="f39" fmla="*/ f33 1 131"/>
                                  <a:gd name="f40" fmla="*/ f34 1 196"/>
                                  <a:gd name="f41" fmla="*/ f35 1 131"/>
                                  <a:gd name="f42" fmla="*/ 0 1 f29"/>
                                  <a:gd name="f43" fmla="*/ f20 1 f29"/>
                                  <a:gd name="f44" fmla="*/ 0 1 f30"/>
                                  <a:gd name="f45" fmla="*/ f21 1 f30"/>
                                  <a:gd name="f46" fmla="*/ f37 1 f29"/>
                                  <a:gd name="f47" fmla="*/ f38 1 f30"/>
                                  <a:gd name="f48" fmla="*/ f39 1 f29"/>
                                  <a:gd name="f49" fmla="*/ f40 1 f30"/>
                                  <a:gd name="f50" fmla="*/ f41 1 f29"/>
                                  <a:gd name="f51" fmla="*/ f42 f17 1"/>
                                  <a:gd name="f52" fmla="*/ f43 f17 1"/>
                                  <a:gd name="f53" fmla="*/ f45 f18 1"/>
                                  <a:gd name="f54" fmla="*/ f44 f18 1"/>
                                  <a:gd name="f55" fmla="*/ f46 f17 1"/>
                                  <a:gd name="f56" fmla="*/ f47 f18 1"/>
                                  <a:gd name="f57" fmla="*/ f48 f17 1"/>
                                  <a:gd name="f58" fmla="*/ f49 f18 1"/>
                                  <a:gd name="f59" fmla="*/ f50 f17 1"/>
                                </a:gdLst>
                                <a:ahLst/>
                                <a:cxnLst>
                                  <a:cxn ang="3cd4">
                                    <a:pos x="hc" y="t"/>
                                  </a:cxn>
                                  <a:cxn ang="0">
                                    <a:pos x="r" y="vc"/>
                                  </a:cxn>
                                  <a:cxn ang="cd4">
                                    <a:pos x="hc" y="b"/>
                                  </a:cxn>
                                  <a:cxn ang="cd2">
                                    <a:pos x="l" y="vc"/>
                                  </a:cxn>
                                  <a:cxn ang="f36">
                                    <a:pos x="f55" y="f56"/>
                                  </a:cxn>
                                  <a:cxn ang="f36">
                                    <a:pos x="f57" y="f58"/>
                                  </a:cxn>
                                  <a:cxn ang="f36">
                                    <a:pos x="f59" y="f58"/>
                                  </a:cxn>
                                  <a:cxn ang="f36">
                                    <a:pos x="f55" y="f56"/>
                                  </a:cxn>
                                </a:cxnLst>
                                <a:rect l="f51" t="f54" r="f52" b="f53"/>
                                <a:pathLst>
                                  <a:path w="131" h="196">
                                    <a:moveTo>
                                      <a:pt x="f13" y="f5"/>
                                    </a:moveTo>
                                    <a:lnTo>
                                      <a:pt x="f5" y="f14"/>
                                    </a:lnTo>
                                    <a:lnTo>
                                      <a:pt x="f15" y="f14"/>
                                    </a:lnTo>
                                    <a:lnTo>
                                      <a:pt x="f13" y="f5"/>
                                    </a:lnTo>
                                    <a:close/>
                                  </a:path>
                                </a:pathLst>
                              </a:custGeom>
                              <a:solidFill>
                                <a:srgbClr val="FF0000"/>
                              </a:solidFill>
                              <a:ln cap="flat">
                                <a:noFill/>
                                <a:prstDash val="solid"/>
                              </a:ln>
                            </wps:spPr>
                            <wps:txbx>
                              <w:txbxContent>
                                <w:p w14:paraId="15228785" w14:textId="77777777" w:rsidR="001320C9" w:rsidRPr="00A21164" w:rsidRDefault="001320C9" w:rsidP="001320C9"/>
                              </w:txbxContent>
                            </wps:txbx>
                            <wps:bodyPr wrap="square" lIns="0" tIns="0" rIns="0" bIns="0" compatLnSpc="0">
                              <a:noAutofit/>
                            </wps:bodyPr>
                          </wps:wsp>
                        </a:graphicData>
                      </a:graphic>
                    </wp:anchor>
                  </w:drawing>
                </mc:Choice>
                <mc:Fallback>
                  <w:pict>
                    <v:shape w14:anchorId="4CC37490" id="docshape 3" o:spid="_x0000_s1088" style="position:absolute;margin-left:103.75pt;margin-top:101.55pt;width:6.6pt;height:9.85pt;z-index:251572224;visibility:visible;mso-wrap-style:square;mso-wrap-distance-left:9pt;mso-wrap-distance-top:0;mso-wrap-distance-right:9pt;mso-wrap-distance-bottom:0;mso-position-horizontal:absolute;mso-position-horizontal-relative:text;mso-position-vertical:absolute;mso-position-vertical-relative:text;v-text-anchor:top" coordsize="131,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" adj="-11796480,,5400" path="m65,l,195r130,l65,xe" fillcolor="red" stroked="f">
                      <v:stroke joinstyle="miter"/>
                      <v:formulas/>
                      <v:path arrowok="t" o:connecttype="custom" o:connectlocs="42060,0;84119,62697;42060,125393;0,62697;41738,-633363;0,-508609;83477,-508609;41738,-633363" o:connectangles="270,0,90,180,270,270,270,270" textboxrect="0,0,131,196"/>
                      <v:textbox inset="0,0,0,0">
                        <w:txbxContent>
                          <w:p w14:paraId="15228785" w14:textId="77777777" w:rsidR="001320C9" w:rsidRPr="00A21164" w:rsidRDefault="001320C9" w:rsidP="001320C9"/>
                        </w:txbxContent>
                      </v:textbox>
                      <w10:wrap type="square"/>
                    </v:shape>
                  </w:pict>
                </mc:Fallback>
              </mc:AlternateContent>
            </w:r>
            <w:r w:rsidR="00BB0ACE" w:rsidRPr="00A21164">
              <w:rPr>
                <w:b w:val="0"/>
                <w:bCs/>
                <w:noProof/>
              </w:rPr>
              <mc:AlternateContent>
                <mc:Choice Requires="wps">
                  <w:drawing>
                    <wp:anchor distT="0" distB="0" distL="114300" distR="114300" simplePos="0" relativeHeight="251592704" behindDoc="0" locked="0" layoutInCell="1" allowOverlap="1" wp14:anchorId="2469AC82" wp14:editId="110490B9">
                      <wp:simplePos x="0" y="0"/>
                      <wp:positionH relativeFrom="column">
                        <wp:posOffset>1143412</wp:posOffset>
                      </wp:positionH>
                      <wp:positionV relativeFrom="paragraph">
                        <wp:posOffset>1617005</wp:posOffset>
                      </wp:positionV>
                      <wp:extent cx="1461" cy="1464"/>
                      <wp:effectExtent l="0" t="0" r="36830" b="36830"/>
                      <wp:wrapSquare wrapText="bothSides"/>
                      <wp:docPr id="495672688" name="Line 1"/>
                      <wp:cNvGraphicFramePr/>
                      <a:graphic xmlns:a="http://schemas.openxmlformats.org/drawingml/2006/main">
                        <a:graphicData uri="http://schemas.microsoft.com/office/word/2010/wordprocessingShape">
                          <wps:wsp>
                            <wps:cNvSpPr/>
                            <wps:spPr>
                              <a:xfrm>
                                <a:off x="0" y="0"/>
                                <a:ext cx="1461" cy="1464"/>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68B5A67F" w14:textId="77777777" w:rsidR="001320C9" w:rsidRPr="00A21164" w:rsidRDefault="001320C9" w:rsidP="001320C9"/>
                              </w:txbxContent>
                            </wps:txbx>
                            <wps:bodyPr wrap="square" lIns="0" tIns="0" rIns="0" bIns="0" compatLnSpc="0">
                              <a:noAutofit/>
                            </wps:bodyPr>
                          </wps:wsp>
                        </a:graphicData>
                      </a:graphic>
                    </wp:anchor>
                  </w:drawing>
                </mc:Choice>
                <mc:Fallback>
                  <w:pict>
                    <v:shape w14:anchorId="2469AC82" id="Line 1" o:spid="_x0000_s1089" style="position:absolute;margin-left:90.05pt;margin-top:127.3pt;width:.1pt;height:.1pt;z-index:251592704;visibility:visible;mso-wrap-style:square;mso-wrap-distance-left:9pt;mso-wrap-distance-top:0;mso-wrap-distance-right:9pt;mso-wrap-distance-bottom:0;mso-position-horizontal:absolute;mso-position-horizontal-relative:text;mso-position-vertical:absolute;mso-position-vertical-relative:text;v-text-anchor:top" coordsize="1461,14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" adj="-11796480,,5400" path="m,l1461,1464e" filled="f" strokecolor="red" strokeweight=".3505mm">
                      <v:stroke joinstyle="round"/>
                      <v:formulas/>
                      <v:path arrowok="t" o:connecttype="custom" o:connectlocs="731,0;1461,732;731,1464;0,732;0,0;1461,1464" o:connectangles="270,0,90,180,270,270" textboxrect="0,0,1461,1464"/>
                      <v:textbox inset="0,0,0,0">
                        <w:txbxContent>
                          <w:p w14:paraId="68B5A67F" w14:textId="77777777" w:rsidR="001320C9" w:rsidRPr="00A21164" w:rsidRDefault="001320C9" w:rsidP="001320C9"/>
                        </w:txbxContent>
                      </v:textbox>
                      <w10:wrap type="square"/>
                    </v:shape>
                  </w:pict>
                </mc:Fallback>
              </mc:AlternateContent>
            </w:r>
          </w:p>
        </w:tc>
        <w:tc>
          <w:tcPr>
            <w:tcW w:w="4967" w:type="dxa"/>
          </w:tcPr>
          <w:p w14:paraId="24DBE0AD" w14:textId="3E2015B3" w:rsidR="00E64441" w:rsidRPr="00A21164" w:rsidRDefault="00414844" w:rsidP="0060430C">
            <w:pPr>
              <w:pStyle w:val="Content"/>
              <w:rPr>
                <w:noProof w:val="0"/>
                <w:spacing w:val="-4"/>
              </w:rPr>
            </w:pPr>
            <w:r w:rsidRPr="00A21164">
              <w:rPr>
                <w:rFonts w:ascii="Liberation Serif" w:hAnsi="Liberation Serif"/>
              </w:rPr>
              <w:drawing>
                <wp:anchor distT="0" distB="0" distL="114300" distR="114300" simplePos="0" relativeHeight="251633664" behindDoc="0" locked="0" layoutInCell="1" allowOverlap="1" wp14:anchorId="6268DE6A" wp14:editId="0CD8E5F4">
                  <wp:simplePos x="0" y="0"/>
                  <wp:positionH relativeFrom="column">
                    <wp:posOffset>1182028</wp:posOffset>
                  </wp:positionH>
                  <wp:positionV relativeFrom="paragraph">
                    <wp:posOffset>31115</wp:posOffset>
                  </wp:positionV>
                  <wp:extent cx="474345" cy="1209675"/>
                  <wp:effectExtent l="0" t="0" r="1905" b="9525"/>
                  <wp:wrapTopAndBottom/>
                  <wp:docPr id="1904540206" name="image3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cstate="screen">
                            <a:lum/>
                            <a:alphaModFix/>
                            <a:extLst>
                              <a:ext uri="{28A0092B-C50C-407E-A947-70E740481C1C}">
                                <a14:useLocalDpi xmlns:a14="http://schemas.microsoft.com/office/drawing/2010/main"/>
                              </a:ext>
                            </a:extLst>
                          </a:blip>
                          <a:srcRect/>
                          <a:stretch>
                            <a:fillRect/>
                          </a:stretch>
                        </pic:blipFill>
                        <pic:spPr>
                          <a:xfrm>
                            <a:off x="0" y="0"/>
                            <a:ext cx="474345" cy="1209675"/>
                          </a:xfrm>
                          <a:prstGeom prst="rect">
                            <a:avLst/>
                          </a:prstGeom>
                          <a:noFill/>
                          <a:ln>
                            <a:noFill/>
                            <a:prstDash/>
                          </a:ln>
                        </pic:spPr>
                      </pic:pic>
                    </a:graphicData>
                  </a:graphic>
                </wp:anchor>
              </w:drawing>
            </w:r>
            <w:r w:rsidR="0060430C" w:rsidRPr="00A21164">
              <w:rPr>
                <w:noProof w:val="0"/>
              </w:rPr>
              <w:t>Click</w:t>
            </w:r>
            <w:r w:rsidR="0060430C" w:rsidRPr="00A21164">
              <w:rPr>
                <w:noProof w:val="0"/>
                <w:spacing w:val="-13"/>
              </w:rPr>
              <w:t xml:space="preserve"> </w:t>
            </w:r>
            <w:r w:rsidR="0060430C" w:rsidRPr="00A21164">
              <w:rPr>
                <w:noProof w:val="0"/>
              </w:rPr>
              <w:t>value to</w:t>
            </w:r>
            <w:r w:rsidR="0060430C" w:rsidRPr="00A21164">
              <w:rPr>
                <w:noProof w:val="0"/>
                <w:spacing w:val="-2"/>
              </w:rPr>
              <w:t xml:space="preserve"> </w:t>
            </w:r>
            <w:r w:rsidR="0060430C" w:rsidRPr="00A21164">
              <w:rPr>
                <w:noProof w:val="0"/>
              </w:rPr>
              <w:t>set</w:t>
            </w:r>
            <w:r w:rsidR="0060430C" w:rsidRPr="00A21164">
              <w:rPr>
                <w:noProof w:val="0"/>
                <w:spacing w:val="-1"/>
              </w:rPr>
              <w:t xml:space="preserve"> </w:t>
            </w:r>
            <w:r w:rsidR="007C4CFA" w:rsidRPr="00A21164">
              <w:rPr>
                <w:noProof w:val="0"/>
                <w:spacing w:val="-4"/>
              </w:rPr>
              <w:t>Pane.</w:t>
            </w:r>
          </w:p>
          <w:p w14:paraId="1D1191B8" w14:textId="77777777" w:rsidR="005C70EA" w:rsidRPr="00A21164" w:rsidRDefault="005C70EA" w:rsidP="0060430C">
            <w:pPr>
              <w:pStyle w:val="Content"/>
              <w:rPr>
                <w:b/>
                <w:bCs/>
                <w:noProof w:val="0"/>
                <w:spacing w:val="-4"/>
              </w:rPr>
            </w:pPr>
          </w:p>
          <w:p w14:paraId="153588FC" w14:textId="285F8A86" w:rsidR="005C70EA" w:rsidRPr="00A21164" w:rsidRDefault="005C70EA" w:rsidP="0060430C">
            <w:pPr>
              <w:pStyle w:val="Content"/>
              <w:rPr>
                <w:b/>
                <w:bCs/>
                <w:noProof w:val="0"/>
              </w:rPr>
            </w:pPr>
          </w:p>
        </w:tc>
      </w:tr>
      <w:tr w:rsidR="00E64441" w:rsidRPr="00A21164" w14:paraId="1A0DB81F" w14:textId="77777777" w:rsidTr="007A5979">
        <w:tc>
          <w:tcPr>
            <w:tcW w:w="4963" w:type="dxa"/>
          </w:tcPr>
          <w:p w14:paraId="1DADC42A" w14:textId="10E00FCA" w:rsidR="00E64441" w:rsidRPr="00A21164" w:rsidRDefault="00FC45B2" w:rsidP="005C70EA">
            <w:pPr>
              <w:pStyle w:val="EmphasisText"/>
              <w:keepNext/>
              <w:jc w:val="center"/>
              <w:rPr>
                <w:bCs/>
              </w:rPr>
            </w:pPr>
            <w:r w:rsidRPr="00A21164">
              <w:lastRenderedPageBreak/>
              <w:t>Space Wx stats ranked</w:t>
            </w:r>
            <w:r w:rsidRPr="00A21164">
              <w:rPr>
                <w:spacing w:val="-15"/>
              </w:rPr>
              <w:t xml:space="preserve"> </w:t>
            </w:r>
            <w:r w:rsidRPr="00A21164">
              <w:t>by</w:t>
            </w:r>
            <w:r w:rsidRPr="00A21164">
              <w:rPr>
                <w:spacing w:val="-12"/>
              </w:rPr>
              <w:t xml:space="preserve"> </w:t>
            </w:r>
            <w:r w:rsidRPr="00A21164">
              <w:t>impact if</w:t>
            </w:r>
            <w:r w:rsidRPr="00A21164">
              <w:rPr>
                <w:spacing w:val="-7"/>
              </w:rPr>
              <w:t xml:space="preserve"> </w:t>
            </w:r>
            <w:r w:rsidRPr="00A21164">
              <w:t>Auto</w:t>
            </w:r>
          </w:p>
        </w:tc>
        <w:tc>
          <w:tcPr>
            <w:tcW w:w="4967" w:type="dxa"/>
          </w:tcPr>
          <w:p w14:paraId="2E4B4E75" w14:textId="00454EB5" w:rsidR="00E64441" w:rsidRPr="00A21164" w:rsidRDefault="00A14C27" w:rsidP="005C70EA">
            <w:pPr>
              <w:pStyle w:val="EmphasisText"/>
              <w:keepNext/>
              <w:jc w:val="center"/>
              <w:rPr>
                <w:bCs/>
              </w:rPr>
            </w:pPr>
            <w:r w:rsidRPr="00A21164">
              <w:t>DE/DX</w:t>
            </w:r>
            <w:r w:rsidRPr="00A21164">
              <w:rPr>
                <w:spacing w:val="-5"/>
              </w:rPr>
              <w:t xml:space="preserve"> Wx</w:t>
            </w:r>
            <w:r w:rsidR="00B17A5A" w:rsidRPr="00A21164">
              <w:rPr>
                <w:spacing w:val="-5"/>
              </w:rPr>
              <w:t xml:space="preserve"> </w:t>
            </w:r>
            <w:r w:rsidRPr="00A21164">
              <w:rPr>
                <w:spacing w:val="-2"/>
              </w:rPr>
              <w:t>stats</w:t>
            </w:r>
          </w:p>
        </w:tc>
      </w:tr>
      <w:tr w:rsidR="00E64441" w:rsidRPr="00A21164" w14:paraId="1719A4B7" w14:textId="77777777" w:rsidTr="007A5979">
        <w:tc>
          <w:tcPr>
            <w:tcW w:w="4963" w:type="dxa"/>
          </w:tcPr>
          <w:p w14:paraId="1B5D3A08" w14:textId="4B9D0135" w:rsidR="00E64441" w:rsidRPr="00A21164" w:rsidRDefault="00C86BF7" w:rsidP="004A2B63">
            <w:pPr>
              <w:rPr>
                <w:b w:val="0"/>
                <w:bCs/>
              </w:rPr>
            </w:pPr>
            <w:r w:rsidRPr="00A21164">
              <w:rPr>
                <w:rFonts w:ascii="Liberation Serif" w:hAnsi="Liberation Serif"/>
                <w:noProof/>
              </w:rPr>
              <w:drawing>
                <wp:anchor distT="0" distB="0" distL="114300" distR="114300" simplePos="0" relativeHeight="251654144" behindDoc="0" locked="0" layoutInCell="1" allowOverlap="1" wp14:anchorId="61441D14" wp14:editId="23F96B1B">
                  <wp:simplePos x="0" y="0"/>
                  <wp:positionH relativeFrom="column">
                    <wp:posOffset>1088892</wp:posOffset>
                  </wp:positionH>
                  <wp:positionV relativeFrom="paragraph">
                    <wp:posOffset>55929</wp:posOffset>
                  </wp:positionV>
                  <wp:extent cx="473019" cy="1211762"/>
                  <wp:effectExtent l="0" t="0" r="3810" b="7620"/>
                  <wp:wrapTopAndBottom/>
                  <wp:docPr id="287644140"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screen">
                            <a:lum/>
                            <a:alphaModFix/>
                            <a:extLst>
                              <a:ext uri="{28A0092B-C50C-407E-A947-70E740481C1C}">
                                <a14:useLocalDpi xmlns:a14="http://schemas.microsoft.com/office/drawing/2010/main"/>
                              </a:ext>
                            </a:extLst>
                          </a:blip>
                          <a:srcRect/>
                          <a:stretch>
                            <a:fillRect/>
                          </a:stretch>
                        </pic:blipFill>
                        <pic:spPr>
                          <a:xfrm>
                            <a:off x="0" y="0"/>
                            <a:ext cx="473019" cy="1211762"/>
                          </a:xfrm>
                          <a:prstGeom prst="rect">
                            <a:avLst/>
                          </a:prstGeom>
                          <a:noFill/>
                          <a:ln>
                            <a:noFill/>
                            <a:prstDash/>
                          </a:ln>
                        </pic:spPr>
                      </pic:pic>
                    </a:graphicData>
                  </a:graphic>
                </wp:anchor>
              </w:drawing>
            </w:r>
          </w:p>
        </w:tc>
        <w:tc>
          <w:tcPr>
            <w:tcW w:w="4967" w:type="dxa"/>
          </w:tcPr>
          <w:p w14:paraId="6288044B" w14:textId="6E1E4448" w:rsidR="00E64441" w:rsidRPr="00A21164" w:rsidRDefault="00BC3D32" w:rsidP="004A2B63">
            <w:pPr>
              <w:rPr>
                <w:b w:val="0"/>
                <w:bCs/>
              </w:rPr>
            </w:pPr>
            <w:r w:rsidRPr="00A21164">
              <w:rPr>
                <w:rFonts w:ascii="Liberation Serif" w:hAnsi="Liberation Serif"/>
                <w:noProof/>
              </w:rPr>
              <w:drawing>
                <wp:anchor distT="0" distB="0" distL="114300" distR="114300" simplePos="0" relativeHeight="251674624" behindDoc="0" locked="0" layoutInCell="1" allowOverlap="1" wp14:anchorId="1A2E6C14" wp14:editId="30A423AD">
                  <wp:simplePos x="0" y="0"/>
                  <wp:positionH relativeFrom="column">
                    <wp:posOffset>1229995</wp:posOffset>
                  </wp:positionH>
                  <wp:positionV relativeFrom="paragraph">
                    <wp:posOffset>57150</wp:posOffset>
                  </wp:positionV>
                  <wp:extent cx="472440" cy="1211580"/>
                  <wp:effectExtent l="0" t="0" r="3810" b="7620"/>
                  <wp:wrapTopAndBottom/>
                  <wp:docPr id="740521021"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screen">
                            <a:lum/>
                            <a:alphaModFix/>
                            <a:extLst>
                              <a:ext uri="{28A0092B-C50C-407E-A947-70E740481C1C}">
                                <a14:useLocalDpi xmlns:a14="http://schemas.microsoft.com/office/drawing/2010/main"/>
                              </a:ext>
                            </a:extLst>
                          </a:blip>
                          <a:srcRect/>
                          <a:stretch>
                            <a:fillRect/>
                          </a:stretch>
                        </pic:blipFill>
                        <pic:spPr>
                          <a:xfrm>
                            <a:off x="0" y="0"/>
                            <a:ext cx="472440" cy="1211580"/>
                          </a:xfrm>
                          <a:prstGeom prst="rect">
                            <a:avLst/>
                          </a:prstGeom>
                          <a:noFill/>
                          <a:ln>
                            <a:noFill/>
                            <a:prstDash/>
                          </a:ln>
                        </pic:spPr>
                      </pic:pic>
                    </a:graphicData>
                  </a:graphic>
                </wp:anchor>
              </w:drawing>
            </w:r>
          </w:p>
        </w:tc>
      </w:tr>
      <w:tr w:rsidR="007A5979" w:rsidRPr="00A21164" w14:paraId="1D8C11B2" w14:textId="77777777" w:rsidTr="007A5979">
        <w:tc>
          <w:tcPr>
            <w:tcW w:w="4963" w:type="dxa"/>
          </w:tcPr>
          <w:p w14:paraId="18039CD9" w14:textId="77777777" w:rsidR="007A5979" w:rsidRPr="00A21164" w:rsidRDefault="007A5979" w:rsidP="004A2B63">
            <w:pPr>
              <w:rPr>
                <w:rFonts w:ascii="Liberation Serif" w:hAnsi="Liberation Serif" w:hint="eastAsia"/>
              </w:rPr>
            </w:pPr>
          </w:p>
        </w:tc>
        <w:tc>
          <w:tcPr>
            <w:tcW w:w="4967" w:type="dxa"/>
          </w:tcPr>
          <w:p w14:paraId="5DA4FD08" w14:textId="77777777" w:rsidR="007A5979" w:rsidRPr="00A21164" w:rsidRDefault="007A5979" w:rsidP="004A2B63">
            <w:pPr>
              <w:rPr>
                <w:rFonts w:ascii="Liberation Serif" w:hAnsi="Liberation Serif" w:hint="eastAsia"/>
              </w:rPr>
            </w:pPr>
          </w:p>
        </w:tc>
      </w:tr>
      <w:tr w:rsidR="00BC3D32" w:rsidRPr="00A21164" w14:paraId="78AD5C20" w14:textId="77777777" w:rsidTr="007A5979">
        <w:tc>
          <w:tcPr>
            <w:tcW w:w="4963" w:type="dxa"/>
          </w:tcPr>
          <w:p w14:paraId="1E6E2889" w14:textId="60F04739" w:rsidR="00BC3D32" w:rsidRPr="00A21164" w:rsidRDefault="00A04EFD" w:rsidP="008F30D9">
            <w:pPr>
              <w:pStyle w:val="EmphasisText"/>
              <w:keepNext/>
              <w:jc w:val="center"/>
            </w:pPr>
            <w:r w:rsidRPr="00A21164">
              <w:t>Lightning pane</w:t>
            </w:r>
          </w:p>
        </w:tc>
        <w:tc>
          <w:tcPr>
            <w:tcW w:w="4967" w:type="dxa"/>
          </w:tcPr>
          <w:p w14:paraId="0315DC34" w14:textId="77777777" w:rsidR="00BC3D32" w:rsidRPr="00A21164" w:rsidRDefault="00BC3D32" w:rsidP="004A2B63">
            <w:pPr>
              <w:rPr>
                <w:rFonts w:ascii="Liberation Serif" w:hAnsi="Liberation Serif" w:hint="eastAsia"/>
              </w:rPr>
            </w:pPr>
          </w:p>
        </w:tc>
      </w:tr>
      <w:tr w:rsidR="00BC3D32" w:rsidRPr="00A21164" w14:paraId="55D90BFF" w14:textId="77777777" w:rsidTr="007A5979">
        <w:tc>
          <w:tcPr>
            <w:tcW w:w="4963" w:type="dxa"/>
          </w:tcPr>
          <w:p w14:paraId="50F59114" w14:textId="7C76D67D" w:rsidR="00C66951" w:rsidRPr="00A21164" w:rsidRDefault="002E429E" w:rsidP="008F30D9">
            <w:pPr>
              <w:pStyle w:val="Content"/>
              <w:rPr>
                <w:noProof w:val="0"/>
              </w:rPr>
            </w:pPr>
            <w:r w:rsidRPr="002E429E">
              <w:rPr>
                <w:rFonts w:ascii="Liberation Serif" w:hAnsi="Liberation Serif"/>
                <w:b/>
                <w:sz w:val="9"/>
              </w:rPr>
              <w:drawing>
                <wp:anchor distT="0" distB="0" distL="114300" distR="114300" simplePos="0" relativeHeight="253147136" behindDoc="0" locked="0" layoutInCell="1" allowOverlap="1" wp14:anchorId="423865C9" wp14:editId="2C369371">
                  <wp:simplePos x="0" y="0"/>
                  <wp:positionH relativeFrom="column">
                    <wp:posOffset>1087168</wp:posOffset>
                  </wp:positionH>
                  <wp:positionV relativeFrom="paragraph">
                    <wp:posOffset>64770</wp:posOffset>
                  </wp:positionV>
                  <wp:extent cx="457200" cy="1005840"/>
                  <wp:effectExtent l="0" t="0" r="0" b="3810"/>
                  <wp:wrapTopAndBottom/>
                  <wp:docPr id="7784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0516" name=""/>
                          <pic:cNvPicPr/>
                        </pic:nvPicPr>
                        <pic:blipFill>
                          <a:blip r:embed="rId112" cstate="screen">
                            <a:extLst>
                              <a:ext uri="{28A0092B-C50C-407E-A947-70E740481C1C}">
                                <a14:useLocalDpi xmlns:a14="http://schemas.microsoft.com/office/drawing/2010/main"/>
                              </a:ext>
                            </a:extLst>
                          </a:blip>
                          <a:stretch>
                            <a:fillRect/>
                          </a:stretch>
                        </pic:blipFill>
                        <pic:spPr>
                          <a:xfrm>
                            <a:off x="0" y="0"/>
                            <a:ext cx="457200" cy="1005840"/>
                          </a:xfrm>
                          <a:prstGeom prst="rect">
                            <a:avLst/>
                          </a:prstGeom>
                        </pic:spPr>
                      </pic:pic>
                    </a:graphicData>
                  </a:graphic>
                </wp:anchor>
              </w:drawing>
            </w:r>
            <w:r w:rsidR="00C66951" w:rsidRPr="00A21164">
              <w:rPr>
                <w:noProof w:val="0"/>
              </w:rPr>
              <w:t xml:space="preserve">This panel shows an aged list of lightning strikes.  Click </w:t>
            </w:r>
            <w:r w:rsidR="00BE3DF8" w:rsidRPr="00A21164">
              <w:rPr>
                <w:noProof w:val="0"/>
              </w:rPr>
              <w:t>i</w:t>
            </w:r>
            <w:r w:rsidR="00C66951" w:rsidRPr="00A21164">
              <w:rPr>
                <w:noProof w:val="0"/>
              </w:rPr>
              <w:t xml:space="preserve">n the </w:t>
            </w:r>
            <w:r w:rsidR="00BE3DF8" w:rsidRPr="00A21164">
              <w:rPr>
                <w:noProof w:val="0"/>
              </w:rPr>
              <w:t>middle of the pane</w:t>
            </w:r>
            <w:r w:rsidR="00C66951" w:rsidRPr="00A21164">
              <w:rPr>
                <w:noProof w:val="0"/>
              </w:rPr>
              <w:t xml:space="preserve"> to change radius to</w:t>
            </w:r>
            <w:r w:rsidR="00F87F86">
              <w:rPr>
                <w:noProof w:val="0"/>
              </w:rPr>
              <w:t xml:space="preserve"> </w:t>
            </w:r>
            <w:r w:rsidR="00B62BFF">
              <w:rPr>
                <w:noProof w:val="0"/>
              </w:rPr>
              <w:t xml:space="preserve">or select </w:t>
            </w:r>
            <w:r w:rsidR="008025BA">
              <w:rPr>
                <w:noProof w:val="0"/>
              </w:rPr>
              <w:t>worldwide</w:t>
            </w:r>
            <w:r w:rsidR="00B62BFF">
              <w:rPr>
                <w:noProof w:val="0"/>
              </w:rPr>
              <w:t>.</w:t>
            </w:r>
            <w:r w:rsidR="008E7D93" w:rsidRPr="00A21164">
              <w:rPr>
                <w:rFonts w:ascii="Liberation Serif" w:hAnsi="Liberation Serif"/>
                <w:b/>
                <w:noProof w:val="0"/>
                <w:sz w:val="9"/>
              </w:rPr>
              <w:t xml:space="preserve"> </w:t>
            </w:r>
          </w:p>
        </w:tc>
        <w:tc>
          <w:tcPr>
            <w:tcW w:w="4967" w:type="dxa"/>
          </w:tcPr>
          <w:p w14:paraId="77CB85CD" w14:textId="77777777" w:rsidR="00BC3D32" w:rsidRPr="00A21164" w:rsidRDefault="00BC3D32" w:rsidP="004A2B63">
            <w:pPr>
              <w:rPr>
                <w:rFonts w:ascii="Liberation Serif" w:hAnsi="Liberation Serif" w:hint="eastAsia"/>
              </w:rPr>
            </w:pPr>
          </w:p>
        </w:tc>
      </w:tr>
    </w:tbl>
    <w:p w14:paraId="6CAAEE4B" w14:textId="6F4249E2" w:rsidR="00EA4990" w:rsidRPr="00A21164" w:rsidRDefault="00EA4990" w:rsidP="004A2B63">
      <w:pPr>
        <w:rPr>
          <w:b w:val="0"/>
          <w:bCs/>
        </w:rPr>
      </w:pPr>
    </w:p>
    <w:p w14:paraId="1739C9A0" w14:textId="1DB24485" w:rsidR="004A2B63" w:rsidRPr="00A21164" w:rsidRDefault="004A2B63">
      <w:pPr>
        <w:spacing w:after="200"/>
      </w:pPr>
      <w:r w:rsidRPr="00A21164">
        <w:br w:type="page"/>
      </w:r>
    </w:p>
    <w:p w14:paraId="1A2DBF81" w14:textId="070AA043" w:rsidR="004A2B63" w:rsidRPr="00A21164" w:rsidRDefault="004A2B63" w:rsidP="00124E0C">
      <w:pPr>
        <w:pStyle w:val="Heading1"/>
      </w:pPr>
      <w:bookmarkStart w:id="59" w:name="_Toc235985282"/>
      <w:r w:rsidRPr="00A21164">
        <w:lastRenderedPageBreak/>
        <w:t xml:space="preserve">Left Flex </w:t>
      </w:r>
      <w:r w:rsidR="009F684B" w:rsidRPr="00A21164">
        <w:t>Pane</w:t>
      </w:r>
      <w:r w:rsidRPr="00A21164">
        <w:t>s</w:t>
      </w:r>
      <w:bookmarkEnd w:id="59"/>
    </w:p>
    <w:p w14:paraId="386FFE32" w14:textId="4D64DAC7" w:rsidR="00BC1F8D" w:rsidRDefault="002C63C5" w:rsidP="00BC1F8D">
      <w:pPr>
        <w:pStyle w:val="Content"/>
        <w:rPr>
          <w:noProof w:val="0"/>
        </w:rPr>
      </w:pPr>
      <w:r w:rsidRPr="002C63C5">
        <w:rPr>
          <w:rStyle w:val="Heading2Char"/>
        </w:rPr>
        <w:drawing>
          <wp:anchor distT="0" distB="0" distL="114300" distR="114300" simplePos="0" relativeHeight="253170688" behindDoc="0" locked="0" layoutInCell="1" allowOverlap="1" wp14:anchorId="3129E627" wp14:editId="7D9DDD0F">
            <wp:simplePos x="0" y="0"/>
            <wp:positionH relativeFrom="margin">
              <wp:align>left</wp:align>
            </wp:positionH>
            <wp:positionV relativeFrom="paragraph">
              <wp:posOffset>2311400</wp:posOffset>
            </wp:positionV>
            <wp:extent cx="1828800" cy="2734056"/>
            <wp:effectExtent l="0" t="0" r="0" b="9525"/>
            <wp:wrapSquare wrapText="bothSides"/>
            <wp:docPr id="193453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5440" name=""/>
                    <pic:cNvPicPr/>
                  </pic:nvPicPr>
                  <pic:blipFill>
                    <a:blip r:embed="rId113">
                      <a:extLst>
                        <a:ext uri="{28A0092B-C50C-407E-A947-70E740481C1C}">
                          <a14:useLocalDpi xmlns:a14="http://schemas.microsoft.com/office/drawing/2010/main"/>
                        </a:ext>
                      </a:extLst>
                    </a:blip>
                    <a:stretch>
                      <a:fillRect/>
                    </a:stretch>
                  </pic:blipFill>
                  <pic:spPr>
                    <a:xfrm>
                      <a:off x="0" y="0"/>
                      <a:ext cx="1828800" cy="2734056"/>
                    </a:xfrm>
                    <a:prstGeom prst="rect">
                      <a:avLst/>
                    </a:prstGeom>
                  </pic:spPr>
                </pic:pic>
              </a:graphicData>
            </a:graphic>
            <wp14:sizeRelH relativeFrom="margin">
              <wp14:pctWidth>0</wp14:pctWidth>
            </wp14:sizeRelH>
            <wp14:sizeRelV relativeFrom="margin">
              <wp14:pctHeight>0</wp14:pctHeight>
            </wp14:sizeRelV>
          </wp:anchor>
        </w:drawing>
      </w:r>
      <w:r w:rsidR="00A06FAE" w:rsidRPr="00124E0C">
        <w:rPr>
          <w:rStyle w:val="Heading2Char"/>
        </w:rPr>
        <mc:AlternateContent>
          <mc:Choice Requires="wpg">
            <w:drawing>
              <wp:anchor distT="0" distB="0" distL="114300" distR="114300" simplePos="0" relativeHeight="251723776" behindDoc="0" locked="0" layoutInCell="1" allowOverlap="1" wp14:anchorId="309031C4" wp14:editId="73D7960B">
                <wp:simplePos x="0" y="0"/>
                <wp:positionH relativeFrom="margin">
                  <wp:align>left</wp:align>
                </wp:positionH>
                <wp:positionV relativeFrom="paragraph">
                  <wp:posOffset>5715</wp:posOffset>
                </wp:positionV>
                <wp:extent cx="3117850" cy="2027555"/>
                <wp:effectExtent l="0" t="0" r="6350" b="0"/>
                <wp:wrapSquare wrapText="bothSides"/>
                <wp:docPr id="1961536874" name="Group 69"/>
                <wp:cNvGraphicFramePr/>
                <a:graphic xmlns:a="http://schemas.openxmlformats.org/drawingml/2006/main">
                  <a:graphicData uri="http://schemas.microsoft.com/office/word/2010/wordprocessingGroup">
                    <wpg:wgp>
                      <wpg:cNvGrpSpPr/>
                      <wpg:grpSpPr>
                        <a:xfrm>
                          <a:off x="0" y="0"/>
                          <a:ext cx="3117850" cy="2027555"/>
                          <a:chOff x="0" y="0"/>
                          <a:chExt cx="3118290" cy="2027555"/>
                        </a:xfrm>
                      </wpg:grpSpPr>
                      <wpg:grpSp>
                        <wpg:cNvPr id="277580887" name="docshapegroup92"/>
                        <wpg:cNvGrpSpPr/>
                        <wpg:grpSpPr>
                          <a:xfrm>
                            <a:off x="351692" y="222739"/>
                            <a:ext cx="1432560" cy="1547495"/>
                            <a:chOff x="0" y="0"/>
                            <a:chExt cx="1432773" cy="1547713"/>
                          </a:xfrm>
                        </wpg:grpSpPr>
                        <pic:pic xmlns:pic="http://schemas.openxmlformats.org/drawingml/2006/picture">
                          <pic:nvPicPr>
                            <pic:cNvPr id="543506613" name="docshape93"/>
                            <pic:cNvPicPr>
                              <a:picLocks noChangeAspect="1"/>
                            </pic:cNvPicPr>
                          </pic:nvPicPr>
                          <pic:blipFill>
                            <a:blip r:embed="rId114" cstate="screen">
                              <a:extLst>
                                <a:ext uri="{28A0092B-C50C-407E-A947-70E740481C1C}">
                                  <a14:useLocalDpi xmlns:a14="http://schemas.microsoft.com/office/drawing/2010/main"/>
                                </a:ext>
                              </a:extLst>
                            </a:blip>
                            <a:srcRect/>
                            <a:stretch>
                              <a:fillRect/>
                            </a:stretch>
                          </pic:blipFill>
                          <pic:spPr>
                            <a:xfrm>
                              <a:off x="0" y="232623"/>
                              <a:ext cx="1166042" cy="1250624"/>
                            </a:xfrm>
                            <a:prstGeom prst="rect">
                              <a:avLst/>
                            </a:prstGeom>
                            <a:noFill/>
                            <a:ln cap="flat">
                              <a:noFill/>
                            </a:ln>
                          </pic:spPr>
                        </pic:pic>
                        <wps:wsp>
                          <wps:cNvPr id="1336463887" name="docshape94"/>
                          <wps:cNvSpPr/>
                          <wps:spPr>
                            <a:xfrm>
                              <a:off x="164500" y="0"/>
                              <a:ext cx="224302" cy="337322"/>
                            </a:xfrm>
                            <a:custGeom>
                              <a:avLst/>
                              <a:gdLst>
                                <a:gd name="f0" fmla="val 10800000"/>
                                <a:gd name="f1" fmla="val 5400000"/>
                                <a:gd name="f2" fmla="val 180"/>
                                <a:gd name="f3" fmla="val w"/>
                                <a:gd name="f4" fmla="val h"/>
                                <a:gd name="f5" fmla="val 0"/>
                                <a:gd name="f6" fmla="val 353"/>
                                <a:gd name="f7" fmla="val 531"/>
                                <a:gd name="f8" fmla="+- 0 1673 0"/>
                                <a:gd name="f9" fmla="+- 0 1321 0"/>
                                <a:gd name="f10" fmla="val 352"/>
                                <a:gd name="f11" fmla="val 530"/>
                                <a:gd name="f12" fmla="+- 0 0 0"/>
                                <a:gd name="f13" fmla="*/ f3 1 353"/>
                                <a:gd name="f14" fmla="*/ f4 1 531"/>
                                <a:gd name="f15" fmla="val f5"/>
                                <a:gd name="f16" fmla="val f6"/>
                                <a:gd name="f17" fmla="val f7"/>
                                <a:gd name="f18" fmla="+- f8 0 1321"/>
                                <a:gd name="f19" fmla="+- f9 0 1321"/>
                                <a:gd name="f20" fmla="*/ f12 f0 1"/>
                                <a:gd name="f21" fmla="+- f17 0 f15"/>
                                <a:gd name="f22" fmla="+- f16 0 f15"/>
                                <a:gd name="f23" fmla="*/ f20 1 f2"/>
                                <a:gd name="f24" fmla="*/ f22 1 353"/>
                                <a:gd name="f25" fmla="*/ f21 1 531"/>
                                <a:gd name="f26" fmla="*/ f18 f22 1"/>
                                <a:gd name="f27" fmla="*/ 89 f21 1"/>
                                <a:gd name="f28" fmla="*/ f19 f22 1"/>
                                <a:gd name="f29" fmla="*/ 619 f21 1"/>
                                <a:gd name="f30" fmla="+- f23 0 f1"/>
                                <a:gd name="f31" fmla="*/ f26 1 353"/>
                                <a:gd name="f32" fmla="*/ f27 1 531"/>
                                <a:gd name="f33" fmla="*/ f28 1 353"/>
                                <a:gd name="f34" fmla="*/ f29 1 531"/>
                                <a:gd name="f35" fmla="*/ 0 1 f24"/>
                                <a:gd name="f36" fmla="*/ f16 1 f24"/>
                                <a:gd name="f37" fmla="*/ 0 1 f25"/>
                                <a:gd name="f38" fmla="*/ f17 1 f25"/>
                                <a:gd name="f39" fmla="*/ f31 1 f24"/>
                                <a:gd name="f40" fmla="*/ f32 1 f25"/>
                                <a:gd name="f41" fmla="*/ f33 1 f24"/>
                                <a:gd name="f42" fmla="*/ f34 1 f25"/>
                                <a:gd name="f43" fmla="*/ f35 f13 1"/>
                                <a:gd name="f44" fmla="*/ f36 f13 1"/>
                                <a:gd name="f45" fmla="*/ f38 f14 1"/>
                                <a:gd name="f46" fmla="*/ f37 f14 1"/>
                                <a:gd name="f47" fmla="*/ f39 f13 1"/>
                                <a:gd name="f48" fmla="*/ f40 f14 1"/>
                                <a:gd name="f49" fmla="*/ f41 f13 1"/>
                                <a:gd name="f50" fmla="*/ f42 f14 1"/>
                              </a:gdLst>
                              <a:ahLst/>
                              <a:cxnLst>
                                <a:cxn ang="3cd4">
                                  <a:pos x="hc" y="t"/>
                                </a:cxn>
                                <a:cxn ang="0">
                                  <a:pos x="r" y="vc"/>
                                </a:cxn>
                                <a:cxn ang="cd4">
                                  <a:pos x="hc" y="b"/>
                                </a:cxn>
                                <a:cxn ang="cd2">
                                  <a:pos x="l" y="vc"/>
                                </a:cxn>
                                <a:cxn ang="f30">
                                  <a:pos x="f47" y="f48"/>
                                </a:cxn>
                                <a:cxn ang="f30">
                                  <a:pos x="f49" y="f48"/>
                                </a:cxn>
                                <a:cxn ang="f30">
                                  <a:pos x="f49" y="f50"/>
                                </a:cxn>
                              </a:cxnLst>
                              <a:rect l="f43" t="f46" r="f44" b="f45"/>
                              <a:pathLst>
                                <a:path w="353" h="531">
                                  <a:moveTo>
                                    <a:pt x="f10" y="f5"/>
                                  </a:moveTo>
                                  <a:lnTo>
                                    <a:pt x="f5" y="f5"/>
                                  </a:lnTo>
                                  <a:lnTo>
                                    <a:pt x="f5" y="f11"/>
                                  </a:lnTo>
                                </a:path>
                              </a:pathLst>
                            </a:custGeom>
                            <a:noFill/>
                            <a:ln w="18379" cap="flat">
                              <a:solidFill>
                                <a:srgbClr val="FF0000"/>
                              </a:solidFill>
                              <a:prstDash val="solid"/>
                              <a:round/>
                            </a:ln>
                          </wps:spPr>
                          <wps:txbx>
                            <w:txbxContent>
                              <w:p w14:paraId="2444C399"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1551999438" name="docshape95"/>
                            <pic:cNvPicPr>
                              <a:picLocks noChangeAspect="1"/>
                            </pic:cNvPicPr>
                          </pic:nvPicPr>
                          <pic:blipFill>
                            <a:blip r:embed="rId115"/>
                            <a:srcRect/>
                            <a:stretch>
                              <a:fillRect/>
                            </a:stretch>
                          </pic:blipFill>
                          <pic:spPr>
                            <a:xfrm>
                              <a:off x="128198" y="332293"/>
                              <a:ext cx="73792" cy="73792"/>
                            </a:xfrm>
                            <a:prstGeom prst="rect">
                              <a:avLst/>
                            </a:prstGeom>
                            <a:noFill/>
                            <a:ln cap="flat">
                              <a:noFill/>
                            </a:ln>
                          </pic:spPr>
                        </pic:pic>
                        <wps:wsp>
                          <wps:cNvPr id="1590476233" name="docshape96"/>
                          <wps:cNvSpPr/>
                          <wps:spPr>
                            <a:xfrm>
                              <a:off x="920892" y="108722"/>
                              <a:ext cx="511881" cy="228965"/>
                            </a:xfrm>
                            <a:custGeom>
                              <a:avLst/>
                              <a:gdLst>
                                <a:gd name="f0" fmla="val 10800000"/>
                                <a:gd name="f1" fmla="val 5400000"/>
                                <a:gd name="f2" fmla="val 360"/>
                                <a:gd name="f3" fmla="val 180"/>
                                <a:gd name="f4" fmla="val w"/>
                                <a:gd name="f5" fmla="val h"/>
                                <a:gd name="f6" fmla="val 0"/>
                                <a:gd name="f7" fmla="val 806"/>
                                <a:gd name="f8" fmla="+- 0 3317 0"/>
                                <a:gd name="f9" fmla="+- 0 2512 0"/>
                                <a:gd name="f10" fmla="val 805"/>
                                <a:gd name="f11" fmla="+- 0 0 0"/>
                                <a:gd name="f12" fmla="*/ f4 1 806"/>
                                <a:gd name="f13" fmla="*/ f5 1 360"/>
                                <a:gd name="f14" fmla="val f6"/>
                                <a:gd name="f15" fmla="val f7"/>
                                <a:gd name="f16" fmla="val f2"/>
                                <a:gd name="f17" fmla="+- f8 0 2512"/>
                                <a:gd name="f18" fmla="+- f9 0 2512"/>
                                <a:gd name="f19" fmla="*/ f11 f0 1"/>
                                <a:gd name="f20" fmla="+- f16 0 f14"/>
                                <a:gd name="f21" fmla="+- f15 0 f14"/>
                                <a:gd name="f22" fmla="*/ f19 1 f3"/>
                                <a:gd name="f23" fmla="*/ f21 1 806"/>
                                <a:gd name="f24" fmla="*/ f20 1 360"/>
                                <a:gd name="f25" fmla="*/ f17 f21 1"/>
                                <a:gd name="f26" fmla="*/ 259 f20 1"/>
                                <a:gd name="f27" fmla="*/ f18 f21 1"/>
                                <a:gd name="f28" fmla="*/ 619 f20 1"/>
                                <a:gd name="f29" fmla="+- f22 0 f1"/>
                                <a:gd name="f30" fmla="*/ f25 1 806"/>
                                <a:gd name="f31" fmla="*/ f26 1 360"/>
                                <a:gd name="f32" fmla="*/ f27 1 806"/>
                                <a:gd name="f33" fmla="*/ f28 1 360"/>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806" h="360">
                                  <a:moveTo>
                                    <a:pt x="f10" y="f6"/>
                                  </a:moveTo>
                                  <a:lnTo>
                                    <a:pt x="f6" y="f6"/>
                                  </a:lnTo>
                                  <a:lnTo>
                                    <a:pt x="f6" y="f2"/>
                                  </a:lnTo>
                                </a:path>
                              </a:pathLst>
                            </a:custGeom>
                            <a:noFill/>
                            <a:ln w="18379" cap="flat">
                              <a:solidFill>
                                <a:srgbClr val="FF0000"/>
                              </a:solidFill>
                              <a:prstDash val="solid"/>
                              <a:round/>
                            </a:ln>
                          </wps:spPr>
                          <wps:txbx>
                            <w:txbxContent>
                              <w:p w14:paraId="7D108F6F"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717969035" name="docshape97"/>
                            <pic:cNvPicPr>
                              <a:picLocks noChangeAspect="1"/>
                            </pic:cNvPicPr>
                          </pic:nvPicPr>
                          <pic:blipFill>
                            <a:blip r:embed="rId116"/>
                            <a:srcRect/>
                            <a:stretch>
                              <a:fillRect/>
                            </a:stretch>
                          </pic:blipFill>
                          <pic:spPr>
                            <a:xfrm>
                              <a:off x="884499" y="332293"/>
                              <a:ext cx="73792" cy="73792"/>
                            </a:xfrm>
                            <a:prstGeom prst="rect">
                              <a:avLst/>
                            </a:prstGeom>
                            <a:noFill/>
                            <a:ln cap="flat">
                              <a:noFill/>
                            </a:ln>
                          </pic:spPr>
                        </pic:pic>
                        <wps:wsp>
                          <wps:cNvPr id="1047131712" name="docshape98"/>
                          <wps:cNvSpPr/>
                          <wps:spPr>
                            <a:xfrm>
                              <a:off x="380847" y="1043330"/>
                              <a:ext cx="1051925" cy="504383"/>
                            </a:xfrm>
                            <a:custGeom>
                              <a:avLst/>
                              <a:gdLst>
                                <a:gd name="f0" fmla="val 10800000"/>
                                <a:gd name="f1" fmla="val 5400000"/>
                                <a:gd name="f2" fmla="val 180"/>
                                <a:gd name="f3" fmla="val w"/>
                                <a:gd name="f4" fmla="val h"/>
                                <a:gd name="f5" fmla="val 0"/>
                                <a:gd name="f6" fmla="val 1656"/>
                                <a:gd name="f7" fmla="val 794"/>
                                <a:gd name="f8" fmla="+- 0 3317 0"/>
                                <a:gd name="f9" fmla="+- 0 1661 0"/>
                                <a:gd name="f10" fmla="+- 0 0 0"/>
                                <a:gd name="f11" fmla="*/ f3 1 1656"/>
                                <a:gd name="f12" fmla="*/ f4 1 794"/>
                                <a:gd name="f13" fmla="val f5"/>
                                <a:gd name="f14" fmla="val f6"/>
                                <a:gd name="f15" fmla="val f7"/>
                                <a:gd name="f16" fmla="+- f8 0 1661"/>
                                <a:gd name="f17" fmla="+- f9 0 1661"/>
                                <a:gd name="f18" fmla="*/ f10 f0 1"/>
                                <a:gd name="f19" fmla="+- f15 0 f13"/>
                                <a:gd name="f20" fmla="+- f14 0 f13"/>
                                <a:gd name="f21" fmla="*/ f18 1 f2"/>
                                <a:gd name="f22" fmla="*/ f20 1 1656"/>
                                <a:gd name="f23" fmla="*/ f19 1 794"/>
                                <a:gd name="f24" fmla="*/ f16 f20 1"/>
                                <a:gd name="f25" fmla="*/ 2525 f19 1"/>
                                <a:gd name="f26" fmla="*/ f17 f20 1"/>
                                <a:gd name="f27" fmla="*/ 1731 f19 1"/>
                                <a:gd name="f28" fmla="+- f21 0 f1"/>
                                <a:gd name="f29" fmla="*/ f24 1 1656"/>
                                <a:gd name="f30" fmla="*/ f25 1 794"/>
                                <a:gd name="f31" fmla="*/ f26 1 1656"/>
                                <a:gd name="f32" fmla="*/ f27 1 794"/>
                                <a:gd name="f33" fmla="*/ 0 1 f22"/>
                                <a:gd name="f34" fmla="*/ f14 1 f22"/>
                                <a:gd name="f35" fmla="*/ 0 1 f23"/>
                                <a:gd name="f36" fmla="*/ f15 1 f23"/>
                                <a:gd name="f37" fmla="*/ f29 1 f22"/>
                                <a:gd name="f38" fmla="*/ f30 1 f23"/>
                                <a:gd name="f39" fmla="*/ f31 1 f22"/>
                                <a:gd name="f40" fmla="*/ f32 1 f23"/>
                                <a:gd name="f41" fmla="*/ f33 f11 1"/>
                                <a:gd name="f42" fmla="*/ f34 f11 1"/>
                                <a:gd name="f43" fmla="*/ f36 f12 1"/>
                                <a:gd name="f44" fmla="*/ f35 f12 1"/>
                                <a:gd name="f45" fmla="*/ f37 f11 1"/>
                                <a:gd name="f46" fmla="*/ f38 f12 1"/>
                                <a:gd name="f47" fmla="*/ f39 f11 1"/>
                                <a:gd name="f48" fmla="*/ f40 f12 1"/>
                              </a:gdLst>
                              <a:ahLst/>
                              <a:cxnLst>
                                <a:cxn ang="3cd4">
                                  <a:pos x="hc" y="t"/>
                                </a:cxn>
                                <a:cxn ang="0">
                                  <a:pos x="r" y="vc"/>
                                </a:cxn>
                                <a:cxn ang="cd4">
                                  <a:pos x="hc" y="b"/>
                                </a:cxn>
                                <a:cxn ang="cd2">
                                  <a:pos x="l" y="vc"/>
                                </a:cxn>
                                <a:cxn ang="f28">
                                  <a:pos x="f45" y="f46"/>
                                </a:cxn>
                                <a:cxn ang="f28">
                                  <a:pos x="f47" y="f46"/>
                                </a:cxn>
                                <a:cxn ang="f28">
                                  <a:pos x="f47" y="f48"/>
                                </a:cxn>
                              </a:cxnLst>
                              <a:rect l="f41" t="f44" r="f42" b="f43"/>
                              <a:pathLst>
                                <a:path w="1656" h="794">
                                  <a:moveTo>
                                    <a:pt x="f6" y="f7"/>
                                  </a:moveTo>
                                  <a:lnTo>
                                    <a:pt x="f5" y="f7"/>
                                  </a:lnTo>
                                  <a:lnTo>
                                    <a:pt x="f5" y="f5"/>
                                  </a:lnTo>
                                </a:path>
                              </a:pathLst>
                            </a:custGeom>
                            <a:noFill/>
                            <a:ln w="18379" cap="flat">
                              <a:solidFill>
                                <a:srgbClr val="FF0000"/>
                              </a:solidFill>
                              <a:prstDash val="solid"/>
                              <a:round/>
                            </a:ln>
                          </wps:spPr>
                          <wps:txbx>
                            <w:txbxContent>
                              <w:p w14:paraId="7F5B80C5"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475337126" name="docshape99"/>
                            <pic:cNvPicPr>
                              <a:picLocks noChangeAspect="1"/>
                            </pic:cNvPicPr>
                          </pic:nvPicPr>
                          <pic:blipFill>
                            <a:blip r:embed="rId117"/>
                            <a:srcRect/>
                            <a:stretch>
                              <a:fillRect/>
                            </a:stretch>
                          </pic:blipFill>
                          <pic:spPr>
                            <a:xfrm>
                              <a:off x="344180" y="974933"/>
                              <a:ext cx="73792" cy="73792"/>
                            </a:xfrm>
                            <a:prstGeom prst="rect">
                              <a:avLst/>
                            </a:prstGeom>
                            <a:noFill/>
                            <a:ln cap="flat">
                              <a:noFill/>
                            </a:ln>
                          </pic:spPr>
                        </pic:pic>
                        <wps:wsp>
                          <wps:cNvPr id="1527314736" name="docshape100"/>
                          <wps:cNvSpPr/>
                          <wps:spPr>
                            <a:xfrm>
                              <a:off x="918697" y="1315822"/>
                              <a:ext cx="514075" cy="89611"/>
                            </a:xfrm>
                            <a:custGeom>
                              <a:avLst/>
                              <a:gdLst>
                                <a:gd name="f0" fmla="val 10800000"/>
                                <a:gd name="f1" fmla="val 5400000"/>
                                <a:gd name="f2" fmla="val 180"/>
                                <a:gd name="f3" fmla="val w"/>
                                <a:gd name="f4" fmla="val h"/>
                                <a:gd name="f5" fmla="val 0"/>
                                <a:gd name="f6" fmla="val 809"/>
                                <a:gd name="f7" fmla="val 141"/>
                                <a:gd name="f8" fmla="+- 0 3317 0"/>
                                <a:gd name="f9" fmla="+- 0 2860 0"/>
                                <a:gd name="f10" fmla="+- 0 2509 0"/>
                                <a:gd name="f11" fmla="val 808"/>
                                <a:gd name="f12" fmla="val 351"/>
                                <a:gd name="f13" fmla="+- 0 0 0"/>
                                <a:gd name="f14" fmla="*/ f3 1 809"/>
                                <a:gd name="f15" fmla="*/ f4 1 141"/>
                                <a:gd name="f16" fmla="val f5"/>
                                <a:gd name="f17" fmla="val f6"/>
                                <a:gd name="f18" fmla="val f7"/>
                                <a:gd name="f19" fmla="+- f8 0 2509"/>
                                <a:gd name="f20" fmla="+- f9 0 2509"/>
                                <a:gd name="f21" fmla="+- f10 0 2509"/>
                                <a:gd name="f22" fmla="*/ f13 f0 1"/>
                                <a:gd name="f23" fmla="+- f18 0 f16"/>
                                <a:gd name="f24" fmla="+- f17 0 f16"/>
                                <a:gd name="f25" fmla="*/ f22 1 f2"/>
                                <a:gd name="f26" fmla="*/ f24 1 809"/>
                                <a:gd name="f27" fmla="*/ f23 1 141"/>
                                <a:gd name="f28" fmla="*/ f19 f24 1"/>
                                <a:gd name="f29" fmla="*/ 2301 f23 1"/>
                                <a:gd name="f30" fmla="*/ f20 f24 1"/>
                                <a:gd name="f31" fmla="*/ 2160 f23 1"/>
                                <a:gd name="f32" fmla="*/ f21 f24 1"/>
                                <a:gd name="f33" fmla="+- f25 0 f1"/>
                                <a:gd name="f34" fmla="*/ f28 1 809"/>
                                <a:gd name="f35" fmla="*/ f29 1 141"/>
                                <a:gd name="f36" fmla="*/ f30 1 809"/>
                                <a:gd name="f37" fmla="*/ f31 1 141"/>
                                <a:gd name="f38" fmla="*/ f32 1 809"/>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809" h="141">
                                  <a:moveTo>
                                    <a:pt x="f11" y="f7"/>
                                  </a:moveTo>
                                  <a:lnTo>
                                    <a:pt x="f12" y="f7"/>
                                  </a:lnTo>
                                  <a:lnTo>
                                    <a:pt x="f12" y="f5"/>
                                  </a:lnTo>
                                  <a:lnTo>
                                    <a:pt x="f5" y="f5"/>
                                  </a:lnTo>
                                </a:path>
                              </a:pathLst>
                            </a:custGeom>
                            <a:noFill/>
                            <a:ln w="18379" cap="flat">
                              <a:solidFill>
                                <a:srgbClr val="FF0000"/>
                              </a:solidFill>
                              <a:prstDash val="solid"/>
                              <a:round/>
                            </a:ln>
                          </wps:spPr>
                          <wps:txbx>
                            <w:txbxContent>
                              <w:p w14:paraId="7467F1AF"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123482809" name="docshape101"/>
                            <pic:cNvPicPr>
                              <a:picLocks noChangeAspect="1"/>
                            </pic:cNvPicPr>
                          </pic:nvPicPr>
                          <pic:blipFill>
                            <a:blip r:embed="rId118"/>
                            <a:srcRect/>
                            <a:stretch>
                              <a:fillRect/>
                            </a:stretch>
                          </pic:blipFill>
                          <pic:spPr>
                            <a:xfrm>
                              <a:off x="851032" y="1278697"/>
                              <a:ext cx="73792" cy="73792"/>
                            </a:xfrm>
                            <a:prstGeom prst="rect">
                              <a:avLst/>
                            </a:prstGeom>
                            <a:noFill/>
                            <a:ln cap="flat">
                              <a:noFill/>
                            </a:ln>
                          </pic:spPr>
                        </pic:pic>
                      </wpg:grpSp>
                      <wps:wsp>
                        <wps:cNvPr id="1424931608" name="Text Box 2"/>
                        <wps:cNvSpPr txBox="1">
                          <a:spLocks noChangeArrowheads="1"/>
                        </wps:cNvSpPr>
                        <wps:spPr bwMode="auto">
                          <a:xfrm>
                            <a:off x="1617785" y="304800"/>
                            <a:ext cx="1500505" cy="427355"/>
                          </a:xfrm>
                          <a:prstGeom prst="rect">
                            <a:avLst/>
                          </a:prstGeom>
                          <a:solidFill>
                            <a:schemeClr val="accent1">
                              <a:lumMod val="20000"/>
                              <a:lumOff val="80000"/>
                            </a:schemeClr>
                          </a:solidFill>
                          <a:ln w="9525">
                            <a:noFill/>
                            <a:miter lim="800000"/>
                            <a:headEnd/>
                            <a:tailEnd/>
                          </a:ln>
                        </wps:spPr>
                        <wps:txbx>
                          <w:txbxContent>
                            <w:p w14:paraId="1FB82536" w14:textId="4A3C93F8" w:rsidR="00D65E49" w:rsidRPr="00A21164" w:rsidRDefault="00D9500F" w:rsidP="009501CD">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manage</w:t>
                              </w:r>
                              <w:r w:rsidRPr="00A21164">
                                <w:rPr>
                                  <w:noProof w:val="0"/>
                                  <w:spacing w:val="-1"/>
                                  <w:sz w:val="20"/>
                                  <w:szCs w:val="20"/>
                                </w:rPr>
                                <w:t xml:space="preserve"> </w:t>
                              </w:r>
                              <w:r w:rsidRPr="00A21164">
                                <w:rPr>
                                  <w:noProof w:val="0"/>
                                  <w:sz w:val="20"/>
                                  <w:szCs w:val="20"/>
                                </w:rPr>
                                <w:t>DE time</w:t>
                              </w:r>
                              <w:r w:rsidRPr="00A21164">
                                <w:rPr>
                                  <w:noProof w:val="0"/>
                                  <w:spacing w:val="-1"/>
                                  <w:sz w:val="20"/>
                                  <w:szCs w:val="20"/>
                                </w:rPr>
                                <w:t xml:space="preserve"> </w:t>
                              </w:r>
                              <w:r w:rsidRPr="00A21164">
                                <w:rPr>
                                  <w:noProof w:val="0"/>
                                  <w:sz w:val="20"/>
                                  <w:szCs w:val="20"/>
                                </w:rPr>
                                <w:t>zone,</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 xml:space="preserve">page </w:t>
                              </w:r>
                              <w:r w:rsidR="00F762D0">
                                <w:rPr>
                                  <w:noProof w:val="0"/>
                                  <w:sz w:val="20"/>
                                  <w:szCs w:val="20"/>
                                  <w:highlight w:val="yellow"/>
                                </w:rPr>
                                <w:fldChar w:fldCharType="begin"/>
                              </w:r>
                              <w:r w:rsidR="00F762D0">
                                <w:rPr>
                                  <w:noProof w:val="0"/>
                                  <w:sz w:val="20"/>
                                  <w:szCs w:val="20"/>
                                </w:rPr>
                                <w:instrText xml:space="preserve"> PAGEREF time \h </w:instrText>
                              </w:r>
                              <w:r w:rsidR="00F762D0">
                                <w:rPr>
                                  <w:noProof w:val="0"/>
                                  <w:sz w:val="20"/>
                                  <w:szCs w:val="20"/>
                                  <w:highlight w:val="yellow"/>
                                </w:rPr>
                              </w:r>
                              <w:r w:rsidR="00F762D0">
                                <w:rPr>
                                  <w:noProof w:val="0"/>
                                  <w:sz w:val="20"/>
                                  <w:szCs w:val="20"/>
                                  <w:highlight w:val="yellow"/>
                                </w:rPr>
                                <w:fldChar w:fldCharType="separate"/>
                              </w:r>
                              <w:r w:rsidR="00F762D0">
                                <w:rPr>
                                  <w:sz w:val="20"/>
                                  <w:szCs w:val="20"/>
                                </w:rPr>
                                <w:t>63</w:t>
                              </w:r>
                              <w:r w:rsidR="00F762D0">
                                <w:rPr>
                                  <w:noProof w:val="0"/>
                                  <w:sz w:val="20"/>
                                  <w:szCs w:val="20"/>
                                  <w:highlight w:val="yellow"/>
                                </w:rPr>
                                <w:fldChar w:fldCharType="end"/>
                              </w:r>
                            </w:p>
                          </w:txbxContent>
                        </wps:txbx>
                        <wps:bodyPr rot="0" vert="horz" wrap="square" lIns="91440" tIns="45720" rIns="91440" bIns="45720" anchor="t" anchorCtr="0">
                          <a:noAutofit/>
                        </wps:bodyPr>
                      </wps:wsp>
                      <wps:wsp>
                        <wps:cNvPr id="74836920" name="Text Box 2"/>
                        <wps:cNvSpPr txBox="1">
                          <a:spLocks noChangeArrowheads="1"/>
                        </wps:cNvSpPr>
                        <wps:spPr bwMode="auto">
                          <a:xfrm>
                            <a:off x="674077" y="0"/>
                            <a:ext cx="1130935" cy="268605"/>
                          </a:xfrm>
                          <a:prstGeom prst="rect">
                            <a:avLst/>
                          </a:prstGeom>
                          <a:solidFill>
                            <a:schemeClr val="accent1">
                              <a:lumMod val="20000"/>
                              <a:lumOff val="80000"/>
                            </a:schemeClr>
                          </a:solidFill>
                          <a:ln w="9525">
                            <a:noFill/>
                            <a:miter lim="800000"/>
                            <a:headEnd/>
                            <a:tailEnd/>
                          </a:ln>
                        </wps:spPr>
                        <wps:txbx>
                          <w:txbxContent>
                            <w:p w14:paraId="014BA228" w14:textId="6992440B" w:rsidR="00FB4469" w:rsidRPr="00A21164" w:rsidRDefault="00FB4469" w:rsidP="00FB4469">
                              <w:pPr>
                                <w:pStyle w:val="Content"/>
                                <w:rPr>
                                  <w:noProof w:val="0"/>
                                  <w:sz w:val="20"/>
                                  <w:szCs w:val="20"/>
                                </w:rPr>
                              </w:pPr>
                              <w:r w:rsidRPr="00A21164">
                                <w:rPr>
                                  <w:noProof w:val="0"/>
                                  <w:sz w:val="20"/>
                                  <w:szCs w:val="20"/>
                                </w:rPr>
                                <w:t>clic</w:t>
                              </w:r>
                              <w:bookmarkStart w:id="60" w:name="gui-dedxformat"/>
                              <w:r w:rsidRPr="00A21164">
                                <w:rPr>
                                  <w:noProof w:val="0"/>
                                  <w:sz w:val="20"/>
                                  <w:szCs w:val="20"/>
                                </w:rPr>
                                <w:t>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 xml:space="preserve">set </w:t>
                              </w:r>
                              <w:bookmarkEnd w:id="60"/>
                              <w:r w:rsidRPr="00A21164">
                                <w:rPr>
                                  <w:noProof w:val="0"/>
                                  <w:spacing w:val="-2"/>
                                  <w:sz w:val="20"/>
                                  <w:szCs w:val="20"/>
                                </w:rPr>
                                <w:t>format</w:t>
                              </w:r>
                            </w:p>
                          </w:txbxContent>
                        </wps:txbx>
                        <wps:bodyPr rot="0" vert="horz" wrap="square" lIns="91440" tIns="45720" rIns="91440" bIns="45720" anchor="t" anchorCtr="0">
                          <a:noAutofit/>
                        </wps:bodyPr>
                      </wps:wsp>
                      <wps:wsp>
                        <wps:cNvPr id="67251031" name="Text Box 2"/>
                        <wps:cNvSpPr txBox="1">
                          <a:spLocks noChangeArrowheads="1"/>
                        </wps:cNvSpPr>
                        <wps:spPr bwMode="auto">
                          <a:xfrm>
                            <a:off x="0" y="1752600"/>
                            <a:ext cx="2057400" cy="274955"/>
                          </a:xfrm>
                          <a:prstGeom prst="rect">
                            <a:avLst/>
                          </a:prstGeom>
                          <a:solidFill>
                            <a:schemeClr val="accent1">
                              <a:lumMod val="20000"/>
                              <a:lumOff val="80000"/>
                            </a:schemeClr>
                          </a:solidFill>
                          <a:ln w="9525">
                            <a:noFill/>
                            <a:miter lim="800000"/>
                            <a:headEnd/>
                            <a:tailEnd/>
                          </a:ln>
                        </wps:spPr>
                        <wps:txbx>
                          <w:txbxContent>
                            <w:p w14:paraId="1059C7D0" w14:textId="2892731C" w:rsidR="0027617F" w:rsidRPr="00A21164" w:rsidRDefault="00840EB9" w:rsidP="00840EB9">
                              <w:pPr>
                                <w:pStyle w:val="Content"/>
                                <w:rPr>
                                  <w:noProof w:val="0"/>
                                  <w:sz w:val="20"/>
                                  <w:szCs w:val="20"/>
                                </w:rPr>
                              </w:pPr>
                              <w:r w:rsidRPr="00A21164">
                                <w:rPr>
                                  <w:noProof w:val="0"/>
                                  <w:sz w:val="20"/>
                                  <w:szCs w:val="20"/>
                                </w:rPr>
                                <w:t>click</w:t>
                              </w:r>
                              <w:r w:rsidRPr="00A21164">
                                <w:rPr>
                                  <w:noProof w:val="0"/>
                                  <w:spacing w:val="-2"/>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set</w:t>
                              </w:r>
                              <w:r w:rsidRPr="00A21164">
                                <w:rPr>
                                  <w:noProof w:val="0"/>
                                  <w:spacing w:val="-1"/>
                                  <w:sz w:val="20"/>
                                  <w:szCs w:val="20"/>
                                </w:rPr>
                                <w:t xml:space="preserve"> </w:t>
                              </w:r>
                              <w:r w:rsidRPr="00A21164">
                                <w:rPr>
                                  <w:noProof w:val="0"/>
                                  <w:sz w:val="20"/>
                                  <w:szCs w:val="20"/>
                                </w:rPr>
                                <w:t>DE</w:t>
                              </w:r>
                              <w:r w:rsidRPr="00A21164">
                                <w:rPr>
                                  <w:noProof w:val="0"/>
                                  <w:spacing w:val="-1"/>
                                  <w:sz w:val="20"/>
                                  <w:szCs w:val="20"/>
                                </w:rPr>
                                <w:t xml:space="preserve"> </w:t>
                              </w:r>
                              <w:r w:rsidRPr="00A21164">
                                <w:rPr>
                                  <w:noProof w:val="0"/>
                                  <w:sz w:val="20"/>
                                  <w:szCs w:val="20"/>
                                </w:rPr>
                                <w:t>location,</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page</w:t>
                              </w:r>
                              <w:r w:rsidR="00D06340" w:rsidRPr="00A21164">
                                <w:rPr>
                                  <w:noProof w:val="0"/>
                                  <w:sz w:val="20"/>
                                  <w:szCs w:val="20"/>
                                </w:rPr>
                                <w:t xml:space="preserve"> </w:t>
                              </w:r>
                              <w:r w:rsidR="00D06340">
                                <w:rPr>
                                  <w:noProof w:val="0"/>
                                  <w:sz w:val="20"/>
                                  <w:szCs w:val="20"/>
                                  <w:highlight w:val="yellow"/>
                                </w:rPr>
                                <w:fldChar w:fldCharType="begin"/>
                              </w:r>
                              <w:r w:rsidR="00D06340">
                                <w:rPr>
                                  <w:noProof w:val="0"/>
                                  <w:sz w:val="20"/>
                                  <w:szCs w:val="20"/>
                                </w:rPr>
                                <w:instrText xml:space="preserve"> PAGEREF time \h </w:instrText>
                              </w:r>
                              <w:r w:rsidR="00D06340">
                                <w:rPr>
                                  <w:noProof w:val="0"/>
                                  <w:sz w:val="20"/>
                                  <w:szCs w:val="20"/>
                                  <w:highlight w:val="yellow"/>
                                </w:rPr>
                              </w:r>
                              <w:r w:rsidR="00D06340">
                                <w:rPr>
                                  <w:noProof w:val="0"/>
                                  <w:sz w:val="20"/>
                                  <w:szCs w:val="20"/>
                                  <w:highlight w:val="yellow"/>
                                </w:rPr>
                                <w:fldChar w:fldCharType="separate"/>
                              </w:r>
                              <w:r w:rsidR="00D06340">
                                <w:rPr>
                                  <w:sz w:val="20"/>
                                  <w:szCs w:val="20"/>
                                </w:rPr>
                                <w:t>63</w:t>
                              </w:r>
                              <w:r w:rsidR="00D06340">
                                <w:rPr>
                                  <w:noProof w:val="0"/>
                                  <w:sz w:val="20"/>
                                  <w:szCs w:val="20"/>
                                  <w:highlight w:val="yellow"/>
                                </w:rPr>
                                <w:fldChar w:fldCharType="end"/>
                              </w:r>
                            </w:p>
                          </w:txbxContent>
                        </wps:txbx>
                        <wps:bodyPr rot="0" vert="horz" wrap="square" lIns="91440" tIns="45720" rIns="91440" bIns="45720" anchor="t" anchorCtr="0">
                          <a:noAutofit/>
                        </wps:bodyPr>
                      </wps:wsp>
                      <wps:wsp>
                        <wps:cNvPr id="132350731" name="Text Box 2"/>
                        <wps:cNvSpPr txBox="1">
                          <a:spLocks noChangeArrowheads="1"/>
                        </wps:cNvSpPr>
                        <wps:spPr bwMode="auto">
                          <a:xfrm>
                            <a:off x="1588477" y="1494693"/>
                            <a:ext cx="1195705" cy="245110"/>
                          </a:xfrm>
                          <a:prstGeom prst="rect">
                            <a:avLst/>
                          </a:prstGeom>
                          <a:solidFill>
                            <a:schemeClr val="accent1">
                              <a:lumMod val="20000"/>
                              <a:lumOff val="80000"/>
                            </a:schemeClr>
                          </a:solidFill>
                          <a:ln w="9525">
                            <a:noFill/>
                            <a:miter lim="800000"/>
                            <a:headEnd/>
                            <a:tailEnd/>
                          </a:ln>
                        </wps:spPr>
                        <wps:txbx>
                          <w:txbxContent>
                            <w:p w14:paraId="4100195C" w14:textId="25DED654" w:rsidR="00EA6E57" w:rsidRPr="00A21164" w:rsidRDefault="00121492" w:rsidP="00CC7A20">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wps:txbx>
                        <wps:bodyPr rot="0" vert="horz" wrap="square" lIns="91440" tIns="45720" rIns="91440" bIns="45720" anchor="t" anchorCtr="0">
                          <a:noAutofit/>
                        </wps:bodyPr>
                      </wps:wsp>
                    </wpg:wgp>
                  </a:graphicData>
                </a:graphic>
              </wp:anchor>
            </w:drawing>
          </mc:Choice>
          <mc:Fallback>
            <w:pict>
              <v:group w14:anchorId="309031C4" id="Group 69" o:spid="_x0000_s1090" style="position:absolute;margin-left:0;margin-top:.45pt;width:245.5pt;height:159.65pt;z-index:251723776;mso-position-horizontal:left;mso-position-horizontal-relative:margin;mso-position-vertical-relative:text" coordsize="31182,20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">
                <v:group id="docshapegroup92" o:spid="_x0000_s1091" style="position:absolute;left:3516;top:2227;width:14326;height:15475" coordsize="14327,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">
                  <v:shape id="docshape93" o:spid="_x0000_s1092" type="#_x0000_t75" style="position:absolute;top:2326;width:11660;height:12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">
                    <v:imagedata r:id="rId119" o:title=""/>
                  </v:shape>
                  <v:shape id="docshape94" o:spid="_x0000_s1093" style="position:absolute;left:1645;width:2243;height:3373;visibility:visible;mso-wrap-style:square;v-text-anchor:top" coordsize="353,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" adj="-11796480,,5400" path="m352,l,,,530e" filled="f" strokecolor="red" strokeweight=".51053mm">
                    <v:stroke joinstyle="round"/>
                    <v:formulas/>
                    <v:path arrowok="t" o:connecttype="custom" o:connectlocs="112151,0;224302,168661;112151,337322;0,168661;223667,56538;0,56538;0,393225" o:connectangles="270,0,90,180,270,270,270" textboxrect="0,0,353,531"/>
                    <v:textbox inset="0,0,0,0">
                      <w:txbxContent>
                        <w:p w14:paraId="2444C399" w14:textId="77777777" w:rsidR="00F4236C" w:rsidRPr="00A21164" w:rsidRDefault="00F4236C" w:rsidP="00F4236C"/>
                      </w:txbxContent>
                    </v:textbox>
                  </v:shape>
                  <v:shape id="docshape95" o:spid="_x0000_s1094" type="#_x0000_t75" style="position:absolute;left:1281;top:3322;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">
                    <v:imagedata r:id="rId120" o:title=""/>
                  </v:shape>
                  <v:shape id="docshape96" o:spid="_x0000_s1095" style="position:absolute;left:9208;top:1087;width:5119;height:2289;visibility:visible;mso-wrap-style:square;v-text-anchor:top" coordsize="806,3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" adj="-11796480,,5400" path="m805,l,,,360e" filled="f" strokecolor="red" strokeweight=".51053mm">
                    <v:stroke joinstyle="round"/>
                    <v:formulas/>
                    <v:path arrowok="t" o:connecttype="custom" o:connectlocs="255941,0;511881,114483;255941,228965;0,114483;511246,164728;0,164728;0,393693" o:connectangles="270,0,90,180,270,270,270" textboxrect="0,0,806,360"/>
                    <v:textbox inset="0,0,0,0">
                      <w:txbxContent>
                        <w:p w14:paraId="7D108F6F" w14:textId="77777777" w:rsidR="00F4236C" w:rsidRPr="00A21164" w:rsidRDefault="00F4236C" w:rsidP="00F4236C"/>
                      </w:txbxContent>
                    </v:textbox>
                  </v:shape>
                  <v:shape id="docshape97" o:spid="_x0000_s1096" type="#_x0000_t75" style="position:absolute;left:8844;top:3322;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">
                    <v:imagedata r:id="rId121" o:title=""/>
                  </v:shape>
                  <v:shape id="docshape98" o:spid="_x0000_s1097" style="position:absolute;left:3808;top:10433;width:10519;height:5044;visibility:visible;mso-wrap-style:square;v-text-anchor:top" coordsize="1656,7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" adj="-11796480,,5400" path="m1656,794l,794,,e" filled="f" strokecolor="red" strokeweight=".51053mm">
                    <v:stroke joinstyle="round"/>
                    <v:formulas/>
                    <v:path arrowok="t" o:connecttype="custom" o:connectlocs="525963,0;1051925,252192;525963,504383;0,252192;1051925,1603989;0,1603989;0,1099606" o:connectangles="270,0,90,180,270,270,270" textboxrect="0,0,1656,794"/>
                    <v:textbox inset="0,0,0,0">
                      <w:txbxContent>
                        <w:p w14:paraId="7F5B80C5" w14:textId="77777777" w:rsidR="00F4236C" w:rsidRPr="00A21164" w:rsidRDefault="00F4236C" w:rsidP="00F4236C"/>
                      </w:txbxContent>
                    </v:textbox>
                  </v:shape>
                  <v:shape id="docshape99" o:spid="_x0000_s1098" type="#_x0000_t75" style="position:absolute;left:3441;top:9749;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">
                    <v:imagedata r:id="rId122" o:title=""/>
                  </v:shape>
                  <v:shape id="docshape100" o:spid="_x0000_s1099" style="position:absolute;left:9186;top:13158;width:5141;height:896;visibility:visible;mso-wrap-style:square;v-text-anchor:top" coordsize="809,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" adj="-11796480,,5400" path="m808,141r-457,l351,,,e" filled="f" strokecolor="red" strokeweight=".51053mm">
                    <v:stroke joinstyle="round"/>
                    <v:formulas/>
                    <v:path arrowok="t" o:connecttype="custom" o:connectlocs="257038,0;514075,44806;257038,89611;0,44806;513440,1462375;223041,1462375;223041,1372764;0,1372764" o:connectangles="270,0,90,180,270,270,270,270" textboxrect="0,0,809,141"/>
                    <v:textbox inset="0,0,0,0">
                      <w:txbxContent>
                        <w:p w14:paraId="7467F1AF" w14:textId="77777777" w:rsidR="00F4236C" w:rsidRPr="00A21164" w:rsidRDefault="00F4236C" w:rsidP="00F4236C"/>
                      </w:txbxContent>
                    </v:textbox>
                  </v:shape>
                  <v:shape id="docshape101" o:spid="_x0000_s1100" type="#_x0000_t75" style="position:absolute;left:8510;top:1278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">
                    <v:imagedata r:id="rId123" o:title=""/>
                  </v:shape>
                </v:group>
                <v:shape id="_x0000_s1101" type="#_x0000_t202" style="position:absolute;left:16177;top:3048;width:15005;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" fillcolor="#b1e4fd [660]" stroked="f">
                  <v:textbox>
                    <w:txbxContent>
                      <w:p w14:paraId="1FB82536" w14:textId="4A3C93F8" w:rsidR="00D65E49" w:rsidRPr="00A21164" w:rsidRDefault="00D9500F" w:rsidP="009501CD">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manage</w:t>
                        </w:r>
                        <w:r w:rsidRPr="00A21164">
                          <w:rPr>
                            <w:noProof w:val="0"/>
                            <w:spacing w:val="-1"/>
                            <w:sz w:val="20"/>
                            <w:szCs w:val="20"/>
                          </w:rPr>
                          <w:t xml:space="preserve"> </w:t>
                        </w:r>
                        <w:r w:rsidRPr="00A21164">
                          <w:rPr>
                            <w:noProof w:val="0"/>
                            <w:sz w:val="20"/>
                            <w:szCs w:val="20"/>
                          </w:rPr>
                          <w:t>DE time</w:t>
                        </w:r>
                        <w:r w:rsidRPr="00A21164">
                          <w:rPr>
                            <w:noProof w:val="0"/>
                            <w:spacing w:val="-1"/>
                            <w:sz w:val="20"/>
                            <w:szCs w:val="20"/>
                          </w:rPr>
                          <w:t xml:space="preserve"> </w:t>
                        </w:r>
                        <w:r w:rsidRPr="00A21164">
                          <w:rPr>
                            <w:noProof w:val="0"/>
                            <w:sz w:val="20"/>
                            <w:szCs w:val="20"/>
                          </w:rPr>
                          <w:t>zone,</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 xml:space="preserve">page </w:t>
                        </w:r>
                        <w:r w:rsidR="00F762D0">
                          <w:rPr>
                            <w:noProof w:val="0"/>
                            <w:sz w:val="20"/>
                            <w:szCs w:val="20"/>
                            <w:highlight w:val="yellow"/>
                          </w:rPr>
                          <w:fldChar w:fldCharType="begin"/>
                        </w:r>
                        <w:r w:rsidR="00F762D0">
                          <w:rPr>
                            <w:noProof w:val="0"/>
                            <w:sz w:val="20"/>
                            <w:szCs w:val="20"/>
                          </w:rPr>
                          <w:instrText xml:space="preserve"> PAGEREF time \h </w:instrText>
                        </w:r>
                        <w:r w:rsidR="00F762D0">
                          <w:rPr>
                            <w:noProof w:val="0"/>
                            <w:sz w:val="20"/>
                            <w:szCs w:val="20"/>
                            <w:highlight w:val="yellow"/>
                          </w:rPr>
                        </w:r>
                        <w:r w:rsidR="00F762D0">
                          <w:rPr>
                            <w:noProof w:val="0"/>
                            <w:sz w:val="20"/>
                            <w:szCs w:val="20"/>
                            <w:highlight w:val="yellow"/>
                          </w:rPr>
                          <w:fldChar w:fldCharType="separate"/>
                        </w:r>
                        <w:r w:rsidR="00F762D0">
                          <w:rPr>
                            <w:sz w:val="20"/>
                            <w:szCs w:val="20"/>
                          </w:rPr>
                          <w:t>63</w:t>
                        </w:r>
                        <w:r w:rsidR="00F762D0">
                          <w:rPr>
                            <w:noProof w:val="0"/>
                            <w:sz w:val="20"/>
                            <w:szCs w:val="20"/>
                            <w:highlight w:val="yellow"/>
                          </w:rPr>
                          <w:fldChar w:fldCharType="end"/>
                        </w:r>
                      </w:p>
                    </w:txbxContent>
                  </v:textbox>
                </v:shape>
                <v:shape id="_x0000_s1102" type="#_x0000_t202" style="position:absolute;left:6740;width:1131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" fillcolor="#b1e4fd [660]" stroked="f">
                  <v:textbox>
                    <w:txbxContent>
                      <w:p w14:paraId="014BA228" w14:textId="6992440B" w:rsidR="00FB4469" w:rsidRPr="00A21164" w:rsidRDefault="00FB4469" w:rsidP="00FB4469">
                        <w:pPr>
                          <w:pStyle w:val="Content"/>
                          <w:rPr>
                            <w:noProof w:val="0"/>
                            <w:sz w:val="20"/>
                            <w:szCs w:val="20"/>
                          </w:rPr>
                        </w:pPr>
                        <w:r w:rsidRPr="00A21164">
                          <w:rPr>
                            <w:noProof w:val="0"/>
                            <w:sz w:val="20"/>
                            <w:szCs w:val="20"/>
                          </w:rPr>
                          <w:t>clic</w:t>
                        </w:r>
                        <w:bookmarkStart w:id="61" w:name="gui-dedxformat"/>
                        <w:r w:rsidRPr="00A21164">
                          <w:rPr>
                            <w:noProof w:val="0"/>
                            <w:sz w:val="20"/>
                            <w:szCs w:val="20"/>
                          </w:rPr>
                          <w:t>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 xml:space="preserve">set </w:t>
                        </w:r>
                        <w:bookmarkEnd w:id="61"/>
                        <w:r w:rsidRPr="00A21164">
                          <w:rPr>
                            <w:noProof w:val="0"/>
                            <w:spacing w:val="-2"/>
                            <w:sz w:val="20"/>
                            <w:szCs w:val="20"/>
                          </w:rPr>
                          <w:t>format</w:t>
                        </w:r>
                      </w:p>
                    </w:txbxContent>
                  </v:textbox>
                </v:shape>
                <v:shape id="_x0000_s1103" type="#_x0000_t202" style="position:absolute;top:17526;width:20574;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" fillcolor="#b1e4fd [660]" stroked="f">
                  <v:textbox>
                    <w:txbxContent>
                      <w:p w14:paraId="1059C7D0" w14:textId="2892731C" w:rsidR="0027617F" w:rsidRPr="00A21164" w:rsidRDefault="00840EB9" w:rsidP="00840EB9">
                        <w:pPr>
                          <w:pStyle w:val="Content"/>
                          <w:rPr>
                            <w:noProof w:val="0"/>
                            <w:sz w:val="20"/>
                            <w:szCs w:val="20"/>
                          </w:rPr>
                        </w:pPr>
                        <w:r w:rsidRPr="00A21164">
                          <w:rPr>
                            <w:noProof w:val="0"/>
                            <w:sz w:val="20"/>
                            <w:szCs w:val="20"/>
                          </w:rPr>
                          <w:t>click</w:t>
                        </w:r>
                        <w:r w:rsidRPr="00A21164">
                          <w:rPr>
                            <w:noProof w:val="0"/>
                            <w:spacing w:val="-2"/>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set</w:t>
                        </w:r>
                        <w:r w:rsidRPr="00A21164">
                          <w:rPr>
                            <w:noProof w:val="0"/>
                            <w:spacing w:val="-1"/>
                            <w:sz w:val="20"/>
                            <w:szCs w:val="20"/>
                          </w:rPr>
                          <w:t xml:space="preserve"> </w:t>
                        </w:r>
                        <w:r w:rsidRPr="00A21164">
                          <w:rPr>
                            <w:noProof w:val="0"/>
                            <w:sz w:val="20"/>
                            <w:szCs w:val="20"/>
                          </w:rPr>
                          <w:t>DE</w:t>
                        </w:r>
                        <w:r w:rsidRPr="00A21164">
                          <w:rPr>
                            <w:noProof w:val="0"/>
                            <w:spacing w:val="-1"/>
                            <w:sz w:val="20"/>
                            <w:szCs w:val="20"/>
                          </w:rPr>
                          <w:t xml:space="preserve"> </w:t>
                        </w:r>
                        <w:r w:rsidRPr="00A21164">
                          <w:rPr>
                            <w:noProof w:val="0"/>
                            <w:sz w:val="20"/>
                            <w:szCs w:val="20"/>
                          </w:rPr>
                          <w:t>location,</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page</w:t>
                        </w:r>
                        <w:r w:rsidR="00D06340" w:rsidRPr="00A21164">
                          <w:rPr>
                            <w:noProof w:val="0"/>
                            <w:sz w:val="20"/>
                            <w:szCs w:val="20"/>
                          </w:rPr>
                          <w:t xml:space="preserve"> </w:t>
                        </w:r>
                        <w:r w:rsidR="00D06340">
                          <w:rPr>
                            <w:noProof w:val="0"/>
                            <w:sz w:val="20"/>
                            <w:szCs w:val="20"/>
                            <w:highlight w:val="yellow"/>
                          </w:rPr>
                          <w:fldChar w:fldCharType="begin"/>
                        </w:r>
                        <w:r w:rsidR="00D06340">
                          <w:rPr>
                            <w:noProof w:val="0"/>
                            <w:sz w:val="20"/>
                            <w:szCs w:val="20"/>
                          </w:rPr>
                          <w:instrText xml:space="preserve"> PAGEREF time \h </w:instrText>
                        </w:r>
                        <w:r w:rsidR="00D06340">
                          <w:rPr>
                            <w:noProof w:val="0"/>
                            <w:sz w:val="20"/>
                            <w:szCs w:val="20"/>
                            <w:highlight w:val="yellow"/>
                          </w:rPr>
                        </w:r>
                        <w:r w:rsidR="00D06340">
                          <w:rPr>
                            <w:noProof w:val="0"/>
                            <w:sz w:val="20"/>
                            <w:szCs w:val="20"/>
                            <w:highlight w:val="yellow"/>
                          </w:rPr>
                          <w:fldChar w:fldCharType="separate"/>
                        </w:r>
                        <w:r w:rsidR="00D06340">
                          <w:rPr>
                            <w:sz w:val="20"/>
                            <w:szCs w:val="20"/>
                          </w:rPr>
                          <w:t>63</w:t>
                        </w:r>
                        <w:r w:rsidR="00D06340">
                          <w:rPr>
                            <w:noProof w:val="0"/>
                            <w:sz w:val="20"/>
                            <w:szCs w:val="20"/>
                            <w:highlight w:val="yellow"/>
                          </w:rPr>
                          <w:fldChar w:fldCharType="end"/>
                        </w:r>
                      </w:p>
                    </w:txbxContent>
                  </v:textbox>
                </v:shape>
                <v:shape id="_x0000_s1104" type="#_x0000_t202" style="position:absolute;left:15884;top:14946;width:1195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" fillcolor="#b1e4fd [660]" stroked="f">
                  <v:textbox>
                    <w:txbxContent>
                      <w:p w14:paraId="4100195C" w14:textId="25DED654" w:rsidR="00EA6E57" w:rsidRPr="00A21164" w:rsidRDefault="00121492" w:rsidP="00CC7A20">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v:textbox>
                </v:shape>
                <w10:wrap type="square" anchorx="margin"/>
              </v:group>
            </w:pict>
          </mc:Fallback>
        </mc:AlternateContent>
      </w:r>
      <w:bookmarkStart w:id="62" w:name="_Toc235985283"/>
      <w:r w:rsidR="00BC1F8D" w:rsidRPr="00124E0C">
        <w:rPr>
          <w:rStyle w:val="Heading2Char"/>
        </w:rPr>
        <w:t>The DE pane</w:t>
      </w:r>
      <w:bookmarkEnd w:id="62"/>
      <w:r w:rsidR="00BC1F8D" w:rsidRPr="00A21164">
        <w:rPr>
          <w:noProof w:val="0"/>
        </w:rPr>
        <w:t xml:space="preserve"> shows HamClock’s idea of your location and local time. HamClock uses this location for many purposes from</w:t>
      </w:r>
      <w:r w:rsidR="00BC1F8D" w:rsidRPr="00A21164">
        <w:rPr>
          <w:noProof w:val="0"/>
          <w:spacing w:val="-1"/>
        </w:rPr>
        <w:t xml:space="preserve"> </w:t>
      </w:r>
      <w:r w:rsidR="00BC1F8D" w:rsidRPr="00A21164">
        <w:rPr>
          <w:noProof w:val="0"/>
        </w:rPr>
        <w:t>lunar angles to spot bearings. In this default format the</w:t>
      </w:r>
      <w:r w:rsidR="00BC1F8D" w:rsidRPr="00A21164">
        <w:rPr>
          <w:noProof w:val="0"/>
          <w:spacing w:val="-5"/>
        </w:rPr>
        <w:t xml:space="preserve"> </w:t>
      </w:r>
      <w:r w:rsidR="00BC1F8D" w:rsidRPr="00A21164">
        <w:rPr>
          <w:noProof w:val="0"/>
        </w:rPr>
        <w:t>panel</w:t>
      </w:r>
      <w:r w:rsidR="00BC1F8D" w:rsidRPr="00A21164">
        <w:rPr>
          <w:noProof w:val="0"/>
          <w:spacing w:val="-5"/>
        </w:rPr>
        <w:t xml:space="preserve"> </w:t>
      </w:r>
      <w:r w:rsidR="00BC1F8D" w:rsidRPr="00A21164">
        <w:rPr>
          <w:noProof w:val="0"/>
        </w:rPr>
        <w:t>shows</w:t>
      </w:r>
      <w:r w:rsidR="00BC1F8D" w:rsidRPr="00A21164">
        <w:rPr>
          <w:noProof w:val="0"/>
          <w:spacing w:val="-5"/>
        </w:rPr>
        <w:t xml:space="preserve"> </w:t>
      </w:r>
      <w:r w:rsidR="00BC1F8D" w:rsidRPr="00A21164">
        <w:rPr>
          <w:noProof w:val="0"/>
        </w:rPr>
        <w:t>local</w:t>
      </w:r>
      <w:r w:rsidR="00BC1F8D" w:rsidRPr="00A21164">
        <w:rPr>
          <w:noProof w:val="0"/>
          <w:spacing w:val="-5"/>
        </w:rPr>
        <w:t xml:space="preserve"> </w:t>
      </w:r>
      <w:r w:rsidR="00BC1F8D" w:rsidRPr="00A21164">
        <w:rPr>
          <w:noProof w:val="0"/>
        </w:rPr>
        <w:t>time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date,</w:t>
      </w:r>
      <w:r w:rsidR="00BC1F8D" w:rsidRPr="00A21164">
        <w:rPr>
          <w:noProof w:val="0"/>
          <w:spacing w:val="-5"/>
        </w:rPr>
        <w:t xml:space="preserve"> </w:t>
      </w:r>
      <w:r w:rsidR="00BC1F8D" w:rsidRPr="00A21164">
        <w:rPr>
          <w:noProof w:val="0"/>
        </w:rPr>
        <w:t>latitude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longitude,</w:t>
      </w:r>
      <w:r w:rsidR="00BC1F8D" w:rsidRPr="00A21164">
        <w:rPr>
          <w:noProof w:val="0"/>
          <w:spacing w:val="-5"/>
        </w:rPr>
        <w:t xml:space="preserve"> </w:t>
      </w:r>
      <w:r w:rsidR="00BC1F8D" w:rsidRPr="00A21164">
        <w:rPr>
          <w:noProof w:val="0"/>
        </w:rPr>
        <w:t>grid</w:t>
      </w:r>
      <w:r w:rsidR="00BC1F8D" w:rsidRPr="00A21164">
        <w:rPr>
          <w:noProof w:val="0"/>
          <w:spacing w:val="-5"/>
        </w:rPr>
        <w:t xml:space="preserve"> </w:t>
      </w:r>
      <w:r w:rsidR="00BC1F8D" w:rsidRPr="00A21164">
        <w:rPr>
          <w:noProof w:val="0"/>
        </w:rPr>
        <w:t>square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sun</w:t>
      </w:r>
      <w:r w:rsidR="00BC1F8D" w:rsidRPr="00A21164">
        <w:rPr>
          <w:noProof w:val="0"/>
          <w:spacing w:val="-5"/>
        </w:rPr>
        <w:t xml:space="preserve"> </w:t>
      </w:r>
      <w:r w:rsidR="00BC1F8D" w:rsidRPr="00A21164">
        <w:rPr>
          <w:noProof w:val="0"/>
        </w:rPr>
        <w:t>rise</w:t>
      </w:r>
      <w:r w:rsidR="00BC1F8D" w:rsidRPr="00A21164">
        <w:rPr>
          <w:noProof w:val="0"/>
          <w:spacing w:val="-5"/>
        </w:rPr>
        <w:t xml:space="preserve"> </w:t>
      </w:r>
      <w:r w:rsidR="00BC1F8D" w:rsidRPr="00A21164">
        <w:rPr>
          <w:noProof w:val="0"/>
        </w:rPr>
        <w:t xml:space="preserve">and set events. Click </w:t>
      </w:r>
      <w:r w:rsidR="00BC1F8D" w:rsidRPr="00A21164">
        <w:rPr>
          <w:b/>
          <w:noProof w:val="0"/>
        </w:rPr>
        <w:t xml:space="preserve">DE: </w:t>
      </w:r>
      <w:r w:rsidR="00BC1F8D" w:rsidRPr="00A21164">
        <w:rPr>
          <w:noProof w:val="0"/>
        </w:rPr>
        <w:t xml:space="preserve">to select other formats or select </w:t>
      </w:r>
      <w:r w:rsidR="00BC1F8D" w:rsidRPr="00A21164">
        <w:rPr>
          <w:b/>
          <w:noProof w:val="0"/>
        </w:rPr>
        <w:t xml:space="preserve">Data Panes </w:t>
      </w:r>
      <w:r w:rsidR="00BC1F8D" w:rsidRPr="00A21164">
        <w:rPr>
          <w:noProof w:val="0"/>
        </w:rPr>
        <w:t>(listed starting on page</w:t>
      </w:r>
      <w:r w:rsidR="00D06340">
        <w:rPr>
          <w:noProof w:val="0"/>
          <w:spacing w:val="-3"/>
        </w:rPr>
        <w:t xml:space="preserve"> </w:t>
      </w:r>
      <w:r w:rsidR="00D06340">
        <w:rPr>
          <w:noProof w:val="0"/>
          <w:spacing w:val="-3"/>
          <w:highlight w:val="yellow"/>
        </w:rPr>
        <w:fldChar w:fldCharType="begin"/>
      </w:r>
      <w:r w:rsidR="00D06340">
        <w:rPr>
          <w:noProof w:val="0"/>
          <w:spacing w:val="-3"/>
        </w:rPr>
        <w:instrText xml:space="preserve"> PAGEREF _Ref231824996 \h </w:instrText>
      </w:r>
      <w:r w:rsidR="00D06340">
        <w:rPr>
          <w:noProof w:val="0"/>
          <w:spacing w:val="-3"/>
          <w:highlight w:val="yellow"/>
        </w:rPr>
      </w:r>
      <w:r w:rsidR="00D06340">
        <w:rPr>
          <w:noProof w:val="0"/>
          <w:spacing w:val="-3"/>
          <w:highlight w:val="yellow"/>
        </w:rPr>
        <w:fldChar w:fldCharType="separate"/>
      </w:r>
      <w:r w:rsidR="00D06340">
        <w:rPr>
          <w:spacing w:val="-3"/>
        </w:rPr>
        <w:t>22</w:t>
      </w:r>
      <w:r w:rsidR="00D06340">
        <w:rPr>
          <w:noProof w:val="0"/>
          <w:spacing w:val="-3"/>
          <w:highlight w:val="yellow"/>
        </w:rPr>
        <w:fldChar w:fldCharType="end"/>
      </w:r>
      <w:r w:rsidR="00BC1F8D" w:rsidRPr="00A21164">
        <w:rPr>
          <w:noProof w:val="0"/>
        </w:rPr>
        <w:t>)</w:t>
      </w:r>
      <w:r w:rsidR="00BC1F8D" w:rsidRPr="00A21164">
        <w:rPr>
          <w:noProof w:val="0"/>
          <w:spacing w:val="-3"/>
        </w:rPr>
        <w:t xml:space="preserve"> </w:t>
      </w:r>
      <w:r w:rsidR="00BC1F8D" w:rsidRPr="00A21164">
        <w:rPr>
          <w:noProof w:val="0"/>
        </w:rPr>
        <w:t>that</w:t>
      </w:r>
      <w:r w:rsidR="00BC1F8D" w:rsidRPr="00A21164">
        <w:rPr>
          <w:noProof w:val="0"/>
          <w:spacing w:val="-3"/>
        </w:rPr>
        <w:t xml:space="preserve"> </w:t>
      </w:r>
      <w:r w:rsidR="00BC1F8D" w:rsidRPr="00A21164">
        <w:rPr>
          <w:noProof w:val="0"/>
        </w:rPr>
        <w:t>can</w:t>
      </w:r>
      <w:r w:rsidR="00BC1F8D" w:rsidRPr="00A21164">
        <w:rPr>
          <w:noProof w:val="0"/>
          <w:spacing w:val="-3"/>
        </w:rPr>
        <w:t xml:space="preserve"> </w:t>
      </w:r>
      <w:r w:rsidR="00BC1F8D" w:rsidRPr="00A21164">
        <w:rPr>
          <w:noProof w:val="0"/>
        </w:rPr>
        <w:t>overlay</w:t>
      </w:r>
      <w:r w:rsidR="00BC1F8D" w:rsidRPr="00A21164">
        <w:rPr>
          <w:noProof w:val="0"/>
          <w:spacing w:val="-3"/>
        </w:rPr>
        <w:t xml:space="preserve"> </w:t>
      </w:r>
      <w:r w:rsidR="00BC1F8D" w:rsidRPr="00A21164">
        <w:rPr>
          <w:noProof w:val="0"/>
        </w:rPr>
        <w:t>this</w:t>
      </w:r>
      <w:r w:rsidR="00BC1F8D" w:rsidRPr="00A21164">
        <w:rPr>
          <w:noProof w:val="0"/>
          <w:spacing w:val="-3"/>
        </w:rPr>
        <w:t xml:space="preserve"> </w:t>
      </w:r>
      <w:r w:rsidR="00BC1F8D" w:rsidRPr="00A21164">
        <w:rPr>
          <w:noProof w:val="0"/>
        </w:rPr>
        <w:t>and</w:t>
      </w:r>
      <w:r w:rsidR="00BC1F8D" w:rsidRPr="00A21164">
        <w:rPr>
          <w:noProof w:val="0"/>
          <w:spacing w:val="-3"/>
        </w:rPr>
        <w:t xml:space="preserve"> </w:t>
      </w:r>
      <w:r w:rsidR="00BC1F8D" w:rsidRPr="00A21164">
        <w:rPr>
          <w:noProof w:val="0"/>
        </w:rPr>
        <w:t>the</w:t>
      </w:r>
      <w:r w:rsidR="00BC1F8D" w:rsidRPr="00A21164">
        <w:rPr>
          <w:noProof w:val="0"/>
          <w:spacing w:val="-3"/>
        </w:rPr>
        <w:t xml:space="preserve"> </w:t>
      </w:r>
      <w:r w:rsidR="00BC1F8D" w:rsidRPr="00A21164">
        <w:rPr>
          <w:noProof w:val="0"/>
        </w:rPr>
        <w:t>DX</w:t>
      </w:r>
      <w:r w:rsidR="00BC1F8D" w:rsidRPr="00A21164">
        <w:rPr>
          <w:noProof w:val="0"/>
          <w:spacing w:val="-4"/>
        </w:rPr>
        <w:t xml:space="preserve"> </w:t>
      </w:r>
      <w:r w:rsidR="00BC1F8D" w:rsidRPr="00A21164">
        <w:rPr>
          <w:noProof w:val="0"/>
        </w:rPr>
        <w:t>panel.</w:t>
      </w:r>
      <w:r w:rsidR="00BC1F8D" w:rsidRPr="00A21164">
        <w:rPr>
          <w:noProof w:val="0"/>
          <w:spacing w:val="-3"/>
        </w:rPr>
        <w:t xml:space="preserve"> </w:t>
      </w:r>
      <w:r w:rsidR="00BC1F8D" w:rsidRPr="00A21164">
        <w:rPr>
          <w:noProof w:val="0"/>
        </w:rPr>
        <w:t>Click</w:t>
      </w:r>
      <w:r w:rsidR="00BC1F8D" w:rsidRPr="00A21164">
        <w:rPr>
          <w:noProof w:val="0"/>
          <w:spacing w:val="-3"/>
        </w:rPr>
        <w:t xml:space="preserve"> </w:t>
      </w:r>
      <w:r w:rsidR="00BC1F8D" w:rsidRPr="00A21164">
        <w:rPr>
          <w:noProof w:val="0"/>
        </w:rPr>
        <w:t>location</w:t>
      </w:r>
      <w:r w:rsidR="00BC1F8D" w:rsidRPr="00A21164">
        <w:rPr>
          <w:noProof w:val="0"/>
          <w:spacing w:val="-3"/>
        </w:rPr>
        <w:t xml:space="preserve"> </w:t>
      </w:r>
      <w:r w:rsidR="00BC1F8D" w:rsidRPr="00A21164">
        <w:rPr>
          <w:noProof w:val="0"/>
        </w:rPr>
        <w:t>to</w:t>
      </w:r>
      <w:r w:rsidR="00BC1F8D" w:rsidRPr="00A21164">
        <w:rPr>
          <w:noProof w:val="0"/>
          <w:spacing w:val="-3"/>
        </w:rPr>
        <w:t xml:space="preserve"> </w:t>
      </w:r>
      <w:r w:rsidR="00BC1F8D" w:rsidRPr="00A21164">
        <w:rPr>
          <w:noProof w:val="0"/>
        </w:rPr>
        <w:t>edit</w:t>
      </w:r>
      <w:r w:rsidR="00BC1F8D" w:rsidRPr="00A21164">
        <w:rPr>
          <w:noProof w:val="0"/>
          <w:spacing w:val="-3"/>
        </w:rPr>
        <w:t xml:space="preserve"> </w:t>
      </w:r>
      <w:r w:rsidR="00BC1F8D" w:rsidRPr="00A21164">
        <w:rPr>
          <w:noProof w:val="0"/>
        </w:rPr>
        <w:t>lat,</w:t>
      </w:r>
      <w:r w:rsidR="00BC1F8D" w:rsidRPr="00A21164">
        <w:rPr>
          <w:noProof w:val="0"/>
          <w:spacing w:val="-3"/>
        </w:rPr>
        <w:t xml:space="preserve"> </w:t>
      </w:r>
      <w:r w:rsidR="00BC1F8D" w:rsidRPr="00A21164">
        <w:rPr>
          <w:noProof w:val="0"/>
        </w:rPr>
        <w:t>long</w:t>
      </w:r>
      <w:r w:rsidR="00BC1F8D" w:rsidRPr="00A21164">
        <w:rPr>
          <w:noProof w:val="0"/>
          <w:spacing w:val="-3"/>
        </w:rPr>
        <w:t xml:space="preserve"> </w:t>
      </w:r>
      <w:r w:rsidR="00BC1F8D" w:rsidRPr="00A21164">
        <w:rPr>
          <w:noProof w:val="0"/>
        </w:rPr>
        <w:t>or</w:t>
      </w:r>
      <w:r w:rsidR="00BC1F8D" w:rsidRPr="00A21164">
        <w:rPr>
          <w:noProof w:val="0"/>
          <w:spacing w:val="-3"/>
        </w:rPr>
        <w:t xml:space="preserve"> </w:t>
      </w:r>
      <w:r w:rsidR="00BC1F8D" w:rsidRPr="00A21164">
        <w:rPr>
          <w:noProof w:val="0"/>
        </w:rPr>
        <w:t xml:space="preserve">grid. Click </w:t>
      </w:r>
      <w:r w:rsidR="00BC1F8D" w:rsidRPr="00A21164">
        <w:rPr>
          <w:b/>
          <w:noProof w:val="0"/>
        </w:rPr>
        <w:t xml:space="preserve">R </w:t>
      </w:r>
      <w:r w:rsidR="00BC1F8D" w:rsidRPr="00A21164">
        <w:rPr>
          <w:noProof w:val="0"/>
        </w:rPr>
        <w:t xml:space="preserve">or </w:t>
      </w:r>
      <w:r w:rsidR="00BC1F8D" w:rsidRPr="00A21164">
        <w:rPr>
          <w:b/>
          <w:noProof w:val="0"/>
        </w:rPr>
        <w:t xml:space="preserve">S </w:t>
      </w:r>
      <w:r w:rsidR="00BC1F8D" w:rsidRPr="00A21164">
        <w:rPr>
          <w:noProof w:val="0"/>
        </w:rPr>
        <w:t xml:space="preserve">to toggle showing the time </w:t>
      </w:r>
      <w:r w:rsidR="00BC1F8D" w:rsidRPr="00A21164">
        <w:rPr>
          <w:b/>
          <w:noProof w:val="0"/>
        </w:rPr>
        <w:t xml:space="preserve">at </w:t>
      </w:r>
      <w:r w:rsidR="00BC1F8D" w:rsidRPr="00A21164">
        <w:rPr>
          <w:noProof w:val="0"/>
        </w:rPr>
        <w:t xml:space="preserve">which the next or previous events occur, or the interval </w:t>
      </w:r>
      <w:r w:rsidR="00BC1F8D" w:rsidRPr="00A21164">
        <w:rPr>
          <w:b/>
          <w:noProof w:val="0"/>
        </w:rPr>
        <w:t xml:space="preserve">in </w:t>
      </w:r>
      <w:r w:rsidR="00BC1F8D" w:rsidRPr="00A21164">
        <w:rPr>
          <w:noProof w:val="0"/>
        </w:rPr>
        <w:t>which they will or have occurred. Click the time</w:t>
      </w:r>
      <w:r w:rsidR="00910DC2">
        <w:rPr>
          <w:noProof w:val="0"/>
        </w:rPr>
        <w:t xml:space="preserve"> </w:t>
      </w:r>
      <w:r w:rsidR="00BC1F8D" w:rsidRPr="00A21164">
        <w:rPr>
          <w:noProof w:val="0"/>
        </w:rPr>
        <w:t>zone offset to update</w:t>
      </w:r>
      <w:r w:rsidR="00BC1F8D" w:rsidRPr="00A21164">
        <w:rPr>
          <w:noProof w:val="0"/>
          <w:spacing w:val="-5"/>
        </w:rPr>
        <w:t xml:space="preserve"> </w:t>
      </w:r>
      <w:r w:rsidR="00BC1F8D" w:rsidRPr="00A21164">
        <w:rPr>
          <w:noProof w:val="0"/>
        </w:rPr>
        <w:t>if</w:t>
      </w:r>
      <w:r w:rsidR="00BC1F8D" w:rsidRPr="00A21164">
        <w:rPr>
          <w:noProof w:val="0"/>
          <w:spacing w:val="-5"/>
        </w:rPr>
        <w:t xml:space="preserve"> </w:t>
      </w:r>
      <w:r w:rsidR="00BC1F8D" w:rsidRPr="00A21164">
        <w:rPr>
          <w:noProof w:val="0"/>
        </w:rPr>
        <w:t>necessary;</w:t>
      </w:r>
      <w:r w:rsidR="00BC1F8D" w:rsidRPr="00A21164">
        <w:rPr>
          <w:noProof w:val="0"/>
          <w:spacing w:val="-5"/>
        </w:rPr>
        <w:t xml:space="preserve"> </w:t>
      </w:r>
      <w:r w:rsidR="00BC1F8D" w:rsidRPr="00A21164">
        <w:rPr>
          <w:noProof w:val="0"/>
        </w:rPr>
        <w:t>see</w:t>
      </w:r>
      <w:r w:rsidR="00BC1F8D" w:rsidRPr="00A21164">
        <w:rPr>
          <w:noProof w:val="0"/>
          <w:spacing w:val="-5"/>
        </w:rPr>
        <w:t xml:space="preserve"> </w:t>
      </w:r>
      <w:r w:rsidR="00BC1F8D" w:rsidRPr="00A21164">
        <w:rPr>
          <w:noProof w:val="0"/>
        </w:rPr>
        <w:t xml:space="preserve">page </w:t>
      </w:r>
      <w:r w:rsidR="00BC1F8D" w:rsidRPr="00A21164">
        <w:rPr>
          <w:noProof w:val="0"/>
        </w:rPr>
        <w:fldChar w:fldCharType="begin"/>
      </w:r>
      <w:r w:rsidR="00BC1F8D" w:rsidRPr="00A21164">
        <w:rPr>
          <w:noProof w:val="0"/>
        </w:rPr>
        <w:instrText xml:space="preserve"> PAGEREF time </w:instrText>
      </w:r>
      <w:r w:rsidR="00BC1F8D" w:rsidRPr="00A21164">
        <w:rPr>
          <w:noProof w:val="0"/>
        </w:rPr>
        <w:fldChar w:fldCharType="separate"/>
      </w:r>
      <w:r w:rsidR="00BC1F8D" w:rsidRPr="00A21164">
        <w:rPr>
          <w:noProof w:val="0"/>
        </w:rPr>
        <w:t>16</w:t>
      </w:r>
      <w:r w:rsidR="00BC1F8D" w:rsidRPr="00A21164">
        <w:rPr>
          <w:noProof w:val="0"/>
        </w:rPr>
        <w:fldChar w:fldCharType="end"/>
      </w:r>
      <w:r w:rsidR="00BC1F8D" w:rsidRPr="00A21164">
        <w:rPr>
          <w:noProof w:val="0"/>
          <w:spacing w:val="-5"/>
        </w:rPr>
        <w:t xml:space="preserve"> </w:t>
      </w:r>
      <w:r w:rsidR="00BC1F8D" w:rsidRPr="00A21164">
        <w:rPr>
          <w:noProof w:val="0"/>
        </w:rPr>
        <w:t>for</w:t>
      </w:r>
      <w:r w:rsidR="00BC1F8D" w:rsidRPr="00A21164">
        <w:rPr>
          <w:noProof w:val="0"/>
          <w:spacing w:val="-5"/>
        </w:rPr>
        <w:t xml:space="preserve"> </w:t>
      </w:r>
      <w:r w:rsidR="00BC1F8D" w:rsidRPr="00A21164">
        <w:rPr>
          <w:noProof w:val="0"/>
        </w:rPr>
        <w:t>more</w:t>
      </w:r>
      <w:r w:rsidR="00BC1F8D" w:rsidRPr="00A21164">
        <w:rPr>
          <w:noProof w:val="0"/>
          <w:spacing w:val="-5"/>
        </w:rPr>
        <w:t xml:space="preserve"> </w:t>
      </w:r>
      <w:r w:rsidR="00BC1F8D" w:rsidRPr="00A21164">
        <w:rPr>
          <w:noProof w:val="0"/>
        </w:rPr>
        <w:t>about</w:t>
      </w:r>
      <w:r w:rsidR="00BC1F8D" w:rsidRPr="00A21164">
        <w:rPr>
          <w:noProof w:val="0"/>
          <w:spacing w:val="-5"/>
        </w:rPr>
        <w:t xml:space="preserve"> </w:t>
      </w:r>
      <w:r w:rsidR="00BC1F8D" w:rsidRPr="00A21164">
        <w:rPr>
          <w:noProof w:val="0"/>
        </w:rPr>
        <w:t>how</w:t>
      </w:r>
      <w:r w:rsidR="00BC1F8D" w:rsidRPr="00A21164">
        <w:rPr>
          <w:noProof w:val="0"/>
          <w:spacing w:val="-6"/>
        </w:rPr>
        <w:t xml:space="preserve"> </w:t>
      </w:r>
      <w:r w:rsidR="00BC1F8D" w:rsidRPr="00A21164">
        <w:rPr>
          <w:noProof w:val="0"/>
        </w:rPr>
        <w:t>HamClock</w:t>
      </w:r>
      <w:r w:rsidR="00BC1F8D" w:rsidRPr="00A21164">
        <w:rPr>
          <w:noProof w:val="0"/>
          <w:spacing w:val="-5"/>
        </w:rPr>
        <w:t xml:space="preserve"> </w:t>
      </w:r>
      <w:r w:rsidR="00BC1F8D" w:rsidRPr="00A21164">
        <w:rPr>
          <w:noProof w:val="0"/>
        </w:rPr>
        <w:t>manages</w:t>
      </w:r>
      <w:r w:rsidR="00BC1F8D" w:rsidRPr="00A21164">
        <w:rPr>
          <w:noProof w:val="0"/>
          <w:spacing w:val="-5"/>
        </w:rPr>
        <w:t xml:space="preserve"> </w:t>
      </w:r>
      <w:r w:rsidR="00BC1F8D" w:rsidRPr="00A21164">
        <w:rPr>
          <w:noProof w:val="0"/>
        </w:rPr>
        <w:t>time.</w:t>
      </w:r>
    </w:p>
    <w:p w14:paraId="21936EAB" w14:textId="2308A860" w:rsidR="00B0696E" w:rsidRDefault="00B0696E" w:rsidP="00BC1F8D">
      <w:pPr>
        <w:pStyle w:val="Content"/>
        <w:rPr>
          <w:noProof w:val="0"/>
        </w:rPr>
      </w:pPr>
      <w:r>
        <w:rPr>
          <w:noProof w:val="0"/>
        </w:rPr>
        <w:t xml:space="preserve">Clicking on </w:t>
      </w:r>
      <w:r w:rsidRPr="000A0CA8">
        <w:rPr>
          <w:b/>
          <w:bCs/>
          <w:noProof w:val="0"/>
        </w:rPr>
        <w:t>DE</w:t>
      </w:r>
      <w:r>
        <w:rPr>
          <w:noProof w:val="0"/>
        </w:rPr>
        <w:t xml:space="preserve"> </w:t>
      </w:r>
      <w:r w:rsidR="000A0CA8">
        <w:rPr>
          <w:noProof w:val="0"/>
        </w:rPr>
        <w:t>activates the format menu. There are several clock options to choose from</w:t>
      </w:r>
      <w:r w:rsidR="00BE044C">
        <w:rPr>
          <w:noProof w:val="0"/>
        </w:rPr>
        <w:t xml:space="preserve"> and a monthly calendar.</w:t>
      </w:r>
    </w:p>
    <w:p w14:paraId="51FA68F8" w14:textId="0993E344" w:rsidR="00BE044C" w:rsidRDefault="00BE044C" w:rsidP="00BC1F8D">
      <w:pPr>
        <w:pStyle w:val="Content"/>
        <w:rPr>
          <w:noProof w:val="0"/>
        </w:rPr>
      </w:pPr>
      <w:r>
        <w:rPr>
          <w:noProof w:val="0"/>
        </w:rPr>
        <w:t>Selecting the Data Panes option will</w:t>
      </w:r>
      <w:r w:rsidR="00A609C8">
        <w:rPr>
          <w:noProof w:val="0"/>
        </w:rPr>
        <w:t xml:space="preserve"> merge the DE and DX pane into a larger pane.</w:t>
      </w:r>
      <w:r w:rsidR="00150A17">
        <w:rPr>
          <w:noProof w:val="0"/>
        </w:rPr>
        <w:t xml:space="preserve"> This pane will then </w:t>
      </w:r>
      <w:r w:rsidR="00B10BB3">
        <w:rPr>
          <w:noProof w:val="0"/>
        </w:rPr>
        <w:t xml:space="preserve">show </w:t>
      </w:r>
      <w:r w:rsidR="00150A17">
        <w:rPr>
          <w:noProof w:val="0"/>
        </w:rPr>
        <w:t xml:space="preserve">a longer list of </w:t>
      </w:r>
      <w:r w:rsidR="0057015B">
        <w:rPr>
          <w:noProof w:val="0"/>
        </w:rPr>
        <w:t>DXPeditions, On The Air spots,</w:t>
      </w:r>
      <w:r w:rsidR="00C316CC">
        <w:rPr>
          <w:noProof w:val="0"/>
        </w:rPr>
        <w:t xml:space="preserve"> </w:t>
      </w:r>
      <w:r w:rsidR="00AC0290">
        <w:rPr>
          <w:noProof w:val="0"/>
        </w:rPr>
        <w:t>Contests</w:t>
      </w:r>
      <w:r w:rsidR="005D40AB">
        <w:rPr>
          <w:noProof w:val="0"/>
        </w:rPr>
        <w:t xml:space="preserve">, Nets, </w:t>
      </w:r>
      <w:r w:rsidR="00A87BB4">
        <w:rPr>
          <w:noProof w:val="0"/>
        </w:rPr>
        <w:t>Satellite</w:t>
      </w:r>
      <w:r w:rsidR="005D40AB">
        <w:rPr>
          <w:noProof w:val="0"/>
        </w:rPr>
        <w:t xml:space="preserve"> Launches</w:t>
      </w:r>
      <w:r w:rsidR="00AC0290">
        <w:rPr>
          <w:noProof w:val="0"/>
        </w:rPr>
        <w:t xml:space="preserve"> and DX Cluster spots.</w:t>
      </w:r>
      <w:r w:rsidR="00E45EF9">
        <w:rPr>
          <w:noProof w:val="0"/>
        </w:rPr>
        <w:t xml:space="preserve"> The configuration options are the same as for the upper data panes (see page </w:t>
      </w:r>
      <w:r w:rsidR="00DB66CA">
        <w:rPr>
          <w:noProof w:val="0"/>
        </w:rPr>
        <w:fldChar w:fldCharType="begin"/>
      </w:r>
      <w:r w:rsidR="00DB66CA">
        <w:rPr>
          <w:noProof w:val="0"/>
        </w:rPr>
        <w:instrText xml:space="preserve"> PAGEREF _Ref231824264 \h </w:instrText>
      </w:r>
      <w:r w:rsidR="00DB66CA">
        <w:rPr>
          <w:noProof w:val="0"/>
        </w:rPr>
      </w:r>
      <w:r w:rsidR="00DB66CA">
        <w:rPr>
          <w:noProof w:val="0"/>
        </w:rPr>
        <w:fldChar w:fldCharType="separate"/>
      </w:r>
      <w:r w:rsidR="00DB66CA">
        <w:t>23</w:t>
      </w:r>
      <w:r w:rsidR="00DB66CA">
        <w:rPr>
          <w:noProof w:val="0"/>
        </w:rPr>
        <w:fldChar w:fldCharType="end"/>
      </w:r>
      <w:r w:rsidR="00DB66CA">
        <w:rPr>
          <w:noProof w:val="0"/>
        </w:rPr>
        <w:t>)</w:t>
      </w:r>
    </w:p>
    <w:p w14:paraId="367E9586" w14:textId="77777777" w:rsidR="000B3707" w:rsidRDefault="000B3707" w:rsidP="00BC1F8D">
      <w:pPr>
        <w:pStyle w:val="Content"/>
        <w:rPr>
          <w:noProof w:val="0"/>
        </w:rPr>
      </w:pPr>
    </w:p>
    <w:p w14:paraId="40A44070" w14:textId="77777777" w:rsidR="000B3707" w:rsidRDefault="000B3707" w:rsidP="00BC1F8D">
      <w:pPr>
        <w:pStyle w:val="Content"/>
        <w:rPr>
          <w:noProof w:val="0"/>
        </w:rPr>
      </w:pPr>
    </w:p>
    <w:p w14:paraId="74894881" w14:textId="5F564636" w:rsidR="00B0696E" w:rsidRDefault="00F909F4" w:rsidP="00BC1F8D">
      <w:pPr>
        <w:pStyle w:val="Content"/>
        <w:rPr>
          <w:noProof w:val="0"/>
        </w:rPr>
      </w:pPr>
      <w:r w:rsidRPr="009B222C">
        <w:lastRenderedPageBreak/>
        <w:drawing>
          <wp:anchor distT="0" distB="0" distL="114300" distR="114300" simplePos="0" relativeHeight="253126656" behindDoc="0" locked="0" layoutInCell="1" allowOverlap="1" wp14:anchorId="6C110C17" wp14:editId="3D39F778">
            <wp:simplePos x="0" y="0"/>
            <wp:positionH relativeFrom="margin">
              <wp:posOffset>4517390</wp:posOffset>
            </wp:positionH>
            <wp:positionV relativeFrom="page">
              <wp:posOffset>932815</wp:posOffset>
            </wp:positionV>
            <wp:extent cx="1737360" cy="4059936"/>
            <wp:effectExtent l="0" t="0" r="0" b="0"/>
            <wp:wrapSquare wrapText="bothSides"/>
            <wp:docPr id="183132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26317" name=""/>
                    <pic:cNvPicPr/>
                  </pic:nvPicPr>
                  <pic:blipFill>
                    <a:blip r:embed="rId124" cstate="screen">
                      <a:extLst>
                        <a:ext uri="{28A0092B-C50C-407E-A947-70E740481C1C}">
                          <a14:useLocalDpi xmlns:a14="http://schemas.microsoft.com/office/drawing/2010/main"/>
                        </a:ext>
                      </a:extLst>
                    </a:blip>
                    <a:stretch>
                      <a:fillRect/>
                    </a:stretch>
                  </pic:blipFill>
                  <pic:spPr>
                    <a:xfrm>
                      <a:off x="0" y="0"/>
                      <a:ext cx="1737360" cy="4059936"/>
                    </a:xfrm>
                    <a:prstGeom prst="rect">
                      <a:avLst/>
                    </a:prstGeom>
                  </pic:spPr>
                </pic:pic>
              </a:graphicData>
            </a:graphic>
            <wp14:sizeRelH relativeFrom="margin">
              <wp14:pctWidth>0</wp14:pctWidth>
            </wp14:sizeRelH>
            <wp14:sizeRelV relativeFrom="margin">
              <wp14:pctHeight>0</wp14:pctHeight>
            </wp14:sizeRelV>
          </wp:anchor>
        </w:drawing>
      </w:r>
      <w:r w:rsidRPr="005F407C">
        <w:drawing>
          <wp:anchor distT="0" distB="0" distL="114300" distR="114300" simplePos="0" relativeHeight="253090816" behindDoc="0" locked="0" layoutInCell="1" allowOverlap="1" wp14:anchorId="14E9B371" wp14:editId="001B9544">
            <wp:simplePos x="0" y="0"/>
            <wp:positionH relativeFrom="margin">
              <wp:align>center</wp:align>
            </wp:positionH>
            <wp:positionV relativeFrom="paragraph">
              <wp:posOffset>0</wp:posOffset>
            </wp:positionV>
            <wp:extent cx="1737360" cy="4059936"/>
            <wp:effectExtent l="0" t="0" r="0" b="0"/>
            <wp:wrapSquare wrapText="bothSides"/>
            <wp:docPr id="4572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3487" name=""/>
                    <pic:cNvPicPr/>
                  </pic:nvPicPr>
                  <pic:blipFill>
                    <a:blip r:embed="rId125" cstate="screen">
                      <a:extLst>
                        <a:ext uri="{28A0092B-C50C-407E-A947-70E740481C1C}">
                          <a14:useLocalDpi xmlns:a14="http://schemas.microsoft.com/office/drawing/2010/main"/>
                        </a:ext>
                      </a:extLst>
                    </a:blip>
                    <a:stretch>
                      <a:fillRect/>
                    </a:stretch>
                  </pic:blipFill>
                  <pic:spPr>
                    <a:xfrm>
                      <a:off x="0" y="0"/>
                      <a:ext cx="1737360" cy="4059936"/>
                    </a:xfrm>
                    <a:prstGeom prst="rect">
                      <a:avLst/>
                    </a:prstGeom>
                  </pic:spPr>
                </pic:pic>
              </a:graphicData>
            </a:graphic>
            <wp14:sizeRelH relativeFrom="margin">
              <wp14:pctWidth>0</wp14:pctWidth>
            </wp14:sizeRelH>
            <wp14:sizeRelV relativeFrom="margin">
              <wp14:pctHeight>0</wp14:pctHeight>
            </wp14:sizeRelV>
          </wp:anchor>
        </w:drawing>
      </w:r>
      <w:r w:rsidR="00DB66CA" w:rsidRPr="009039A8">
        <w:drawing>
          <wp:anchor distT="0" distB="0" distL="114300" distR="114300" simplePos="0" relativeHeight="253104128" behindDoc="0" locked="0" layoutInCell="1" allowOverlap="1" wp14:anchorId="6436C285" wp14:editId="2DDCCCD1">
            <wp:simplePos x="0" y="0"/>
            <wp:positionH relativeFrom="margin">
              <wp:align>left</wp:align>
            </wp:positionH>
            <wp:positionV relativeFrom="paragraph">
              <wp:posOffset>8890</wp:posOffset>
            </wp:positionV>
            <wp:extent cx="1737360" cy="4087368"/>
            <wp:effectExtent l="0" t="0" r="0" b="8890"/>
            <wp:wrapSquare wrapText="bothSides"/>
            <wp:docPr id="140096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7702" name=""/>
                    <pic:cNvPicPr/>
                  </pic:nvPicPr>
                  <pic:blipFill>
                    <a:blip r:embed="rId126" cstate="screen">
                      <a:extLst>
                        <a:ext uri="{28A0092B-C50C-407E-A947-70E740481C1C}">
                          <a14:useLocalDpi xmlns:a14="http://schemas.microsoft.com/office/drawing/2010/main"/>
                        </a:ext>
                      </a:extLst>
                    </a:blip>
                    <a:stretch>
                      <a:fillRect/>
                    </a:stretch>
                  </pic:blipFill>
                  <pic:spPr>
                    <a:xfrm>
                      <a:off x="0" y="0"/>
                      <a:ext cx="1737360" cy="4087368"/>
                    </a:xfrm>
                    <a:prstGeom prst="rect">
                      <a:avLst/>
                    </a:prstGeom>
                  </pic:spPr>
                </pic:pic>
              </a:graphicData>
            </a:graphic>
            <wp14:sizeRelH relativeFrom="margin">
              <wp14:pctWidth>0</wp14:pctWidth>
            </wp14:sizeRelH>
            <wp14:sizeRelV relativeFrom="margin">
              <wp14:pctHeight>0</wp14:pctHeight>
            </wp14:sizeRelV>
          </wp:anchor>
        </w:drawing>
      </w:r>
    </w:p>
    <w:p w14:paraId="5B01E0FA" w14:textId="62C48CC8" w:rsidR="00B10BB3" w:rsidRDefault="00B10BB3" w:rsidP="00BC1F8D">
      <w:pPr>
        <w:pStyle w:val="Content"/>
        <w:rPr>
          <w:noProof w:val="0"/>
        </w:rPr>
      </w:pPr>
    </w:p>
    <w:p w14:paraId="50AEF157" w14:textId="74D56071" w:rsidR="00B0696E" w:rsidRDefault="00B0696E" w:rsidP="00BC1F8D">
      <w:pPr>
        <w:pStyle w:val="Content"/>
        <w:rPr>
          <w:noProof w:val="0"/>
        </w:rPr>
      </w:pPr>
    </w:p>
    <w:p w14:paraId="1DD29C51" w14:textId="56C1F495" w:rsidR="00B0696E" w:rsidRPr="00A21164" w:rsidRDefault="00B0696E" w:rsidP="00BC1F8D">
      <w:pPr>
        <w:pStyle w:val="Content"/>
        <w:rPr>
          <w:noProof w:val="0"/>
        </w:rPr>
      </w:pPr>
    </w:p>
    <w:p w14:paraId="4595BC5D" w14:textId="495ED98F" w:rsidR="002839AA" w:rsidRDefault="002839AA" w:rsidP="00BC1F8D">
      <w:pPr>
        <w:pStyle w:val="Content"/>
        <w:rPr>
          <w:noProof w:val="0"/>
        </w:rPr>
      </w:pPr>
    </w:p>
    <w:p w14:paraId="4E2E5C99" w14:textId="77777777" w:rsidR="00F909F4" w:rsidRDefault="00F909F4" w:rsidP="00BC1F8D">
      <w:pPr>
        <w:pStyle w:val="Content"/>
        <w:rPr>
          <w:noProof w:val="0"/>
        </w:rPr>
      </w:pPr>
    </w:p>
    <w:p w14:paraId="57F2DF60" w14:textId="77777777" w:rsidR="00F909F4" w:rsidRDefault="00F909F4" w:rsidP="00BC1F8D">
      <w:pPr>
        <w:pStyle w:val="Content"/>
        <w:rPr>
          <w:noProof w:val="0"/>
        </w:rPr>
      </w:pPr>
    </w:p>
    <w:p w14:paraId="2012DC1D" w14:textId="39B9DC90" w:rsidR="000B3707" w:rsidRDefault="000B3707" w:rsidP="00BC1F8D">
      <w:pPr>
        <w:pStyle w:val="Content"/>
        <w:rPr>
          <w:noProof w:val="0"/>
        </w:rPr>
      </w:pPr>
    </w:p>
    <w:p w14:paraId="3A66D808" w14:textId="2712ACE0" w:rsidR="000B3707" w:rsidRDefault="000B3707" w:rsidP="00BC1F8D">
      <w:pPr>
        <w:pStyle w:val="Content"/>
        <w:rPr>
          <w:noProof w:val="0"/>
        </w:rPr>
      </w:pPr>
    </w:p>
    <w:p w14:paraId="7485AD97" w14:textId="20492167" w:rsidR="000B3707" w:rsidRPr="00A21164" w:rsidRDefault="000B3707" w:rsidP="00BC1F8D">
      <w:pPr>
        <w:pStyle w:val="Content"/>
        <w:rPr>
          <w:noProof w:val="0"/>
        </w:rPr>
      </w:pPr>
    </w:p>
    <w:p w14:paraId="6BF8E276" w14:textId="616473CC" w:rsidR="00510E1F" w:rsidRPr="000B3707" w:rsidRDefault="00510E1F" w:rsidP="000B3707">
      <w:pPr>
        <w:pStyle w:val="Content"/>
        <w:rPr>
          <w:rStyle w:val="Heading2Char"/>
          <w:rFonts w:eastAsiaTheme="minorEastAsia" w:cstheme="minorBidi"/>
          <w:sz w:val="28"/>
          <w:szCs w:val="22"/>
        </w:rPr>
      </w:pPr>
    </w:p>
    <w:p w14:paraId="265B8A53" w14:textId="2600C5C6" w:rsidR="00510E1F" w:rsidRPr="000B3707" w:rsidRDefault="00510E1F" w:rsidP="000B3707">
      <w:pPr>
        <w:pStyle w:val="Content"/>
        <w:rPr>
          <w:rStyle w:val="Heading2Char"/>
          <w:rFonts w:eastAsiaTheme="minorEastAsia" w:cstheme="minorBidi"/>
          <w:sz w:val="28"/>
          <w:szCs w:val="22"/>
        </w:rPr>
      </w:pPr>
    </w:p>
    <w:p w14:paraId="57652138" w14:textId="4F5F417A" w:rsidR="00510E1F" w:rsidRPr="000B3707" w:rsidRDefault="00510E1F" w:rsidP="000B3707">
      <w:pPr>
        <w:pStyle w:val="Content"/>
        <w:rPr>
          <w:rStyle w:val="Heading2Char"/>
          <w:rFonts w:eastAsiaTheme="minorEastAsia" w:cstheme="minorBidi"/>
          <w:sz w:val="28"/>
          <w:szCs w:val="22"/>
        </w:rPr>
      </w:pPr>
    </w:p>
    <w:p w14:paraId="01EE12CA" w14:textId="4C6829A9" w:rsidR="00510E1F" w:rsidRDefault="00510E1F" w:rsidP="000B3707">
      <w:pPr>
        <w:pStyle w:val="Content"/>
        <w:rPr>
          <w:rStyle w:val="Heading2Char"/>
          <w:rFonts w:eastAsiaTheme="minorEastAsia" w:cstheme="minorBidi"/>
          <w:sz w:val="28"/>
          <w:szCs w:val="22"/>
        </w:rPr>
      </w:pPr>
    </w:p>
    <w:p w14:paraId="7C31265C" w14:textId="145FBC2A" w:rsidR="000B3707" w:rsidRDefault="00F909F4" w:rsidP="000B3707">
      <w:pPr>
        <w:pStyle w:val="Content"/>
        <w:rPr>
          <w:rStyle w:val="Heading2Char"/>
          <w:rFonts w:eastAsiaTheme="minorEastAsia" w:cstheme="minorBidi"/>
          <w:sz w:val="28"/>
          <w:szCs w:val="22"/>
        </w:rPr>
      </w:pPr>
      <w:r w:rsidRPr="00D336F4">
        <w:rPr>
          <w:rStyle w:val="Heading2Char"/>
          <w:rFonts w:eastAsiaTheme="minorEastAsia" w:cstheme="minorBidi"/>
          <w:sz w:val="28"/>
          <w:szCs w:val="22"/>
        </w:rPr>
        <w:drawing>
          <wp:anchor distT="0" distB="0" distL="114300" distR="114300" simplePos="0" relativeHeight="253172736" behindDoc="0" locked="0" layoutInCell="1" allowOverlap="1" wp14:anchorId="76ECCFAC" wp14:editId="4661B801">
            <wp:simplePos x="0" y="0"/>
            <wp:positionH relativeFrom="margin">
              <wp:posOffset>4527550</wp:posOffset>
            </wp:positionH>
            <wp:positionV relativeFrom="paragraph">
              <wp:posOffset>12065</wp:posOffset>
            </wp:positionV>
            <wp:extent cx="1737360" cy="3858768"/>
            <wp:effectExtent l="0" t="0" r="0" b="8890"/>
            <wp:wrapSquare wrapText="bothSides"/>
            <wp:docPr id="143988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89534" name=""/>
                    <pic:cNvPicPr/>
                  </pic:nvPicPr>
                  <pic:blipFill>
                    <a:blip r:embed="rId127" cstate="screen">
                      <a:extLst>
                        <a:ext uri="{28A0092B-C50C-407E-A947-70E740481C1C}">
                          <a14:useLocalDpi xmlns:a14="http://schemas.microsoft.com/office/drawing/2010/main"/>
                        </a:ext>
                      </a:extLst>
                    </a:blip>
                    <a:stretch>
                      <a:fillRect/>
                    </a:stretch>
                  </pic:blipFill>
                  <pic:spPr>
                    <a:xfrm>
                      <a:off x="0" y="0"/>
                      <a:ext cx="1737360" cy="3858768"/>
                    </a:xfrm>
                    <a:prstGeom prst="rect">
                      <a:avLst/>
                    </a:prstGeom>
                  </pic:spPr>
                </pic:pic>
              </a:graphicData>
            </a:graphic>
            <wp14:sizeRelH relativeFrom="margin">
              <wp14:pctWidth>0</wp14:pctWidth>
            </wp14:sizeRelH>
            <wp14:sizeRelV relativeFrom="margin">
              <wp14:pctHeight>0</wp14:pctHeight>
            </wp14:sizeRelV>
          </wp:anchor>
        </w:drawing>
      </w:r>
      <w:r w:rsidRPr="005E5E48">
        <w:drawing>
          <wp:anchor distT="0" distB="0" distL="114300" distR="114300" simplePos="0" relativeHeight="253136896" behindDoc="0" locked="0" layoutInCell="1" allowOverlap="1" wp14:anchorId="09D8328F" wp14:editId="02B1F549">
            <wp:simplePos x="0" y="0"/>
            <wp:positionH relativeFrom="margin">
              <wp:align>left</wp:align>
            </wp:positionH>
            <wp:positionV relativeFrom="page">
              <wp:posOffset>5042535</wp:posOffset>
            </wp:positionV>
            <wp:extent cx="1737360" cy="4005072"/>
            <wp:effectExtent l="0" t="0" r="0" b="0"/>
            <wp:wrapSquare wrapText="bothSides"/>
            <wp:docPr id="15616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21473" name=""/>
                    <pic:cNvPicPr/>
                  </pic:nvPicPr>
                  <pic:blipFill>
                    <a:blip r:embed="rId128" cstate="screen">
                      <a:extLst>
                        <a:ext uri="{28A0092B-C50C-407E-A947-70E740481C1C}">
                          <a14:useLocalDpi xmlns:a14="http://schemas.microsoft.com/office/drawing/2010/main"/>
                        </a:ext>
                      </a:extLst>
                    </a:blip>
                    <a:stretch>
                      <a:fillRect/>
                    </a:stretch>
                  </pic:blipFill>
                  <pic:spPr>
                    <a:xfrm>
                      <a:off x="0" y="0"/>
                      <a:ext cx="1737360" cy="4005072"/>
                    </a:xfrm>
                    <a:prstGeom prst="rect">
                      <a:avLst/>
                    </a:prstGeom>
                  </pic:spPr>
                </pic:pic>
              </a:graphicData>
            </a:graphic>
            <wp14:sizeRelH relativeFrom="margin">
              <wp14:pctWidth>0</wp14:pctWidth>
            </wp14:sizeRelH>
            <wp14:sizeRelV relativeFrom="margin">
              <wp14:pctHeight>0</wp14:pctHeight>
            </wp14:sizeRelV>
          </wp:anchor>
        </w:drawing>
      </w:r>
      <w:r w:rsidRPr="000B3707">
        <w:rPr>
          <w:rStyle w:val="Heading2Char"/>
          <w:rFonts w:eastAsiaTheme="minorEastAsia" w:cstheme="minorBidi"/>
          <w:sz w:val="28"/>
          <w:szCs w:val="22"/>
        </w:rPr>
        <w:drawing>
          <wp:anchor distT="0" distB="0" distL="114300" distR="114300" simplePos="0" relativeHeight="253171712" behindDoc="0" locked="0" layoutInCell="1" allowOverlap="1" wp14:anchorId="238BC9D8" wp14:editId="1B78C1DD">
            <wp:simplePos x="0" y="0"/>
            <wp:positionH relativeFrom="margin">
              <wp:align>center</wp:align>
            </wp:positionH>
            <wp:positionV relativeFrom="paragraph">
              <wp:posOffset>6985</wp:posOffset>
            </wp:positionV>
            <wp:extent cx="1737360" cy="3858768"/>
            <wp:effectExtent l="0" t="0" r="0" b="8890"/>
            <wp:wrapSquare wrapText="bothSides"/>
            <wp:docPr id="15608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2230" name=""/>
                    <pic:cNvPicPr/>
                  </pic:nvPicPr>
                  <pic:blipFill>
                    <a:blip r:embed="rId129" cstate="screen">
                      <a:extLst>
                        <a:ext uri="{28A0092B-C50C-407E-A947-70E740481C1C}">
                          <a14:useLocalDpi xmlns:a14="http://schemas.microsoft.com/office/drawing/2010/main"/>
                        </a:ext>
                      </a:extLst>
                    </a:blip>
                    <a:stretch>
                      <a:fillRect/>
                    </a:stretch>
                  </pic:blipFill>
                  <pic:spPr>
                    <a:xfrm>
                      <a:off x="0" y="0"/>
                      <a:ext cx="1737360" cy="3858768"/>
                    </a:xfrm>
                    <a:prstGeom prst="rect">
                      <a:avLst/>
                    </a:prstGeom>
                  </pic:spPr>
                </pic:pic>
              </a:graphicData>
            </a:graphic>
            <wp14:sizeRelH relativeFrom="margin">
              <wp14:pctWidth>0</wp14:pctWidth>
            </wp14:sizeRelH>
            <wp14:sizeRelV relativeFrom="margin">
              <wp14:pctHeight>0</wp14:pctHeight>
            </wp14:sizeRelV>
          </wp:anchor>
        </w:drawing>
      </w:r>
    </w:p>
    <w:p w14:paraId="13CAC1E8" w14:textId="77777777" w:rsidR="000B3707" w:rsidRDefault="000B3707" w:rsidP="000B3707">
      <w:pPr>
        <w:pStyle w:val="Content"/>
        <w:rPr>
          <w:rStyle w:val="Heading2Char"/>
          <w:rFonts w:eastAsiaTheme="minorEastAsia" w:cstheme="minorBidi"/>
          <w:sz w:val="28"/>
          <w:szCs w:val="22"/>
        </w:rPr>
      </w:pPr>
    </w:p>
    <w:p w14:paraId="58F893FE" w14:textId="77777777" w:rsidR="00DD6AD9" w:rsidRDefault="00DD6AD9" w:rsidP="000B3707">
      <w:pPr>
        <w:pStyle w:val="Content"/>
        <w:rPr>
          <w:rStyle w:val="Heading2Char"/>
          <w:rFonts w:eastAsiaTheme="minorEastAsia" w:cstheme="minorBidi"/>
          <w:sz w:val="28"/>
          <w:szCs w:val="22"/>
        </w:rPr>
      </w:pPr>
    </w:p>
    <w:p w14:paraId="193DA8DB" w14:textId="77777777" w:rsidR="00DD6AD9" w:rsidRDefault="00DD6AD9" w:rsidP="000B3707">
      <w:pPr>
        <w:pStyle w:val="Content"/>
        <w:rPr>
          <w:rStyle w:val="Heading2Char"/>
          <w:rFonts w:eastAsiaTheme="minorEastAsia" w:cstheme="minorBidi"/>
          <w:sz w:val="28"/>
          <w:szCs w:val="22"/>
        </w:rPr>
      </w:pPr>
    </w:p>
    <w:p w14:paraId="6B253FAC" w14:textId="77777777" w:rsidR="00DD6AD9" w:rsidRDefault="00DD6AD9" w:rsidP="000B3707">
      <w:pPr>
        <w:pStyle w:val="Content"/>
        <w:rPr>
          <w:rStyle w:val="Heading2Char"/>
          <w:rFonts w:eastAsiaTheme="minorEastAsia" w:cstheme="minorBidi"/>
          <w:sz w:val="28"/>
          <w:szCs w:val="22"/>
        </w:rPr>
      </w:pPr>
    </w:p>
    <w:p w14:paraId="57323B69" w14:textId="77777777" w:rsidR="00DD6AD9" w:rsidRDefault="00DD6AD9" w:rsidP="000B3707">
      <w:pPr>
        <w:pStyle w:val="Content"/>
        <w:rPr>
          <w:rStyle w:val="Heading2Char"/>
          <w:rFonts w:eastAsiaTheme="minorEastAsia" w:cstheme="minorBidi"/>
          <w:sz w:val="28"/>
          <w:szCs w:val="22"/>
        </w:rPr>
      </w:pPr>
    </w:p>
    <w:p w14:paraId="47977C58" w14:textId="77777777" w:rsidR="00DD6AD9" w:rsidRDefault="00DD6AD9" w:rsidP="000B3707">
      <w:pPr>
        <w:pStyle w:val="Content"/>
        <w:rPr>
          <w:rStyle w:val="Heading2Char"/>
          <w:rFonts w:eastAsiaTheme="minorEastAsia" w:cstheme="minorBidi"/>
          <w:sz w:val="28"/>
          <w:szCs w:val="22"/>
        </w:rPr>
      </w:pPr>
    </w:p>
    <w:p w14:paraId="5FCCEAE1" w14:textId="77777777" w:rsidR="00DD6AD9" w:rsidRDefault="00DD6AD9" w:rsidP="000B3707">
      <w:pPr>
        <w:pStyle w:val="Content"/>
        <w:rPr>
          <w:rStyle w:val="Heading2Char"/>
          <w:rFonts w:eastAsiaTheme="minorEastAsia" w:cstheme="minorBidi"/>
          <w:sz w:val="28"/>
          <w:szCs w:val="22"/>
        </w:rPr>
      </w:pPr>
    </w:p>
    <w:p w14:paraId="7FB452D5" w14:textId="77777777" w:rsidR="00DD6AD9" w:rsidRDefault="00DD6AD9" w:rsidP="000B3707">
      <w:pPr>
        <w:pStyle w:val="Content"/>
        <w:rPr>
          <w:rStyle w:val="Heading2Char"/>
          <w:rFonts w:eastAsiaTheme="minorEastAsia" w:cstheme="minorBidi"/>
          <w:sz w:val="28"/>
          <w:szCs w:val="22"/>
        </w:rPr>
      </w:pPr>
    </w:p>
    <w:p w14:paraId="392FBE65" w14:textId="77777777" w:rsidR="00DD6AD9" w:rsidRDefault="00DD6AD9" w:rsidP="000B3707">
      <w:pPr>
        <w:pStyle w:val="Content"/>
        <w:rPr>
          <w:rStyle w:val="Heading2Char"/>
          <w:rFonts w:eastAsiaTheme="minorEastAsia" w:cstheme="minorBidi"/>
          <w:sz w:val="28"/>
          <w:szCs w:val="22"/>
        </w:rPr>
      </w:pPr>
    </w:p>
    <w:p w14:paraId="41AF3D6A" w14:textId="77777777" w:rsidR="000B3707" w:rsidRDefault="000B3707" w:rsidP="000B3707">
      <w:pPr>
        <w:pStyle w:val="Content"/>
        <w:rPr>
          <w:rStyle w:val="Heading2Char"/>
          <w:rFonts w:eastAsiaTheme="minorEastAsia" w:cstheme="minorBidi"/>
          <w:sz w:val="28"/>
          <w:szCs w:val="22"/>
        </w:rPr>
      </w:pPr>
    </w:p>
    <w:p w14:paraId="2E7CB438" w14:textId="77777777" w:rsidR="000B3707" w:rsidRPr="000B3707" w:rsidRDefault="000B3707" w:rsidP="000B3707">
      <w:pPr>
        <w:pStyle w:val="Content"/>
        <w:rPr>
          <w:rStyle w:val="Heading2Char"/>
          <w:rFonts w:eastAsiaTheme="minorEastAsia" w:cstheme="minorBidi"/>
          <w:sz w:val="28"/>
          <w:szCs w:val="22"/>
        </w:rPr>
      </w:pPr>
    </w:p>
    <w:p w14:paraId="114892A8" w14:textId="39E50A98" w:rsidR="00510E1F" w:rsidRPr="000B3707" w:rsidRDefault="00510E1F" w:rsidP="000B3707">
      <w:pPr>
        <w:pStyle w:val="Content"/>
        <w:rPr>
          <w:rStyle w:val="Heading2Char"/>
          <w:rFonts w:eastAsiaTheme="minorEastAsia" w:cstheme="minorBidi"/>
          <w:sz w:val="28"/>
          <w:szCs w:val="22"/>
        </w:rPr>
      </w:pPr>
    </w:p>
    <w:p w14:paraId="126408E2" w14:textId="25669CB1" w:rsidR="00D65E49" w:rsidRPr="00A21164" w:rsidRDefault="00951173" w:rsidP="00BC1F8D">
      <w:pPr>
        <w:pStyle w:val="Content"/>
        <w:rPr>
          <w:noProof w:val="0"/>
        </w:rPr>
      </w:pPr>
      <w:r w:rsidRPr="00124E0C">
        <w:rPr>
          <w:rStyle w:val="Heading2Char"/>
        </w:rPr>
        <w:lastRenderedPageBreak/>
        <mc:AlternateContent>
          <mc:Choice Requires="wpg">
            <w:drawing>
              <wp:anchor distT="0" distB="0" distL="114300" distR="114300" simplePos="0" relativeHeight="251745280" behindDoc="0" locked="0" layoutInCell="1" allowOverlap="1" wp14:anchorId="1ABDC2FF" wp14:editId="0612D4C2">
                <wp:simplePos x="0" y="0"/>
                <wp:positionH relativeFrom="margin">
                  <wp:align>left</wp:align>
                </wp:positionH>
                <wp:positionV relativeFrom="paragraph">
                  <wp:posOffset>3810</wp:posOffset>
                </wp:positionV>
                <wp:extent cx="2379567" cy="1963616"/>
                <wp:effectExtent l="0" t="0" r="1905" b="0"/>
                <wp:wrapSquare wrapText="bothSides"/>
                <wp:docPr id="1792998266" name="Group 70"/>
                <wp:cNvGraphicFramePr/>
                <a:graphic xmlns:a="http://schemas.openxmlformats.org/drawingml/2006/main">
                  <a:graphicData uri="http://schemas.microsoft.com/office/word/2010/wordprocessingGroup">
                    <wpg:wgp>
                      <wpg:cNvGrpSpPr/>
                      <wpg:grpSpPr>
                        <a:xfrm>
                          <a:off x="0" y="0"/>
                          <a:ext cx="2379567" cy="1963616"/>
                          <a:chOff x="0" y="0"/>
                          <a:chExt cx="2379567" cy="1963616"/>
                        </a:xfrm>
                      </wpg:grpSpPr>
                      <wpg:grpSp>
                        <wpg:cNvPr id="545395581" name="docshapegroup102"/>
                        <wpg:cNvGrpSpPr/>
                        <wpg:grpSpPr>
                          <a:xfrm>
                            <a:off x="0" y="0"/>
                            <a:ext cx="1415125" cy="1541861"/>
                            <a:chOff x="0" y="0"/>
                            <a:chExt cx="1415125" cy="1541861"/>
                          </a:xfrm>
                        </wpg:grpSpPr>
                        <pic:pic xmlns:pic="http://schemas.openxmlformats.org/drawingml/2006/picture">
                          <pic:nvPicPr>
                            <pic:cNvPr id="1405316275" name="docshape103"/>
                            <pic:cNvPicPr>
                              <a:picLocks noChangeAspect="1"/>
                            </pic:cNvPicPr>
                          </pic:nvPicPr>
                          <pic:blipFill>
                            <a:blip r:embed="rId130" cstate="screen">
                              <a:extLst>
                                <a:ext uri="{28A0092B-C50C-407E-A947-70E740481C1C}">
                                  <a14:useLocalDpi xmlns:a14="http://schemas.microsoft.com/office/drawing/2010/main"/>
                                </a:ext>
                              </a:extLst>
                            </a:blip>
                            <a:srcRect/>
                            <a:stretch>
                              <a:fillRect/>
                            </a:stretch>
                          </pic:blipFill>
                          <pic:spPr>
                            <a:xfrm>
                              <a:off x="0" y="0"/>
                              <a:ext cx="1136873" cy="1541861"/>
                            </a:xfrm>
                            <a:prstGeom prst="rect">
                              <a:avLst/>
                            </a:prstGeom>
                            <a:noFill/>
                            <a:ln cap="flat">
                              <a:noFill/>
                            </a:ln>
                          </pic:spPr>
                        </pic:pic>
                        <wps:wsp>
                          <wps:cNvPr id="1838641066" name="Line 114"/>
                          <wps:cNvSpPr/>
                          <wps:spPr>
                            <a:xfrm>
                              <a:off x="1414028" y="1430579"/>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8379" cap="flat">
                              <a:solidFill>
                                <a:srgbClr val="FF0000"/>
                              </a:solidFill>
                              <a:prstDash val="solid"/>
                              <a:round/>
                            </a:ln>
                          </wps:spPr>
                          <wps:txbx>
                            <w:txbxContent>
                              <w:p w14:paraId="1EEAC4E2"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031433384" name="docshape104"/>
                            <pic:cNvPicPr>
                              <a:picLocks noChangeAspect="1"/>
                            </pic:cNvPicPr>
                          </pic:nvPicPr>
                          <pic:blipFill>
                            <a:blip r:embed="rId131"/>
                            <a:srcRect/>
                            <a:stretch>
                              <a:fillRect/>
                            </a:stretch>
                          </pic:blipFill>
                          <pic:spPr>
                            <a:xfrm>
                              <a:off x="940277" y="1393912"/>
                              <a:ext cx="73792" cy="73792"/>
                            </a:xfrm>
                            <a:prstGeom prst="rect">
                              <a:avLst/>
                            </a:prstGeom>
                            <a:noFill/>
                            <a:ln cap="flat">
                              <a:noFill/>
                            </a:ln>
                          </pic:spPr>
                        </pic:pic>
                        <wps:wsp>
                          <wps:cNvPr id="2085551983" name="docshape105"/>
                          <wps:cNvSpPr/>
                          <wps:spPr>
                            <a:xfrm>
                              <a:off x="146121" y="202997"/>
                              <a:ext cx="1267541" cy="976304"/>
                            </a:xfrm>
                            <a:custGeom>
                              <a:avLst/>
                              <a:gdLst>
                                <a:gd name="f0" fmla="val 10800000"/>
                                <a:gd name="f1" fmla="val 5400000"/>
                                <a:gd name="f2" fmla="val 180"/>
                                <a:gd name="f3" fmla="val w"/>
                                <a:gd name="f4" fmla="val h"/>
                                <a:gd name="f5" fmla="val 0"/>
                                <a:gd name="f6" fmla="val 1997"/>
                                <a:gd name="f7" fmla="val 1537"/>
                                <a:gd name="f8" fmla="+- 0 3317 0"/>
                                <a:gd name="f9" fmla="+- 0 1321 0"/>
                                <a:gd name="f10" fmla="val 1996"/>
                                <a:gd name="f11" fmla="+- 0 0 0"/>
                                <a:gd name="f12" fmla="*/ f3 1 1997"/>
                                <a:gd name="f13" fmla="*/ f4 1 1537"/>
                                <a:gd name="f14" fmla="val f5"/>
                                <a:gd name="f15" fmla="val f6"/>
                                <a:gd name="f16" fmla="val f7"/>
                                <a:gd name="f17" fmla="+- f8 0 1321"/>
                                <a:gd name="f18" fmla="+- f9 0 1321"/>
                                <a:gd name="f19" fmla="*/ f11 f0 1"/>
                                <a:gd name="f20" fmla="+- f16 0 f14"/>
                                <a:gd name="f21" fmla="+- f15 0 f14"/>
                                <a:gd name="f22" fmla="*/ f19 1 f2"/>
                                <a:gd name="f23" fmla="*/ f21 1 1997"/>
                                <a:gd name="f24" fmla="*/ f20 1 1537"/>
                                <a:gd name="f25" fmla="*/ f17 f21 1"/>
                                <a:gd name="f26" fmla="*/ 2093 f20 1"/>
                                <a:gd name="f27" fmla="*/ f18 f21 1"/>
                                <a:gd name="f28" fmla="*/ 556 f20 1"/>
                                <a:gd name="f29" fmla="+- f22 0 f1"/>
                                <a:gd name="f30" fmla="*/ f25 1 1997"/>
                                <a:gd name="f31" fmla="*/ f26 1 1537"/>
                                <a:gd name="f32" fmla="*/ f27 1 1997"/>
                                <a:gd name="f33" fmla="*/ f28 1 1537"/>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997" h="1537">
                                  <a:moveTo>
                                    <a:pt x="f10" y="f7"/>
                                  </a:moveTo>
                                  <a:lnTo>
                                    <a:pt x="f5" y="f7"/>
                                  </a:lnTo>
                                  <a:lnTo>
                                    <a:pt x="f5" y="f5"/>
                                  </a:lnTo>
                                </a:path>
                              </a:pathLst>
                            </a:custGeom>
                            <a:noFill/>
                            <a:ln w="18379" cap="flat">
                              <a:solidFill>
                                <a:srgbClr val="FF0000"/>
                              </a:solidFill>
                              <a:prstDash val="solid"/>
                              <a:round/>
                            </a:ln>
                          </wps:spPr>
                          <wps:txbx>
                            <w:txbxContent>
                              <w:p w14:paraId="3BA0F929"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401290321" name="docshape106"/>
                            <pic:cNvPicPr>
                              <a:picLocks noChangeAspect="1"/>
                            </pic:cNvPicPr>
                          </pic:nvPicPr>
                          <pic:blipFill>
                            <a:blip r:embed="rId132"/>
                            <a:srcRect/>
                            <a:stretch>
                              <a:fillRect/>
                            </a:stretch>
                          </pic:blipFill>
                          <pic:spPr>
                            <a:xfrm>
                              <a:off x="109819" y="135331"/>
                              <a:ext cx="73792" cy="73792"/>
                            </a:xfrm>
                            <a:prstGeom prst="rect">
                              <a:avLst/>
                            </a:prstGeom>
                            <a:noFill/>
                            <a:ln cap="flat">
                              <a:noFill/>
                            </a:ln>
                          </pic:spPr>
                        </pic:pic>
                        <wps:wsp>
                          <wps:cNvPr id="221593703" name="docshape107"/>
                          <wps:cNvSpPr/>
                          <wps:spPr>
                            <a:xfrm>
                              <a:off x="1080729" y="80650"/>
                              <a:ext cx="333756" cy="76352"/>
                            </a:xfrm>
                            <a:custGeom>
                              <a:avLst/>
                              <a:gdLst>
                                <a:gd name="f0" fmla="val 10800000"/>
                                <a:gd name="f1" fmla="val 5400000"/>
                                <a:gd name="f2" fmla="val 180"/>
                                <a:gd name="f3" fmla="val w"/>
                                <a:gd name="f4" fmla="val h"/>
                                <a:gd name="f5" fmla="val 0"/>
                                <a:gd name="f6" fmla="val 525"/>
                                <a:gd name="f7" fmla="val 121"/>
                                <a:gd name="f8" fmla="+- 0 3317 0"/>
                                <a:gd name="f9" fmla="+- 0 3001 0"/>
                                <a:gd name="f10" fmla="+- 0 2792 0"/>
                                <a:gd name="f11" fmla="val 209"/>
                                <a:gd name="f12" fmla="+- 0 0 0"/>
                                <a:gd name="f13" fmla="*/ f3 1 525"/>
                                <a:gd name="f14" fmla="*/ f4 1 121"/>
                                <a:gd name="f15" fmla="val f5"/>
                                <a:gd name="f16" fmla="val f6"/>
                                <a:gd name="f17" fmla="val f7"/>
                                <a:gd name="f18" fmla="+- f8 0 2792"/>
                                <a:gd name="f19" fmla="+- f9 0 2792"/>
                                <a:gd name="f20" fmla="+- f10 0 2792"/>
                                <a:gd name="f21" fmla="*/ f12 f0 1"/>
                                <a:gd name="f22" fmla="+- f17 0 f15"/>
                                <a:gd name="f23" fmla="+- f16 0 f15"/>
                                <a:gd name="f24" fmla="*/ f21 1 f2"/>
                                <a:gd name="f25" fmla="*/ f23 1 525"/>
                                <a:gd name="f26" fmla="*/ f22 1 121"/>
                                <a:gd name="f27" fmla="*/ f18 f23 1"/>
                                <a:gd name="f28" fmla="*/ 363 f22 1"/>
                                <a:gd name="f29" fmla="*/ f19 f23 1"/>
                                <a:gd name="f30" fmla="*/ 484 f22 1"/>
                                <a:gd name="f31" fmla="*/ f20 f23 1"/>
                                <a:gd name="f32" fmla="+- f24 0 f1"/>
                                <a:gd name="f33" fmla="*/ f27 1 525"/>
                                <a:gd name="f34" fmla="*/ f28 1 121"/>
                                <a:gd name="f35" fmla="*/ f29 1 525"/>
                                <a:gd name="f36" fmla="*/ f30 1 121"/>
                                <a:gd name="f37" fmla="*/ f31 1 525"/>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2"/>
                                </a:cxn>
                                <a:cxn ang="f32">
                                  <a:pos x="f53" y="f54"/>
                                </a:cxn>
                                <a:cxn ang="f32">
                                  <a:pos x="f55" y="f54"/>
                                </a:cxn>
                              </a:cxnLst>
                              <a:rect l="f47" t="f50" r="f48" b="f49"/>
                              <a:pathLst>
                                <a:path w="525" h="121">
                                  <a:moveTo>
                                    <a:pt x="f6" y="f5"/>
                                  </a:moveTo>
                                  <a:lnTo>
                                    <a:pt x="f11" y="f5"/>
                                  </a:lnTo>
                                  <a:lnTo>
                                    <a:pt x="f11" y="f7"/>
                                  </a:lnTo>
                                  <a:lnTo>
                                    <a:pt x="f5" y="f7"/>
                                  </a:lnTo>
                                </a:path>
                              </a:pathLst>
                            </a:custGeom>
                            <a:noFill/>
                            <a:ln w="18379" cap="flat">
                              <a:solidFill>
                                <a:srgbClr val="FF0000"/>
                              </a:solidFill>
                              <a:prstDash val="solid"/>
                              <a:round/>
                            </a:ln>
                          </wps:spPr>
                          <wps:txbx>
                            <w:txbxContent>
                              <w:p w14:paraId="30FC1BFD"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998110377" name="docshape108"/>
                            <pic:cNvPicPr>
                              <a:picLocks noChangeAspect="1"/>
                            </pic:cNvPicPr>
                          </pic:nvPicPr>
                          <pic:blipFill>
                            <a:blip r:embed="rId133"/>
                            <a:srcRect/>
                            <a:stretch>
                              <a:fillRect/>
                            </a:stretch>
                          </pic:blipFill>
                          <pic:spPr>
                            <a:xfrm>
                              <a:off x="1012332" y="120610"/>
                              <a:ext cx="73792" cy="73792"/>
                            </a:xfrm>
                            <a:prstGeom prst="rect">
                              <a:avLst/>
                            </a:prstGeom>
                            <a:noFill/>
                            <a:ln cap="flat">
                              <a:noFill/>
                            </a:ln>
                          </pic:spPr>
                        </pic:pic>
                      </wpg:grpSp>
                      <wps:wsp>
                        <wps:cNvPr id="1587442458" name="Text Box 2"/>
                        <wps:cNvSpPr txBox="1">
                          <a:spLocks noChangeArrowheads="1"/>
                        </wps:cNvSpPr>
                        <wps:spPr bwMode="auto">
                          <a:xfrm>
                            <a:off x="1172308" y="861647"/>
                            <a:ext cx="1195536" cy="245110"/>
                          </a:xfrm>
                          <a:prstGeom prst="rect">
                            <a:avLst/>
                          </a:prstGeom>
                          <a:solidFill>
                            <a:schemeClr val="accent1">
                              <a:lumMod val="20000"/>
                              <a:lumOff val="80000"/>
                            </a:schemeClr>
                          </a:solidFill>
                          <a:ln w="9525">
                            <a:noFill/>
                            <a:miter lim="800000"/>
                            <a:headEnd/>
                            <a:tailEnd/>
                          </a:ln>
                        </wps:spPr>
                        <wps:txbx>
                          <w:txbxContent>
                            <w:p w14:paraId="3FF2272A" w14:textId="77777777" w:rsidR="00F05921" w:rsidRPr="00A21164" w:rsidRDefault="00F05921" w:rsidP="00F05921">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wps:txbx>
                        <wps:bodyPr rot="0" vert="horz" wrap="square" lIns="91440" tIns="45720" rIns="91440" bIns="45720" anchor="t" anchorCtr="0">
                          <a:noAutofit/>
                        </wps:bodyPr>
                      </wps:wsp>
                      <wps:wsp>
                        <wps:cNvPr id="762691590" name="Text Box 2"/>
                        <wps:cNvSpPr txBox="1">
                          <a:spLocks noChangeArrowheads="1"/>
                        </wps:cNvSpPr>
                        <wps:spPr bwMode="auto">
                          <a:xfrm>
                            <a:off x="1324708" y="5862"/>
                            <a:ext cx="1008185" cy="451338"/>
                          </a:xfrm>
                          <a:prstGeom prst="rect">
                            <a:avLst/>
                          </a:prstGeom>
                          <a:solidFill>
                            <a:schemeClr val="accent1">
                              <a:lumMod val="20000"/>
                              <a:lumOff val="80000"/>
                            </a:schemeClr>
                          </a:solidFill>
                          <a:ln w="9525">
                            <a:noFill/>
                            <a:miter lim="800000"/>
                            <a:headEnd/>
                            <a:tailEnd/>
                          </a:ln>
                        </wps:spPr>
                        <wps:txbx>
                          <w:txbxContent>
                            <w:p w14:paraId="6CF75F43" w14:textId="63ED0F5A" w:rsidR="00F05921" w:rsidRPr="00A21164" w:rsidRDefault="00F05921" w:rsidP="00F3222E">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00F3222E" w:rsidRPr="00A21164">
                                <w:rPr>
                                  <w:noProof w:val="0"/>
                                  <w:sz w:val="20"/>
                                  <w:szCs w:val="20"/>
                                </w:rPr>
                                <w:t xml:space="preserve"> manage DX time zones</w:t>
                              </w:r>
                            </w:p>
                          </w:txbxContent>
                        </wps:txbx>
                        <wps:bodyPr rot="0" vert="horz" wrap="square" lIns="91440" tIns="45720" rIns="91440" bIns="45720" anchor="t" anchorCtr="0">
                          <a:noAutofit/>
                        </wps:bodyPr>
                      </wps:wsp>
                      <wps:wsp>
                        <wps:cNvPr id="289904910" name="Text Box 2"/>
                        <wps:cNvSpPr txBox="1">
                          <a:spLocks noChangeArrowheads="1"/>
                        </wps:cNvSpPr>
                        <wps:spPr bwMode="auto">
                          <a:xfrm>
                            <a:off x="1184031" y="1131277"/>
                            <a:ext cx="1195536" cy="422031"/>
                          </a:xfrm>
                          <a:prstGeom prst="rect">
                            <a:avLst/>
                          </a:prstGeom>
                          <a:solidFill>
                            <a:schemeClr val="accent1">
                              <a:lumMod val="20000"/>
                              <a:lumOff val="80000"/>
                            </a:schemeClr>
                          </a:solidFill>
                          <a:ln w="9525">
                            <a:noFill/>
                            <a:miter lim="800000"/>
                            <a:headEnd/>
                            <a:tailEnd/>
                          </a:ln>
                        </wps:spPr>
                        <wps:txbx>
                          <w:txbxContent>
                            <w:p w14:paraId="59E10502" w14:textId="3431B28C" w:rsidR="00760453" w:rsidRPr="00A21164" w:rsidRDefault="00B908FB" w:rsidP="00B908FB">
                              <w:pPr>
                                <w:pStyle w:val="Content"/>
                                <w:rPr>
                                  <w:noProof w:val="0"/>
                                  <w:sz w:val="20"/>
                                  <w:szCs w:val="20"/>
                                </w:rPr>
                              </w:pPr>
                              <w:r w:rsidRPr="00A21164">
                                <w:rPr>
                                  <w:noProof w:val="0"/>
                                  <w:sz w:val="20"/>
                                  <w:szCs w:val="20"/>
                                </w:rPr>
                                <w:t>click to choose up to two satellites</w:t>
                              </w:r>
                            </w:p>
                          </w:txbxContent>
                        </wps:txbx>
                        <wps:bodyPr rot="0" vert="horz" wrap="square" lIns="91440" tIns="45720" rIns="91440" bIns="45720" anchor="t" anchorCtr="0">
                          <a:noAutofit/>
                        </wps:bodyPr>
                      </wps:wsp>
                      <wps:wsp>
                        <wps:cNvPr id="2068910790" name="Text Box 2"/>
                        <wps:cNvSpPr txBox="1">
                          <a:spLocks noChangeArrowheads="1"/>
                        </wps:cNvSpPr>
                        <wps:spPr bwMode="auto">
                          <a:xfrm>
                            <a:off x="955431" y="1559170"/>
                            <a:ext cx="1195070" cy="404446"/>
                          </a:xfrm>
                          <a:prstGeom prst="rect">
                            <a:avLst/>
                          </a:prstGeom>
                          <a:solidFill>
                            <a:schemeClr val="accent1">
                              <a:lumMod val="20000"/>
                              <a:lumOff val="80000"/>
                            </a:schemeClr>
                          </a:solidFill>
                          <a:ln w="9525">
                            <a:noFill/>
                            <a:miter lim="800000"/>
                            <a:headEnd/>
                            <a:tailEnd/>
                          </a:ln>
                        </wps:spPr>
                        <wps:txbx>
                          <w:txbxContent>
                            <w:p w14:paraId="7DF64C1F" w14:textId="65A46EB2" w:rsidR="00B61A72" w:rsidRPr="00A21164" w:rsidRDefault="00B61A72" w:rsidP="00B61A72">
                              <w:pPr>
                                <w:pStyle w:val="Content"/>
                                <w:rPr>
                                  <w:noProof w:val="0"/>
                                  <w:sz w:val="20"/>
                                  <w:szCs w:val="20"/>
                                </w:rPr>
                              </w:pPr>
                              <w:r w:rsidRPr="00A21164">
                                <w:rPr>
                                  <w:noProof w:val="0"/>
                                  <w:sz w:val="20"/>
                                  <w:szCs w:val="20"/>
                                </w:rPr>
                                <w:t>click</w:t>
                              </w:r>
                              <w:r w:rsidRPr="00A21164">
                                <w:rPr>
                                  <w:noProof w:val="0"/>
                                  <w:spacing w:val="-4"/>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toggle</w:t>
                              </w:r>
                              <w:r w:rsidRPr="00A21164">
                                <w:rPr>
                                  <w:noProof w:val="0"/>
                                  <w:spacing w:val="-1"/>
                                  <w:sz w:val="20"/>
                                  <w:szCs w:val="20"/>
                                </w:rPr>
                                <w:t xml:space="preserve"> </w:t>
                              </w:r>
                              <w:r w:rsidRPr="00A21164">
                                <w:rPr>
                                  <w:noProof w:val="0"/>
                                  <w:sz w:val="20"/>
                                  <w:szCs w:val="20"/>
                                </w:rPr>
                                <w:t>short</w:t>
                              </w:r>
                              <w:r w:rsidRPr="00A21164">
                                <w:rPr>
                                  <w:noProof w:val="0"/>
                                  <w:spacing w:val="-1"/>
                                  <w:sz w:val="20"/>
                                  <w:szCs w:val="20"/>
                                </w:rPr>
                                <w:t xml:space="preserve"> </w:t>
                              </w:r>
                              <w:r w:rsidRPr="00A21164">
                                <w:rPr>
                                  <w:noProof w:val="0"/>
                                  <w:sz w:val="20"/>
                                  <w:szCs w:val="20"/>
                                </w:rPr>
                                <w:t>or</w:t>
                              </w:r>
                              <w:r w:rsidRPr="00A21164">
                                <w:rPr>
                                  <w:noProof w:val="0"/>
                                  <w:spacing w:val="-1"/>
                                  <w:sz w:val="20"/>
                                  <w:szCs w:val="20"/>
                                </w:rPr>
                                <w:t xml:space="preserve"> </w:t>
                              </w:r>
                              <w:r w:rsidRPr="00A21164">
                                <w:rPr>
                                  <w:noProof w:val="0"/>
                                  <w:sz w:val="20"/>
                                  <w:szCs w:val="20"/>
                                </w:rPr>
                                <w:t>long</w:t>
                              </w:r>
                              <w:r w:rsidRPr="00A21164">
                                <w:rPr>
                                  <w:noProof w:val="0"/>
                                  <w:spacing w:val="-1"/>
                                  <w:sz w:val="20"/>
                                  <w:szCs w:val="20"/>
                                </w:rPr>
                                <w:t xml:space="preserve"> </w:t>
                              </w:r>
                              <w:r w:rsidRPr="00A21164">
                                <w:rPr>
                                  <w:noProof w:val="0"/>
                                  <w:spacing w:val="-4"/>
                                  <w:sz w:val="20"/>
                                  <w:szCs w:val="20"/>
                                </w:rPr>
                                <w:t>path</w:t>
                              </w:r>
                            </w:p>
                          </w:txbxContent>
                        </wps:txbx>
                        <wps:bodyPr rot="0" vert="horz" wrap="square" lIns="91440" tIns="45720" rIns="91440" bIns="45720" anchor="t" anchorCtr="0">
                          <a:noAutofit/>
                        </wps:bodyPr>
                      </wps:wsp>
                    </wpg:wgp>
                  </a:graphicData>
                </a:graphic>
              </wp:anchor>
            </w:drawing>
          </mc:Choice>
          <mc:Fallback>
            <w:pict>
              <v:group w14:anchorId="1ABDC2FF" id="Group 70" o:spid="_x0000_s1105" style="position:absolute;margin-left:0;margin-top:.3pt;width:187.35pt;height:154.6pt;z-index:251745280;mso-position-horizontal:left;mso-position-horizontal-relative:margin;mso-position-vertical-relative:text" coordsize="23795,19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">
                <v:group id="docshapegroup102" o:spid="_x0000_s1106" style="position:absolute;width:14151;height:15418" coordsize="14151,1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">
                  <v:shape id="docshape103" o:spid="_x0000_s1107" type="#_x0000_t75" style="position:absolute;width:11368;height:15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">
                    <v:imagedata r:id="rId134" o:title=""/>
                  </v:shape>
                  <v:shape id="Line 114" o:spid="_x0000_s1108" style="position:absolute;left:14140;top:14305;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" adj="-11796480,,5400" path="m,l1097,1097e" filled="f" strokecolor="red" strokeweight=".51053mm">
                    <v:stroke joinstyle="round"/>
                    <v:formulas/>
                    <v:path arrowok="t" o:connecttype="custom" o:connectlocs="549,0;1097,549;549,1097;0,549;0,0;1097,1097" o:connectangles="270,0,90,180,270,270" textboxrect="0,0,1097,1097"/>
                    <v:textbox inset="0,0,0,0">
                      <w:txbxContent>
                        <w:p w14:paraId="1EEAC4E2" w14:textId="77777777" w:rsidR="00F05921" w:rsidRPr="00A21164" w:rsidRDefault="00F05921" w:rsidP="00F05921"/>
                      </w:txbxContent>
                    </v:textbox>
                  </v:shape>
                  <v:shape id="docshape104" o:spid="_x0000_s1109" type="#_x0000_t75" style="position:absolute;left:9402;top:13939;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">
                    <v:imagedata r:id="rId135" o:title=""/>
                  </v:shape>
                  <v:shape id="docshape105" o:spid="_x0000_s1110" style="position:absolute;left:1461;top:2029;width:12675;height:9764;visibility:visible;mso-wrap-style:square;v-text-anchor:top" coordsize="1997,15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" adj="-11796480,,5400" path="m1996,1537l,1537,,e" filled="f" strokecolor="red" strokeweight=".51053mm">
                    <v:stroke joinstyle="round"/>
                    <v:formulas/>
                    <v:path arrowok="t" o:connecttype="custom" o:connectlocs="633771,0;1267541,488152;633771,976304;0,488152;1266906,1329476;0,1329476;0,353172" o:connectangles="270,0,90,180,270,270,270" textboxrect="0,0,1997,1537"/>
                    <v:textbox inset="0,0,0,0">
                      <w:txbxContent>
                        <w:p w14:paraId="3BA0F929" w14:textId="77777777" w:rsidR="00F05921" w:rsidRPr="00A21164" w:rsidRDefault="00F05921" w:rsidP="00F05921"/>
                      </w:txbxContent>
                    </v:textbox>
                  </v:shape>
                  <v:shape id="docshape106" o:spid="_x0000_s1111" type="#_x0000_t75" style="position:absolute;left:1098;top:1353;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">
                    <v:imagedata r:id="rId136" o:title=""/>
                  </v:shape>
                  <v:shape id="docshape107" o:spid="_x0000_s1112" style="position:absolute;left:10807;top:806;width:3337;height:764;visibility:visible;mso-wrap-style:square;v-text-anchor:top" coordsize="525,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" adj="-11796480,,5400" path="m525,l209,r,121l,121e" filled="f" strokecolor="red" strokeweight=".51053mm">
                    <v:stroke joinstyle="round"/>
                    <v:formulas/>
                    <v:path arrowok="t" o:connecttype="custom" o:connectlocs="166878,0;333756,38176;166878,76352;0,38176;333756,229056;132867,229056;132867,305408;0,305408" o:connectangles="270,0,90,180,270,270,270,270" textboxrect="0,0,525,121"/>
                    <v:textbox inset="0,0,0,0">
                      <w:txbxContent>
                        <w:p w14:paraId="30FC1BFD" w14:textId="77777777" w:rsidR="00F05921" w:rsidRPr="00A21164" w:rsidRDefault="00F05921" w:rsidP="00F05921"/>
                      </w:txbxContent>
                    </v:textbox>
                  </v:shape>
                  <v:shape id="docshape108" o:spid="_x0000_s1113" type="#_x0000_t75" style="position:absolute;left:10123;top:120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">
                    <v:imagedata r:id="rId137" o:title=""/>
                  </v:shape>
                </v:group>
                <v:shape id="_x0000_s1114" type="#_x0000_t202" style="position:absolute;left:11723;top:8616;width:1195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" fillcolor="#b1e4fd [660]" stroked="f">
                  <v:textbox>
                    <w:txbxContent>
                      <w:p w14:paraId="3FF2272A" w14:textId="77777777" w:rsidR="00F05921" w:rsidRPr="00A21164" w:rsidRDefault="00F05921" w:rsidP="00F05921">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v:textbox>
                </v:shape>
                <v:shape id="_x0000_s1115" type="#_x0000_t202" style="position:absolute;left:13247;top:58;width:10081;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" fillcolor="#b1e4fd [660]" stroked="f">
                  <v:textbox>
                    <w:txbxContent>
                      <w:p w14:paraId="6CF75F43" w14:textId="63ED0F5A" w:rsidR="00F05921" w:rsidRPr="00A21164" w:rsidRDefault="00F05921" w:rsidP="00F3222E">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00F3222E" w:rsidRPr="00A21164">
                          <w:rPr>
                            <w:noProof w:val="0"/>
                            <w:sz w:val="20"/>
                            <w:szCs w:val="20"/>
                          </w:rPr>
                          <w:t xml:space="preserve"> manage DX time zones</w:t>
                        </w:r>
                      </w:p>
                    </w:txbxContent>
                  </v:textbox>
                </v:shape>
                <v:shape id="_x0000_s1116" type="#_x0000_t202" style="position:absolute;left:11840;top:11312;width:11955;height:4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" fillcolor="#b1e4fd [660]" stroked="f">
                  <v:textbox>
                    <w:txbxContent>
                      <w:p w14:paraId="59E10502" w14:textId="3431B28C" w:rsidR="00760453" w:rsidRPr="00A21164" w:rsidRDefault="00B908FB" w:rsidP="00B908FB">
                        <w:pPr>
                          <w:pStyle w:val="Content"/>
                          <w:rPr>
                            <w:noProof w:val="0"/>
                            <w:sz w:val="20"/>
                            <w:szCs w:val="20"/>
                          </w:rPr>
                        </w:pPr>
                        <w:r w:rsidRPr="00A21164">
                          <w:rPr>
                            <w:noProof w:val="0"/>
                            <w:sz w:val="20"/>
                            <w:szCs w:val="20"/>
                          </w:rPr>
                          <w:t>click to choose up to two satellites</w:t>
                        </w:r>
                      </w:p>
                    </w:txbxContent>
                  </v:textbox>
                </v:shape>
                <v:shape id="_x0000_s1117" type="#_x0000_t202" style="position:absolute;left:9554;top:15591;width:11951;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" fillcolor="#b1e4fd [660]" stroked="f">
                  <v:textbox>
                    <w:txbxContent>
                      <w:p w14:paraId="7DF64C1F" w14:textId="65A46EB2" w:rsidR="00B61A72" w:rsidRPr="00A21164" w:rsidRDefault="00B61A72" w:rsidP="00B61A72">
                        <w:pPr>
                          <w:pStyle w:val="Content"/>
                          <w:rPr>
                            <w:noProof w:val="0"/>
                            <w:sz w:val="20"/>
                            <w:szCs w:val="20"/>
                          </w:rPr>
                        </w:pPr>
                        <w:r w:rsidRPr="00A21164">
                          <w:rPr>
                            <w:noProof w:val="0"/>
                            <w:sz w:val="20"/>
                            <w:szCs w:val="20"/>
                          </w:rPr>
                          <w:t>click</w:t>
                        </w:r>
                        <w:r w:rsidRPr="00A21164">
                          <w:rPr>
                            <w:noProof w:val="0"/>
                            <w:spacing w:val="-4"/>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toggle</w:t>
                        </w:r>
                        <w:r w:rsidRPr="00A21164">
                          <w:rPr>
                            <w:noProof w:val="0"/>
                            <w:spacing w:val="-1"/>
                            <w:sz w:val="20"/>
                            <w:szCs w:val="20"/>
                          </w:rPr>
                          <w:t xml:space="preserve"> </w:t>
                        </w:r>
                        <w:r w:rsidRPr="00A21164">
                          <w:rPr>
                            <w:noProof w:val="0"/>
                            <w:sz w:val="20"/>
                            <w:szCs w:val="20"/>
                          </w:rPr>
                          <w:t>short</w:t>
                        </w:r>
                        <w:r w:rsidRPr="00A21164">
                          <w:rPr>
                            <w:noProof w:val="0"/>
                            <w:spacing w:val="-1"/>
                            <w:sz w:val="20"/>
                            <w:szCs w:val="20"/>
                          </w:rPr>
                          <w:t xml:space="preserve"> </w:t>
                        </w:r>
                        <w:r w:rsidRPr="00A21164">
                          <w:rPr>
                            <w:noProof w:val="0"/>
                            <w:sz w:val="20"/>
                            <w:szCs w:val="20"/>
                          </w:rPr>
                          <w:t>or</w:t>
                        </w:r>
                        <w:r w:rsidRPr="00A21164">
                          <w:rPr>
                            <w:noProof w:val="0"/>
                            <w:spacing w:val="-1"/>
                            <w:sz w:val="20"/>
                            <w:szCs w:val="20"/>
                          </w:rPr>
                          <w:t xml:space="preserve"> </w:t>
                        </w:r>
                        <w:r w:rsidRPr="00A21164">
                          <w:rPr>
                            <w:noProof w:val="0"/>
                            <w:sz w:val="20"/>
                            <w:szCs w:val="20"/>
                          </w:rPr>
                          <w:t>long</w:t>
                        </w:r>
                        <w:r w:rsidRPr="00A21164">
                          <w:rPr>
                            <w:noProof w:val="0"/>
                            <w:spacing w:val="-1"/>
                            <w:sz w:val="20"/>
                            <w:szCs w:val="20"/>
                          </w:rPr>
                          <w:t xml:space="preserve"> </w:t>
                        </w:r>
                        <w:r w:rsidRPr="00A21164">
                          <w:rPr>
                            <w:noProof w:val="0"/>
                            <w:spacing w:val="-4"/>
                            <w:sz w:val="20"/>
                            <w:szCs w:val="20"/>
                          </w:rPr>
                          <w:t>path</w:t>
                        </w:r>
                      </w:p>
                    </w:txbxContent>
                  </v:textbox>
                </v:shape>
                <w10:wrap type="square" anchorx="margin"/>
              </v:group>
            </w:pict>
          </mc:Fallback>
        </mc:AlternateContent>
      </w:r>
      <w:bookmarkStart w:id="63" w:name="_Toc235985284"/>
      <w:r w:rsidR="00103FB9" w:rsidRPr="00124E0C">
        <w:rPr>
          <w:rStyle w:val="Heading2Char"/>
        </w:rPr>
        <w:t>The DX pane</w:t>
      </w:r>
      <w:bookmarkEnd w:id="63"/>
      <w:r w:rsidR="00103FB9" w:rsidRPr="00A21164">
        <w:rPr>
          <w:noProof w:val="0"/>
        </w:rPr>
        <w:t xml:space="preserve"> shows HamClock’s definition of a second location independent from DE. Controls and layout are </w:t>
      </w:r>
      <w:r w:rsidR="00577A88" w:rsidRPr="00A21164">
        <w:rPr>
          <w:noProof w:val="0"/>
        </w:rPr>
        <w:t>like</w:t>
      </w:r>
      <w:r w:rsidR="00103FB9" w:rsidRPr="00A21164">
        <w:rPr>
          <w:noProof w:val="0"/>
        </w:rPr>
        <w:t xml:space="preserve"> the DE panel except the rise/set table also has an option to show the DX location prefix; clicking DE shows a list of satellites that can be tracked; and clicking LP or SP toggles whether the data shown refers to long path or short path. If a satellite has been selected, this panel changes to display its next pass; see </w:t>
      </w:r>
      <w:r w:rsidR="00910DC2" w:rsidRPr="00A21164">
        <w:rPr>
          <w:noProof w:val="0"/>
        </w:rPr>
        <w:t>next.</w:t>
      </w:r>
    </w:p>
    <w:p w14:paraId="3C547328" w14:textId="77777777" w:rsidR="0016041C" w:rsidRPr="00A21164" w:rsidRDefault="0016041C" w:rsidP="00BC1F8D">
      <w:pPr>
        <w:pStyle w:val="Content"/>
        <w:rPr>
          <w:noProof w:val="0"/>
        </w:rPr>
      </w:pPr>
    </w:p>
    <w:p w14:paraId="223B3B2A" w14:textId="22D134A1" w:rsidR="00D65E49" w:rsidRPr="00A21164" w:rsidRDefault="001369B7" w:rsidP="00BC1F8D">
      <w:pPr>
        <w:pStyle w:val="Content"/>
        <w:rPr>
          <w:noProof w:val="0"/>
        </w:rPr>
      </w:pPr>
      <w:r w:rsidRPr="00A21164">
        <mc:AlternateContent>
          <mc:Choice Requires="wpg">
            <w:drawing>
              <wp:anchor distT="0" distB="0" distL="114300" distR="114300" simplePos="0" relativeHeight="251764736" behindDoc="0" locked="0" layoutInCell="1" allowOverlap="1" wp14:anchorId="399A9B06" wp14:editId="7BFF23F1">
                <wp:simplePos x="0" y="0"/>
                <wp:positionH relativeFrom="margin">
                  <wp:align>left</wp:align>
                </wp:positionH>
                <wp:positionV relativeFrom="paragraph">
                  <wp:posOffset>8548</wp:posOffset>
                </wp:positionV>
                <wp:extent cx="1934308" cy="1769086"/>
                <wp:effectExtent l="0" t="0" r="8890" b="3175"/>
                <wp:wrapSquare wrapText="bothSides"/>
                <wp:docPr id="1595721146" name="Group 71"/>
                <wp:cNvGraphicFramePr/>
                <a:graphic xmlns:a="http://schemas.openxmlformats.org/drawingml/2006/main">
                  <a:graphicData uri="http://schemas.microsoft.com/office/word/2010/wordprocessingGroup">
                    <wpg:wgp>
                      <wpg:cNvGrpSpPr/>
                      <wpg:grpSpPr>
                        <a:xfrm>
                          <a:off x="0" y="0"/>
                          <a:ext cx="1934308" cy="1769086"/>
                          <a:chOff x="0" y="0"/>
                          <a:chExt cx="1934308" cy="1769086"/>
                        </a:xfrm>
                      </wpg:grpSpPr>
                      <wpg:grpSp>
                        <wpg:cNvPr id="2110089411" name="docshapegroup109"/>
                        <wpg:cNvGrpSpPr/>
                        <wpg:grpSpPr>
                          <a:xfrm>
                            <a:off x="0" y="0"/>
                            <a:ext cx="1407993" cy="1605229"/>
                            <a:chOff x="0" y="0"/>
                            <a:chExt cx="1407993" cy="1605229"/>
                          </a:xfrm>
                        </wpg:grpSpPr>
                        <pic:pic xmlns:pic="http://schemas.openxmlformats.org/drawingml/2006/picture">
                          <pic:nvPicPr>
                            <pic:cNvPr id="1441769721" name="docshape110"/>
                            <pic:cNvPicPr>
                              <a:picLocks noChangeAspect="1"/>
                            </pic:cNvPicPr>
                          </pic:nvPicPr>
                          <pic:blipFill>
                            <a:blip r:embed="rId138" cstate="screen">
                              <a:extLst>
                                <a:ext uri="{28A0092B-C50C-407E-A947-70E740481C1C}">
                                  <a14:useLocalDpi xmlns:a14="http://schemas.microsoft.com/office/drawing/2010/main"/>
                                </a:ext>
                              </a:extLst>
                            </a:blip>
                            <a:srcRect/>
                            <a:stretch>
                              <a:fillRect/>
                            </a:stretch>
                          </pic:blipFill>
                          <pic:spPr>
                            <a:xfrm>
                              <a:off x="0" y="0"/>
                              <a:ext cx="1139433" cy="1555943"/>
                            </a:xfrm>
                            <a:prstGeom prst="rect">
                              <a:avLst/>
                            </a:prstGeom>
                            <a:noFill/>
                            <a:ln cap="flat">
                              <a:noFill/>
                            </a:ln>
                          </pic:spPr>
                        </pic:pic>
                        <wps:wsp>
                          <wps:cNvPr id="1954937560" name="docshape111"/>
                          <wps:cNvSpPr/>
                          <wps:spPr>
                            <a:xfrm>
                              <a:off x="572781" y="1287018"/>
                              <a:ext cx="835212" cy="318211"/>
                            </a:xfrm>
                            <a:custGeom>
                              <a:avLst/>
                              <a:gdLst>
                                <a:gd name="f0" fmla="val 10800000"/>
                                <a:gd name="f1" fmla="val 5400000"/>
                                <a:gd name="f2" fmla="val 180"/>
                                <a:gd name="f3" fmla="val w"/>
                                <a:gd name="f4" fmla="val h"/>
                                <a:gd name="f5" fmla="val 0"/>
                                <a:gd name="f6" fmla="val 1316"/>
                                <a:gd name="f7" fmla="val 501"/>
                                <a:gd name="f8" fmla="+- 0 3317 0"/>
                                <a:gd name="f9" fmla="+- 0 2001 0"/>
                                <a:gd name="f10" fmla="val 500"/>
                                <a:gd name="f11" fmla="+- 0 0 0"/>
                                <a:gd name="f12" fmla="*/ f3 1 1316"/>
                                <a:gd name="f13" fmla="*/ f4 1 501"/>
                                <a:gd name="f14" fmla="val f5"/>
                                <a:gd name="f15" fmla="val f6"/>
                                <a:gd name="f16" fmla="val f7"/>
                                <a:gd name="f17" fmla="+- f8 0 2001"/>
                                <a:gd name="f18" fmla="+- f9 0 2001"/>
                                <a:gd name="f19" fmla="*/ f11 f0 1"/>
                                <a:gd name="f20" fmla="+- f16 0 f14"/>
                                <a:gd name="f21" fmla="+- f15 0 f14"/>
                                <a:gd name="f22" fmla="*/ f19 1 f2"/>
                                <a:gd name="f23" fmla="*/ f21 1 1316"/>
                                <a:gd name="f24" fmla="*/ f20 1 501"/>
                                <a:gd name="f25" fmla="*/ f17 f21 1"/>
                                <a:gd name="f26" fmla="*/ 2663 f20 1"/>
                                <a:gd name="f27" fmla="*/ f18 f21 1"/>
                                <a:gd name="f28" fmla="*/ 2163 f20 1"/>
                                <a:gd name="f29" fmla="+- f22 0 f1"/>
                                <a:gd name="f30" fmla="*/ f25 1 1316"/>
                                <a:gd name="f31" fmla="*/ f26 1 501"/>
                                <a:gd name="f32" fmla="*/ f27 1 1316"/>
                                <a:gd name="f33" fmla="*/ f28 1 501"/>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316" h="501">
                                  <a:moveTo>
                                    <a:pt x="f6" y="f10"/>
                                  </a:moveTo>
                                  <a:lnTo>
                                    <a:pt x="f5" y="f10"/>
                                  </a:lnTo>
                                  <a:lnTo>
                                    <a:pt x="f5" y="f5"/>
                                  </a:lnTo>
                                </a:path>
                              </a:pathLst>
                            </a:custGeom>
                            <a:noFill/>
                            <a:ln w="18379" cap="flat">
                              <a:solidFill>
                                <a:srgbClr val="FF0000"/>
                              </a:solidFill>
                              <a:prstDash val="solid"/>
                              <a:round/>
                            </a:ln>
                          </wps:spPr>
                          <wps:txbx>
                            <w:txbxContent>
                              <w:p w14:paraId="0F217EA1" w14:textId="77777777" w:rsidR="000601F8" w:rsidRPr="00A21164" w:rsidRDefault="000601F8" w:rsidP="000601F8"/>
                            </w:txbxContent>
                          </wps:txbx>
                          <wps:bodyPr wrap="square" lIns="0" tIns="0" rIns="0" bIns="0" compatLnSpc="0">
                            <a:noAutofit/>
                          </wps:bodyPr>
                        </wps:wsp>
                        <pic:pic xmlns:pic="http://schemas.openxmlformats.org/drawingml/2006/picture">
                          <pic:nvPicPr>
                            <pic:cNvPr id="229684964" name="docshape112"/>
                            <pic:cNvPicPr>
                              <a:picLocks noChangeAspect="1"/>
                            </pic:cNvPicPr>
                          </pic:nvPicPr>
                          <pic:blipFill>
                            <a:blip r:embed="rId139"/>
                            <a:srcRect/>
                            <a:stretch>
                              <a:fillRect/>
                            </a:stretch>
                          </pic:blipFill>
                          <pic:spPr>
                            <a:xfrm>
                              <a:off x="536388" y="1218621"/>
                              <a:ext cx="73792" cy="73792"/>
                            </a:xfrm>
                            <a:prstGeom prst="rect">
                              <a:avLst/>
                            </a:prstGeom>
                            <a:noFill/>
                            <a:ln cap="flat">
                              <a:noFill/>
                            </a:ln>
                          </pic:spPr>
                        </pic:pic>
                      </wpg:grpSp>
                      <wps:wsp>
                        <wps:cNvPr id="373519558" name="Text Box 2"/>
                        <wps:cNvSpPr txBox="1">
                          <a:spLocks noChangeArrowheads="1"/>
                        </wps:cNvSpPr>
                        <wps:spPr bwMode="auto">
                          <a:xfrm>
                            <a:off x="627185" y="1524000"/>
                            <a:ext cx="1307123" cy="245086"/>
                          </a:xfrm>
                          <a:prstGeom prst="rect">
                            <a:avLst/>
                          </a:prstGeom>
                          <a:solidFill>
                            <a:schemeClr val="accent1">
                              <a:lumMod val="20000"/>
                              <a:lumOff val="80000"/>
                            </a:schemeClr>
                          </a:solidFill>
                          <a:ln w="9525">
                            <a:noFill/>
                            <a:miter lim="800000"/>
                            <a:headEnd/>
                            <a:tailEnd/>
                          </a:ln>
                        </wps:spPr>
                        <wps:txbx>
                          <w:txbxContent>
                            <w:p w14:paraId="1303B11F" w14:textId="77777777" w:rsidR="000601F8" w:rsidRPr="00A21164" w:rsidRDefault="000601F8" w:rsidP="000601F8">
                              <w:pPr>
                                <w:pStyle w:val="Content"/>
                                <w:rPr>
                                  <w:noProof w:val="0"/>
                                  <w:sz w:val="20"/>
                                  <w:szCs w:val="20"/>
                                </w:rPr>
                              </w:pPr>
                              <w:r w:rsidRPr="00A21164">
                                <w:rPr>
                                  <w:noProof w:val="0"/>
                                  <w:sz w:val="20"/>
                                  <w:szCs w:val="20"/>
                                </w:rPr>
                                <w:t>click</w:t>
                              </w:r>
                              <w:r w:rsidRPr="00A21164">
                                <w:rPr>
                                  <w:noProof w:val="0"/>
                                  <w:spacing w:val="-1"/>
                                  <w:sz w:val="20"/>
                                  <w:szCs w:val="20"/>
                                </w:rPr>
                                <w:t xml:space="preserve"> for more options</w:t>
                              </w:r>
                            </w:p>
                          </w:txbxContent>
                        </wps:txbx>
                        <wps:bodyPr rot="0" vert="horz" wrap="square" lIns="91440" tIns="45720" rIns="91440" bIns="45720" anchor="t" anchorCtr="0">
                          <a:noAutofit/>
                        </wps:bodyPr>
                      </wps:wsp>
                    </wpg:wgp>
                  </a:graphicData>
                </a:graphic>
              </wp:anchor>
            </w:drawing>
          </mc:Choice>
          <mc:Fallback>
            <w:pict>
              <v:group w14:anchorId="399A9B06" id="Group 71" o:spid="_x0000_s1118" style="position:absolute;margin-left:0;margin-top:.65pt;width:152.3pt;height:139.3pt;z-index:251764736;mso-position-horizontal:left;mso-position-horizontal-relative:margin;mso-position-vertical-relative:text" coordsize="19343,17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">
                <v:group id="docshapegroup109" o:spid="_x0000_s1119" style="position:absolute;width:14079;height:16052" coordsize="14079,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">
                  <v:shape id="docshape110" o:spid="_x0000_s1120" type="#_x0000_t75" style="position:absolute;width:11394;height:15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">
                    <v:imagedata r:id="rId140" o:title=""/>
                  </v:shape>
                  <v:shape id="docshape111" o:spid="_x0000_s1121" style="position:absolute;left:5727;top:12870;width:8352;height:3182;visibility:visible;mso-wrap-style:square;v-text-anchor:top" coordsize="1316,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" adj="-11796480,,5400" path="m1316,500l,500,,e" filled="f" strokecolor="red" strokeweight=".51053mm">
                    <v:stroke joinstyle="round"/>
                    <v:formulas/>
                    <v:path arrowok="t" o:connecttype="custom" o:connectlocs="417606,0;835212,159106;417606,318211;0,159106;835212,1691409;0,1691409;0,1373833" o:connectangles="270,0,90,180,270,270,270" textboxrect="0,0,1316,501"/>
                    <v:textbox inset="0,0,0,0">
                      <w:txbxContent>
                        <w:p w14:paraId="0F217EA1" w14:textId="77777777" w:rsidR="000601F8" w:rsidRPr="00A21164" w:rsidRDefault="000601F8" w:rsidP="000601F8"/>
                      </w:txbxContent>
                    </v:textbox>
                  </v:shape>
                  <v:shape id="docshape112" o:spid="_x0000_s1122" type="#_x0000_t75" style="position:absolute;left:5363;top:1218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">
                    <v:imagedata r:id="rId141" o:title=""/>
                  </v:shape>
                </v:group>
                <v:shape id="_x0000_s1123" type="#_x0000_t202" style="position:absolute;left:6271;top:15240;width:13072;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" fillcolor="#b1e4fd [660]" stroked="f">
                  <v:textbox>
                    <w:txbxContent>
                      <w:p w14:paraId="1303B11F" w14:textId="77777777" w:rsidR="000601F8" w:rsidRPr="00A21164" w:rsidRDefault="000601F8" w:rsidP="000601F8">
                        <w:pPr>
                          <w:pStyle w:val="Content"/>
                          <w:rPr>
                            <w:noProof w:val="0"/>
                            <w:sz w:val="20"/>
                            <w:szCs w:val="20"/>
                          </w:rPr>
                        </w:pPr>
                        <w:r w:rsidRPr="00A21164">
                          <w:rPr>
                            <w:noProof w:val="0"/>
                            <w:sz w:val="20"/>
                            <w:szCs w:val="20"/>
                          </w:rPr>
                          <w:t>click</w:t>
                        </w:r>
                        <w:r w:rsidRPr="00A21164">
                          <w:rPr>
                            <w:noProof w:val="0"/>
                            <w:spacing w:val="-1"/>
                            <w:sz w:val="20"/>
                            <w:szCs w:val="20"/>
                          </w:rPr>
                          <w:t xml:space="preserve"> for more options</w:t>
                        </w:r>
                      </w:p>
                    </w:txbxContent>
                  </v:textbox>
                </v:shape>
                <w10:wrap type="square" anchorx="margin"/>
              </v:group>
            </w:pict>
          </mc:Fallback>
        </mc:AlternateContent>
      </w:r>
      <w:r w:rsidR="008F3272" w:rsidRPr="00A21164">
        <w:rPr>
          <w:noProof w:val="0"/>
        </w:rPr>
        <w:t xml:space="preserve">The DX pane can be repurposed to show details of the next satellite pass as viewed from DE. Below the satellite name is the time until the next Rise or Set event, current </w:t>
      </w:r>
      <w:r w:rsidR="008F3272" w:rsidRPr="00910DC2">
        <w:rPr>
          <w:b/>
          <w:bCs/>
          <w:noProof w:val="0"/>
        </w:rPr>
        <w:t>az</w:t>
      </w:r>
      <w:r w:rsidR="008F3272" w:rsidRPr="00A21164">
        <w:rPr>
          <w:noProof w:val="0"/>
        </w:rPr>
        <w:t xml:space="preserve"> and </w:t>
      </w:r>
      <w:r w:rsidR="008F3272" w:rsidRPr="00910DC2">
        <w:rPr>
          <w:b/>
          <w:bCs/>
          <w:noProof w:val="0"/>
        </w:rPr>
        <w:t>el,</w:t>
      </w:r>
      <w:r w:rsidR="008F3272" w:rsidRPr="00A21164">
        <w:rPr>
          <w:noProof w:val="0"/>
        </w:rPr>
        <w:t xml:space="preserve"> and </w:t>
      </w:r>
      <w:r w:rsidR="008F3272" w:rsidRPr="00910DC2">
        <w:rPr>
          <w:b/>
          <w:bCs/>
          <w:noProof w:val="0"/>
        </w:rPr>
        <w:t>TLE</w:t>
      </w:r>
      <w:r w:rsidR="008F3272" w:rsidRPr="00A21164">
        <w:rPr>
          <w:noProof w:val="0"/>
        </w:rPr>
        <w:t xml:space="preserve"> age. Rise and set are based on the satellite passing above or below the ideal geometric horizon without regard to refraction. The time format will be HH</w:t>
      </w:r>
      <w:r w:rsidR="00E54AD2">
        <w:rPr>
          <w:noProof w:val="0"/>
        </w:rPr>
        <w:t>:</w:t>
      </w:r>
      <w:r w:rsidR="008F3272" w:rsidRPr="00A21164">
        <w:rPr>
          <w:noProof w:val="0"/>
        </w:rPr>
        <w:t>MM if the event is more than an hour away otherwise MM:SS. A schematic representation shows how the pass will appear in the sky above DE oriented as shown by the compass directions in each corner. Faint lines are drawn at 30° and 60° elevation and every 30° in azimuth. The setting end of the pass is marked with an S. Midway along the pass are shown the duration as MM:SS and maximum elevation in degrees. Click anywhere in the circle for a menu of additional options.</w:t>
      </w:r>
    </w:p>
    <w:p w14:paraId="1823E311" w14:textId="1ECC230C" w:rsidR="004C385E" w:rsidRPr="00A21164" w:rsidRDefault="004C385E" w:rsidP="000765BF">
      <w:pPr>
        <w:pStyle w:val="Content"/>
        <w:rPr>
          <w:noProof w:val="0"/>
        </w:rPr>
      </w:pPr>
      <w:r w:rsidRPr="00A21164">
        <w:drawing>
          <wp:anchor distT="0" distB="0" distL="114300" distR="114300" simplePos="0" relativeHeight="252109824" behindDoc="0" locked="0" layoutInCell="1" allowOverlap="1" wp14:anchorId="68E307D4" wp14:editId="4D70D098">
            <wp:simplePos x="0" y="0"/>
            <wp:positionH relativeFrom="margin">
              <wp:align>left</wp:align>
            </wp:positionH>
            <wp:positionV relativeFrom="paragraph">
              <wp:posOffset>5080</wp:posOffset>
            </wp:positionV>
            <wp:extent cx="1514475" cy="1209675"/>
            <wp:effectExtent l="0" t="0" r="9525" b="9525"/>
            <wp:wrapSquare wrapText="bothSides"/>
            <wp:docPr id="2063738489" name="image7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cstate="screen">
                      <a:lum/>
                      <a:alphaModFix/>
                      <a:extLst>
                        <a:ext uri="{28A0092B-C50C-407E-A947-70E740481C1C}">
                          <a14:useLocalDpi xmlns:a14="http://schemas.microsoft.com/office/drawing/2010/main"/>
                        </a:ext>
                      </a:extLst>
                    </a:blip>
                    <a:srcRect/>
                    <a:stretch>
                      <a:fillRect/>
                    </a:stretch>
                  </pic:blipFill>
                  <pic:spPr>
                    <a:xfrm>
                      <a:off x="0" y="0"/>
                      <a:ext cx="1514475" cy="1209675"/>
                    </a:xfrm>
                    <a:prstGeom prst="rect">
                      <a:avLst/>
                    </a:prstGeom>
                    <a:noFill/>
                    <a:ln>
                      <a:noFill/>
                      <a:prstDash/>
                    </a:ln>
                  </pic:spPr>
                </pic:pic>
              </a:graphicData>
            </a:graphic>
          </wp:anchor>
        </w:drawing>
      </w:r>
      <w:r w:rsidR="00771C22" w:rsidRPr="00A21164">
        <w:rPr>
          <w:noProof w:val="0"/>
        </w:rPr>
        <w:t xml:space="preserve">If the </w:t>
      </w:r>
      <w:r w:rsidR="00771C22" w:rsidRPr="00A21164">
        <w:rPr>
          <w:b/>
          <w:bCs/>
          <w:noProof w:val="0"/>
        </w:rPr>
        <w:t>DE</w:t>
      </w:r>
      <w:r w:rsidR="00771C22" w:rsidRPr="00A21164">
        <w:rPr>
          <w:noProof w:val="0"/>
        </w:rPr>
        <w:t xml:space="preserve"> and </w:t>
      </w:r>
      <w:r w:rsidR="00771C22" w:rsidRPr="00A21164">
        <w:rPr>
          <w:b/>
          <w:bCs/>
          <w:noProof w:val="0"/>
        </w:rPr>
        <w:t>DX</w:t>
      </w:r>
      <w:r w:rsidR="00771C22" w:rsidRPr="00A21164">
        <w:rPr>
          <w:noProof w:val="0"/>
        </w:rPr>
        <w:t xml:space="preserve"> panels are </w:t>
      </w:r>
      <w:r w:rsidR="00520AC4" w:rsidRPr="00A21164">
        <w:rPr>
          <w:noProof w:val="0"/>
        </w:rPr>
        <w:t>visible</w:t>
      </w:r>
      <w:r w:rsidR="00771C22" w:rsidRPr="00A21164">
        <w:rPr>
          <w:noProof w:val="0"/>
        </w:rPr>
        <w:t xml:space="preserve"> you can set the location directly</w:t>
      </w:r>
      <w:r w:rsidR="00827343" w:rsidRPr="00A21164">
        <w:rPr>
          <w:noProof w:val="0"/>
        </w:rPr>
        <w:t>.</w:t>
      </w:r>
      <w:r w:rsidRPr="00A21164">
        <w:rPr>
          <w:noProof w:val="0"/>
        </w:rPr>
        <w:t xml:space="preserve"> Clicking </w:t>
      </w:r>
      <w:r w:rsidRPr="00520AC4">
        <w:rPr>
          <w:b/>
          <w:bCs/>
          <w:noProof w:val="0"/>
        </w:rPr>
        <w:t>lat</w:t>
      </w:r>
      <w:r w:rsidRPr="00A21164">
        <w:rPr>
          <w:noProof w:val="0"/>
        </w:rPr>
        <w:t xml:space="preserve">, </w:t>
      </w:r>
      <w:r w:rsidRPr="00520AC4">
        <w:rPr>
          <w:b/>
          <w:bCs/>
          <w:noProof w:val="0"/>
        </w:rPr>
        <w:t>long</w:t>
      </w:r>
      <w:r w:rsidRPr="00A21164">
        <w:rPr>
          <w:noProof w:val="0"/>
        </w:rPr>
        <w:t xml:space="preserve"> or </w:t>
      </w:r>
      <w:r w:rsidRPr="00520AC4">
        <w:rPr>
          <w:b/>
          <w:bCs/>
          <w:noProof w:val="0"/>
        </w:rPr>
        <w:t>grid</w:t>
      </w:r>
      <w:r w:rsidRPr="00A21164">
        <w:rPr>
          <w:noProof w:val="0"/>
        </w:rPr>
        <w:t xml:space="preserve"> in the DE: or DX: panes will display a dialog where these values may be directly edited to full precision either by clicking the virtual keyboard or using a real keyboard the same way as Setup.</w:t>
      </w:r>
    </w:p>
    <w:p w14:paraId="33CAC93C" w14:textId="3F273E11" w:rsidR="004C385E" w:rsidRPr="00A21164" w:rsidRDefault="004C385E" w:rsidP="004C385E">
      <w:pPr>
        <w:pStyle w:val="Content"/>
        <w:rPr>
          <w:noProof w:val="0"/>
        </w:rPr>
      </w:pPr>
      <w:r w:rsidRPr="00A21164">
        <w:rPr>
          <w:noProof w:val="0"/>
        </w:rPr>
        <w:t xml:space="preserve">Corresponding values will be computed </w:t>
      </w:r>
      <w:r w:rsidR="00520AC4" w:rsidRPr="00A21164">
        <w:rPr>
          <w:noProof w:val="0"/>
        </w:rPr>
        <w:t>automatically,</w:t>
      </w:r>
      <w:r w:rsidRPr="00A21164">
        <w:rPr>
          <w:noProof w:val="0"/>
        </w:rPr>
        <w:t xml:space="preserve"> and invalid entries will be flagged when clicking Ok. Grid coordinates are based on the SW corner.</w:t>
      </w:r>
    </w:p>
    <w:p w14:paraId="7F509D36" w14:textId="77777777" w:rsidR="004C216B" w:rsidRDefault="004C385E" w:rsidP="004C385E">
      <w:pPr>
        <w:pStyle w:val="Content"/>
        <w:rPr>
          <w:noProof w:val="0"/>
        </w:rPr>
      </w:pPr>
      <w:r w:rsidRPr="00A21164">
        <w:rPr>
          <w:noProof w:val="0"/>
        </w:rPr>
        <w:t xml:space="preserve">HamClock always uses full precision internally but, due to limited screen space, rounds the display to whole values. This may lead to unexpected results when entering fractional </w:t>
      </w:r>
      <w:r w:rsidRPr="00520AC4">
        <w:rPr>
          <w:b/>
          <w:bCs/>
          <w:noProof w:val="0"/>
        </w:rPr>
        <w:t>lat</w:t>
      </w:r>
      <w:r w:rsidRPr="00A21164">
        <w:rPr>
          <w:noProof w:val="0"/>
        </w:rPr>
        <w:t xml:space="preserve"> or </w:t>
      </w:r>
      <w:r w:rsidRPr="00520AC4">
        <w:rPr>
          <w:b/>
          <w:bCs/>
          <w:noProof w:val="0"/>
        </w:rPr>
        <w:t>long</w:t>
      </w:r>
      <w:r w:rsidRPr="00A21164">
        <w:rPr>
          <w:noProof w:val="0"/>
        </w:rPr>
        <w:t xml:space="preserve"> values.</w:t>
      </w:r>
    </w:p>
    <w:p w14:paraId="43067CB8" w14:textId="335D8381" w:rsidR="00771C22" w:rsidRPr="00A21164" w:rsidRDefault="004C385E" w:rsidP="00310BD8">
      <w:pPr>
        <w:pStyle w:val="Content"/>
        <w:keepLines/>
        <w:rPr>
          <w:noProof w:val="0"/>
        </w:rPr>
      </w:pPr>
      <w:r w:rsidRPr="00A21164">
        <w:rPr>
          <w:noProof w:val="0"/>
        </w:rPr>
        <w:lastRenderedPageBreak/>
        <w:t>For example, suppose they are set to 35N and</w:t>
      </w:r>
      <w:r w:rsidR="004C216B">
        <w:rPr>
          <w:noProof w:val="0"/>
        </w:rPr>
        <w:t xml:space="preserve"> </w:t>
      </w:r>
      <w:r w:rsidRPr="00A21164">
        <w:rPr>
          <w:noProof w:val="0"/>
        </w:rPr>
        <w:t>110.1W so the grid will be DM45ka. The main display will show 35N 110W grid DM45 which, unless one knows the internal values, seems incorrect because 35N 110W exactly is actually in grid DM55. When in doubt, open the dialog to review the values at full precision.</w:t>
      </w:r>
    </w:p>
    <w:p w14:paraId="66F28781" w14:textId="0731F78E" w:rsidR="007266AF" w:rsidRPr="00A21164" w:rsidRDefault="007266AF">
      <w:pPr>
        <w:spacing w:after="200"/>
        <w:rPr>
          <w:b w:val="0"/>
        </w:rPr>
      </w:pPr>
      <w:r w:rsidRPr="00A21164">
        <w:br w:type="page"/>
      </w:r>
    </w:p>
    <w:p w14:paraId="30A64AB3" w14:textId="0895E515" w:rsidR="003B2B25" w:rsidRPr="00A21164" w:rsidRDefault="003B2B25" w:rsidP="00D22CBF">
      <w:pPr>
        <w:pStyle w:val="Heading1"/>
      </w:pPr>
      <w:bookmarkStart w:id="64" w:name="_Toc235985285"/>
      <w:r w:rsidRPr="00A21164">
        <w:lastRenderedPageBreak/>
        <w:t>Main Map Area</w:t>
      </w:r>
      <w:bookmarkEnd w:id="64"/>
    </w:p>
    <w:p w14:paraId="43121B1A" w14:textId="72BCB36F" w:rsidR="0051156E" w:rsidRPr="00A21164" w:rsidRDefault="00CE45A8" w:rsidP="008B6774">
      <w:pPr>
        <w:pStyle w:val="Content"/>
        <w:rPr>
          <w:noProof w:val="0"/>
        </w:rPr>
      </w:pPr>
      <w:r w:rsidRPr="00A21164">
        <w:rPr>
          <w:noProof w:val="0"/>
        </w:rPr>
        <w:t xml:space="preserve">For the main map </w:t>
      </w:r>
      <w:r w:rsidR="00EB3CAD" w:rsidRPr="00A21164">
        <w:rPr>
          <w:noProof w:val="0"/>
        </w:rPr>
        <w:t>area,</w:t>
      </w:r>
      <w:r w:rsidRPr="00A21164">
        <w:rPr>
          <w:noProof w:val="0"/>
        </w:rPr>
        <w:t xml:space="preserve"> you can select different projection</w:t>
      </w:r>
      <w:r w:rsidR="000105DC" w:rsidRPr="00A21164">
        <w:rPr>
          <w:noProof w:val="0"/>
        </w:rPr>
        <w:t>s,</w:t>
      </w:r>
      <w:r w:rsidRPr="00A21164">
        <w:rPr>
          <w:noProof w:val="0"/>
        </w:rPr>
        <w:t xml:space="preserve"> sty</w:t>
      </w:r>
      <w:r w:rsidR="0099658F" w:rsidRPr="00A21164">
        <w:rPr>
          <w:noProof w:val="0"/>
        </w:rPr>
        <w:t>les,</w:t>
      </w:r>
      <w:r w:rsidR="000105DC" w:rsidRPr="00A21164">
        <w:rPr>
          <w:noProof w:val="0"/>
        </w:rPr>
        <w:t xml:space="preserve"> and</w:t>
      </w:r>
      <w:r w:rsidR="0099658F" w:rsidRPr="00A21164">
        <w:rPr>
          <w:noProof w:val="0"/>
        </w:rPr>
        <w:t xml:space="preserve"> overlays</w:t>
      </w:r>
      <w:r w:rsidR="00D66CD3" w:rsidRPr="00A21164">
        <w:rPr>
          <w:noProof w:val="0"/>
        </w:rPr>
        <w:t>.</w:t>
      </w:r>
      <w:r w:rsidR="00224E32" w:rsidRPr="00A21164">
        <w:rPr>
          <w:noProof w:val="0"/>
        </w:rPr>
        <w:t xml:space="preserve"> If you select multiple </w:t>
      </w:r>
      <w:r w:rsidR="00EB3CAD" w:rsidRPr="00A21164">
        <w:rPr>
          <w:noProof w:val="0"/>
        </w:rPr>
        <w:t>options,</w:t>
      </w:r>
      <w:r w:rsidR="00224E32" w:rsidRPr="00A21164">
        <w:rPr>
          <w:noProof w:val="0"/>
        </w:rPr>
        <w:t xml:space="preserve"> the display will </w:t>
      </w:r>
      <w:r w:rsidR="00E94602" w:rsidRPr="00A21164">
        <w:rPr>
          <w:noProof w:val="0"/>
        </w:rPr>
        <w:t>cycle through the options.</w:t>
      </w:r>
      <w:r w:rsidR="00867F3E" w:rsidRPr="00867F3E">
        <w:t xml:space="preserve"> </w:t>
      </w:r>
    </w:p>
    <w:p w14:paraId="7F059398" w14:textId="4A01E2AD" w:rsidR="00DF2E0B" w:rsidRPr="00A21164" w:rsidRDefault="00867F3E" w:rsidP="00C77DD2">
      <w:pPr>
        <w:pStyle w:val="Content"/>
        <w:rPr>
          <w:noProof w:val="0"/>
        </w:rPr>
      </w:pPr>
      <w:r w:rsidRPr="00867F3E">
        <w:drawing>
          <wp:anchor distT="0" distB="0" distL="114300" distR="114300" simplePos="0" relativeHeight="253060096" behindDoc="0" locked="0" layoutInCell="1" allowOverlap="1" wp14:anchorId="4F5E5756" wp14:editId="41E8D5E5">
            <wp:simplePos x="0" y="0"/>
            <wp:positionH relativeFrom="margin">
              <wp:align>left</wp:align>
            </wp:positionH>
            <wp:positionV relativeFrom="paragraph">
              <wp:posOffset>11478</wp:posOffset>
            </wp:positionV>
            <wp:extent cx="914400" cy="3429000"/>
            <wp:effectExtent l="0" t="0" r="0" b="0"/>
            <wp:wrapSquare wrapText="bothSides"/>
            <wp:docPr id="20465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892" name=""/>
                    <pic:cNvPicPr/>
                  </pic:nvPicPr>
                  <pic:blipFill>
                    <a:blip r:embed="rId143" cstate="screen">
                      <a:extLst>
                        <a:ext uri="{28A0092B-C50C-407E-A947-70E740481C1C}">
                          <a14:useLocalDpi xmlns:a14="http://schemas.microsoft.com/office/drawing/2010/main"/>
                        </a:ext>
                      </a:extLst>
                    </a:blip>
                    <a:stretch>
                      <a:fillRect/>
                    </a:stretch>
                  </pic:blipFill>
                  <pic:spPr>
                    <a:xfrm>
                      <a:off x="0" y="0"/>
                      <a:ext cx="914400" cy="3429000"/>
                    </a:xfrm>
                    <a:prstGeom prst="rect">
                      <a:avLst/>
                    </a:prstGeom>
                  </pic:spPr>
                </pic:pic>
              </a:graphicData>
            </a:graphic>
          </wp:anchor>
        </w:drawing>
      </w:r>
      <w:r w:rsidR="00224E32" w:rsidRPr="00A21164">
        <w:rPr>
          <w:b/>
          <w:bCs/>
          <w:noProof w:val="0"/>
        </w:rPr>
        <w:t>Styles</w:t>
      </w:r>
      <w:r w:rsidR="00B46FF9" w:rsidRPr="00A21164">
        <w:rPr>
          <w:noProof w:val="0"/>
        </w:rPr>
        <w:t xml:space="preserve"> </w:t>
      </w:r>
      <w:r w:rsidR="00C77DD2" w:rsidRPr="00A21164">
        <w:rPr>
          <w:noProof w:val="0"/>
        </w:rPr>
        <w:t>– here you can select the map type.</w:t>
      </w:r>
    </w:p>
    <w:p w14:paraId="058C3ED8" w14:textId="244C6D28" w:rsidR="004338BB" w:rsidRPr="00A21164" w:rsidRDefault="009F5E38" w:rsidP="00C77DD2">
      <w:pPr>
        <w:pStyle w:val="Content"/>
        <w:rPr>
          <w:noProof w:val="0"/>
        </w:rPr>
      </w:pPr>
      <w:r w:rsidRPr="00A21164">
        <w:rPr>
          <w:b/>
          <w:bCs/>
          <w:noProof w:val="0"/>
        </w:rPr>
        <w:t>Grid</w:t>
      </w:r>
      <w:r w:rsidRPr="00A21164">
        <w:rPr>
          <w:noProof w:val="0"/>
        </w:rPr>
        <w:t xml:space="preserve"> – for the selection of the grid overlay type.</w:t>
      </w:r>
    </w:p>
    <w:p w14:paraId="7AEBAD49" w14:textId="63A34EE5" w:rsidR="009F5E38" w:rsidRPr="00A21164" w:rsidRDefault="006D1362" w:rsidP="00C77DD2">
      <w:pPr>
        <w:pStyle w:val="Content"/>
        <w:rPr>
          <w:noProof w:val="0"/>
        </w:rPr>
      </w:pPr>
      <w:r w:rsidRPr="00A21164">
        <w:rPr>
          <w:b/>
          <w:bCs/>
          <w:noProof w:val="0"/>
        </w:rPr>
        <w:t>Projection</w:t>
      </w:r>
      <w:r w:rsidRPr="00A21164">
        <w:rPr>
          <w:noProof w:val="0"/>
        </w:rPr>
        <w:t xml:space="preserve"> </w:t>
      </w:r>
      <w:r w:rsidR="00AA6BC9" w:rsidRPr="00A21164">
        <w:rPr>
          <w:noProof w:val="0"/>
        </w:rPr>
        <w:t>–</w:t>
      </w:r>
      <w:r w:rsidRPr="00A21164">
        <w:rPr>
          <w:noProof w:val="0"/>
        </w:rPr>
        <w:t xml:space="preserve"> </w:t>
      </w:r>
      <w:r w:rsidR="00AA6BC9" w:rsidRPr="00A21164">
        <w:rPr>
          <w:noProof w:val="0"/>
        </w:rPr>
        <w:t xml:space="preserve">You can select between </w:t>
      </w:r>
      <w:r w:rsidR="00D07EA1" w:rsidRPr="00A21164">
        <w:rPr>
          <w:noProof w:val="0"/>
        </w:rPr>
        <w:t>Mercator, Robinson and Azimu</w:t>
      </w:r>
      <w:r w:rsidR="00F05BAD" w:rsidRPr="00A21164">
        <w:rPr>
          <w:noProof w:val="0"/>
        </w:rPr>
        <w:t>thal projection.</w:t>
      </w:r>
    </w:p>
    <w:p w14:paraId="03D1D4B8" w14:textId="2622C2D8" w:rsidR="00BD6ECF" w:rsidRPr="00A21164" w:rsidRDefault="00F05BAD" w:rsidP="008B6774">
      <w:pPr>
        <w:pStyle w:val="Content"/>
        <w:rPr>
          <w:noProof w:val="0"/>
        </w:rPr>
      </w:pPr>
      <w:r w:rsidRPr="00A21164">
        <w:rPr>
          <w:b/>
          <w:bCs/>
          <w:noProof w:val="0"/>
        </w:rPr>
        <w:t>RSS</w:t>
      </w:r>
      <w:r w:rsidRPr="00A21164">
        <w:rPr>
          <w:noProof w:val="0"/>
        </w:rPr>
        <w:t xml:space="preserve"> – </w:t>
      </w:r>
      <w:r w:rsidR="00EB3CAD" w:rsidRPr="00A21164">
        <w:rPr>
          <w:noProof w:val="0"/>
        </w:rPr>
        <w:t>enables</w:t>
      </w:r>
      <w:r w:rsidRPr="00A21164">
        <w:rPr>
          <w:noProof w:val="0"/>
        </w:rPr>
        <w:t xml:space="preserve"> the information banner at the bottom of the map.</w:t>
      </w:r>
    </w:p>
    <w:p w14:paraId="0A30C8A5" w14:textId="1E7735D4" w:rsidR="00BD6ECF" w:rsidRPr="00A21164" w:rsidRDefault="00BD3621" w:rsidP="008B6774">
      <w:pPr>
        <w:pStyle w:val="Content"/>
        <w:rPr>
          <w:noProof w:val="0"/>
        </w:rPr>
      </w:pPr>
      <w:r w:rsidRPr="00A21164">
        <w:rPr>
          <w:b/>
          <w:bCs/>
          <w:noProof w:val="0"/>
        </w:rPr>
        <w:t xml:space="preserve">Night </w:t>
      </w:r>
      <w:r w:rsidRPr="00A21164">
        <w:rPr>
          <w:noProof w:val="0"/>
        </w:rPr>
        <w:t>– enab</w:t>
      </w:r>
      <w:r w:rsidR="005326AD" w:rsidRPr="00A21164">
        <w:rPr>
          <w:noProof w:val="0"/>
        </w:rPr>
        <w:t xml:space="preserve">les the </w:t>
      </w:r>
      <w:r w:rsidR="00145CEA" w:rsidRPr="00A21164">
        <w:rPr>
          <w:noProof w:val="0"/>
        </w:rPr>
        <w:t>shading of the night area of the map.</w:t>
      </w:r>
    </w:p>
    <w:p w14:paraId="40152FD9" w14:textId="4CEF50AC" w:rsidR="00BD6ECF" w:rsidRPr="00A21164" w:rsidRDefault="00B86EFC" w:rsidP="008B6774">
      <w:pPr>
        <w:pStyle w:val="Content"/>
        <w:rPr>
          <w:noProof w:val="0"/>
        </w:rPr>
      </w:pPr>
      <w:r w:rsidRPr="00A21164">
        <w:rPr>
          <w:b/>
          <w:bCs/>
          <w:noProof w:val="0"/>
        </w:rPr>
        <w:t>Cities</w:t>
      </w:r>
      <w:r w:rsidRPr="00A21164">
        <w:rPr>
          <w:noProof w:val="0"/>
        </w:rPr>
        <w:t xml:space="preserve"> </w:t>
      </w:r>
      <w:r w:rsidR="00217626" w:rsidRPr="00A21164">
        <w:rPr>
          <w:noProof w:val="0"/>
        </w:rPr>
        <w:t>–</w:t>
      </w:r>
      <w:r w:rsidRPr="00A21164">
        <w:rPr>
          <w:noProof w:val="0"/>
        </w:rPr>
        <w:t xml:space="preserve"> </w:t>
      </w:r>
      <w:r w:rsidR="00217626" w:rsidRPr="00A21164">
        <w:rPr>
          <w:noProof w:val="0"/>
        </w:rPr>
        <w:t xml:space="preserve">enables </w:t>
      </w:r>
      <w:r w:rsidR="00E56D13" w:rsidRPr="00A21164">
        <w:rPr>
          <w:noProof w:val="0"/>
        </w:rPr>
        <w:t xml:space="preserve">cities as spots to hover over and displaying </w:t>
      </w:r>
      <w:r w:rsidR="00135EBA" w:rsidRPr="00A21164">
        <w:rPr>
          <w:noProof w:val="0"/>
        </w:rPr>
        <w:t>information about them.</w:t>
      </w:r>
    </w:p>
    <w:p w14:paraId="3B130EDB" w14:textId="510286ED" w:rsidR="00BD6ECF" w:rsidRPr="00A21164" w:rsidRDefault="00135EBA" w:rsidP="008B6774">
      <w:pPr>
        <w:pStyle w:val="Content"/>
        <w:rPr>
          <w:noProof w:val="0"/>
        </w:rPr>
      </w:pPr>
      <w:r w:rsidRPr="00A21164">
        <w:rPr>
          <w:b/>
          <w:bCs/>
          <w:noProof w:val="0"/>
        </w:rPr>
        <w:t>Light</w:t>
      </w:r>
      <w:r w:rsidR="00C22DAB" w:rsidRPr="00A21164">
        <w:rPr>
          <w:b/>
          <w:bCs/>
          <w:noProof w:val="0"/>
        </w:rPr>
        <w:t>n</w:t>
      </w:r>
      <w:r w:rsidRPr="00A21164">
        <w:rPr>
          <w:b/>
          <w:bCs/>
          <w:noProof w:val="0"/>
        </w:rPr>
        <w:t>ing</w:t>
      </w:r>
      <w:r w:rsidR="00C22DAB" w:rsidRPr="00A21164">
        <w:rPr>
          <w:noProof w:val="0"/>
        </w:rPr>
        <w:t xml:space="preserve"> – enables </w:t>
      </w:r>
      <w:r w:rsidR="00B646FD" w:rsidRPr="00A21164">
        <w:rPr>
          <w:noProof w:val="0"/>
        </w:rPr>
        <w:t xml:space="preserve">the lightning display function. If this option is </w:t>
      </w:r>
      <w:r w:rsidR="00EB3CAD" w:rsidRPr="00A21164">
        <w:rPr>
          <w:noProof w:val="0"/>
        </w:rPr>
        <w:t>enabled,</w:t>
      </w:r>
      <w:r w:rsidR="00B646FD" w:rsidRPr="00A21164">
        <w:rPr>
          <w:noProof w:val="0"/>
        </w:rPr>
        <w:t xml:space="preserve"> </w:t>
      </w:r>
      <w:r w:rsidR="005A57F2" w:rsidRPr="00A21164">
        <w:rPr>
          <w:noProof w:val="0"/>
        </w:rPr>
        <w:t xml:space="preserve">it will also </w:t>
      </w:r>
      <w:r w:rsidR="00EB3CAD" w:rsidRPr="00A21164">
        <w:rPr>
          <w:noProof w:val="0"/>
        </w:rPr>
        <w:t>enable</w:t>
      </w:r>
      <w:r w:rsidR="005A57F2" w:rsidRPr="00A21164">
        <w:rPr>
          <w:noProof w:val="0"/>
        </w:rPr>
        <w:t xml:space="preserve"> </w:t>
      </w:r>
      <w:r w:rsidR="00682E7A" w:rsidRPr="00A21164">
        <w:rPr>
          <w:noProof w:val="0"/>
        </w:rPr>
        <w:t xml:space="preserve">the lightning </w:t>
      </w:r>
      <w:r w:rsidR="00C13EB7" w:rsidRPr="00A21164">
        <w:rPr>
          <w:noProof w:val="0"/>
        </w:rPr>
        <w:t>options for the auxiliar pane.</w:t>
      </w:r>
    </w:p>
    <w:p w14:paraId="7B750EF7" w14:textId="77777777" w:rsidR="007875D7" w:rsidRPr="00A21164" w:rsidRDefault="007875D7" w:rsidP="008B6774">
      <w:pPr>
        <w:pStyle w:val="Content"/>
        <w:rPr>
          <w:noProof w:val="0"/>
        </w:rPr>
      </w:pPr>
    </w:p>
    <w:p w14:paraId="2BBD928A" w14:textId="77777777" w:rsidR="00E4381F" w:rsidRDefault="00E4381F" w:rsidP="008B6774">
      <w:pPr>
        <w:pStyle w:val="Content"/>
        <w:rPr>
          <w:noProof w:val="0"/>
        </w:rPr>
      </w:pPr>
    </w:p>
    <w:p w14:paraId="4FC344C1" w14:textId="3118164B" w:rsidR="00450F7E" w:rsidRPr="00A21164" w:rsidRDefault="00450F7E" w:rsidP="008B6774">
      <w:pPr>
        <w:pStyle w:val="Content"/>
        <w:rPr>
          <w:noProof w:val="0"/>
        </w:rPr>
      </w:pPr>
    </w:p>
    <w:bookmarkStart w:id="65" w:name="gui-info"/>
    <w:p w14:paraId="33202D9D" w14:textId="041C0D99" w:rsidR="007875D7" w:rsidRPr="00A21164" w:rsidRDefault="00450F7E" w:rsidP="008B6774">
      <w:pPr>
        <w:pStyle w:val="Content"/>
        <w:rPr>
          <w:noProof w:val="0"/>
        </w:rPr>
      </w:pPr>
      <w:r w:rsidRPr="00A21164">
        <mc:AlternateContent>
          <mc:Choice Requires="wpg">
            <w:drawing>
              <wp:anchor distT="0" distB="0" distL="114300" distR="114300" simplePos="0" relativeHeight="252691456" behindDoc="1" locked="0" layoutInCell="1" allowOverlap="1" wp14:anchorId="2BAAAAB3" wp14:editId="6780A618">
                <wp:simplePos x="0" y="0"/>
                <wp:positionH relativeFrom="margin">
                  <wp:align>left</wp:align>
                </wp:positionH>
                <wp:positionV relativeFrom="paragraph">
                  <wp:posOffset>12700</wp:posOffset>
                </wp:positionV>
                <wp:extent cx="1264920" cy="1141730"/>
                <wp:effectExtent l="0" t="0" r="0" b="1270"/>
                <wp:wrapSquare wrapText="bothSides"/>
                <wp:docPr id="833027259" name="docshapegroup217"/>
                <wp:cNvGraphicFramePr/>
                <a:graphic xmlns:a="http://schemas.openxmlformats.org/drawingml/2006/main">
                  <a:graphicData uri="http://schemas.microsoft.com/office/word/2010/wordprocessingGroup">
                    <wpg:wgp>
                      <wpg:cNvGrpSpPr/>
                      <wpg:grpSpPr>
                        <a:xfrm>
                          <a:off x="0" y="0"/>
                          <a:ext cx="1264920" cy="1141730"/>
                          <a:chOff x="0" y="0"/>
                          <a:chExt cx="1265438" cy="1141902"/>
                        </a:xfrm>
                      </wpg:grpSpPr>
                      <pic:pic xmlns:pic="http://schemas.openxmlformats.org/drawingml/2006/picture">
                        <pic:nvPicPr>
                          <pic:cNvPr id="1944788601" name="docshape218"/>
                          <pic:cNvPicPr>
                            <a:picLocks noChangeAspect="1"/>
                          </pic:cNvPicPr>
                        </pic:nvPicPr>
                        <pic:blipFill>
                          <a:blip r:embed="rId144" cstate="screen">
                            <a:extLst>
                              <a:ext uri="{28A0092B-C50C-407E-A947-70E740481C1C}">
                                <a14:useLocalDpi xmlns:a14="http://schemas.microsoft.com/office/drawing/2010/main"/>
                              </a:ext>
                            </a:extLst>
                          </a:blip>
                          <a:srcRect/>
                          <a:stretch>
                            <a:fillRect/>
                          </a:stretch>
                        </pic:blipFill>
                        <pic:spPr>
                          <a:xfrm>
                            <a:off x="0" y="0"/>
                            <a:ext cx="621334" cy="1141902"/>
                          </a:xfrm>
                          <a:prstGeom prst="rect">
                            <a:avLst/>
                          </a:prstGeom>
                          <a:noFill/>
                          <a:ln cap="flat">
                            <a:noFill/>
                          </a:ln>
                        </pic:spPr>
                      </pic:pic>
                      <pic:pic xmlns:pic="http://schemas.openxmlformats.org/drawingml/2006/picture">
                        <pic:nvPicPr>
                          <pic:cNvPr id="1630568711" name="docshape219"/>
                          <pic:cNvPicPr>
                            <a:picLocks noChangeAspect="1"/>
                          </pic:cNvPicPr>
                        </pic:nvPicPr>
                        <pic:blipFill>
                          <a:blip r:embed="rId145"/>
                          <a:srcRect/>
                          <a:stretch>
                            <a:fillRect/>
                          </a:stretch>
                        </pic:blipFill>
                        <pic:spPr>
                          <a:xfrm>
                            <a:off x="648401" y="0"/>
                            <a:ext cx="617037" cy="1133673"/>
                          </a:xfrm>
                          <a:prstGeom prst="rect">
                            <a:avLst/>
                          </a:prstGeom>
                          <a:noFill/>
                          <a:ln cap="flat">
                            <a:noFill/>
                          </a:ln>
                        </pic:spPr>
                      </pic:pic>
                    </wpg:wgp>
                  </a:graphicData>
                </a:graphic>
              </wp:anchor>
            </w:drawing>
          </mc:Choice>
          <mc:Fallback>
            <w:pict>
              <v:group w14:anchorId="4B1BD299" id="docshapegroup217" o:spid="_x0000_s1026" style="position:absolute;margin-left:0;margin-top:1pt;width:99.6pt;height:89.9pt;z-index:-250625024;mso-position-horizontal:left;mso-position-horizontal-relative:margin" coordsize="12654,11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">
                <v:shape id="docshape218" o:spid="_x0000_s1027" type="#_x0000_t75" style="position:absolute;width:6213;height:1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">
                  <v:imagedata r:id="rId146" o:title=""/>
                </v:shape>
                <v:shape id="docshape219" o:spid="_x0000_s1028" type="#_x0000_t75" style="position:absolute;left:6484;width:6170;height:1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">
                  <v:imagedata r:id="rId147" o:title=""/>
                </v:shape>
                <w10:wrap type="square" anchorx="margin"/>
              </v:group>
            </w:pict>
          </mc:Fallback>
        </mc:AlternateContent>
      </w:r>
      <w:r w:rsidR="00C10A62" w:rsidRPr="00A21164">
        <w:rPr>
          <w:rFonts w:ascii="Liberation Serif" w:hAnsi="Liberation Serif"/>
          <w:b/>
          <w:noProof w:val="0"/>
        </w:rPr>
        <w:t>Info</w:t>
      </w:r>
      <w:bookmarkEnd w:id="65"/>
      <w:r w:rsidR="00C10A62" w:rsidRPr="00A21164">
        <w:rPr>
          <w:rFonts w:ascii="Liberation Serif" w:hAnsi="Liberation Serif"/>
          <w:b/>
          <w:noProof w:val="0"/>
        </w:rPr>
        <w:t xml:space="preserve"> table:</w:t>
      </w:r>
      <w:r w:rsidR="00C10A62" w:rsidRPr="00A21164">
        <w:rPr>
          <w:rFonts w:ascii="Liberation Serif" w:hAnsi="Liberation Serif"/>
          <w:b/>
          <w:noProof w:val="0"/>
          <w:spacing w:val="-1"/>
        </w:rPr>
        <w:t xml:space="preserve"> </w:t>
      </w:r>
      <w:r w:rsidR="00C10A62" w:rsidRPr="00A21164">
        <w:rPr>
          <w:rFonts w:ascii="Liberation Serif" w:hAnsi="Liberation Serif"/>
          <w:noProof w:val="0"/>
        </w:rPr>
        <w:t>A</w:t>
      </w:r>
      <w:r w:rsidR="00C10A62" w:rsidRPr="00A21164">
        <w:rPr>
          <w:rFonts w:ascii="Liberation Serif" w:hAnsi="Liberation Serif"/>
          <w:noProof w:val="0"/>
          <w:spacing w:val="-12"/>
        </w:rPr>
        <w:t xml:space="preserve"> </w:t>
      </w:r>
      <w:r w:rsidR="00C10A62" w:rsidRPr="00A21164">
        <w:rPr>
          <w:rFonts w:ascii="Liberation Serif" w:hAnsi="Liberation Serif"/>
          <w:noProof w:val="0"/>
        </w:rPr>
        <w:t>box such as those at left will appear automatically in the upper left corner of the map whenever the cursor is over the map, over a spot on the map or listed in a data pane. The contents depend on context but may contain Latitude; Longitude; Grid; Local Mean Time (does not account for savings time); CQ and ITU zone designations; Prefix; TX</w:t>
      </w:r>
      <w:r w:rsidR="00C10A62" w:rsidRPr="00A21164">
        <w:rPr>
          <w:rFonts w:ascii="Liberation Serif" w:hAnsi="Liberation Serif"/>
          <w:noProof w:val="0"/>
          <w:spacing w:val="-6"/>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RX</w:t>
      </w:r>
      <w:r w:rsidR="00C10A62" w:rsidRPr="00A21164">
        <w:rPr>
          <w:rFonts w:ascii="Liberation Serif" w:hAnsi="Liberation Serif"/>
          <w:noProof w:val="0"/>
          <w:spacing w:val="-5"/>
        </w:rPr>
        <w:t xml:space="preserve"> </w:t>
      </w:r>
      <w:r w:rsidR="00C10A62" w:rsidRPr="00A21164">
        <w:rPr>
          <w:rFonts w:ascii="Liberation Serif" w:hAnsi="Liberation Serif"/>
          <w:noProof w:val="0"/>
        </w:rPr>
        <w:t>call</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grid;</w:t>
      </w:r>
      <w:r w:rsidR="00C10A62" w:rsidRPr="00A21164">
        <w:rPr>
          <w:rFonts w:ascii="Liberation Serif" w:hAnsi="Liberation Serif"/>
          <w:noProof w:val="0"/>
          <w:spacing w:val="-5"/>
        </w:rPr>
        <w:t xml:space="preserve"> </w:t>
      </w:r>
      <w:r w:rsidR="00C10A62" w:rsidRPr="00A21164">
        <w:rPr>
          <w:rFonts w:ascii="Liberation Serif" w:hAnsi="Liberation Serif"/>
          <w:noProof w:val="0"/>
        </w:rPr>
        <w:t>Mode;</w:t>
      </w:r>
      <w:r w:rsidR="00C10A62" w:rsidRPr="00A21164">
        <w:rPr>
          <w:rFonts w:ascii="Liberation Serif" w:hAnsi="Liberation Serif"/>
          <w:noProof w:val="0"/>
          <w:spacing w:val="-5"/>
        </w:rPr>
        <w:t xml:space="preserve"> </w:t>
      </w:r>
      <w:r w:rsidR="00C10A62" w:rsidRPr="00A21164">
        <w:rPr>
          <w:rFonts w:ascii="Liberation Serif" w:hAnsi="Liberation Serif"/>
          <w:noProof w:val="0"/>
        </w:rPr>
        <w:t>Frequency;</w:t>
      </w:r>
      <w:r w:rsidR="00C10A62" w:rsidRPr="00A21164">
        <w:rPr>
          <w:rFonts w:ascii="Liberation Serif" w:hAnsi="Liberation Serif"/>
          <w:noProof w:val="0"/>
          <w:spacing w:val="-5"/>
        </w:rPr>
        <w:t xml:space="preserve"> </w:t>
      </w:r>
      <w:r w:rsidR="00C10A62" w:rsidRPr="00A21164">
        <w:rPr>
          <w:rFonts w:ascii="Liberation Serif" w:hAnsi="Liberation Serif"/>
          <w:noProof w:val="0"/>
        </w:rPr>
        <w:t>spot</w:t>
      </w:r>
      <w:r w:rsidR="00C10A62" w:rsidRPr="00A21164">
        <w:rPr>
          <w:rFonts w:ascii="Liberation Serif" w:hAnsi="Liberation Serif"/>
          <w:noProof w:val="0"/>
          <w:spacing w:val="-14"/>
        </w:rPr>
        <w:t xml:space="preserve"> </w:t>
      </w:r>
      <w:r w:rsidR="00C10A62" w:rsidRPr="00A21164">
        <w:rPr>
          <w:rFonts w:ascii="Liberation Serif" w:hAnsi="Liberation Serif"/>
          <w:noProof w:val="0"/>
        </w:rPr>
        <w:t>Age;</w:t>
      </w:r>
      <w:r w:rsidR="00C10A62" w:rsidRPr="00A21164">
        <w:rPr>
          <w:rFonts w:ascii="Liberation Serif" w:hAnsi="Liberation Serif"/>
          <w:noProof w:val="0"/>
          <w:spacing w:val="-5"/>
        </w:rPr>
        <w:t xml:space="preserve"> </w:t>
      </w:r>
      <w:r w:rsidR="00C10A62" w:rsidRPr="00A21164">
        <w:rPr>
          <w:rFonts w:ascii="Liberation Serif" w:hAnsi="Liberation Serif"/>
          <w:noProof w:val="0"/>
        </w:rPr>
        <w:t>Bearing</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Distance</w:t>
      </w:r>
      <w:r w:rsidR="00C10A62" w:rsidRPr="00A21164">
        <w:rPr>
          <w:rFonts w:ascii="Liberation Serif" w:hAnsi="Liberation Serif"/>
          <w:noProof w:val="0"/>
          <w:spacing w:val="-5"/>
        </w:rPr>
        <w:t xml:space="preserve"> </w:t>
      </w:r>
      <w:r w:rsidR="00C10A62" w:rsidRPr="00A21164">
        <w:rPr>
          <w:rFonts w:ascii="Liberation Serif" w:hAnsi="Liberation Serif"/>
          <w:noProof w:val="0"/>
        </w:rPr>
        <w:t>from</w:t>
      </w:r>
      <w:r w:rsidR="00C10A62" w:rsidRPr="00A21164">
        <w:rPr>
          <w:rFonts w:ascii="Liberation Serif" w:hAnsi="Liberation Serif"/>
          <w:noProof w:val="0"/>
          <w:spacing w:val="-6"/>
        </w:rPr>
        <w:t xml:space="preserve"> </w:t>
      </w:r>
      <w:r w:rsidR="00C10A62" w:rsidRPr="00A21164">
        <w:rPr>
          <w:rFonts w:ascii="Liberation Serif" w:hAnsi="Liberation Serif"/>
          <w:noProof w:val="0"/>
        </w:rPr>
        <w:t>DE;</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 weather conditions. The bearing degree symbol becomes M if referenced to magnetic north</w:t>
      </w:r>
      <w:r w:rsidR="00C10A62" w:rsidRPr="00A21164">
        <w:rPr>
          <w:rFonts w:ascii="Liberation Serif" w:hAnsi="Liberation Serif"/>
          <w:noProof w:val="0"/>
          <w:spacing w:val="-1"/>
        </w:rPr>
        <w:t xml:space="preserve"> </w:t>
      </w:r>
      <w:r w:rsidR="00C10A62" w:rsidRPr="00A21164">
        <w:rPr>
          <w:rFonts w:ascii="Liberation Serif" w:hAnsi="Liberation Serif"/>
          <w:noProof w:val="0"/>
        </w:rPr>
        <w:t>(see</w:t>
      </w:r>
      <w:r w:rsidR="00C10A62" w:rsidRPr="00A21164">
        <w:rPr>
          <w:rFonts w:ascii="Liberation Serif" w:hAnsi="Liberation Serif"/>
          <w:noProof w:val="0"/>
          <w:spacing w:val="-1"/>
        </w:rPr>
        <w:t xml:space="preserve"> </w:t>
      </w:r>
      <w:r w:rsidR="00C10A62" w:rsidRPr="00A21164">
        <w:rPr>
          <w:rFonts w:ascii="Liberation Serif" w:hAnsi="Liberation Serif"/>
          <w:noProof w:val="0"/>
        </w:rPr>
        <w:t>Setup</w:t>
      </w:r>
      <w:r w:rsidR="00C10A62" w:rsidRPr="00A21164">
        <w:rPr>
          <w:rFonts w:ascii="Liberation Serif" w:hAnsi="Liberation Serif"/>
          <w:noProof w:val="0"/>
          <w:spacing w:val="-1"/>
        </w:rPr>
        <w:t xml:space="preserve"> </w:t>
      </w:r>
      <w:r w:rsidR="00C10A62" w:rsidRPr="00A21164">
        <w:rPr>
          <w:rFonts w:ascii="Liberation Serif" w:hAnsi="Liberation Serif"/>
          <w:noProof w:val="0"/>
        </w:rPr>
        <w:t>page</w:t>
      </w:r>
      <w:r w:rsidR="00C10A62" w:rsidRPr="00A21164">
        <w:rPr>
          <w:rFonts w:ascii="Liberation Serif" w:hAnsi="Liberation Serif"/>
          <w:noProof w:val="0"/>
          <w:spacing w:val="-1"/>
        </w:rPr>
        <w:t xml:space="preserve"> </w:t>
      </w:r>
      <w:r w:rsidR="00C10A62" w:rsidRPr="00A21164">
        <w:rPr>
          <w:rFonts w:ascii="Liberation Serif" w:hAnsi="Liberation Serif"/>
          <w:noProof w:val="0"/>
        </w:rPr>
        <w:t>5).</w:t>
      </w:r>
      <w:r w:rsidR="00C10A62" w:rsidRPr="00A21164">
        <w:rPr>
          <w:rFonts w:ascii="Liberation Serif" w:hAnsi="Liberation Serif"/>
          <w:noProof w:val="0"/>
          <w:spacing w:val="-1"/>
        </w:rPr>
        <w:t xml:space="preserve"> </w:t>
      </w:r>
      <w:r w:rsidR="00C10A62" w:rsidRPr="00A21164">
        <w:rPr>
          <w:rFonts w:ascii="Liberation Serif" w:hAnsi="Liberation Serif"/>
          <w:noProof w:val="0"/>
        </w:rPr>
        <w:t>When</w:t>
      </w:r>
      <w:r w:rsidR="00C10A62" w:rsidRPr="00A21164">
        <w:rPr>
          <w:rFonts w:ascii="Liberation Serif" w:hAnsi="Liberation Serif"/>
          <w:noProof w:val="0"/>
          <w:spacing w:val="-1"/>
        </w:rPr>
        <w:t xml:space="preserve"> </w:t>
      </w:r>
      <w:r w:rsidR="00C10A62" w:rsidRPr="00A21164">
        <w:rPr>
          <w:rFonts w:ascii="Liberation Serif" w:hAnsi="Liberation Serif"/>
          <w:noProof w:val="0"/>
        </w:rPr>
        <w:t>displaying</w:t>
      </w:r>
      <w:r w:rsidR="00C10A62" w:rsidRPr="00A21164">
        <w:rPr>
          <w:rFonts w:ascii="Liberation Serif" w:hAnsi="Liberation Serif"/>
          <w:noProof w:val="0"/>
          <w:spacing w:val="-1"/>
        </w:rPr>
        <w:t xml:space="preserve"> </w:t>
      </w:r>
      <w:r w:rsidR="00C10A62" w:rsidRPr="00A21164">
        <w:rPr>
          <w:rFonts w:ascii="Liberation Serif" w:hAnsi="Liberation Serif"/>
          <w:noProof w:val="0"/>
        </w:rPr>
        <w:t>spot</w:t>
      </w:r>
      <w:r w:rsidR="00C10A62" w:rsidRPr="00A21164">
        <w:rPr>
          <w:rFonts w:ascii="Liberation Serif" w:hAnsi="Liberation Serif"/>
          <w:noProof w:val="0"/>
          <w:spacing w:val="-1"/>
        </w:rPr>
        <w:t xml:space="preserve"> </w:t>
      </w:r>
      <w:r w:rsidR="005F4DF7" w:rsidRPr="00A21164">
        <w:rPr>
          <w:rFonts w:ascii="Liberation Serif" w:hAnsi="Liberation Serif"/>
          <w:noProof w:val="0"/>
        </w:rPr>
        <w:t>information</w:t>
      </w:r>
      <w:r w:rsidR="005F4DF7" w:rsidRPr="00A21164">
        <w:rPr>
          <w:rFonts w:ascii="Liberation Serif" w:hAnsi="Liberation Serif" w:hint="eastAsia"/>
          <w:noProof w:val="0"/>
        </w:rPr>
        <w:t>,</w:t>
      </w:r>
      <w:r w:rsidR="00C10A62" w:rsidRPr="00A21164">
        <w:rPr>
          <w:rFonts w:ascii="Liberation Serif" w:hAnsi="Liberation Serif"/>
          <w:noProof w:val="0"/>
          <w:spacing w:val="-1"/>
        </w:rPr>
        <w:t xml:space="preserve"> </w:t>
      </w:r>
      <w:r w:rsidR="00C10A62" w:rsidRPr="00A21164">
        <w:rPr>
          <w:rFonts w:ascii="Liberation Serif" w:hAnsi="Liberation Serif"/>
          <w:noProof w:val="0"/>
        </w:rPr>
        <w:t>the</w:t>
      </w:r>
      <w:r w:rsidR="00C10A62" w:rsidRPr="00A21164">
        <w:rPr>
          <w:rFonts w:ascii="Liberation Serif" w:hAnsi="Liberation Serif"/>
          <w:noProof w:val="0"/>
          <w:spacing w:val="-1"/>
        </w:rPr>
        <w:t xml:space="preserve"> </w:t>
      </w:r>
      <w:r w:rsidR="00C10A62" w:rsidRPr="00A21164">
        <w:rPr>
          <w:rFonts w:ascii="Liberation Serif" w:hAnsi="Liberation Serif"/>
          <w:noProof w:val="0"/>
        </w:rPr>
        <w:t>border</w:t>
      </w:r>
      <w:r w:rsidR="00C10A62" w:rsidRPr="00A21164">
        <w:rPr>
          <w:rFonts w:ascii="Liberation Serif" w:hAnsi="Liberation Serif"/>
          <w:noProof w:val="0"/>
          <w:spacing w:val="-1"/>
        </w:rPr>
        <w:t xml:space="preserve"> </w:t>
      </w:r>
      <w:r w:rsidR="00C10A62" w:rsidRPr="00A21164">
        <w:rPr>
          <w:rFonts w:ascii="Liberation Serif" w:hAnsi="Liberation Serif"/>
          <w:noProof w:val="0"/>
        </w:rPr>
        <w:t>color</w:t>
      </w:r>
      <w:r w:rsidR="00C10A62" w:rsidRPr="00A21164">
        <w:rPr>
          <w:rFonts w:ascii="Liberation Serif" w:hAnsi="Liberation Serif"/>
          <w:noProof w:val="0"/>
          <w:spacing w:val="-1"/>
        </w:rPr>
        <w:t xml:space="preserve"> </w:t>
      </w:r>
      <w:r w:rsidR="00C10A62" w:rsidRPr="00A21164">
        <w:rPr>
          <w:rFonts w:ascii="Liberation Serif" w:hAnsi="Liberation Serif"/>
          <w:noProof w:val="0"/>
        </w:rPr>
        <w:t>matches</w:t>
      </w:r>
      <w:r w:rsidR="00C10A62" w:rsidRPr="00A21164">
        <w:rPr>
          <w:rFonts w:ascii="Liberation Serif" w:hAnsi="Liberation Serif"/>
          <w:noProof w:val="0"/>
          <w:spacing w:val="-1"/>
        </w:rPr>
        <w:t xml:space="preserve"> </w:t>
      </w:r>
      <w:r w:rsidR="00C10A62" w:rsidRPr="00A21164">
        <w:rPr>
          <w:rFonts w:ascii="Liberation Serif" w:hAnsi="Liberation Serif"/>
          <w:noProof w:val="0"/>
        </w:rPr>
        <w:t xml:space="preserve">the assigned band </w:t>
      </w:r>
      <w:r w:rsidR="005F4DF7" w:rsidRPr="00A21164">
        <w:rPr>
          <w:rFonts w:ascii="Liberation Serif" w:hAnsi="Liberation Serif"/>
          <w:noProof w:val="0"/>
        </w:rPr>
        <w:t>color</w:t>
      </w:r>
      <w:r w:rsidR="005F4DF7" w:rsidRPr="00A21164">
        <w:rPr>
          <w:rFonts w:ascii="Liberation Serif" w:hAnsi="Liberation Serif" w:hint="eastAsia"/>
          <w:noProof w:val="0"/>
        </w:rPr>
        <w:t>,</w:t>
      </w:r>
      <w:r w:rsidR="00C10A62" w:rsidRPr="00A21164">
        <w:rPr>
          <w:rFonts w:ascii="Liberation Serif" w:hAnsi="Liberation Serif"/>
          <w:noProof w:val="0"/>
        </w:rPr>
        <w:t xml:space="preserve"> and a red bullseye shows the corresponding map location.</w:t>
      </w:r>
    </w:p>
    <w:p w14:paraId="06D4F12B" w14:textId="77777777" w:rsidR="00B558EE" w:rsidRPr="00A21164" w:rsidRDefault="00B558EE" w:rsidP="008B6774">
      <w:pPr>
        <w:pStyle w:val="Content"/>
        <w:rPr>
          <w:noProof w:val="0"/>
        </w:rPr>
      </w:pPr>
    </w:p>
    <w:p w14:paraId="20690556" w14:textId="4B7E6C23" w:rsidR="00C13EB7" w:rsidRPr="00A21164" w:rsidRDefault="008A7EA0" w:rsidP="008F18F8">
      <w:pPr>
        <w:pStyle w:val="Heading2"/>
      </w:pPr>
      <w:bookmarkStart w:id="66" w:name="_Toc235985286"/>
      <w:r w:rsidRPr="00A21164">
        <w:rPr>
          <w:rFonts w:ascii="Liberation Serif" w:hAnsi="Liberation Serif"/>
          <w:noProof/>
        </w:rPr>
        <w:lastRenderedPageBreak/>
        <mc:AlternateContent>
          <mc:Choice Requires="wpg">
            <w:drawing>
              <wp:anchor distT="0" distB="0" distL="114300" distR="114300" simplePos="0" relativeHeight="251786240" behindDoc="0" locked="0" layoutInCell="1" allowOverlap="1" wp14:anchorId="58ED9E30" wp14:editId="0692DF15">
                <wp:simplePos x="0" y="0"/>
                <wp:positionH relativeFrom="margin">
                  <wp:align>right</wp:align>
                </wp:positionH>
                <wp:positionV relativeFrom="paragraph">
                  <wp:posOffset>412897</wp:posOffset>
                </wp:positionV>
                <wp:extent cx="6306820" cy="3164840"/>
                <wp:effectExtent l="0" t="0" r="0" b="0"/>
                <wp:wrapTopAndBottom/>
                <wp:docPr id="624931033" name="docshapegroup33"/>
                <wp:cNvGraphicFramePr/>
                <a:graphic xmlns:a="http://schemas.openxmlformats.org/drawingml/2006/main">
                  <a:graphicData uri="http://schemas.microsoft.com/office/word/2010/wordprocessingGroup">
                    <wpg:wgp>
                      <wpg:cNvGrpSpPr/>
                      <wpg:grpSpPr>
                        <a:xfrm>
                          <a:off x="0" y="0"/>
                          <a:ext cx="6306820" cy="3164840"/>
                          <a:chOff x="0" y="0"/>
                          <a:chExt cx="5623924" cy="2688793"/>
                        </a:xfrm>
                      </wpg:grpSpPr>
                      <pic:pic xmlns:pic="http://schemas.openxmlformats.org/drawingml/2006/picture">
                        <pic:nvPicPr>
                          <pic:cNvPr id="152587332" name="docshape34"/>
                          <pic:cNvPicPr>
                            <a:picLocks noChangeAspect="1"/>
                          </pic:cNvPicPr>
                        </pic:nvPicPr>
                        <pic:blipFill>
                          <a:blip r:embed="rId148" cstate="screen">
                            <a:extLst>
                              <a:ext uri="{28A0092B-C50C-407E-A947-70E740481C1C}">
                                <a14:useLocalDpi xmlns:a14="http://schemas.microsoft.com/office/drawing/2010/main"/>
                              </a:ext>
                            </a:extLst>
                          </a:blip>
                          <a:srcRect/>
                          <a:stretch>
                            <a:fillRect/>
                          </a:stretch>
                        </pic:blipFill>
                        <pic:spPr>
                          <a:xfrm>
                            <a:off x="8320" y="8961"/>
                            <a:ext cx="5615604" cy="2679832"/>
                          </a:xfrm>
                          <a:prstGeom prst="rect">
                            <a:avLst/>
                          </a:prstGeom>
                          <a:noFill/>
                          <a:ln cap="flat">
                            <a:noFill/>
                          </a:ln>
                        </pic:spPr>
                      </pic:pic>
                      <wps:wsp>
                        <wps:cNvPr id="625100578" name="docshape35"/>
                        <wps:cNvSpPr/>
                        <wps:spPr>
                          <a:xfrm>
                            <a:off x="5078851" y="1621048"/>
                            <a:ext cx="83484" cy="124541"/>
                          </a:xfrm>
                          <a:custGeom>
                            <a:avLst/>
                            <a:gdLst>
                              <a:gd name="f0" fmla="val 10800000"/>
                              <a:gd name="f1" fmla="val 5400000"/>
                              <a:gd name="f2" fmla="val 180"/>
                              <a:gd name="f3" fmla="val w"/>
                              <a:gd name="f4" fmla="val h"/>
                              <a:gd name="f5" fmla="val 0"/>
                              <a:gd name="f6" fmla="val 131"/>
                              <a:gd name="f7" fmla="val 196"/>
                              <a:gd name="f8" fmla="+- 0 8129 0"/>
                              <a:gd name="f9" fmla="+- 0 7999 0"/>
                              <a:gd name="f10" fmla="+- 0 8064 0"/>
                              <a:gd name="f11" fmla="val 130"/>
                              <a:gd name="f12" fmla="val 65"/>
                              <a:gd name="f13" fmla="+- 0 0 0"/>
                              <a:gd name="f14" fmla="*/ f3 1 131"/>
                              <a:gd name="f15" fmla="*/ f4 1 196"/>
                              <a:gd name="f16" fmla="val f5"/>
                              <a:gd name="f17" fmla="val f6"/>
                              <a:gd name="f18" fmla="val f7"/>
                              <a:gd name="f19" fmla="+- f8 0 7999"/>
                              <a:gd name="f20" fmla="+- f9 0 7999"/>
                              <a:gd name="f21" fmla="+- f10 0 7999"/>
                              <a:gd name="f22" fmla="*/ f13 f0 1"/>
                              <a:gd name="f23" fmla="+- f18 0 f16"/>
                              <a:gd name="f24" fmla="+- f17 0 f16"/>
                              <a:gd name="f25" fmla="*/ f22 1 f2"/>
                              <a:gd name="f26" fmla="*/ f24 1 131"/>
                              <a:gd name="f27" fmla="*/ f23 1 196"/>
                              <a:gd name="f28" fmla="*/ f19 f24 1"/>
                              <a:gd name="f29" fmla="*/ 2553 f23 1"/>
                              <a:gd name="f30" fmla="*/ f20 f24 1"/>
                              <a:gd name="f31" fmla="*/ f21 f24 1"/>
                              <a:gd name="f32" fmla="*/ 2749 f23 1"/>
                              <a:gd name="f33" fmla="+- f25 0 f1"/>
                              <a:gd name="f34" fmla="*/ f28 1 131"/>
                              <a:gd name="f35" fmla="*/ f29 1 196"/>
                              <a:gd name="f36" fmla="*/ f30 1 131"/>
                              <a:gd name="f37" fmla="*/ f31 1 131"/>
                              <a:gd name="f38" fmla="*/ f32 1 196"/>
                              <a:gd name="f39" fmla="*/ 0 1 f26"/>
                              <a:gd name="f40" fmla="*/ f17 1 f26"/>
                              <a:gd name="f41" fmla="*/ 0 1 f27"/>
                              <a:gd name="f42" fmla="*/ f18 1 f27"/>
                              <a:gd name="f43" fmla="*/ f34 1 f26"/>
                              <a:gd name="f44" fmla="*/ f35 1 f27"/>
                              <a:gd name="f45" fmla="*/ f36 1 f26"/>
                              <a:gd name="f46" fmla="*/ f37 1 f26"/>
                              <a:gd name="f47" fmla="*/ f38 1 f27"/>
                              <a:gd name="f48" fmla="*/ f39 f14 1"/>
                              <a:gd name="f49" fmla="*/ f40 f14 1"/>
                              <a:gd name="f50" fmla="*/ f42 f15 1"/>
                              <a:gd name="f51" fmla="*/ f41 f15 1"/>
                              <a:gd name="f52" fmla="*/ f43 f14 1"/>
                              <a:gd name="f53" fmla="*/ f44 f15 1"/>
                              <a:gd name="f54" fmla="*/ f45 f14 1"/>
                              <a:gd name="f55" fmla="*/ f46 f14 1"/>
                              <a:gd name="f56" fmla="*/ f47 f15 1"/>
                            </a:gdLst>
                            <a:ahLst/>
                            <a:cxnLst>
                              <a:cxn ang="3cd4">
                                <a:pos x="hc" y="t"/>
                              </a:cxn>
                              <a:cxn ang="0">
                                <a:pos x="r" y="vc"/>
                              </a:cxn>
                              <a:cxn ang="cd4">
                                <a:pos x="hc" y="b"/>
                              </a:cxn>
                              <a:cxn ang="cd2">
                                <a:pos x="l" y="vc"/>
                              </a:cxn>
                              <a:cxn ang="f33">
                                <a:pos x="f52" y="f53"/>
                              </a:cxn>
                              <a:cxn ang="f33">
                                <a:pos x="f54" y="f53"/>
                              </a:cxn>
                              <a:cxn ang="f33">
                                <a:pos x="f55" y="f56"/>
                              </a:cxn>
                              <a:cxn ang="f33">
                                <a:pos x="f52" y="f53"/>
                              </a:cxn>
                            </a:cxnLst>
                            <a:rect l="f48" t="f51" r="f49" b="f50"/>
                            <a:pathLst>
                              <a:path w="131" h="196">
                                <a:moveTo>
                                  <a:pt x="f11" y="f5"/>
                                </a:moveTo>
                                <a:lnTo>
                                  <a:pt x="f5" y="f5"/>
                                </a:lnTo>
                                <a:lnTo>
                                  <a:pt x="f12" y="f7"/>
                                </a:lnTo>
                                <a:lnTo>
                                  <a:pt x="f11" y="f5"/>
                                </a:lnTo>
                                <a:close/>
                              </a:path>
                            </a:pathLst>
                          </a:custGeom>
                          <a:solidFill>
                            <a:srgbClr val="FF0000"/>
                          </a:solidFill>
                          <a:ln cap="flat">
                            <a:noFill/>
                            <a:prstDash val="solid"/>
                          </a:ln>
                        </wps:spPr>
                        <wps:txbx>
                          <w:txbxContent>
                            <w:p w14:paraId="5F36DB31" w14:textId="77777777" w:rsidR="00884303" w:rsidRPr="00A21164" w:rsidRDefault="00884303" w:rsidP="00884303"/>
                          </w:txbxContent>
                        </wps:txbx>
                        <wps:bodyPr wrap="square" lIns="0" tIns="0" rIns="0" bIns="0" compatLnSpc="0">
                          <a:noAutofit/>
                        </wps:bodyPr>
                      </wps:wsp>
                      <wps:wsp>
                        <wps:cNvPr id="1937119752" name="docshape36"/>
                        <wps:cNvSpPr/>
                        <wps:spPr>
                          <a:xfrm>
                            <a:off x="1530339" y="1403969"/>
                            <a:ext cx="571682" cy="469452"/>
                          </a:xfrm>
                          <a:custGeom>
                            <a:avLst/>
                            <a:gdLst>
                              <a:gd name="f0" fmla="val 10800000"/>
                              <a:gd name="f1" fmla="val 5400000"/>
                              <a:gd name="f2" fmla="val 180"/>
                              <a:gd name="f3" fmla="val w"/>
                              <a:gd name="f4" fmla="val h"/>
                              <a:gd name="f5" fmla="val 0"/>
                              <a:gd name="f6" fmla="val 900"/>
                              <a:gd name="f7" fmla="val 739"/>
                              <a:gd name="f8" fmla="+- 0 3310 0"/>
                              <a:gd name="f9" fmla="+- 0 2411 0"/>
                              <a:gd name="f10" fmla="val 899"/>
                              <a:gd name="f11" fmla="+- 0 0 0"/>
                              <a:gd name="f12" fmla="*/ f3 1 900"/>
                              <a:gd name="f13" fmla="*/ f4 1 739"/>
                              <a:gd name="f14" fmla="val f5"/>
                              <a:gd name="f15" fmla="val f6"/>
                              <a:gd name="f16" fmla="val f7"/>
                              <a:gd name="f17" fmla="+- f8 0 2411"/>
                              <a:gd name="f18" fmla="+- f9 0 2411"/>
                              <a:gd name="f19" fmla="*/ f11 f0 1"/>
                              <a:gd name="f20" fmla="+- f16 0 f14"/>
                              <a:gd name="f21" fmla="+- f15 0 f14"/>
                              <a:gd name="f22" fmla="*/ f19 1 f2"/>
                              <a:gd name="f23" fmla="*/ f21 1 900"/>
                              <a:gd name="f24" fmla="*/ f20 1 739"/>
                              <a:gd name="f25" fmla="*/ f17 f21 1"/>
                              <a:gd name="f26" fmla="*/ 2950 f20 1"/>
                              <a:gd name="f27" fmla="*/ f18 f21 1"/>
                              <a:gd name="f28" fmla="*/ 2211 f20 1"/>
                              <a:gd name="f29" fmla="+- f22 0 f1"/>
                              <a:gd name="f30" fmla="*/ f25 1 900"/>
                              <a:gd name="f31" fmla="*/ f26 1 739"/>
                              <a:gd name="f32" fmla="*/ f27 1 90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900" h="739">
                                <a:moveTo>
                                  <a:pt x="f10" y="f7"/>
                                </a:moveTo>
                                <a:lnTo>
                                  <a:pt x="f5" y="f7"/>
                                </a:lnTo>
                                <a:lnTo>
                                  <a:pt x="f5" y="f5"/>
                                </a:lnTo>
                              </a:path>
                            </a:pathLst>
                          </a:custGeom>
                          <a:noFill/>
                          <a:ln w="12618" cap="flat">
                            <a:solidFill>
                              <a:srgbClr val="FF0000"/>
                            </a:solidFill>
                            <a:prstDash val="solid"/>
                            <a:round/>
                          </a:ln>
                        </wps:spPr>
                        <wps:txbx>
                          <w:txbxContent>
                            <w:p w14:paraId="170C4A8E" w14:textId="77777777" w:rsidR="00884303" w:rsidRPr="00A21164" w:rsidRDefault="00884303" w:rsidP="00884303"/>
                          </w:txbxContent>
                        </wps:txbx>
                        <wps:bodyPr wrap="square" lIns="0" tIns="0" rIns="0" bIns="0" compatLnSpc="0">
                          <a:noAutofit/>
                        </wps:bodyPr>
                      </wps:wsp>
                      <wps:wsp>
                        <wps:cNvPr id="1766655987" name="docshape37"/>
                        <wps:cNvSpPr/>
                        <wps:spPr>
                          <a:xfrm>
                            <a:off x="1488917" y="1284457"/>
                            <a:ext cx="83484" cy="124541"/>
                          </a:xfrm>
                          <a:custGeom>
                            <a:avLst/>
                            <a:gdLst>
                              <a:gd name="f0" fmla="val 10800000"/>
                              <a:gd name="f1" fmla="val 5400000"/>
                              <a:gd name="f2" fmla="val 180"/>
                              <a:gd name="f3" fmla="val w"/>
                              <a:gd name="f4" fmla="val h"/>
                              <a:gd name="f5" fmla="val 0"/>
                              <a:gd name="f6" fmla="val 131"/>
                              <a:gd name="f7" fmla="val 196"/>
                              <a:gd name="f8" fmla="+- 0 2411 0"/>
                              <a:gd name="f9" fmla="+- 0 2345 0"/>
                              <a:gd name="f10" fmla="+- 0 2476 0"/>
                              <a:gd name="f11" fmla="val 66"/>
                              <a:gd name="f12" fmla="+- 0 0 0"/>
                              <a:gd name="f13" fmla="*/ f3 1 131"/>
                              <a:gd name="f14" fmla="*/ f4 1 196"/>
                              <a:gd name="f15" fmla="val f5"/>
                              <a:gd name="f16" fmla="val f6"/>
                              <a:gd name="f17" fmla="val f7"/>
                              <a:gd name="f18" fmla="+- f8 0 2345"/>
                              <a:gd name="f19" fmla="+- f9 0 2345"/>
                              <a:gd name="f20" fmla="+- f10 0 2345"/>
                              <a:gd name="f21" fmla="*/ f12 f0 1"/>
                              <a:gd name="f22" fmla="+- f17 0 f15"/>
                              <a:gd name="f23" fmla="+- f16 0 f15"/>
                              <a:gd name="f24" fmla="*/ f21 1 f2"/>
                              <a:gd name="f25" fmla="*/ f23 1 131"/>
                              <a:gd name="f26" fmla="*/ f22 1 196"/>
                              <a:gd name="f27" fmla="*/ f18 f23 1"/>
                              <a:gd name="f28" fmla="*/ 2024 f22 1"/>
                              <a:gd name="f29" fmla="*/ f19 f23 1"/>
                              <a:gd name="f30" fmla="*/ 2220 f22 1"/>
                              <a:gd name="f31" fmla="*/ f20 f23 1"/>
                              <a:gd name="f32" fmla="+- f24 0 f1"/>
                              <a:gd name="f33" fmla="*/ f27 1 131"/>
                              <a:gd name="f34" fmla="*/ f28 1 196"/>
                              <a:gd name="f35" fmla="*/ f29 1 131"/>
                              <a:gd name="f36" fmla="*/ f30 1 196"/>
                              <a:gd name="f37" fmla="*/ f31 1 131"/>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4"/>
                              </a:cxn>
                              <a:cxn ang="f32">
                                <a:pos x="f55" y="f54"/>
                              </a:cxn>
                              <a:cxn ang="f32">
                                <a:pos x="f51" y="f52"/>
                              </a:cxn>
                            </a:cxnLst>
                            <a:rect l="f47" t="f50" r="f48" b="f49"/>
                            <a:pathLst>
                              <a:path w="131" h="196">
                                <a:moveTo>
                                  <a:pt x="f11" y="f5"/>
                                </a:moveTo>
                                <a:lnTo>
                                  <a:pt x="f5" y="f7"/>
                                </a:lnTo>
                                <a:lnTo>
                                  <a:pt x="f6" y="f7"/>
                                </a:lnTo>
                                <a:lnTo>
                                  <a:pt x="f11" y="f5"/>
                                </a:lnTo>
                                <a:close/>
                              </a:path>
                            </a:pathLst>
                          </a:custGeom>
                          <a:solidFill>
                            <a:srgbClr val="FF0000"/>
                          </a:solidFill>
                          <a:ln cap="flat">
                            <a:noFill/>
                            <a:prstDash val="solid"/>
                          </a:ln>
                        </wps:spPr>
                        <wps:txbx>
                          <w:txbxContent>
                            <w:p w14:paraId="6533467D" w14:textId="77777777" w:rsidR="00884303" w:rsidRPr="00A21164" w:rsidRDefault="00884303" w:rsidP="00884303"/>
                          </w:txbxContent>
                        </wps:txbx>
                        <wps:bodyPr wrap="square" lIns="0" tIns="0" rIns="0" bIns="0" compatLnSpc="0">
                          <a:noAutofit/>
                        </wps:bodyPr>
                      </wps:wsp>
                      <wps:wsp>
                        <wps:cNvPr id="1744195324" name="docshape38"/>
                        <wps:cNvSpPr/>
                        <wps:spPr>
                          <a:xfrm>
                            <a:off x="1092250" y="1132941"/>
                            <a:ext cx="3566" cy="522762"/>
                          </a:xfrm>
                          <a:custGeom>
                            <a:avLst/>
                            <a:gdLst>
                              <a:gd name="f0" fmla="val 10800000"/>
                              <a:gd name="f1" fmla="val 5400000"/>
                              <a:gd name="f2" fmla="val 180"/>
                              <a:gd name="f3" fmla="val w"/>
                              <a:gd name="f4" fmla="val h"/>
                              <a:gd name="f5" fmla="val 0"/>
                              <a:gd name="f6" fmla="val 5"/>
                              <a:gd name="f7" fmla="val 824"/>
                              <a:gd name="f8" fmla="+- 0 1725 0"/>
                              <a:gd name="f9" fmla="+- 0 1721 0"/>
                              <a:gd name="f10" fmla="val 4"/>
                              <a:gd name="f11" fmla="val 823"/>
                              <a:gd name="f12" fmla="val 318"/>
                              <a:gd name="f13" fmla="+- 0 0 0"/>
                              <a:gd name="f14" fmla="*/ f3 1 5"/>
                              <a:gd name="f15" fmla="*/ f4 1 824"/>
                              <a:gd name="f16" fmla="val f5"/>
                              <a:gd name="f17" fmla="val f6"/>
                              <a:gd name="f18" fmla="val f7"/>
                              <a:gd name="f19" fmla="+- f8 0 1721"/>
                              <a:gd name="f20" fmla="+- f9 0 1721"/>
                              <a:gd name="f21" fmla="*/ f13 f0 1"/>
                              <a:gd name="f22" fmla="+- f18 0 f16"/>
                              <a:gd name="f23" fmla="+- f17 0 f16"/>
                              <a:gd name="f24" fmla="*/ f21 1 f2"/>
                              <a:gd name="f25" fmla="*/ f23 1 5"/>
                              <a:gd name="f26" fmla="*/ f22 1 824"/>
                              <a:gd name="f27" fmla="*/ f19 f23 1"/>
                              <a:gd name="f28" fmla="*/ 2608 f22 1"/>
                              <a:gd name="f29" fmla="*/ 2103 f22 1"/>
                              <a:gd name="f30" fmla="*/ f20 f23 1"/>
                              <a:gd name="f31" fmla="*/ 1785 f22 1"/>
                              <a:gd name="f32" fmla="+- f24 0 f1"/>
                              <a:gd name="f33" fmla="*/ f27 1 5"/>
                              <a:gd name="f34" fmla="*/ f28 1 824"/>
                              <a:gd name="f35" fmla="*/ f29 1 824"/>
                              <a:gd name="f36" fmla="*/ f30 1 5"/>
                              <a:gd name="f37" fmla="*/ f31 1 824"/>
                              <a:gd name="f38" fmla="*/ 0 1 f25"/>
                              <a:gd name="f39" fmla="*/ f17 1 f25"/>
                              <a:gd name="f40" fmla="*/ 0 1 f26"/>
                              <a:gd name="f41" fmla="*/ f18 1 f26"/>
                              <a:gd name="f42" fmla="*/ f33 1 f25"/>
                              <a:gd name="f43" fmla="*/ f34 1 f26"/>
                              <a:gd name="f44" fmla="*/ f35 1 f26"/>
                              <a:gd name="f45" fmla="*/ f36 1 f25"/>
                              <a:gd name="f46" fmla="*/ f37 1 f26"/>
                              <a:gd name="f47" fmla="*/ f38 f14 1"/>
                              <a:gd name="f48" fmla="*/ f39 f14 1"/>
                              <a:gd name="f49" fmla="*/ f41 f15 1"/>
                              <a:gd name="f50" fmla="*/ f40 f15 1"/>
                              <a:gd name="f51" fmla="*/ f42 f14 1"/>
                              <a:gd name="f52" fmla="*/ f43 f15 1"/>
                              <a:gd name="f53" fmla="*/ f44 f15 1"/>
                              <a:gd name="f54" fmla="*/ f45 f14 1"/>
                              <a:gd name="f55" fmla="*/ f46 f15 1"/>
                            </a:gdLst>
                            <a:ahLst/>
                            <a:cxnLst>
                              <a:cxn ang="3cd4">
                                <a:pos x="hc" y="t"/>
                              </a:cxn>
                              <a:cxn ang="0">
                                <a:pos x="r" y="vc"/>
                              </a:cxn>
                              <a:cxn ang="cd4">
                                <a:pos x="hc" y="b"/>
                              </a:cxn>
                              <a:cxn ang="cd2">
                                <a:pos x="l" y="vc"/>
                              </a:cxn>
                              <a:cxn ang="f32">
                                <a:pos x="f51" y="f52"/>
                              </a:cxn>
                              <a:cxn ang="f32">
                                <a:pos x="f51" y="f53"/>
                              </a:cxn>
                              <a:cxn ang="f32">
                                <a:pos x="f54" y="f53"/>
                              </a:cxn>
                              <a:cxn ang="f32">
                                <a:pos x="f54" y="f55"/>
                              </a:cxn>
                            </a:cxnLst>
                            <a:rect l="f47" t="f50" r="f48" b="f49"/>
                            <a:pathLst>
                              <a:path w="5" h="824">
                                <a:moveTo>
                                  <a:pt x="f10" y="f11"/>
                                </a:moveTo>
                                <a:lnTo>
                                  <a:pt x="f10" y="f12"/>
                                </a:lnTo>
                                <a:lnTo>
                                  <a:pt x="f5" y="f12"/>
                                </a:lnTo>
                                <a:lnTo>
                                  <a:pt x="f5" y="f5"/>
                                </a:lnTo>
                              </a:path>
                            </a:pathLst>
                          </a:custGeom>
                          <a:noFill/>
                          <a:ln w="12618" cap="flat">
                            <a:solidFill>
                              <a:srgbClr val="FF0000"/>
                            </a:solidFill>
                            <a:prstDash val="solid"/>
                            <a:round/>
                          </a:ln>
                        </wps:spPr>
                        <wps:txbx>
                          <w:txbxContent>
                            <w:p w14:paraId="31E505AB" w14:textId="77777777" w:rsidR="00884303" w:rsidRPr="00A21164" w:rsidRDefault="00884303" w:rsidP="00884303"/>
                          </w:txbxContent>
                        </wps:txbx>
                        <wps:bodyPr wrap="square" lIns="0" tIns="0" rIns="0" bIns="0" compatLnSpc="0">
                          <a:noAutofit/>
                        </wps:bodyPr>
                      </wps:wsp>
                      <wps:wsp>
                        <wps:cNvPr id="1822088584" name="docshape39"/>
                        <wps:cNvSpPr/>
                        <wps:spPr>
                          <a:xfrm>
                            <a:off x="1050828" y="1014161"/>
                            <a:ext cx="83484" cy="124541"/>
                          </a:xfrm>
                          <a:custGeom>
                            <a:avLst/>
                            <a:gdLst>
                              <a:gd name="f0" fmla="val 10800000"/>
                              <a:gd name="f1" fmla="val 5400000"/>
                              <a:gd name="f2" fmla="val 180"/>
                              <a:gd name="f3" fmla="val w"/>
                              <a:gd name="f4" fmla="val h"/>
                              <a:gd name="f5" fmla="val 0"/>
                              <a:gd name="f6" fmla="val 131"/>
                              <a:gd name="f7" fmla="val 196"/>
                              <a:gd name="f8" fmla="+- 0 1721 0"/>
                              <a:gd name="f9" fmla="+- 0 1655 0"/>
                              <a:gd name="f10" fmla="+- 0 1786 0"/>
                              <a:gd name="f11" fmla="val 66"/>
                              <a:gd name="f12" fmla="val 195"/>
                              <a:gd name="f13" fmla="+- 0 0 0"/>
                              <a:gd name="f14" fmla="*/ f3 1 131"/>
                              <a:gd name="f15" fmla="*/ f4 1 196"/>
                              <a:gd name="f16" fmla="val f5"/>
                              <a:gd name="f17" fmla="val f6"/>
                              <a:gd name="f18" fmla="val f7"/>
                              <a:gd name="f19" fmla="+- f8 0 1655"/>
                              <a:gd name="f20" fmla="+- f9 0 1655"/>
                              <a:gd name="f21" fmla="+- f10 0 1655"/>
                              <a:gd name="f22" fmla="*/ f13 f0 1"/>
                              <a:gd name="f23" fmla="+- f18 0 f16"/>
                              <a:gd name="f24" fmla="+- f17 0 f16"/>
                              <a:gd name="f25" fmla="*/ f22 1 f2"/>
                              <a:gd name="f26" fmla="*/ f24 1 131"/>
                              <a:gd name="f27" fmla="*/ f23 1 196"/>
                              <a:gd name="f28" fmla="*/ f19 f24 1"/>
                              <a:gd name="f29" fmla="*/ 1598 f23 1"/>
                              <a:gd name="f30" fmla="*/ f20 f24 1"/>
                              <a:gd name="f31" fmla="*/ 1793 f23 1"/>
                              <a:gd name="f32" fmla="*/ f21 f24 1"/>
                              <a:gd name="f33" fmla="+- f25 0 f1"/>
                              <a:gd name="f34" fmla="*/ f28 1 131"/>
                              <a:gd name="f35" fmla="*/ f29 1 196"/>
                              <a:gd name="f36" fmla="*/ f30 1 131"/>
                              <a:gd name="f37" fmla="*/ f31 1 196"/>
                              <a:gd name="f38" fmla="*/ f32 1 131"/>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5"/>
                              </a:cxn>
                              <a:cxn ang="f33">
                                <a:pos x="f56" y="f55"/>
                              </a:cxn>
                              <a:cxn ang="f33">
                                <a:pos x="f52" y="f53"/>
                              </a:cxn>
                            </a:cxnLst>
                            <a:rect l="f48" t="f51" r="f49" b="f50"/>
                            <a:pathLst>
                              <a:path w="131" h="196">
                                <a:moveTo>
                                  <a:pt x="f11" y="f5"/>
                                </a:moveTo>
                                <a:lnTo>
                                  <a:pt x="f5" y="f12"/>
                                </a:lnTo>
                                <a:lnTo>
                                  <a:pt x="f6" y="f12"/>
                                </a:lnTo>
                                <a:lnTo>
                                  <a:pt x="f11" y="f5"/>
                                </a:lnTo>
                                <a:close/>
                              </a:path>
                            </a:pathLst>
                          </a:custGeom>
                          <a:solidFill>
                            <a:srgbClr val="FF0000"/>
                          </a:solidFill>
                          <a:ln cap="flat">
                            <a:noFill/>
                            <a:prstDash val="solid"/>
                          </a:ln>
                        </wps:spPr>
                        <wps:txbx>
                          <w:txbxContent>
                            <w:p w14:paraId="2BB1C4E2" w14:textId="77777777" w:rsidR="00884303" w:rsidRPr="00A21164" w:rsidRDefault="00884303" w:rsidP="00884303"/>
                          </w:txbxContent>
                        </wps:txbx>
                        <wps:bodyPr wrap="square" lIns="0" tIns="0" rIns="0" bIns="0" compatLnSpc="0">
                          <a:noAutofit/>
                        </wps:bodyPr>
                      </wps:wsp>
                      <wps:wsp>
                        <wps:cNvPr id="1307715639" name="docshape40"/>
                        <wps:cNvSpPr/>
                        <wps:spPr>
                          <a:xfrm>
                            <a:off x="502188" y="1118859"/>
                            <a:ext cx="1463" cy="243321"/>
                          </a:xfrm>
                          <a:custGeom>
                            <a:avLst/>
                            <a:gdLst>
                              <a:gd name="f0" fmla="val 10800000"/>
                              <a:gd name="f1" fmla="val 5400000"/>
                              <a:gd name="f2" fmla="val 180"/>
                              <a:gd name="f3" fmla="val w"/>
                              <a:gd name="f4" fmla="val h"/>
                              <a:gd name="f5" fmla="val 0"/>
                              <a:gd name="f6" fmla="val 3"/>
                              <a:gd name="f7" fmla="val 384"/>
                              <a:gd name="f8" fmla="+- 0 794 0"/>
                              <a:gd name="f9" fmla="+- 0 791 0"/>
                              <a:gd name="f10" fmla="val 383"/>
                              <a:gd name="f11" fmla="val 98"/>
                              <a:gd name="f12" fmla="+- 0 0 0"/>
                              <a:gd name="f13" fmla="*/ f3 1 3"/>
                              <a:gd name="f14" fmla="*/ f4 1 384"/>
                              <a:gd name="f15" fmla="val f5"/>
                              <a:gd name="f16" fmla="val f6"/>
                              <a:gd name="f17" fmla="val f7"/>
                              <a:gd name="f18" fmla="+- f8 0 791"/>
                              <a:gd name="f19" fmla="+- f9 0 791"/>
                              <a:gd name="f20" fmla="*/ f12 f0 1"/>
                              <a:gd name="f21" fmla="+- f17 0 f15"/>
                              <a:gd name="f22" fmla="+- f16 0 f15"/>
                              <a:gd name="f23" fmla="*/ f20 1 f2"/>
                              <a:gd name="f24" fmla="*/ f22 1 3"/>
                              <a:gd name="f25" fmla="*/ f21 1 384"/>
                              <a:gd name="f26" fmla="*/ f18 f22 1"/>
                              <a:gd name="f27" fmla="*/ 2145 f21 1"/>
                              <a:gd name="f28" fmla="*/ 1860 f21 1"/>
                              <a:gd name="f29" fmla="*/ f19 f22 1"/>
                              <a:gd name="f30" fmla="*/ 1762 f21 1"/>
                              <a:gd name="f31" fmla="+- f23 0 f1"/>
                              <a:gd name="f32" fmla="*/ f26 1 3"/>
                              <a:gd name="f33" fmla="*/ f27 1 384"/>
                              <a:gd name="f34" fmla="*/ f28 1 384"/>
                              <a:gd name="f35" fmla="*/ f29 1 3"/>
                              <a:gd name="f36" fmla="*/ f30 1 384"/>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2"/>
                              </a:cxn>
                              <a:cxn ang="f31">
                                <a:pos x="f53" y="f54"/>
                              </a:cxn>
                            </a:cxnLst>
                            <a:rect l="f46" t="f49" r="f47" b="f48"/>
                            <a:pathLst>
                              <a:path w="3" h="384">
                                <a:moveTo>
                                  <a:pt x="f6" y="f10"/>
                                </a:moveTo>
                                <a:lnTo>
                                  <a:pt x="f6" y="f11"/>
                                </a:lnTo>
                                <a:lnTo>
                                  <a:pt x="f5" y="f11"/>
                                </a:lnTo>
                                <a:lnTo>
                                  <a:pt x="f5" y="f5"/>
                                </a:lnTo>
                              </a:path>
                            </a:pathLst>
                          </a:custGeom>
                          <a:noFill/>
                          <a:ln w="12618" cap="flat">
                            <a:solidFill>
                              <a:srgbClr val="FF0000"/>
                            </a:solidFill>
                            <a:prstDash val="solid"/>
                            <a:round/>
                          </a:ln>
                        </wps:spPr>
                        <wps:txbx>
                          <w:txbxContent>
                            <w:p w14:paraId="31F95577" w14:textId="77777777" w:rsidR="00884303" w:rsidRPr="00A21164" w:rsidRDefault="00884303" w:rsidP="00884303"/>
                          </w:txbxContent>
                        </wps:txbx>
                        <wps:bodyPr wrap="square" lIns="0" tIns="0" rIns="0" bIns="0" compatLnSpc="0">
                          <a:noAutofit/>
                        </wps:bodyPr>
                      </wps:wsp>
                      <wps:wsp>
                        <wps:cNvPr id="2039603365" name="docshape41"/>
                        <wps:cNvSpPr/>
                        <wps:spPr>
                          <a:xfrm>
                            <a:off x="461131" y="999347"/>
                            <a:ext cx="83484" cy="124541"/>
                          </a:xfrm>
                          <a:custGeom>
                            <a:avLst/>
                            <a:gdLst>
                              <a:gd name="f0" fmla="val 10800000"/>
                              <a:gd name="f1" fmla="val 5400000"/>
                              <a:gd name="f2" fmla="val 180"/>
                              <a:gd name="f3" fmla="val w"/>
                              <a:gd name="f4" fmla="val h"/>
                              <a:gd name="f5" fmla="val 0"/>
                              <a:gd name="f6" fmla="val 131"/>
                              <a:gd name="f7" fmla="val 196"/>
                              <a:gd name="f8" fmla="+- 0 791 0"/>
                              <a:gd name="f9" fmla="+- 0 726 0"/>
                              <a:gd name="f10" fmla="+- 0 857 0"/>
                              <a:gd name="f11" fmla="val 65"/>
                              <a:gd name="f12" fmla="+- 0 0 0"/>
                              <a:gd name="f13" fmla="*/ f3 1 131"/>
                              <a:gd name="f14" fmla="*/ f4 1 196"/>
                              <a:gd name="f15" fmla="val f5"/>
                              <a:gd name="f16" fmla="val f6"/>
                              <a:gd name="f17" fmla="val f7"/>
                              <a:gd name="f18" fmla="+- f8 0 726"/>
                              <a:gd name="f19" fmla="+- f9 0 726"/>
                              <a:gd name="f20" fmla="+- f10 0 726"/>
                              <a:gd name="f21" fmla="*/ f12 f0 1"/>
                              <a:gd name="f22" fmla="+- f17 0 f15"/>
                              <a:gd name="f23" fmla="+- f16 0 f15"/>
                              <a:gd name="f24" fmla="*/ f21 1 f2"/>
                              <a:gd name="f25" fmla="*/ f23 1 131"/>
                              <a:gd name="f26" fmla="*/ f22 1 196"/>
                              <a:gd name="f27" fmla="*/ f18 f23 1"/>
                              <a:gd name="f28" fmla="*/ 1575 f22 1"/>
                              <a:gd name="f29" fmla="*/ f19 f23 1"/>
                              <a:gd name="f30" fmla="*/ 1771 f22 1"/>
                              <a:gd name="f31" fmla="*/ f20 f23 1"/>
                              <a:gd name="f32" fmla="+- f24 0 f1"/>
                              <a:gd name="f33" fmla="*/ f27 1 131"/>
                              <a:gd name="f34" fmla="*/ f28 1 196"/>
                              <a:gd name="f35" fmla="*/ f29 1 131"/>
                              <a:gd name="f36" fmla="*/ f30 1 196"/>
                              <a:gd name="f37" fmla="*/ f31 1 131"/>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4"/>
                              </a:cxn>
                              <a:cxn ang="f32">
                                <a:pos x="f55" y="f54"/>
                              </a:cxn>
                              <a:cxn ang="f32">
                                <a:pos x="f51" y="f52"/>
                              </a:cxn>
                            </a:cxnLst>
                            <a:rect l="f47" t="f50" r="f48" b="f49"/>
                            <a:pathLst>
                              <a:path w="131" h="196">
                                <a:moveTo>
                                  <a:pt x="f11" y="f5"/>
                                </a:moveTo>
                                <a:lnTo>
                                  <a:pt x="f5" y="f7"/>
                                </a:lnTo>
                                <a:lnTo>
                                  <a:pt x="f6" y="f7"/>
                                </a:lnTo>
                                <a:lnTo>
                                  <a:pt x="f11" y="f5"/>
                                </a:lnTo>
                                <a:close/>
                              </a:path>
                            </a:pathLst>
                          </a:custGeom>
                          <a:solidFill>
                            <a:srgbClr val="FF0000"/>
                          </a:solidFill>
                          <a:ln cap="flat">
                            <a:noFill/>
                            <a:prstDash val="solid"/>
                          </a:ln>
                        </wps:spPr>
                        <wps:txbx>
                          <w:txbxContent>
                            <w:p w14:paraId="3EB993F4" w14:textId="77777777" w:rsidR="00884303" w:rsidRPr="00A21164" w:rsidRDefault="00884303" w:rsidP="00884303"/>
                          </w:txbxContent>
                        </wps:txbx>
                        <wps:bodyPr wrap="square" lIns="0" tIns="0" rIns="0" bIns="0" compatLnSpc="0">
                          <a:noAutofit/>
                        </wps:bodyPr>
                      </wps:wsp>
                      <wps:wsp>
                        <wps:cNvPr id="586795792" name="docshape42"/>
                        <wps:cNvSpPr/>
                        <wps:spPr>
                          <a:xfrm>
                            <a:off x="4853177" y="1773021"/>
                            <a:ext cx="72694" cy="240852"/>
                          </a:xfrm>
                          <a:custGeom>
                            <a:avLst/>
                            <a:gdLst>
                              <a:gd name="f0" fmla="val 10800000"/>
                              <a:gd name="f1" fmla="val 5400000"/>
                              <a:gd name="f2" fmla="val 180"/>
                              <a:gd name="f3" fmla="val w"/>
                              <a:gd name="f4" fmla="val h"/>
                              <a:gd name="f5" fmla="val 0"/>
                              <a:gd name="f6" fmla="val 114"/>
                              <a:gd name="f7" fmla="val 379"/>
                              <a:gd name="f8" fmla="+- 0 7757 0"/>
                              <a:gd name="f9" fmla="+- 0 7644 0"/>
                              <a:gd name="f10" fmla="val 113"/>
                              <a:gd name="f11" fmla="val 378"/>
                              <a:gd name="f12" fmla="+- 0 0 0"/>
                              <a:gd name="f13" fmla="*/ f3 1 114"/>
                              <a:gd name="f14" fmla="*/ f4 1 379"/>
                              <a:gd name="f15" fmla="val f5"/>
                              <a:gd name="f16" fmla="val f6"/>
                              <a:gd name="f17" fmla="val f7"/>
                              <a:gd name="f18" fmla="+- f8 0 7644"/>
                              <a:gd name="f19" fmla="+- f9 0 7644"/>
                              <a:gd name="f20" fmla="*/ f12 f0 1"/>
                              <a:gd name="f21" fmla="+- f17 0 f15"/>
                              <a:gd name="f22" fmla="+- f16 0 f15"/>
                              <a:gd name="f23" fmla="*/ f20 1 f2"/>
                              <a:gd name="f24" fmla="*/ f22 1 114"/>
                              <a:gd name="f25" fmla="*/ f21 1 379"/>
                              <a:gd name="f26" fmla="*/ f18 f22 1"/>
                              <a:gd name="f27" fmla="*/ 3170 f21 1"/>
                              <a:gd name="f28" fmla="*/ 2792 f21 1"/>
                              <a:gd name="f29" fmla="*/ f19 f22 1"/>
                              <a:gd name="f30" fmla="+- f23 0 f1"/>
                              <a:gd name="f31" fmla="*/ f26 1 114"/>
                              <a:gd name="f32" fmla="*/ f27 1 379"/>
                              <a:gd name="f33" fmla="*/ f28 1 379"/>
                              <a:gd name="f34" fmla="*/ f29 1 114"/>
                              <a:gd name="f35" fmla="*/ 0 1 f24"/>
                              <a:gd name="f36" fmla="*/ f16 1 f24"/>
                              <a:gd name="f37" fmla="*/ 0 1 f25"/>
                              <a:gd name="f38" fmla="*/ f17 1 f25"/>
                              <a:gd name="f39" fmla="*/ f31 1 f24"/>
                              <a:gd name="f40" fmla="*/ f32 1 f25"/>
                              <a:gd name="f41" fmla="*/ f33 1 f25"/>
                              <a:gd name="f42" fmla="*/ f34 1 f24"/>
                              <a:gd name="f43" fmla="*/ f35 f13 1"/>
                              <a:gd name="f44" fmla="*/ f36 f13 1"/>
                              <a:gd name="f45" fmla="*/ f38 f14 1"/>
                              <a:gd name="f46" fmla="*/ f37 f14 1"/>
                              <a:gd name="f47" fmla="*/ f39 f13 1"/>
                              <a:gd name="f48" fmla="*/ f40 f14 1"/>
                              <a:gd name="f49" fmla="*/ f41 f14 1"/>
                              <a:gd name="f50" fmla="*/ f42 f13 1"/>
                            </a:gdLst>
                            <a:ahLst/>
                            <a:cxnLst>
                              <a:cxn ang="3cd4">
                                <a:pos x="hc" y="t"/>
                              </a:cxn>
                              <a:cxn ang="0">
                                <a:pos x="r" y="vc"/>
                              </a:cxn>
                              <a:cxn ang="cd4">
                                <a:pos x="hc" y="b"/>
                              </a:cxn>
                              <a:cxn ang="cd2">
                                <a:pos x="l" y="vc"/>
                              </a:cxn>
                              <a:cxn ang="f30">
                                <a:pos x="f47" y="f48"/>
                              </a:cxn>
                              <a:cxn ang="f30">
                                <a:pos x="f47" y="f49"/>
                              </a:cxn>
                              <a:cxn ang="f30">
                                <a:pos x="f50" y="f49"/>
                              </a:cxn>
                            </a:cxnLst>
                            <a:rect l="f43" t="f46" r="f44" b="f45"/>
                            <a:pathLst>
                              <a:path w="114" h="379">
                                <a:moveTo>
                                  <a:pt x="f10" y="f11"/>
                                </a:moveTo>
                                <a:lnTo>
                                  <a:pt x="f10" y="f5"/>
                                </a:lnTo>
                                <a:lnTo>
                                  <a:pt x="f5" y="f5"/>
                                </a:lnTo>
                              </a:path>
                            </a:pathLst>
                          </a:custGeom>
                          <a:noFill/>
                          <a:ln w="12618" cap="flat">
                            <a:solidFill>
                              <a:srgbClr val="FF0000"/>
                            </a:solidFill>
                            <a:prstDash val="solid"/>
                            <a:round/>
                          </a:ln>
                        </wps:spPr>
                        <wps:txbx>
                          <w:txbxContent>
                            <w:p w14:paraId="3EBCBC5C" w14:textId="77777777" w:rsidR="00884303" w:rsidRPr="00A21164" w:rsidRDefault="00884303" w:rsidP="00884303"/>
                          </w:txbxContent>
                        </wps:txbx>
                        <wps:bodyPr wrap="square" lIns="0" tIns="0" rIns="0" bIns="0" compatLnSpc="0">
                          <a:noAutofit/>
                        </wps:bodyPr>
                      </wps:wsp>
                      <wps:wsp>
                        <wps:cNvPr id="825141652" name="docshape43"/>
                        <wps:cNvSpPr/>
                        <wps:spPr>
                          <a:xfrm>
                            <a:off x="4734763" y="1730867"/>
                            <a:ext cx="124541" cy="83484"/>
                          </a:xfrm>
                          <a:custGeom>
                            <a:avLst/>
                            <a:gdLst>
                              <a:gd name="f0" fmla="val 10800000"/>
                              <a:gd name="f1" fmla="val 5400000"/>
                              <a:gd name="f2" fmla="val 180"/>
                              <a:gd name="f3" fmla="val w"/>
                              <a:gd name="f4" fmla="val h"/>
                              <a:gd name="f5" fmla="val 0"/>
                              <a:gd name="f6" fmla="val 196"/>
                              <a:gd name="f7" fmla="val 131"/>
                              <a:gd name="f8" fmla="+- 0 7652 0"/>
                              <a:gd name="f9" fmla="+- 0 7457 0"/>
                              <a:gd name="f10" fmla="val 195"/>
                              <a:gd name="f11" fmla="val 65"/>
                              <a:gd name="f12" fmla="val 130"/>
                              <a:gd name="f13" fmla="+- 0 0 0"/>
                              <a:gd name="f14" fmla="*/ f3 1 196"/>
                              <a:gd name="f15" fmla="*/ f4 1 131"/>
                              <a:gd name="f16" fmla="val f5"/>
                              <a:gd name="f17" fmla="val f6"/>
                              <a:gd name="f18" fmla="val f7"/>
                              <a:gd name="f19" fmla="+- f8 0 7457"/>
                              <a:gd name="f20" fmla="+- f9 0 7457"/>
                              <a:gd name="f21" fmla="*/ f13 f0 1"/>
                              <a:gd name="f22" fmla="+- f18 0 f16"/>
                              <a:gd name="f23" fmla="+- f17 0 f16"/>
                              <a:gd name="f24" fmla="*/ f21 1 f2"/>
                              <a:gd name="f25" fmla="*/ f23 1 196"/>
                              <a:gd name="f26" fmla="*/ f22 1 131"/>
                              <a:gd name="f27" fmla="*/ f19 f23 1"/>
                              <a:gd name="f28" fmla="*/ 2727 f22 1"/>
                              <a:gd name="f29" fmla="*/ f20 f23 1"/>
                              <a:gd name="f30" fmla="*/ 2792 f22 1"/>
                              <a:gd name="f31" fmla="*/ 2857 f22 1"/>
                              <a:gd name="f32" fmla="+- f24 0 f1"/>
                              <a:gd name="f33" fmla="*/ f27 1 196"/>
                              <a:gd name="f34" fmla="*/ f28 1 131"/>
                              <a:gd name="f35" fmla="*/ f29 1 196"/>
                              <a:gd name="f36" fmla="*/ f30 1 131"/>
                              <a:gd name="f37" fmla="*/ f31 1 131"/>
                              <a:gd name="f38" fmla="*/ 0 1 f25"/>
                              <a:gd name="f39" fmla="*/ f17 1 f25"/>
                              <a:gd name="f40" fmla="*/ 0 1 f26"/>
                              <a:gd name="f41" fmla="*/ f18 1 f26"/>
                              <a:gd name="f42" fmla="*/ f33 1 f25"/>
                              <a:gd name="f43" fmla="*/ f34 1 f26"/>
                              <a:gd name="f44" fmla="*/ f35 1 f25"/>
                              <a:gd name="f45" fmla="*/ f36 1 f26"/>
                              <a:gd name="f46" fmla="*/ f37 1 f26"/>
                              <a:gd name="f47" fmla="*/ f38 f14 1"/>
                              <a:gd name="f48" fmla="*/ f39 f14 1"/>
                              <a:gd name="f49" fmla="*/ f41 f15 1"/>
                              <a:gd name="f50" fmla="*/ f40 f15 1"/>
                              <a:gd name="f51" fmla="*/ f42 f14 1"/>
                              <a:gd name="f52" fmla="*/ f43 f15 1"/>
                              <a:gd name="f53" fmla="*/ f44 f14 1"/>
                              <a:gd name="f54" fmla="*/ f45 f15 1"/>
                              <a:gd name="f55" fmla="*/ f46 f15 1"/>
                            </a:gdLst>
                            <a:ahLst/>
                            <a:cxnLst>
                              <a:cxn ang="3cd4">
                                <a:pos x="hc" y="t"/>
                              </a:cxn>
                              <a:cxn ang="0">
                                <a:pos x="r" y="vc"/>
                              </a:cxn>
                              <a:cxn ang="cd4">
                                <a:pos x="hc" y="b"/>
                              </a:cxn>
                              <a:cxn ang="cd2">
                                <a:pos x="l" y="vc"/>
                              </a:cxn>
                              <a:cxn ang="f32">
                                <a:pos x="f51" y="f52"/>
                              </a:cxn>
                              <a:cxn ang="f32">
                                <a:pos x="f53" y="f54"/>
                              </a:cxn>
                              <a:cxn ang="f32">
                                <a:pos x="f51" y="f55"/>
                              </a:cxn>
                              <a:cxn ang="f32">
                                <a:pos x="f51" y="f52"/>
                              </a:cxn>
                            </a:cxnLst>
                            <a:rect l="f47" t="f50" r="f48" b="f49"/>
                            <a:pathLst>
                              <a:path w="196" h="131">
                                <a:moveTo>
                                  <a:pt x="f10" y="f5"/>
                                </a:moveTo>
                                <a:lnTo>
                                  <a:pt x="f5" y="f11"/>
                                </a:lnTo>
                                <a:lnTo>
                                  <a:pt x="f10" y="f12"/>
                                </a:lnTo>
                                <a:lnTo>
                                  <a:pt x="f10" y="f5"/>
                                </a:lnTo>
                                <a:close/>
                              </a:path>
                            </a:pathLst>
                          </a:custGeom>
                          <a:solidFill>
                            <a:srgbClr val="FF0000"/>
                          </a:solidFill>
                          <a:ln cap="flat">
                            <a:noFill/>
                            <a:prstDash val="solid"/>
                          </a:ln>
                        </wps:spPr>
                        <wps:txbx>
                          <w:txbxContent>
                            <w:p w14:paraId="41CCD339" w14:textId="77777777" w:rsidR="00884303" w:rsidRPr="00A21164" w:rsidRDefault="00884303" w:rsidP="00884303"/>
                          </w:txbxContent>
                        </wps:txbx>
                        <wps:bodyPr wrap="square" lIns="0" tIns="0" rIns="0" bIns="0" compatLnSpc="0">
                          <a:noAutofit/>
                        </wps:bodyPr>
                      </wps:wsp>
                      <wps:wsp>
                        <wps:cNvPr id="1429304226" name="docshape44"/>
                        <wps:cNvSpPr/>
                        <wps:spPr>
                          <a:xfrm>
                            <a:off x="2343972" y="800648"/>
                            <a:ext cx="3931" cy="393832"/>
                          </a:xfrm>
                          <a:custGeom>
                            <a:avLst/>
                            <a:gdLst>
                              <a:gd name="f0" fmla="val 10800000"/>
                              <a:gd name="f1" fmla="val 5400000"/>
                              <a:gd name="f2" fmla="val 180"/>
                              <a:gd name="f3" fmla="val w"/>
                              <a:gd name="f4" fmla="val h"/>
                              <a:gd name="f5" fmla="val 0"/>
                              <a:gd name="f6" fmla="val 6"/>
                              <a:gd name="f7" fmla="val 620"/>
                              <a:gd name="f8" fmla="+- 0 3697 0"/>
                              <a:gd name="f9" fmla="+- 0 3692 0"/>
                              <a:gd name="f10" fmla="val 5"/>
                              <a:gd name="f11" fmla="val 403"/>
                              <a:gd name="f12" fmla="+- 0 0 0"/>
                              <a:gd name="f13" fmla="*/ f3 1 6"/>
                              <a:gd name="f14" fmla="*/ f4 1 620"/>
                              <a:gd name="f15" fmla="val f5"/>
                              <a:gd name="f16" fmla="val f6"/>
                              <a:gd name="f17" fmla="val f7"/>
                              <a:gd name="f18" fmla="+- f8 0 3692"/>
                              <a:gd name="f19" fmla="+- f9 0 3692"/>
                              <a:gd name="f20" fmla="*/ f12 f0 1"/>
                              <a:gd name="f21" fmla="+- f17 0 f15"/>
                              <a:gd name="f22" fmla="+- f16 0 f15"/>
                              <a:gd name="f23" fmla="*/ f20 1 f2"/>
                              <a:gd name="f24" fmla="*/ f22 1 6"/>
                              <a:gd name="f25" fmla="*/ f21 1 620"/>
                              <a:gd name="f26" fmla="*/ f18 f22 1"/>
                              <a:gd name="f27" fmla="*/ 1262 f21 1"/>
                              <a:gd name="f28" fmla="*/ 1665 f21 1"/>
                              <a:gd name="f29" fmla="*/ f19 f22 1"/>
                              <a:gd name="f30" fmla="*/ 1882 f21 1"/>
                              <a:gd name="f31" fmla="+- f23 0 f1"/>
                              <a:gd name="f32" fmla="*/ f26 1 6"/>
                              <a:gd name="f33" fmla="*/ f27 1 620"/>
                              <a:gd name="f34" fmla="*/ f28 1 620"/>
                              <a:gd name="f35" fmla="*/ f29 1 6"/>
                              <a:gd name="f36" fmla="*/ f30 1 620"/>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2"/>
                              </a:cxn>
                              <a:cxn ang="f31">
                                <a:pos x="f53" y="f54"/>
                              </a:cxn>
                            </a:cxnLst>
                            <a:rect l="f46" t="f49" r="f47" b="f48"/>
                            <a:pathLst>
                              <a:path w="6" h="620">
                                <a:moveTo>
                                  <a:pt x="f10" y="f5"/>
                                </a:moveTo>
                                <a:lnTo>
                                  <a:pt x="f10" y="f11"/>
                                </a:lnTo>
                                <a:lnTo>
                                  <a:pt x="f5" y="f11"/>
                                </a:lnTo>
                                <a:lnTo>
                                  <a:pt x="f5" y="f7"/>
                                </a:lnTo>
                              </a:path>
                            </a:pathLst>
                          </a:custGeom>
                          <a:noFill/>
                          <a:ln w="12618" cap="flat">
                            <a:solidFill>
                              <a:srgbClr val="FF0000"/>
                            </a:solidFill>
                            <a:prstDash val="solid"/>
                            <a:round/>
                          </a:ln>
                        </wps:spPr>
                        <wps:txbx>
                          <w:txbxContent>
                            <w:p w14:paraId="6DB98722" w14:textId="77777777" w:rsidR="00884303" w:rsidRPr="00A21164" w:rsidRDefault="00884303" w:rsidP="00884303"/>
                          </w:txbxContent>
                        </wps:txbx>
                        <wps:bodyPr wrap="square" lIns="0" tIns="0" rIns="0" bIns="0" compatLnSpc="0">
                          <a:noAutofit/>
                        </wps:bodyPr>
                      </wps:wsp>
                      <wps:wsp>
                        <wps:cNvPr id="1500153545" name="docshape45"/>
                        <wps:cNvSpPr/>
                        <wps:spPr>
                          <a:xfrm>
                            <a:off x="2302550" y="1189451"/>
                            <a:ext cx="83484" cy="124541"/>
                          </a:xfrm>
                          <a:custGeom>
                            <a:avLst/>
                            <a:gdLst>
                              <a:gd name="f0" fmla="val 10800000"/>
                              <a:gd name="f1" fmla="val 5400000"/>
                              <a:gd name="f2" fmla="val 180"/>
                              <a:gd name="f3" fmla="val w"/>
                              <a:gd name="f4" fmla="val h"/>
                              <a:gd name="f5" fmla="val 0"/>
                              <a:gd name="f6" fmla="val 131"/>
                              <a:gd name="f7" fmla="val 196"/>
                              <a:gd name="f8" fmla="+- 0 3757 0"/>
                              <a:gd name="f9" fmla="+- 0 3627 0"/>
                              <a:gd name="f10" fmla="+- 0 3692 0"/>
                              <a:gd name="f11" fmla="val 130"/>
                              <a:gd name="f12" fmla="val 65"/>
                              <a:gd name="f13" fmla="+- 0 0 0"/>
                              <a:gd name="f14" fmla="*/ f3 1 131"/>
                              <a:gd name="f15" fmla="*/ f4 1 196"/>
                              <a:gd name="f16" fmla="val f5"/>
                              <a:gd name="f17" fmla="val f6"/>
                              <a:gd name="f18" fmla="val f7"/>
                              <a:gd name="f19" fmla="+- f8 0 3627"/>
                              <a:gd name="f20" fmla="+- f9 0 3627"/>
                              <a:gd name="f21" fmla="+- f10 0 3627"/>
                              <a:gd name="f22" fmla="*/ f13 f0 1"/>
                              <a:gd name="f23" fmla="+- f18 0 f16"/>
                              <a:gd name="f24" fmla="+- f17 0 f16"/>
                              <a:gd name="f25" fmla="*/ f22 1 f2"/>
                              <a:gd name="f26" fmla="*/ f24 1 131"/>
                              <a:gd name="f27" fmla="*/ f23 1 196"/>
                              <a:gd name="f28" fmla="*/ f19 f24 1"/>
                              <a:gd name="f29" fmla="*/ 1873 f23 1"/>
                              <a:gd name="f30" fmla="*/ f20 f24 1"/>
                              <a:gd name="f31" fmla="*/ f21 f24 1"/>
                              <a:gd name="f32" fmla="*/ 2069 f23 1"/>
                              <a:gd name="f33" fmla="+- f25 0 f1"/>
                              <a:gd name="f34" fmla="*/ f28 1 131"/>
                              <a:gd name="f35" fmla="*/ f29 1 196"/>
                              <a:gd name="f36" fmla="*/ f30 1 131"/>
                              <a:gd name="f37" fmla="*/ f31 1 131"/>
                              <a:gd name="f38" fmla="*/ f32 1 196"/>
                              <a:gd name="f39" fmla="*/ 0 1 f26"/>
                              <a:gd name="f40" fmla="*/ f17 1 f26"/>
                              <a:gd name="f41" fmla="*/ 0 1 f27"/>
                              <a:gd name="f42" fmla="*/ f18 1 f27"/>
                              <a:gd name="f43" fmla="*/ f34 1 f26"/>
                              <a:gd name="f44" fmla="*/ f35 1 f27"/>
                              <a:gd name="f45" fmla="*/ f36 1 f26"/>
                              <a:gd name="f46" fmla="*/ f37 1 f26"/>
                              <a:gd name="f47" fmla="*/ f38 1 f27"/>
                              <a:gd name="f48" fmla="*/ f39 f14 1"/>
                              <a:gd name="f49" fmla="*/ f40 f14 1"/>
                              <a:gd name="f50" fmla="*/ f42 f15 1"/>
                              <a:gd name="f51" fmla="*/ f41 f15 1"/>
                              <a:gd name="f52" fmla="*/ f43 f14 1"/>
                              <a:gd name="f53" fmla="*/ f44 f15 1"/>
                              <a:gd name="f54" fmla="*/ f45 f14 1"/>
                              <a:gd name="f55" fmla="*/ f46 f14 1"/>
                              <a:gd name="f56" fmla="*/ f47 f15 1"/>
                            </a:gdLst>
                            <a:ahLst/>
                            <a:cxnLst>
                              <a:cxn ang="3cd4">
                                <a:pos x="hc" y="t"/>
                              </a:cxn>
                              <a:cxn ang="0">
                                <a:pos x="r" y="vc"/>
                              </a:cxn>
                              <a:cxn ang="cd4">
                                <a:pos x="hc" y="b"/>
                              </a:cxn>
                              <a:cxn ang="cd2">
                                <a:pos x="l" y="vc"/>
                              </a:cxn>
                              <a:cxn ang="f33">
                                <a:pos x="f52" y="f53"/>
                              </a:cxn>
                              <a:cxn ang="f33">
                                <a:pos x="f54" y="f53"/>
                              </a:cxn>
                              <a:cxn ang="f33">
                                <a:pos x="f55" y="f56"/>
                              </a:cxn>
                              <a:cxn ang="f33">
                                <a:pos x="f52" y="f53"/>
                              </a:cxn>
                            </a:cxnLst>
                            <a:rect l="f48" t="f51" r="f49" b="f50"/>
                            <a:pathLst>
                              <a:path w="131" h="196">
                                <a:moveTo>
                                  <a:pt x="f11" y="f5"/>
                                </a:moveTo>
                                <a:lnTo>
                                  <a:pt x="f5" y="f5"/>
                                </a:lnTo>
                                <a:lnTo>
                                  <a:pt x="f12" y="f7"/>
                                </a:lnTo>
                                <a:lnTo>
                                  <a:pt x="f11" y="f5"/>
                                </a:lnTo>
                                <a:close/>
                              </a:path>
                            </a:pathLst>
                          </a:custGeom>
                          <a:solidFill>
                            <a:srgbClr val="FF0000"/>
                          </a:solidFill>
                          <a:ln cap="flat">
                            <a:noFill/>
                            <a:prstDash val="solid"/>
                          </a:ln>
                        </wps:spPr>
                        <wps:txbx>
                          <w:txbxContent>
                            <w:p w14:paraId="74C97C4D" w14:textId="77777777" w:rsidR="00884303" w:rsidRPr="00A21164" w:rsidRDefault="00884303" w:rsidP="00884303"/>
                          </w:txbxContent>
                        </wps:txbx>
                        <wps:bodyPr wrap="square" lIns="0" tIns="0" rIns="0" bIns="0" compatLnSpc="0">
                          <a:noAutofit/>
                        </wps:bodyPr>
                      </wps:wsp>
                      <wps:wsp>
                        <wps:cNvPr id="1307000080" name="Line 175"/>
                        <wps:cNvSpPr/>
                        <wps:spPr>
                          <a:xfrm>
                            <a:off x="4065148" y="1626077"/>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0C74CDDE" w14:textId="77777777" w:rsidR="00884303" w:rsidRPr="00A21164" w:rsidRDefault="00884303" w:rsidP="00884303"/>
                          </w:txbxContent>
                        </wps:txbx>
                        <wps:bodyPr wrap="square" lIns="0" tIns="0" rIns="0" bIns="0" compatLnSpc="0">
                          <a:noAutofit/>
                        </wps:bodyPr>
                      </wps:wsp>
                      <wps:wsp>
                        <wps:cNvPr id="799213409" name="docshape46"/>
                        <wps:cNvSpPr/>
                        <wps:spPr>
                          <a:xfrm>
                            <a:off x="4024091" y="1442191"/>
                            <a:ext cx="83484" cy="124541"/>
                          </a:xfrm>
                          <a:custGeom>
                            <a:avLst/>
                            <a:gdLst>
                              <a:gd name="f0" fmla="val 10800000"/>
                              <a:gd name="f1" fmla="val 5400000"/>
                              <a:gd name="f2" fmla="val 180"/>
                              <a:gd name="f3" fmla="val w"/>
                              <a:gd name="f4" fmla="val h"/>
                              <a:gd name="f5" fmla="val 0"/>
                              <a:gd name="f6" fmla="val 131"/>
                              <a:gd name="f7" fmla="val 197"/>
                              <a:gd name="f8" fmla="+- 0 6404 0"/>
                              <a:gd name="f9" fmla="+- 0 6337 0"/>
                              <a:gd name="f10" fmla="+- 0 6468 0"/>
                              <a:gd name="f11" fmla="val 67"/>
                              <a:gd name="f12" fmla="val 195"/>
                              <a:gd name="f13" fmla="val 196"/>
                              <a:gd name="f14" fmla="+- 0 0 0"/>
                              <a:gd name="f15" fmla="*/ f3 1 131"/>
                              <a:gd name="f16" fmla="*/ f4 1 197"/>
                              <a:gd name="f17" fmla="val f5"/>
                              <a:gd name="f18" fmla="val f6"/>
                              <a:gd name="f19" fmla="val f7"/>
                              <a:gd name="f20" fmla="+- f8 0 6337"/>
                              <a:gd name="f21" fmla="+- f9 0 6337"/>
                              <a:gd name="f22" fmla="+- f10 0 6337"/>
                              <a:gd name="f23" fmla="*/ f14 f0 1"/>
                              <a:gd name="f24" fmla="+- f19 0 f17"/>
                              <a:gd name="f25" fmla="+- f18 0 f17"/>
                              <a:gd name="f26" fmla="*/ f23 1 f2"/>
                              <a:gd name="f27" fmla="*/ f25 1 131"/>
                              <a:gd name="f28" fmla="*/ f24 1 197"/>
                              <a:gd name="f29" fmla="*/ f20 f25 1"/>
                              <a:gd name="f30" fmla="*/ 2271 f24 1"/>
                              <a:gd name="f31" fmla="*/ f21 f25 1"/>
                              <a:gd name="f32" fmla="*/ 2466 f24 1"/>
                              <a:gd name="f33" fmla="*/ f22 f25 1"/>
                              <a:gd name="f34" fmla="*/ 2467 f24 1"/>
                              <a:gd name="f35" fmla="+- f26 0 f1"/>
                              <a:gd name="f36" fmla="*/ f29 1 131"/>
                              <a:gd name="f37" fmla="*/ f30 1 197"/>
                              <a:gd name="f38" fmla="*/ f31 1 131"/>
                              <a:gd name="f39" fmla="*/ f32 1 197"/>
                              <a:gd name="f40" fmla="*/ f33 1 131"/>
                              <a:gd name="f41" fmla="*/ f34 1 197"/>
                              <a:gd name="f42" fmla="*/ 0 1 f27"/>
                              <a:gd name="f43" fmla="*/ f18 1 f27"/>
                              <a:gd name="f44" fmla="*/ 0 1 f28"/>
                              <a:gd name="f45" fmla="*/ f19 1 f28"/>
                              <a:gd name="f46" fmla="*/ f36 1 f27"/>
                              <a:gd name="f47" fmla="*/ f37 1 f28"/>
                              <a:gd name="f48" fmla="*/ f38 1 f27"/>
                              <a:gd name="f49" fmla="*/ f39 1 f28"/>
                              <a:gd name="f50" fmla="*/ f40 1 f27"/>
                              <a:gd name="f51" fmla="*/ f41 1 f28"/>
                              <a:gd name="f52" fmla="*/ f42 f15 1"/>
                              <a:gd name="f53" fmla="*/ f43 f15 1"/>
                              <a:gd name="f54" fmla="*/ f45 f16 1"/>
                              <a:gd name="f55" fmla="*/ f44 f16 1"/>
                              <a:gd name="f56" fmla="*/ f46 f15 1"/>
                              <a:gd name="f57" fmla="*/ f47 f16 1"/>
                              <a:gd name="f58" fmla="*/ f48 f15 1"/>
                              <a:gd name="f59" fmla="*/ f49 f16 1"/>
                              <a:gd name="f60" fmla="*/ f50 f15 1"/>
                              <a:gd name="f61" fmla="*/ f51 f16 1"/>
                            </a:gdLst>
                            <a:ahLst/>
                            <a:cxnLst>
                              <a:cxn ang="3cd4">
                                <a:pos x="hc" y="t"/>
                              </a:cxn>
                              <a:cxn ang="0">
                                <a:pos x="r" y="vc"/>
                              </a:cxn>
                              <a:cxn ang="cd4">
                                <a:pos x="hc" y="b"/>
                              </a:cxn>
                              <a:cxn ang="cd2">
                                <a:pos x="l" y="vc"/>
                              </a:cxn>
                              <a:cxn ang="f35">
                                <a:pos x="f56" y="f57"/>
                              </a:cxn>
                              <a:cxn ang="f35">
                                <a:pos x="f58" y="f59"/>
                              </a:cxn>
                              <a:cxn ang="f35">
                                <a:pos x="f60" y="f61"/>
                              </a:cxn>
                              <a:cxn ang="f35">
                                <a:pos x="f56" y="f57"/>
                              </a:cxn>
                            </a:cxnLst>
                            <a:rect l="f52" t="f55" r="f53" b="f54"/>
                            <a:pathLst>
                              <a:path w="131" h="197">
                                <a:moveTo>
                                  <a:pt x="f11" y="f5"/>
                                </a:moveTo>
                                <a:lnTo>
                                  <a:pt x="f5" y="f12"/>
                                </a:lnTo>
                                <a:lnTo>
                                  <a:pt x="f6" y="f13"/>
                                </a:lnTo>
                                <a:lnTo>
                                  <a:pt x="f11" y="f5"/>
                                </a:lnTo>
                                <a:close/>
                              </a:path>
                            </a:pathLst>
                          </a:custGeom>
                          <a:solidFill>
                            <a:srgbClr val="FF0000"/>
                          </a:solidFill>
                          <a:ln cap="flat">
                            <a:noFill/>
                            <a:prstDash val="solid"/>
                          </a:ln>
                        </wps:spPr>
                        <wps:txbx>
                          <w:txbxContent>
                            <w:p w14:paraId="42A5B5AD" w14:textId="77777777" w:rsidR="00884303" w:rsidRPr="00A21164" w:rsidRDefault="00884303" w:rsidP="00884303"/>
                          </w:txbxContent>
                        </wps:txbx>
                        <wps:bodyPr wrap="square" lIns="0" tIns="0" rIns="0" bIns="0" compatLnSpc="0">
                          <a:noAutofit/>
                        </wps:bodyPr>
                      </wps:wsp>
                      <wps:wsp>
                        <wps:cNvPr id="133968504" name="docshape47"/>
                        <wps:cNvSpPr/>
                        <wps:spPr>
                          <a:xfrm>
                            <a:off x="197967" y="2053468"/>
                            <a:ext cx="210952" cy="73792"/>
                          </a:xfrm>
                          <a:custGeom>
                            <a:avLst/>
                            <a:gdLst>
                              <a:gd name="f0" fmla="val 10800000"/>
                              <a:gd name="f1" fmla="val 5400000"/>
                              <a:gd name="f2" fmla="val 180"/>
                              <a:gd name="f3" fmla="val w"/>
                              <a:gd name="f4" fmla="val h"/>
                              <a:gd name="f5" fmla="val 0"/>
                              <a:gd name="f6" fmla="val 333"/>
                              <a:gd name="f7" fmla="val 117"/>
                              <a:gd name="f8" fmla="+- 0 646 0"/>
                              <a:gd name="f9" fmla="+- 0 313 0"/>
                              <a:gd name="f10" fmla="val 116"/>
                              <a:gd name="f11" fmla="+- 0 0 0"/>
                              <a:gd name="f12" fmla="*/ f3 1 333"/>
                              <a:gd name="f13" fmla="*/ f4 1 117"/>
                              <a:gd name="f14" fmla="val f5"/>
                              <a:gd name="f15" fmla="val f6"/>
                              <a:gd name="f16" fmla="val f7"/>
                              <a:gd name="f17" fmla="+- f8 0 313"/>
                              <a:gd name="f18" fmla="+- f9 0 313"/>
                              <a:gd name="f19" fmla="*/ f11 f0 1"/>
                              <a:gd name="f20" fmla="+- f16 0 f14"/>
                              <a:gd name="f21" fmla="+- f15 0 f14"/>
                              <a:gd name="f22" fmla="*/ f19 1 f2"/>
                              <a:gd name="f23" fmla="*/ f21 1 333"/>
                              <a:gd name="f24" fmla="*/ f20 1 117"/>
                              <a:gd name="f25" fmla="*/ f17 f21 1"/>
                              <a:gd name="f26" fmla="*/ 3235 f20 1"/>
                              <a:gd name="f27" fmla="*/ f18 f21 1"/>
                              <a:gd name="f28" fmla="*/ 3351 f20 1"/>
                              <a:gd name="f29" fmla="+- f22 0 f1"/>
                              <a:gd name="f30" fmla="*/ f25 1 333"/>
                              <a:gd name="f31" fmla="*/ f26 1 117"/>
                              <a:gd name="f32" fmla="*/ f27 1 333"/>
                              <a:gd name="f33" fmla="*/ f28 1 117"/>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333" h="117">
                                <a:moveTo>
                                  <a:pt x="f6" y="f5"/>
                                </a:moveTo>
                                <a:lnTo>
                                  <a:pt x="f5" y="f5"/>
                                </a:lnTo>
                                <a:lnTo>
                                  <a:pt x="f5" y="f10"/>
                                </a:lnTo>
                              </a:path>
                            </a:pathLst>
                          </a:custGeom>
                          <a:noFill/>
                          <a:ln w="12618" cap="flat">
                            <a:solidFill>
                              <a:srgbClr val="FF0000"/>
                            </a:solidFill>
                            <a:prstDash val="solid"/>
                            <a:round/>
                          </a:ln>
                        </wps:spPr>
                        <wps:txbx>
                          <w:txbxContent>
                            <w:p w14:paraId="71EC9F1F" w14:textId="77777777" w:rsidR="00884303" w:rsidRPr="00A21164" w:rsidRDefault="00884303" w:rsidP="00884303"/>
                          </w:txbxContent>
                        </wps:txbx>
                        <wps:bodyPr wrap="square" lIns="0" tIns="0" rIns="0" bIns="0" compatLnSpc="0">
                          <a:noAutofit/>
                        </wps:bodyPr>
                      </wps:wsp>
                      <wps:wsp>
                        <wps:cNvPr id="1762906782" name="docshape48"/>
                        <wps:cNvSpPr/>
                        <wps:spPr>
                          <a:xfrm>
                            <a:off x="157002" y="2122230"/>
                            <a:ext cx="83484" cy="124541"/>
                          </a:xfrm>
                          <a:custGeom>
                            <a:avLst/>
                            <a:gdLst>
                              <a:gd name="f0" fmla="val 10800000"/>
                              <a:gd name="f1" fmla="val 5400000"/>
                              <a:gd name="f2" fmla="val 180"/>
                              <a:gd name="f3" fmla="val w"/>
                              <a:gd name="f4" fmla="val h"/>
                              <a:gd name="f5" fmla="val 0"/>
                              <a:gd name="f6" fmla="val 131"/>
                              <a:gd name="f7" fmla="val 196"/>
                              <a:gd name="f8" fmla="+- 0 378 0"/>
                              <a:gd name="f9" fmla="+- 0 248 0"/>
                              <a:gd name="f10" fmla="+- 0 313 0"/>
                              <a:gd name="f11" fmla="val 130"/>
                              <a:gd name="f12" fmla="val 65"/>
                              <a:gd name="f13" fmla="val 195"/>
                              <a:gd name="f14" fmla="+- 0 0 0"/>
                              <a:gd name="f15" fmla="*/ f3 1 131"/>
                              <a:gd name="f16" fmla="*/ f4 1 196"/>
                              <a:gd name="f17" fmla="val f5"/>
                              <a:gd name="f18" fmla="val f6"/>
                              <a:gd name="f19" fmla="val f7"/>
                              <a:gd name="f20" fmla="+- f8 0 248"/>
                              <a:gd name="f21" fmla="+- f9 0 248"/>
                              <a:gd name="f22" fmla="+- f10 0 248"/>
                              <a:gd name="f23" fmla="*/ f14 f0 1"/>
                              <a:gd name="f24" fmla="+- f19 0 f17"/>
                              <a:gd name="f25" fmla="+- f18 0 f17"/>
                              <a:gd name="f26" fmla="*/ f23 1 f2"/>
                              <a:gd name="f27" fmla="*/ f25 1 131"/>
                              <a:gd name="f28" fmla="*/ f24 1 196"/>
                              <a:gd name="f29" fmla="*/ f20 f25 1"/>
                              <a:gd name="f30" fmla="*/ 3343 f24 1"/>
                              <a:gd name="f31" fmla="*/ f21 f25 1"/>
                              <a:gd name="f32" fmla="*/ f22 f25 1"/>
                              <a:gd name="f33" fmla="*/ 3538 f24 1"/>
                              <a:gd name="f34" fmla="+- f26 0 f1"/>
                              <a:gd name="f35" fmla="*/ f29 1 131"/>
                              <a:gd name="f36" fmla="*/ f30 1 196"/>
                              <a:gd name="f37" fmla="*/ f31 1 131"/>
                              <a:gd name="f38" fmla="*/ f32 1 131"/>
                              <a:gd name="f39" fmla="*/ f33 1 196"/>
                              <a:gd name="f40" fmla="*/ 0 1 f27"/>
                              <a:gd name="f41" fmla="*/ f18 1 f27"/>
                              <a:gd name="f42" fmla="*/ 0 1 f28"/>
                              <a:gd name="f43" fmla="*/ f19 1 f28"/>
                              <a:gd name="f44" fmla="*/ f35 1 f27"/>
                              <a:gd name="f45" fmla="*/ f36 1 f28"/>
                              <a:gd name="f46" fmla="*/ f37 1 f27"/>
                              <a:gd name="f47" fmla="*/ f38 1 f27"/>
                              <a:gd name="f48" fmla="*/ f39 1 f28"/>
                              <a:gd name="f49" fmla="*/ f40 f15 1"/>
                              <a:gd name="f50" fmla="*/ f41 f15 1"/>
                              <a:gd name="f51" fmla="*/ f43 f16 1"/>
                              <a:gd name="f52" fmla="*/ f42 f16 1"/>
                              <a:gd name="f53" fmla="*/ f44 f15 1"/>
                              <a:gd name="f54" fmla="*/ f45 f16 1"/>
                              <a:gd name="f55" fmla="*/ f46 f15 1"/>
                              <a:gd name="f56" fmla="*/ f47 f15 1"/>
                              <a:gd name="f57" fmla="*/ f48 f16 1"/>
                            </a:gdLst>
                            <a:ahLst/>
                            <a:cxnLst>
                              <a:cxn ang="3cd4">
                                <a:pos x="hc" y="t"/>
                              </a:cxn>
                              <a:cxn ang="0">
                                <a:pos x="r" y="vc"/>
                              </a:cxn>
                              <a:cxn ang="cd4">
                                <a:pos x="hc" y="b"/>
                              </a:cxn>
                              <a:cxn ang="cd2">
                                <a:pos x="l" y="vc"/>
                              </a:cxn>
                              <a:cxn ang="f34">
                                <a:pos x="f53" y="f54"/>
                              </a:cxn>
                              <a:cxn ang="f34">
                                <a:pos x="f55" y="f54"/>
                              </a:cxn>
                              <a:cxn ang="f34">
                                <a:pos x="f56" y="f57"/>
                              </a:cxn>
                              <a:cxn ang="f34">
                                <a:pos x="f53" y="f54"/>
                              </a:cxn>
                            </a:cxnLst>
                            <a:rect l="f49" t="f52" r="f50" b="f51"/>
                            <a:pathLst>
                              <a:path w="131" h="196">
                                <a:moveTo>
                                  <a:pt x="f11" y="f5"/>
                                </a:moveTo>
                                <a:lnTo>
                                  <a:pt x="f5" y="f5"/>
                                </a:lnTo>
                                <a:lnTo>
                                  <a:pt x="f12" y="f13"/>
                                </a:lnTo>
                                <a:lnTo>
                                  <a:pt x="f11" y="f5"/>
                                </a:lnTo>
                                <a:close/>
                              </a:path>
                            </a:pathLst>
                          </a:custGeom>
                          <a:solidFill>
                            <a:srgbClr val="FF0000"/>
                          </a:solidFill>
                          <a:ln cap="flat">
                            <a:noFill/>
                            <a:prstDash val="solid"/>
                          </a:ln>
                        </wps:spPr>
                        <wps:txbx>
                          <w:txbxContent>
                            <w:p w14:paraId="514BD058" w14:textId="77777777" w:rsidR="00884303" w:rsidRPr="00A21164" w:rsidRDefault="00884303" w:rsidP="00884303"/>
                          </w:txbxContent>
                        </wps:txbx>
                        <wps:bodyPr wrap="square" lIns="0" tIns="0" rIns="0" bIns="0" compatLnSpc="0">
                          <a:noAutofit/>
                        </wps:bodyPr>
                      </wps:wsp>
                      <pic:pic xmlns:pic="http://schemas.openxmlformats.org/drawingml/2006/picture">
                        <pic:nvPicPr>
                          <pic:cNvPr id="1711193368" name="docshape49"/>
                          <pic:cNvPicPr>
                            <a:picLocks noChangeAspect="1"/>
                          </pic:cNvPicPr>
                        </pic:nvPicPr>
                        <pic:blipFill>
                          <a:blip r:embed="rId149"/>
                          <a:srcRect/>
                          <a:stretch>
                            <a:fillRect/>
                          </a:stretch>
                        </pic:blipFill>
                        <pic:spPr>
                          <a:xfrm>
                            <a:off x="0" y="113019"/>
                            <a:ext cx="580003" cy="813633"/>
                          </a:xfrm>
                          <a:prstGeom prst="rect">
                            <a:avLst/>
                          </a:prstGeom>
                          <a:noFill/>
                          <a:ln cap="flat">
                            <a:noFill/>
                          </a:ln>
                        </pic:spPr>
                      </pic:pic>
                      <pic:pic xmlns:pic="http://schemas.openxmlformats.org/drawingml/2006/picture">
                        <pic:nvPicPr>
                          <pic:cNvPr id="397779776" name="docshape50"/>
                          <pic:cNvPicPr>
                            <a:picLocks noChangeAspect="1"/>
                          </pic:cNvPicPr>
                        </pic:nvPicPr>
                        <pic:blipFill>
                          <a:blip r:embed="rId150"/>
                          <a:srcRect/>
                          <a:stretch>
                            <a:fillRect/>
                          </a:stretch>
                        </pic:blipFill>
                        <pic:spPr>
                          <a:xfrm>
                            <a:off x="10789" y="0"/>
                            <a:ext cx="581741" cy="118414"/>
                          </a:xfrm>
                          <a:prstGeom prst="rect">
                            <a:avLst/>
                          </a:prstGeom>
                          <a:noFill/>
                          <a:ln cap="flat">
                            <a:noFill/>
                          </a:ln>
                        </pic:spPr>
                      </pic:pic>
                      <wps:wsp>
                        <wps:cNvPr id="472764640" name="docshape51"/>
                        <wps:cNvSpPr/>
                        <wps:spPr>
                          <a:xfrm>
                            <a:off x="676473" y="73792"/>
                            <a:ext cx="131033" cy="5394"/>
                          </a:xfrm>
                          <a:custGeom>
                            <a:avLst/>
                            <a:gdLst>
                              <a:gd name="f0" fmla="val 10800000"/>
                              <a:gd name="f1" fmla="val 5400000"/>
                              <a:gd name="f2" fmla="val 180"/>
                              <a:gd name="f3" fmla="val w"/>
                              <a:gd name="f4" fmla="val h"/>
                              <a:gd name="f5" fmla="val 0"/>
                              <a:gd name="f6" fmla="val 207"/>
                              <a:gd name="f7" fmla="val 8"/>
                              <a:gd name="f8" fmla="+- 0 1272 0"/>
                              <a:gd name="f9" fmla="+- 0 1075 0"/>
                              <a:gd name="f10" fmla="+- 0 1065 0"/>
                              <a:gd name="f11" fmla="val 10"/>
                              <a:gd name="f12" fmla="+- 0 0 0"/>
                              <a:gd name="f13" fmla="*/ f3 1 207"/>
                              <a:gd name="f14" fmla="*/ f4 1 8"/>
                              <a:gd name="f15" fmla="val f5"/>
                              <a:gd name="f16" fmla="val f6"/>
                              <a:gd name="f17" fmla="val f7"/>
                              <a:gd name="f18" fmla="+- f8 0 1065"/>
                              <a:gd name="f19" fmla="+- f9 0 1065"/>
                              <a:gd name="f20" fmla="+- f10 0 1065"/>
                              <a:gd name="f21" fmla="*/ f12 f0 1"/>
                              <a:gd name="f22" fmla="+- f17 0 f15"/>
                              <a:gd name="f23" fmla="+- f16 0 f15"/>
                              <a:gd name="f24" fmla="*/ f21 1 f2"/>
                              <a:gd name="f25" fmla="*/ f22 1 8"/>
                              <a:gd name="f26" fmla="*/ f23 1 207"/>
                              <a:gd name="f27" fmla="*/ f18 f23 1"/>
                              <a:gd name="f28" fmla="*/ 124 f22 1"/>
                              <a:gd name="f29" fmla="*/ f19 f23 1"/>
                              <a:gd name="f30" fmla="*/ 116 f22 1"/>
                              <a:gd name="f31" fmla="*/ f20 f23 1"/>
                              <a:gd name="f32" fmla="+- f24 0 f1"/>
                              <a:gd name="f33" fmla="*/ f27 1 207"/>
                              <a:gd name="f34" fmla="*/ f28 1 8"/>
                              <a:gd name="f35" fmla="*/ f29 1 207"/>
                              <a:gd name="f36" fmla="*/ f30 1 8"/>
                              <a:gd name="f37" fmla="*/ f31 1 207"/>
                              <a:gd name="f38" fmla="*/ 0 1 f26"/>
                              <a:gd name="f39" fmla="*/ f16 1 f26"/>
                              <a:gd name="f40" fmla="*/ 0 1 f25"/>
                              <a:gd name="f41" fmla="*/ f17 1 f25"/>
                              <a:gd name="f42" fmla="*/ f33 1 f26"/>
                              <a:gd name="f43" fmla="*/ f34 1 f25"/>
                              <a:gd name="f44" fmla="*/ f35 1 f26"/>
                              <a:gd name="f45" fmla="*/ f36 1 f25"/>
                              <a:gd name="f46" fmla="*/ f37 1 f26"/>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2"/>
                              </a:cxn>
                              <a:cxn ang="f32">
                                <a:pos x="f53" y="f54"/>
                              </a:cxn>
                              <a:cxn ang="f32">
                                <a:pos x="f55" y="f54"/>
                              </a:cxn>
                            </a:cxnLst>
                            <a:rect l="f47" t="f50" r="f48" b="f49"/>
                            <a:pathLst>
                              <a:path w="207" h="8">
                                <a:moveTo>
                                  <a:pt x="f6" y="f7"/>
                                </a:moveTo>
                                <a:lnTo>
                                  <a:pt x="f11" y="f7"/>
                                </a:lnTo>
                                <a:lnTo>
                                  <a:pt x="f11" y="f5"/>
                                </a:lnTo>
                                <a:lnTo>
                                  <a:pt x="f5" y="f5"/>
                                </a:lnTo>
                              </a:path>
                            </a:pathLst>
                          </a:custGeom>
                          <a:noFill/>
                          <a:ln w="12618" cap="flat">
                            <a:solidFill>
                              <a:srgbClr val="FF0000"/>
                            </a:solidFill>
                            <a:prstDash val="solid"/>
                            <a:round/>
                          </a:ln>
                        </wps:spPr>
                        <wps:txbx>
                          <w:txbxContent>
                            <w:p w14:paraId="4D63D380" w14:textId="77777777" w:rsidR="00884303" w:rsidRPr="00A21164" w:rsidRDefault="00884303" w:rsidP="00884303"/>
                          </w:txbxContent>
                        </wps:txbx>
                        <wps:bodyPr wrap="square" lIns="0" tIns="0" rIns="0" bIns="0" compatLnSpc="0">
                          <a:noAutofit/>
                        </wps:bodyPr>
                      </wps:wsp>
                      <wps:wsp>
                        <wps:cNvPr id="1718160342" name="docshape52"/>
                        <wps:cNvSpPr/>
                        <wps:spPr>
                          <a:xfrm>
                            <a:off x="557601" y="32369"/>
                            <a:ext cx="124541" cy="83484"/>
                          </a:xfrm>
                          <a:custGeom>
                            <a:avLst/>
                            <a:gdLst>
                              <a:gd name="f0" fmla="val 10800000"/>
                              <a:gd name="f1" fmla="val 5400000"/>
                              <a:gd name="f2" fmla="val 180"/>
                              <a:gd name="f3" fmla="val w"/>
                              <a:gd name="f4" fmla="val h"/>
                              <a:gd name="f5" fmla="val 0"/>
                              <a:gd name="f6" fmla="val 196"/>
                              <a:gd name="f7" fmla="val 131"/>
                              <a:gd name="f8" fmla="+- 0 1074 0"/>
                              <a:gd name="f9" fmla="+- 0 878 0"/>
                              <a:gd name="f10" fmla="val 65"/>
                              <a:gd name="f11" fmla="val 130"/>
                              <a:gd name="f12" fmla="+- 0 0 0"/>
                              <a:gd name="f13" fmla="*/ f3 1 196"/>
                              <a:gd name="f14" fmla="*/ f4 1 131"/>
                              <a:gd name="f15" fmla="val f5"/>
                              <a:gd name="f16" fmla="val f6"/>
                              <a:gd name="f17" fmla="val f7"/>
                              <a:gd name="f18" fmla="+- f8 0 878"/>
                              <a:gd name="f19" fmla="+- f9 0 878"/>
                              <a:gd name="f20" fmla="*/ f12 f0 1"/>
                              <a:gd name="f21" fmla="+- f17 0 f15"/>
                              <a:gd name="f22" fmla="+- f16 0 f15"/>
                              <a:gd name="f23" fmla="*/ f20 1 f2"/>
                              <a:gd name="f24" fmla="*/ f22 1 196"/>
                              <a:gd name="f25" fmla="*/ f21 1 131"/>
                              <a:gd name="f26" fmla="*/ f18 f22 1"/>
                              <a:gd name="f27" fmla="*/ 51 f21 1"/>
                              <a:gd name="f28" fmla="*/ f19 f22 1"/>
                              <a:gd name="f29" fmla="*/ 116 f21 1"/>
                              <a:gd name="f30" fmla="*/ 181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1BF478AF" w14:textId="77777777" w:rsidR="00884303" w:rsidRPr="00A21164" w:rsidRDefault="00884303" w:rsidP="00884303"/>
                          </w:txbxContent>
                        </wps:txbx>
                        <wps:bodyPr wrap="square" lIns="0" tIns="0" rIns="0" bIns="0" compatLnSpc="0">
                          <a:noAutofit/>
                        </wps:bodyPr>
                      </wps:wsp>
                      <wps:wsp>
                        <wps:cNvPr id="2128397722" name="Line 167"/>
                        <wps:cNvSpPr/>
                        <wps:spPr>
                          <a:xfrm>
                            <a:off x="807872" y="480608"/>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3732F22A" w14:textId="77777777" w:rsidR="00884303" w:rsidRPr="00A21164" w:rsidRDefault="00884303" w:rsidP="00884303"/>
                          </w:txbxContent>
                        </wps:txbx>
                        <wps:bodyPr wrap="square" lIns="0" tIns="0" rIns="0" bIns="0" compatLnSpc="0">
                          <a:noAutofit/>
                        </wps:bodyPr>
                      </wps:wsp>
                      <wps:wsp>
                        <wps:cNvPr id="2106513650" name="docshape53"/>
                        <wps:cNvSpPr/>
                        <wps:spPr>
                          <a:xfrm>
                            <a:off x="539313" y="438820"/>
                            <a:ext cx="124541" cy="83484"/>
                          </a:xfrm>
                          <a:custGeom>
                            <a:avLst/>
                            <a:gdLst>
                              <a:gd name="f0" fmla="val 10800000"/>
                              <a:gd name="f1" fmla="val 5400000"/>
                              <a:gd name="f2" fmla="val 180"/>
                              <a:gd name="f3" fmla="val w"/>
                              <a:gd name="f4" fmla="val h"/>
                              <a:gd name="f5" fmla="val 0"/>
                              <a:gd name="f6" fmla="val 196"/>
                              <a:gd name="f7" fmla="val 131"/>
                              <a:gd name="f8" fmla="+- 0 1045 0"/>
                              <a:gd name="f9" fmla="+- 0 849 0"/>
                              <a:gd name="f10" fmla="val 65"/>
                              <a:gd name="f11" fmla="val 130"/>
                              <a:gd name="f12" fmla="+- 0 0 0"/>
                              <a:gd name="f13" fmla="*/ f3 1 196"/>
                              <a:gd name="f14" fmla="*/ f4 1 131"/>
                              <a:gd name="f15" fmla="val f5"/>
                              <a:gd name="f16" fmla="val f6"/>
                              <a:gd name="f17" fmla="val f7"/>
                              <a:gd name="f18" fmla="+- f8 0 849"/>
                              <a:gd name="f19" fmla="+- f9 0 849"/>
                              <a:gd name="f20" fmla="*/ f12 f0 1"/>
                              <a:gd name="f21" fmla="+- f17 0 f15"/>
                              <a:gd name="f22" fmla="+- f16 0 f15"/>
                              <a:gd name="f23" fmla="*/ f20 1 f2"/>
                              <a:gd name="f24" fmla="*/ f22 1 196"/>
                              <a:gd name="f25" fmla="*/ f21 1 131"/>
                              <a:gd name="f26" fmla="*/ f18 f22 1"/>
                              <a:gd name="f27" fmla="*/ 692 f21 1"/>
                              <a:gd name="f28" fmla="*/ f19 f22 1"/>
                              <a:gd name="f29" fmla="*/ 757 f21 1"/>
                              <a:gd name="f30" fmla="*/ 822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462AD1EC" w14:textId="77777777" w:rsidR="00884303" w:rsidRPr="00A21164" w:rsidRDefault="00884303" w:rsidP="00884303"/>
                          </w:txbxContent>
                        </wps:txbx>
                        <wps:bodyPr wrap="square" lIns="0" tIns="0" rIns="0" bIns="0" compatLnSpc="0">
                          <a:noAutofit/>
                        </wps:bodyPr>
                      </wps:wsp>
                      <wps:wsp>
                        <wps:cNvPr id="819711750" name="docshape54"/>
                        <wps:cNvSpPr txBox="1"/>
                        <wps:spPr>
                          <a:xfrm>
                            <a:off x="902878" y="10789"/>
                            <a:ext cx="1258945" cy="127833"/>
                          </a:xfrm>
                          <a:prstGeom prst="rect">
                            <a:avLst/>
                          </a:prstGeom>
                          <a:noFill/>
                          <a:ln cap="flat">
                            <a:noFill/>
                          </a:ln>
                        </wps:spPr>
                        <wps:txbx>
                          <w:txbxContent>
                            <w:p w14:paraId="48AD36B3" w14:textId="02026B97" w:rsidR="00884303" w:rsidRPr="00A21164" w:rsidRDefault="00884303" w:rsidP="00884303">
                              <w:pPr>
                                <w:spacing w:line="201" w:lineRule="exact"/>
                              </w:pPr>
                              <w:r w:rsidRPr="00A21164">
                                <w:rPr>
                                  <w:color w:val="FF0000"/>
                                  <w:sz w:val="18"/>
                                </w:rPr>
                                <w:t>Map</w:t>
                              </w:r>
                              <w:r w:rsidRPr="00A21164">
                                <w:rPr>
                                  <w:color w:val="FF0000"/>
                                  <w:spacing w:val="-3"/>
                                  <w:sz w:val="18"/>
                                </w:rPr>
                                <w:t xml:space="preserve"> </w:t>
                              </w:r>
                              <w:r w:rsidRPr="00A21164">
                                <w:rPr>
                                  <w:color w:val="FF0000"/>
                                  <w:sz w:val="18"/>
                                </w:rPr>
                                <w:t>style</w:t>
                              </w:r>
                              <w:r w:rsidRPr="00A21164">
                                <w:rPr>
                                  <w:color w:val="FF0000"/>
                                  <w:spacing w:val="-3"/>
                                  <w:sz w:val="18"/>
                                </w:rPr>
                                <w:t xml:space="preserve"> </w:t>
                              </w:r>
                              <w:r w:rsidRPr="00A21164">
                                <w:rPr>
                                  <w:color w:val="FF0000"/>
                                  <w:sz w:val="18"/>
                                </w:rPr>
                                <w:t>–</w:t>
                              </w:r>
                              <w:r w:rsidRPr="00A21164">
                                <w:rPr>
                                  <w:color w:val="FF0000"/>
                                  <w:spacing w:val="-2"/>
                                  <w:sz w:val="18"/>
                                </w:rPr>
                                <w:t xml:space="preserve"> </w:t>
                              </w:r>
                              <w:r w:rsidRPr="00A21164">
                                <w:rPr>
                                  <w:color w:val="FF0000"/>
                                  <w:sz w:val="18"/>
                                </w:rPr>
                                <w:t>see</w:t>
                              </w:r>
                              <w:r w:rsidRPr="00A21164">
                                <w:rPr>
                                  <w:color w:val="FF0000"/>
                                  <w:spacing w:val="-3"/>
                                  <w:sz w:val="18"/>
                                </w:rPr>
                                <w:t xml:space="preserve"> </w:t>
                              </w:r>
                              <w:r w:rsidRPr="00A21164">
                                <w:rPr>
                                  <w:color w:val="FF0000"/>
                                  <w:sz w:val="18"/>
                                </w:rPr>
                                <w:t>page</w:t>
                              </w:r>
                            </w:p>
                          </w:txbxContent>
                        </wps:txbx>
                        <wps:bodyPr vert="horz" wrap="square" lIns="0" tIns="0" rIns="0" bIns="0" anchor="t" compatLnSpc="0">
                          <a:noAutofit/>
                        </wps:bodyPr>
                      </wps:wsp>
                      <wps:wsp>
                        <wps:cNvPr id="1107626610" name="docshape55"/>
                        <wps:cNvSpPr txBox="1"/>
                        <wps:spPr>
                          <a:xfrm>
                            <a:off x="902878" y="412943"/>
                            <a:ext cx="641543" cy="256672"/>
                          </a:xfrm>
                          <a:prstGeom prst="rect">
                            <a:avLst/>
                          </a:prstGeom>
                          <a:noFill/>
                          <a:ln cap="flat">
                            <a:noFill/>
                          </a:ln>
                        </wps:spPr>
                        <wps:txbx>
                          <w:txbxContent>
                            <w:p w14:paraId="1952DD6C" w14:textId="77777777" w:rsidR="00884303" w:rsidRPr="00A21164" w:rsidRDefault="00884303" w:rsidP="00884303">
                              <w:pPr>
                                <w:spacing w:line="232" w:lineRule="auto"/>
                              </w:pPr>
                              <w:r w:rsidRPr="00A21164">
                                <w:rPr>
                                  <w:color w:val="FF0000"/>
                                  <w:sz w:val="18"/>
                                </w:rPr>
                                <w:t>Info table, see</w:t>
                              </w:r>
                              <w:r w:rsidRPr="00A21164">
                                <w:rPr>
                                  <w:color w:val="FF0000"/>
                                  <w:spacing w:val="-15"/>
                                  <w:sz w:val="18"/>
                                </w:rPr>
                                <w:t xml:space="preserve"> </w:t>
                              </w:r>
                              <w:r w:rsidRPr="00A21164">
                                <w:rPr>
                                  <w:color w:val="FF0000"/>
                                  <w:sz w:val="18"/>
                                </w:rPr>
                                <w:t>page</w:t>
                              </w:r>
                              <w:r w:rsidRPr="00A21164">
                                <w:rPr>
                                  <w:color w:val="FF0000"/>
                                  <w:spacing w:val="-13"/>
                                  <w:sz w:val="18"/>
                                </w:rPr>
                                <w:t xml:space="preserve"> </w:t>
                              </w:r>
                              <w:r w:rsidRPr="00A21164">
                                <w:rPr>
                                  <w:color w:val="FF0000"/>
                                  <w:sz w:val="18"/>
                                </w:rPr>
                                <w:t>12</w:t>
                              </w:r>
                            </w:p>
                          </w:txbxContent>
                        </wps:txbx>
                        <wps:bodyPr vert="horz" wrap="square" lIns="0" tIns="0" rIns="0" bIns="0" anchor="t" compatLnSpc="0">
                          <a:noAutofit/>
                        </wps:bodyPr>
                      </wps:wsp>
                      <wps:wsp>
                        <wps:cNvPr id="1542941778" name="docshape56"/>
                        <wps:cNvSpPr txBox="1"/>
                        <wps:spPr>
                          <a:xfrm>
                            <a:off x="3546317" y="344911"/>
                            <a:ext cx="1612452" cy="256672"/>
                          </a:xfrm>
                          <a:prstGeom prst="rect">
                            <a:avLst/>
                          </a:prstGeom>
                          <a:noFill/>
                          <a:ln cap="flat">
                            <a:noFill/>
                          </a:ln>
                        </wps:spPr>
                        <wps:txbx>
                          <w:txbxContent>
                            <w:p w14:paraId="341F4C1D" w14:textId="77777777" w:rsidR="00884303" w:rsidRPr="00A21164" w:rsidRDefault="00884303" w:rsidP="00884303">
                              <w:pPr>
                                <w:tabs>
                                  <w:tab w:val="left" w:pos="2163"/>
                                  <w:tab w:val="left" w:pos="2518"/>
                                </w:tabs>
                                <w:spacing w:line="199" w:lineRule="exact"/>
                              </w:pPr>
                              <w:r w:rsidRPr="00A21164">
                                <w:rPr>
                                  <w:color w:val="FF0000"/>
                                  <w:sz w:val="18"/>
                                </w:rPr>
                                <w:t>Sub-earth</w:t>
                              </w:r>
                              <w:r w:rsidRPr="00A21164">
                                <w:rPr>
                                  <w:color w:val="FF0000"/>
                                  <w:spacing w:val="-6"/>
                                  <w:sz w:val="18"/>
                                </w:rPr>
                                <w:t xml:space="preserve"> </w:t>
                              </w:r>
                              <w:r w:rsidRPr="00A21164">
                                <w:rPr>
                                  <w:color w:val="FF0000"/>
                                  <w:sz w:val="18"/>
                                </w:rPr>
                                <w:t>Moon</w:t>
                              </w:r>
                              <w:r w:rsidRPr="00A21164">
                                <w:rPr>
                                  <w:color w:val="FF0000"/>
                                  <w:spacing w:val="-6"/>
                                  <w:sz w:val="18"/>
                                </w:rPr>
                                <w:t xml:space="preserve"> </w:t>
                              </w:r>
                              <w:r w:rsidRPr="00A21164">
                                <w:rPr>
                                  <w:color w:val="FF0000"/>
                                  <w:spacing w:val="-2"/>
                                  <w:sz w:val="18"/>
                                </w:rPr>
                                <w:t>location</w:t>
                              </w:r>
                              <w:r w:rsidRPr="00A21164">
                                <w:rPr>
                                  <w:color w:val="FF0000"/>
                                  <w:sz w:val="18"/>
                                </w:rPr>
                                <w:tab/>
                              </w:r>
                              <w:r w:rsidRPr="00A21164">
                                <w:rPr>
                                  <w:rFonts w:ascii="Times New Roman" w:hAnsi="Times New Roman"/>
                                  <w:color w:val="FF0000"/>
                                  <w:sz w:val="18"/>
                                  <w:u w:val="single" w:color="FF0000"/>
                                </w:rPr>
                                <w:tab/>
                              </w:r>
                            </w:p>
                            <w:p w14:paraId="2FB7BCB1" w14:textId="77777777" w:rsidR="00884303" w:rsidRPr="00A21164" w:rsidRDefault="00884303" w:rsidP="00884303">
                              <w:pPr>
                                <w:spacing w:line="204" w:lineRule="exact"/>
                                <w:ind w:left="35"/>
                              </w:pPr>
                              <w:r w:rsidRPr="00A21164">
                                <w:rPr>
                                  <w:color w:val="FF0000"/>
                                  <w:sz w:val="18"/>
                                </w:rPr>
                                <w:t>and</w:t>
                              </w:r>
                              <w:r w:rsidRPr="00A21164">
                                <w:rPr>
                                  <w:color w:val="FF0000"/>
                                  <w:spacing w:val="-4"/>
                                  <w:sz w:val="18"/>
                                </w:rPr>
                                <w:t xml:space="preserve"> </w:t>
                              </w:r>
                              <w:r w:rsidRPr="00A21164">
                                <w:rPr>
                                  <w:color w:val="FF0000"/>
                                  <w:sz w:val="18"/>
                                </w:rPr>
                                <w:t>phase</w:t>
                              </w:r>
                              <w:r w:rsidRPr="00A21164">
                                <w:rPr>
                                  <w:color w:val="FF0000"/>
                                  <w:spacing w:val="-4"/>
                                  <w:sz w:val="18"/>
                                </w:rPr>
                                <w:t xml:space="preserve"> </w:t>
                              </w:r>
                              <w:r w:rsidRPr="00A21164">
                                <w:rPr>
                                  <w:color w:val="FF0000"/>
                                  <w:sz w:val="18"/>
                                </w:rPr>
                                <w:t>from</w:t>
                              </w:r>
                              <w:r w:rsidRPr="00A21164">
                                <w:rPr>
                                  <w:color w:val="FF0000"/>
                                  <w:spacing w:val="-4"/>
                                  <w:sz w:val="18"/>
                                </w:rPr>
                                <w:t xml:space="preserve"> </w:t>
                              </w:r>
                              <w:r w:rsidRPr="00A21164">
                                <w:rPr>
                                  <w:color w:val="FF0000"/>
                                  <w:spacing w:val="-2"/>
                                  <w:sz w:val="18"/>
                                </w:rPr>
                                <w:t>surface</w:t>
                              </w:r>
                            </w:p>
                          </w:txbxContent>
                        </wps:txbx>
                        <wps:bodyPr vert="horz" wrap="square" lIns="0" tIns="0" rIns="0" bIns="0" anchor="t" compatLnSpc="0">
                          <a:noAutofit/>
                        </wps:bodyPr>
                      </wps:wsp>
                      <wps:wsp>
                        <wps:cNvPr id="1517109858" name="docshape57"/>
                        <wps:cNvSpPr txBox="1"/>
                        <wps:spPr>
                          <a:xfrm>
                            <a:off x="2093793" y="619963"/>
                            <a:ext cx="520933" cy="127833"/>
                          </a:xfrm>
                          <a:prstGeom prst="rect">
                            <a:avLst/>
                          </a:prstGeom>
                          <a:noFill/>
                          <a:ln cap="flat">
                            <a:noFill/>
                          </a:ln>
                        </wps:spPr>
                        <wps:txbx>
                          <w:txbxContent>
                            <w:p w14:paraId="3138D80E" w14:textId="77777777" w:rsidR="00884303" w:rsidRPr="00A21164" w:rsidRDefault="00884303" w:rsidP="00884303">
                              <w:pPr>
                                <w:spacing w:line="201" w:lineRule="exact"/>
                              </w:pPr>
                              <w:r w:rsidRPr="00A21164">
                                <w:rPr>
                                  <w:color w:val="FF0000"/>
                                  <w:sz w:val="18"/>
                                </w:rPr>
                                <w:t>Long</w:t>
                              </w:r>
                              <w:r w:rsidRPr="00A21164">
                                <w:rPr>
                                  <w:color w:val="FF0000"/>
                                  <w:spacing w:val="-4"/>
                                  <w:sz w:val="18"/>
                                </w:rPr>
                                <w:t xml:space="preserve"> path</w:t>
                              </w:r>
                            </w:p>
                          </w:txbxContent>
                        </wps:txbx>
                        <wps:bodyPr vert="horz" wrap="square" lIns="0" tIns="0" rIns="0" bIns="0" anchor="t" compatLnSpc="0">
                          <a:noAutofit/>
                        </wps:bodyPr>
                      </wps:wsp>
                      <wps:wsp>
                        <wps:cNvPr id="1344329036" name="docshape58"/>
                        <wps:cNvSpPr txBox="1"/>
                        <wps:spPr>
                          <a:xfrm>
                            <a:off x="240852" y="1413022"/>
                            <a:ext cx="540684" cy="127833"/>
                          </a:xfrm>
                          <a:prstGeom prst="rect">
                            <a:avLst/>
                          </a:prstGeom>
                          <a:noFill/>
                          <a:ln cap="flat">
                            <a:noFill/>
                          </a:ln>
                        </wps:spPr>
                        <wps:txbx>
                          <w:txbxContent>
                            <w:p w14:paraId="6925DFFD" w14:textId="77777777" w:rsidR="00884303" w:rsidRPr="00A21164" w:rsidRDefault="00884303" w:rsidP="00884303">
                              <w:pPr>
                                <w:spacing w:line="201" w:lineRule="exact"/>
                              </w:pPr>
                              <w:r w:rsidRPr="00A21164">
                                <w:rPr>
                                  <w:color w:val="FF0000"/>
                                  <w:sz w:val="18"/>
                                </w:rPr>
                                <w:t>Short</w:t>
                              </w:r>
                              <w:r w:rsidRPr="00A21164">
                                <w:rPr>
                                  <w:color w:val="FF0000"/>
                                  <w:spacing w:val="-4"/>
                                  <w:sz w:val="18"/>
                                </w:rPr>
                                <w:t xml:space="preserve"> path</w:t>
                              </w:r>
                            </w:p>
                          </w:txbxContent>
                        </wps:txbx>
                        <wps:bodyPr vert="horz" wrap="square" lIns="0" tIns="0" rIns="0" bIns="0" anchor="t" compatLnSpc="0">
                          <a:noAutofit/>
                        </wps:bodyPr>
                      </wps:wsp>
                      <wps:wsp>
                        <wps:cNvPr id="1784603675" name="docshape59"/>
                        <wps:cNvSpPr txBox="1"/>
                        <wps:spPr>
                          <a:xfrm>
                            <a:off x="1015898" y="1706727"/>
                            <a:ext cx="172455" cy="127833"/>
                          </a:xfrm>
                          <a:prstGeom prst="rect">
                            <a:avLst/>
                          </a:prstGeom>
                          <a:noFill/>
                          <a:ln cap="flat">
                            <a:noFill/>
                          </a:ln>
                        </wps:spPr>
                        <wps:txbx>
                          <w:txbxContent>
                            <w:p w14:paraId="6D35EB09" w14:textId="77777777" w:rsidR="00884303" w:rsidRPr="00A21164" w:rsidRDefault="00884303" w:rsidP="00884303">
                              <w:pPr>
                                <w:spacing w:line="201" w:lineRule="exact"/>
                              </w:pPr>
                              <w:r w:rsidRPr="00A21164">
                                <w:rPr>
                                  <w:color w:val="FF0000"/>
                                  <w:spacing w:val="-5"/>
                                  <w:sz w:val="18"/>
                                </w:rPr>
                                <w:t>DE</w:t>
                              </w:r>
                            </w:p>
                          </w:txbxContent>
                        </wps:txbx>
                        <wps:bodyPr vert="horz" wrap="square" lIns="0" tIns="0" rIns="0" bIns="0" anchor="t" compatLnSpc="0">
                          <a:noAutofit/>
                        </wps:bodyPr>
                      </wps:wsp>
                      <wps:wsp>
                        <wps:cNvPr id="1832934143" name="docshape60"/>
                        <wps:cNvSpPr txBox="1"/>
                        <wps:spPr>
                          <a:xfrm>
                            <a:off x="3665189" y="1676918"/>
                            <a:ext cx="813633" cy="127833"/>
                          </a:xfrm>
                          <a:prstGeom prst="rect">
                            <a:avLst/>
                          </a:prstGeom>
                          <a:noFill/>
                          <a:ln cap="flat">
                            <a:noFill/>
                          </a:ln>
                        </wps:spPr>
                        <wps:txbx>
                          <w:txbxContent>
                            <w:p w14:paraId="73D2C687" w14:textId="77777777" w:rsidR="00884303" w:rsidRPr="00A21164" w:rsidRDefault="00884303" w:rsidP="00884303">
                              <w:pPr>
                                <w:spacing w:line="201" w:lineRule="exact"/>
                              </w:pPr>
                              <w:r w:rsidRPr="00A21164">
                                <w:rPr>
                                  <w:color w:val="FF0000"/>
                                  <w:sz w:val="18"/>
                                </w:rPr>
                                <w:t>NCDXF</w:t>
                              </w:r>
                              <w:r w:rsidRPr="00A21164">
                                <w:rPr>
                                  <w:color w:val="FF0000"/>
                                  <w:spacing w:val="-3"/>
                                  <w:sz w:val="18"/>
                                </w:rPr>
                                <w:t xml:space="preserve"> </w:t>
                              </w:r>
                              <w:r w:rsidRPr="00A21164">
                                <w:rPr>
                                  <w:color w:val="FF0000"/>
                                  <w:spacing w:val="-2"/>
                                  <w:sz w:val="18"/>
                                </w:rPr>
                                <w:t>beacon</w:t>
                              </w:r>
                            </w:p>
                          </w:txbxContent>
                        </wps:txbx>
                        <wps:bodyPr vert="horz" wrap="square" lIns="0" tIns="0" rIns="0" bIns="0" anchor="t" compatLnSpc="0">
                          <a:noAutofit/>
                        </wps:bodyPr>
                      </wps:wsp>
                      <wps:wsp>
                        <wps:cNvPr id="878548864" name="docshape61"/>
                        <wps:cNvSpPr txBox="1"/>
                        <wps:spPr>
                          <a:xfrm>
                            <a:off x="2206081" y="1808683"/>
                            <a:ext cx="215981" cy="127833"/>
                          </a:xfrm>
                          <a:prstGeom prst="rect">
                            <a:avLst/>
                          </a:prstGeom>
                          <a:noFill/>
                          <a:ln cap="flat">
                            <a:noFill/>
                          </a:ln>
                        </wps:spPr>
                        <wps:txbx>
                          <w:txbxContent>
                            <w:p w14:paraId="2ADB501E" w14:textId="77777777" w:rsidR="00884303" w:rsidRPr="00A21164" w:rsidRDefault="00884303" w:rsidP="00884303">
                              <w:pPr>
                                <w:spacing w:line="201" w:lineRule="exact"/>
                              </w:pPr>
                              <w:r w:rsidRPr="00A21164">
                                <w:rPr>
                                  <w:color w:val="FF0000"/>
                                  <w:spacing w:val="-5"/>
                                  <w:sz w:val="18"/>
                                </w:rPr>
                                <w:t>Sun</w:t>
                              </w:r>
                            </w:p>
                          </w:txbxContent>
                        </wps:txbx>
                        <wps:bodyPr vert="horz" wrap="square" lIns="0" tIns="0" rIns="0" bIns="0" anchor="t" compatLnSpc="0">
                          <a:noAutofit/>
                        </wps:bodyPr>
                      </wps:wsp>
                      <wps:wsp>
                        <wps:cNvPr id="30896384" name="docshape62"/>
                        <wps:cNvSpPr txBox="1"/>
                        <wps:spPr>
                          <a:xfrm>
                            <a:off x="527060" y="1989002"/>
                            <a:ext cx="1017727" cy="127833"/>
                          </a:xfrm>
                          <a:prstGeom prst="rect">
                            <a:avLst/>
                          </a:prstGeom>
                          <a:noFill/>
                          <a:ln cap="flat">
                            <a:noFill/>
                          </a:ln>
                        </wps:spPr>
                        <wps:txbx>
                          <w:txbxContent>
                            <w:p w14:paraId="3FF6984E" w14:textId="77777777" w:rsidR="00884303" w:rsidRPr="00A21164" w:rsidRDefault="00884303" w:rsidP="00884303">
                              <w:pPr>
                                <w:spacing w:line="201" w:lineRule="exact"/>
                              </w:pPr>
                              <w:r w:rsidRPr="00A21164">
                                <w:rPr>
                                  <w:color w:val="FF0000"/>
                                  <w:sz w:val="18"/>
                                </w:rPr>
                                <w:t>Rotating</w:t>
                              </w:r>
                              <w:r w:rsidRPr="00A21164">
                                <w:rPr>
                                  <w:color w:val="FF0000"/>
                                  <w:spacing w:val="-5"/>
                                  <w:sz w:val="18"/>
                                </w:rPr>
                                <w:t xml:space="preserve"> </w:t>
                              </w:r>
                              <w:r w:rsidRPr="00A21164">
                                <w:rPr>
                                  <w:color w:val="FF0000"/>
                                  <w:sz w:val="18"/>
                                </w:rPr>
                                <w:t>RSS</w:t>
                              </w:r>
                              <w:r w:rsidRPr="00A21164">
                                <w:rPr>
                                  <w:color w:val="FF0000"/>
                                  <w:spacing w:val="-5"/>
                                  <w:sz w:val="18"/>
                                </w:rPr>
                                <w:t xml:space="preserve"> </w:t>
                              </w:r>
                              <w:r w:rsidRPr="00A21164">
                                <w:rPr>
                                  <w:color w:val="FF0000"/>
                                  <w:spacing w:val="-2"/>
                                  <w:sz w:val="18"/>
                                </w:rPr>
                                <w:t>feeds</w:t>
                              </w:r>
                            </w:p>
                          </w:txbxContent>
                        </wps:txbx>
                        <wps:bodyPr vert="horz" wrap="square" lIns="0" tIns="0" rIns="0" bIns="0" anchor="t" compatLnSpc="0">
                          <a:noAutofit/>
                        </wps:bodyPr>
                      </wps:wsp>
                      <wps:wsp>
                        <wps:cNvPr id="2038783356" name="docshape63"/>
                        <wps:cNvSpPr txBox="1"/>
                        <wps:spPr>
                          <a:xfrm>
                            <a:off x="4846320" y="2063892"/>
                            <a:ext cx="172455" cy="127833"/>
                          </a:xfrm>
                          <a:prstGeom prst="rect">
                            <a:avLst/>
                          </a:prstGeom>
                          <a:noFill/>
                          <a:ln cap="flat">
                            <a:noFill/>
                          </a:ln>
                        </wps:spPr>
                        <wps:txbx>
                          <w:txbxContent>
                            <w:p w14:paraId="43806A5A" w14:textId="77777777" w:rsidR="00884303" w:rsidRPr="00A21164" w:rsidRDefault="00884303" w:rsidP="00884303">
                              <w:pPr>
                                <w:spacing w:line="201" w:lineRule="exact"/>
                              </w:pPr>
                              <w:r w:rsidRPr="00A21164">
                                <w:rPr>
                                  <w:color w:val="FF3366"/>
                                  <w:spacing w:val="-5"/>
                                  <w:sz w:val="18"/>
                                </w:rPr>
                                <w:t>DX</w:t>
                              </w:r>
                            </w:p>
                          </w:txbxContent>
                        </wps:txbx>
                        <wps:bodyPr vert="horz" wrap="square" lIns="0" tIns="0" rIns="0" bIns="0" anchor="t" compatLnSpc="0">
                          <a:noAutofit/>
                        </wps:bodyPr>
                      </wps:wsp>
                    </wpg:wgp>
                  </a:graphicData>
                </a:graphic>
                <wp14:sizeRelH relativeFrom="margin">
                  <wp14:pctWidth>0</wp14:pctWidth>
                </wp14:sizeRelH>
                <wp14:sizeRelV relativeFrom="margin">
                  <wp14:pctHeight>0</wp14:pctHeight>
                </wp14:sizeRelV>
              </wp:anchor>
            </w:drawing>
          </mc:Choice>
          <mc:Fallback>
            <w:pict>
              <v:group w14:anchorId="58ED9E30" id="docshapegroup33" o:spid="_x0000_s1124" style="position:absolute;margin-left:445.4pt;margin-top:32.5pt;width:496.6pt;height:249.2pt;z-index:251786240;mso-position-horizontal:right;mso-position-horizontal-relative:margin;mso-position-vertical-relative:text;mso-width-relative:margin;mso-height-relative:margin" coordsize="56239,268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">
                <v:shape id="docshape34" o:spid="_x0000_s1125" type="#_x0000_t75" style="position:absolute;left:83;top:89;width:56156;height:26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">
                  <v:imagedata r:id="rId151" o:title=""/>
                </v:shape>
                <v:shape id="docshape35" o:spid="_x0000_s1126" style="position:absolute;left:50788;top:16210;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" adj="-11796480,,5400" path="m130,l,,65,196,130,xe" fillcolor="red" stroked="f">
                  <v:stroke joinstyle="miter"/>
                  <v:formulas/>
                  <v:path arrowok="t" o:connecttype="custom" o:connectlocs="41742,0;83484,62271;41742,124541;0,62271;82847,1622210;0,1622210;41423,1746751;82847,1622210" o:connectangles="270,0,90,180,270,270,270,270" textboxrect="0,0,131,196"/>
                  <v:textbox inset="0,0,0,0">
                    <w:txbxContent>
                      <w:p w14:paraId="5F36DB31" w14:textId="77777777" w:rsidR="00884303" w:rsidRPr="00A21164" w:rsidRDefault="00884303" w:rsidP="00884303"/>
                    </w:txbxContent>
                  </v:textbox>
                </v:shape>
                <v:shape id="docshape36" o:spid="_x0000_s1127" style="position:absolute;left:15303;top:14039;width:5717;height:4695;visibility:visible;mso-wrap-style:square;v-text-anchor:top" coordsize="900,7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" adj="-11796480,,5400" path="m899,739l,739,,e" filled="f" strokecolor="red" strokeweight=".3505mm">
                  <v:stroke joinstyle="round"/>
                  <v:formulas/>
                  <v:path arrowok="t" o:connecttype="custom" o:connectlocs="285841,0;571682,234726;285841,469452;0,234726;571047,1873996;0,1873996;0,1404544" o:connectangles="270,0,90,180,270,270,270" textboxrect="0,0,900,739"/>
                  <v:textbox inset="0,0,0,0">
                    <w:txbxContent>
                      <w:p w14:paraId="170C4A8E" w14:textId="77777777" w:rsidR="00884303" w:rsidRPr="00A21164" w:rsidRDefault="00884303" w:rsidP="00884303"/>
                    </w:txbxContent>
                  </v:textbox>
                </v:shape>
                <v:shape id="docshape37" o:spid="_x0000_s1128" style="position:absolute;left:14889;top:12844;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" adj="-11796480,,5400" path="m66,l,196r131,l66,xe" fillcolor="red" stroked="f">
                  <v:stroke joinstyle="miter"/>
                  <v:formulas/>
                  <v:path arrowok="t" o:connecttype="custom" o:connectlocs="41742,0;83484,62271;41742,124541;0,62271;42061,1286076;0,1410617;83484,1410617;42061,1286076" o:connectangles="270,0,90,180,270,270,270,270" textboxrect="0,0,131,196"/>
                  <v:textbox inset="0,0,0,0">
                    <w:txbxContent>
                      <w:p w14:paraId="6533467D" w14:textId="77777777" w:rsidR="00884303" w:rsidRPr="00A21164" w:rsidRDefault="00884303" w:rsidP="00884303"/>
                    </w:txbxContent>
                  </v:textbox>
                </v:shape>
                <v:shape id="docshape38" o:spid="_x0000_s1129" style="position:absolute;left:10922;top:11329;width:36;height:5228;visibility:visible;mso-wrap-style:square;v-text-anchor:top" coordsize="5,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" adj="-11796480,,5400" path="m4,823l4,318r-4,l,e" filled="f" strokecolor="red" strokeweight=".3505mm">
                  <v:stroke joinstyle="round"/>
                  <v:formulas/>
                  <v:path arrowok="t" o:connecttype="custom" o:connectlocs="1783,0;3566,261381;1783,522762;0,261381;2853,1654567;2853,1334185;0,1334185;0,1132440" o:connectangles="270,0,90,180,270,270,270,270" textboxrect="0,0,5,824"/>
                  <v:textbox inset="0,0,0,0">
                    <w:txbxContent>
                      <w:p w14:paraId="31E505AB" w14:textId="77777777" w:rsidR="00884303" w:rsidRPr="00A21164" w:rsidRDefault="00884303" w:rsidP="00884303"/>
                    </w:txbxContent>
                  </v:textbox>
                </v:shape>
                <v:shape id="docshape39" o:spid="_x0000_s1130" style="position:absolute;left:10508;top:10141;width:835;height:1246;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" adj="-11796480,,5400" path="m66,l,195r131,l66,xe" fillcolor="red" stroked="f">
                  <v:stroke joinstyle="miter"/>
                  <v:formulas/>
                  <v:path arrowok="t" o:connecttype="custom" o:connectlocs="41742,0;83484,62271;41742,124541;0,62271;42061,1015390;0,1139296;83484,1139296;42061,1015390" o:connectangles="270,0,90,180,270,270,270,270" textboxrect="0,0,131,196"/>
                  <v:textbox inset="0,0,0,0">
                    <w:txbxContent>
                      <w:p w14:paraId="2BB1C4E2" w14:textId="77777777" w:rsidR="00884303" w:rsidRPr="00A21164" w:rsidRDefault="00884303" w:rsidP="00884303"/>
                    </w:txbxContent>
                  </v:textbox>
                </v:shape>
                <v:shape id="docshape40" o:spid="_x0000_s1131" style="position:absolute;left:5021;top:11188;width:15;height:2433;visibility:visible;mso-wrap-style:square;v-text-anchor:top" coordsize="3,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" adj="-11796480,,5400" path="m3,383l3,98,,98,,e" filled="f" strokecolor="red" strokeweight=".3505mm">
                  <v:stroke joinstyle="round"/>
                  <v:formulas/>
                  <v:path arrowok="t" o:connecttype="custom" o:connectlocs="732,0;1463,121661;732,243321;0,121661;1463,1359176;1463,1178586;0,1178586;0,1116489" o:connectangles="270,0,90,180,270,270,270,270" textboxrect="0,0,3,384"/>
                  <v:textbox inset="0,0,0,0">
                    <w:txbxContent>
                      <w:p w14:paraId="31F95577" w14:textId="77777777" w:rsidR="00884303" w:rsidRPr="00A21164" w:rsidRDefault="00884303" w:rsidP="00884303"/>
                    </w:txbxContent>
                  </v:textbox>
                </v:shape>
                <v:shape id="docshape41" o:spid="_x0000_s1132" style="position:absolute;left:4611;top:9993;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" adj="-11796480,,5400" path="m65,l,196r131,l65,xe" fillcolor="red" stroked="f">
                  <v:stroke joinstyle="miter"/>
                  <v:formulas/>
                  <v:path arrowok="t" o:connecttype="custom" o:connectlocs="41742,0;83484,62271;41742,124541;0,62271;41423,1000776;0,1125317;83484,1125317;41423,1000776" o:connectangles="270,0,90,180,270,270,270,270" textboxrect="0,0,131,196"/>
                  <v:textbox inset="0,0,0,0">
                    <w:txbxContent>
                      <w:p w14:paraId="3EB993F4" w14:textId="77777777" w:rsidR="00884303" w:rsidRPr="00A21164" w:rsidRDefault="00884303" w:rsidP="00884303"/>
                    </w:txbxContent>
                  </v:textbox>
                </v:shape>
                <v:shape id="docshape42" o:spid="_x0000_s1133" style="position:absolute;left:48531;top:17730;width:727;height:2408;visibility:visible;mso-wrap-style:square;v-text-anchor:top" coordsize="114,3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" adj="-11796480,,5400" path="m113,378l113,,,e" filled="f" strokecolor="red" strokeweight=".3505mm">
                  <v:stroke joinstyle="round"/>
                  <v:formulas/>
                  <v:path arrowok="t" o:connecttype="custom" o:connectlocs="36347,0;72694,120426;36347,240852;0,120426;72056,2014514;72056,1774298;0,1774298" o:connectangles="270,0,90,180,270,270,270" textboxrect="0,0,114,379"/>
                  <v:textbox inset="0,0,0,0">
                    <w:txbxContent>
                      <w:p w14:paraId="3EBCBC5C" w14:textId="77777777" w:rsidR="00884303" w:rsidRPr="00A21164" w:rsidRDefault="00884303" w:rsidP="00884303"/>
                    </w:txbxContent>
                  </v:textbox>
                </v:shape>
                <v:shape id="docshape43" o:spid="_x0000_s1134" style="position:absolute;left:47347;top:17308;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" adj="-11796480,,5400" path="m195,l,65r195,65l195,xe" fillcolor="red" stroked="f">
                  <v:stroke joinstyle="miter"/>
                  <v:formulas/>
                  <v:path arrowok="t" o:connecttype="custom" o:connectlocs="62271,0;124541,41742;62271,83484;0,41742;123906,1737869;0,1779293;123906,1820716;123906,1737869" o:connectangles="270,0,90,180,270,270,270,270" textboxrect="0,0,196,131"/>
                  <v:textbox inset="0,0,0,0">
                    <w:txbxContent>
                      <w:p w14:paraId="41CCD339" w14:textId="77777777" w:rsidR="00884303" w:rsidRPr="00A21164" w:rsidRDefault="00884303" w:rsidP="00884303"/>
                    </w:txbxContent>
                  </v:textbox>
                </v:shape>
                <v:shape id="docshape44" o:spid="_x0000_s1135" style="position:absolute;left:23439;top:8006;width:40;height:3938;visibility:visible;mso-wrap-style:square;v-text-anchor:top" coordsize="6,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" adj="-11796480,,5400" path="m5,r,403l,403,,620e" filled="f" strokecolor="red" strokeweight=".3505mm">
                  <v:stroke joinstyle="round"/>
                  <v:formulas/>
                  <v:path arrowok="t" o:connecttype="custom" o:connectlocs="1966,0;3931,196916;1966,393832;0,196916;3276,801639;3276,1057629;0,1057629;0,1195471" o:connectangles="270,0,90,180,270,270,270,270" textboxrect="0,0,6,620"/>
                  <v:textbox inset="0,0,0,0">
                    <w:txbxContent>
                      <w:p w14:paraId="6DB98722" w14:textId="77777777" w:rsidR="00884303" w:rsidRPr="00A21164" w:rsidRDefault="00884303" w:rsidP="00884303"/>
                    </w:txbxContent>
                  </v:textbox>
                </v:shape>
                <v:shape id="docshape45" o:spid="_x0000_s1136" style="position:absolute;left:23025;top:11894;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" adj="-11796480,,5400" path="m130,l,,65,196,130,xe" fillcolor="red" stroked="f">
                  <v:stroke joinstyle="miter"/>
                  <v:formulas/>
                  <v:path arrowok="t" o:connecttype="custom" o:connectlocs="41742,0;83484,62271;41742,124541;0,62271;82847,1190129;0,1190129;41423,1314670;82847,1190129" o:connectangles="270,0,90,180,270,270,270,270" textboxrect="0,0,131,196"/>
                  <v:textbox inset="0,0,0,0">
                    <w:txbxContent>
                      <w:p w14:paraId="74C97C4D" w14:textId="77777777" w:rsidR="00884303" w:rsidRPr="00A21164" w:rsidRDefault="00884303" w:rsidP="00884303"/>
                    </w:txbxContent>
                  </v:textbox>
                </v:shape>
                <v:shape id="Line 175" o:spid="_x0000_s1137" style="position:absolute;left:40651;top:16260;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" adj="-11796480,,5400" path="m,l1097,1097e" filled="f" strokecolor="red" strokeweight=".3505mm">
                  <v:stroke joinstyle="round"/>
                  <v:formulas/>
                  <v:path arrowok="t" o:connecttype="custom" o:connectlocs="549,0;1097,549;549,1097;0,549;0,0;1097,1097" o:connectangles="270,0,90,180,270,270" textboxrect="0,0,1097,1097"/>
                  <v:textbox inset="0,0,0,0">
                    <w:txbxContent>
                      <w:p w14:paraId="0C74CDDE" w14:textId="77777777" w:rsidR="00884303" w:rsidRPr="00A21164" w:rsidRDefault="00884303" w:rsidP="00884303"/>
                    </w:txbxContent>
                  </v:textbox>
                </v:shape>
                <v:shape id="docshape46" o:spid="_x0000_s1138" style="position:absolute;left:40240;top:14421;width:835;height:1246;visibility:visible;mso-wrap-style:square;v-text-anchor:top" coordsize="131,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" adj="-11796480,,5400" path="m67,l,195r131,1l67,xe" fillcolor="red" stroked="f">
                  <v:stroke joinstyle="miter"/>
                  <v:formulas/>
                  <v:path arrowok="t" o:connecttype="custom" o:connectlocs="41742,0;83484,62271;41742,124541;0,62271;42698,1435699;0,1558975;83484,1559607;42698,1435699" o:connectangles="270,0,90,180,270,270,270,270" textboxrect="0,0,131,197"/>
                  <v:textbox inset="0,0,0,0">
                    <w:txbxContent>
                      <w:p w14:paraId="42A5B5AD" w14:textId="77777777" w:rsidR="00884303" w:rsidRPr="00A21164" w:rsidRDefault="00884303" w:rsidP="00884303"/>
                    </w:txbxContent>
                  </v:textbox>
                </v:shape>
                <v:shape id="docshape47" o:spid="_x0000_s1139" style="position:absolute;left:1979;top:20534;width:2110;height:738;visibility:visible;mso-wrap-style:square;v-text-anchor:top" coordsize="333,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" adj="-11796480,,5400" path="m333,l,,,116e" filled="f" strokecolor="red" strokeweight=".3505mm">
                  <v:stroke joinstyle="round"/>
                  <v:formulas/>
                  <v:path arrowok="t" o:connecttype="custom" o:connectlocs="105476,0;210952,36896;105476,73792;0,36896;210952,2040317;0,2040317;0,2113479" o:connectangles="270,0,90,180,270,270,270" textboxrect="0,0,333,117"/>
                  <v:textbox inset="0,0,0,0">
                    <w:txbxContent>
                      <w:p w14:paraId="71EC9F1F" w14:textId="77777777" w:rsidR="00884303" w:rsidRPr="00A21164" w:rsidRDefault="00884303" w:rsidP="00884303"/>
                    </w:txbxContent>
                  </v:textbox>
                </v:shape>
                <v:shape id="docshape48" o:spid="_x0000_s1140" style="position:absolute;left:1570;top:21222;width:834;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" adj="-11796480,,5400" path="m130,l,,65,195,130,xe" fillcolor="red" stroked="f">
                  <v:stroke joinstyle="miter"/>
                  <v:formulas/>
                  <v:path arrowok="t" o:connecttype="custom" o:connectlocs="41742,0;83484,62271;41742,124541;0,62271;82847,2124187;0,2124187;41423,2248092;82847,2124187" o:connectangles="270,0,90,180,270,270,270,270" textboxrect="0,0,131,196"/>
                  <v:textbox inset="0,0,0,0">
                    <w:txbxContent>
                      <w:p w14:paraId="514BD058" w14:textId="77777777" w:rsidR="00884303" w:rsidRPr="00A21164" w:rsidRDefault="00884303" w:rsidP="00884303"/>
                    </w:txbxContent>
                  </v:textbox>
                </v:shape>
                <v:shape id="docshape49" o:spid="_x0000_s1141" type="#_x0000_t75" style="position:absolute;top:1130;width:5800;height:8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">
                  <v:imagedata r:id="rId152" o:title=""/>
                </v:shape>
                <v:shape id="docshape50" o:spid="_x0000_s1142" type="#_x0000_t75" style="position:absolute;left:107;width:5818;height: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">
                  <v:imagedata r:id="rId153" o:title=""/>
                </v:shape>
                <v:shape id="docshape51" o:spid="_x0000_s1143" style="position:absolute;left:6764;top:737;width:1311;height:54;visibility:visible;mso-wrap-style:square;v-text-anchor:top" coordsize="2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" adj="-11796480,,5400" path="m207,8l10,8,10,,,e" filled="f" strokecolor="red" strokeweight=".3505mm">
                  <v:stroke joinstyle="round"/>
                  <v:formulas/>
                  <v:path arrowok="t" o:connecttype="custom" o:connectlocs="65517,0;131033,2697;65517,5394;0,2697;131033,83607;6330,83607;6330,78213;0,78213" o:connectangles="270,0,90,180,270,270,270,270" textboxrect="0,0,207,8"/>
                  <v:textbox inset="0,0,0,0">
                    <w:txbxContent>
                      <w:p w14:paraId="4D63D380" w14:textId="77777777" w:rsidR="00884303" w:rsidRPr="00A21164" w:rsidRDefault="00884303" w:rsidP="00884303"/>
                    </w:txbxContent>
                  </v:textbox>
                </v:shape>
                <v:shape id="docshape52" o:spid="_x0000_s1144" style="position:absolute;left:5576;top:323;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" adj="-11796480,,5400" path="m196,l,65r196,65l196,xe" fillcolor="red" stroked="f">
                  <v:stroke joinstyle="miter"/>
                  <v:formulas/>
                  <v:path arrowok="t" o:connecttype="custom" o:connectlocs="62271,0;124541,41742;62271,83484;0,41742;124541,32501;0,73925;124541,115348;124541,32501" o:connectangles="270,0,90,180,270,270,270,270" textboxrect="0,0,196,131"/>
                  <v:textbox inset="0,0,0,0">
                    <w:txbxContent>
                      <w:p w14:paraId="1BF478AF" w14:textId="77777777" w:rsidR="00884303" w:rsidRPr="00A21164" w:rsidRDefault="00884303" w:rsidP="00884303"/>
                    </w:txbxContent>
                  </v:textbox>
                </v:shape>
                <v:shape id="Line 167" o:spid="_x0000_s1145" style="position:absolute;left:8078;top:4806;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" adj="-11796480,,5400" path="m,l1097,1097e" filled="f" strokecolor="red" strokeweight=".3505mm">
                  <v:stroke joinstyle="round"/>
                  <v:formulas/>
                  <v:path arrowok="t" o:connecttype="custom" o:connectlocs="549,0;1097,549;549,1097;0,549;0,0;1097,1097" o:connectangles="270,0,90,180,270,270" textboxrect="0,0,1097,1097"/>
                  <v:textbox inset="0,0,0,0">
                    <w:txbxContent>
                      <w:p w14:paraId="3732F22A" w14:textId="77777777" w:rsidR="00884303" w:rsidRPr="00A21164" w:rsidRDefault="00884303" w:rsidP="00884303"/>
                    </w:txbxContent>
                  </v:textbox>
                </v:shape>
                <v:shape id="docshape53" o:spid="_x0000_s1146" style="position:absolute;left:5393;top:4388;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" adj="-11796480,,5400" path="m196,l,65r196,65l196,xe" fillcolor="red" stroked="f">
                  <v:stroke joinstyle="miter"/>
                  <v:formulas/>
                  <v:path arrowok="t" o:connecttype="custom" o:connectlocs="62271,0;124541,41742;62271,83484;0,41742;124541,440999;0,482423;124541,523846;124541,440999" o:connectangles="270,0,90,180,270,270,270,270" textboxrect="0,0,196,131"/>
                  <v:textbox inset="0,0,0,0">
                    <w:txbxContent>
                      <w:p w14:paraId="462AD1EC" w14:textId="77777777" w:rsidR="00884303" w:rsidRPr="00A21164" w:rsidRDefault="00884303" w:rsidP="00884303"/>
                    </w:txbxContent>
                  </v:textbox>
                </v:shape>
                <v:shape id="docshape54" o:spid="_x0000_s1147" type="#_x0000_t202" style="position:absolute;left:9028;top:107;width:12590;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" filled="f" stroked="f">
                  <v:textbox inset="0,0,0,0">
                    <w:txbxContent>
                      <w:p w14:paraId="48AD36B3" w14:textId="02026B97" w:rsidR="00884303" w:rsidRPr="00A21164" w:rsidRDefault="00884303" w:rsidP="00884303">
                        <w:pPr>
                          <w:spacing w:line="201" w:lineRule="exact"/>
                        </w:pPr>
                        <w:r w:rsidRPr="00A21164">
                          <w:rPr>
                            <w:color w:val="FF0000"/>
                            <w:sz w:val="18"/>
                          </w:rPr>
                          <w:t>Map</w:t>
                        </w:r>
                        <w:r w:rsidRPr="00A21164">
                          <w:rPr>
                            <w:color w:val="FF0000"/>
                            <w:spacing w:val="-3"/>
                            <w:sz w:val="18"/>
                          </w:rPr>
                          <w:t xml:space="preserve"> </w:t>
                        </w:r>
                        <w:r w:rsidRPr="00A21164">
                          <w:rPr>
                            <w:color w:val="FF0000"/>
                            <w:sz w:val="18"/>
                          </w:rPr>
                          <w:t>style</w:t>
                        </w:r>
                        <w:r w:rsidRPr="00A21164">
                          <w:rPr>
                            <w:color w:val="FF0000"/>
                            <w:spacing w:val="-3"/>
                            <w:sz w:val="18"/>
                          </w:rPr>
                          <w:t xml:space="preserve"> </w:t>
                        </w:r>
                        <w:r w:rsidRPr="00A21164">
                          <w:rPr>
                            <w:color w:val="FF0000"/>
                            <w:sz w:val="18"/>
                          </w:rPr>
                          <w:t>–</w:t>
                        </w:r>
                        <w:r w:rsidRPr="00A21164">
                          <w:rPr>
                            <w:color w:val="FF0000"/>
                            <w:spacing w:val="-2"/>
                            <w:sz w:val="18"/>
                          </w:rPr>
                          <w:t xml:space="preserve"> </w:t>
                        </w:r>
                        <w:r w:rsidRPr="00A21164">
                          <w:rPr>
                            <w:color w:val="FF0000"/>
                            <w:sz w:val="18"/>
                          </w:rPr>
                          <w:t>see</w:t>
                        </w:r>
                        <w:r w:rsidRPr="00A21164">
                          <w:rPr>
                            <w:color w:val="FF0000"/>
                            <w:spacing w:val="-3"/>
                            <w:sz w:val="18"/>
                          </w:rPr>
                          <w:t xml:space="preserve"> </w:t>
                        </w:r>
                        <w:r w:rsidRPr="00A21164">
                          <w:rPr>
                            <w:color w:val="FF0000"/>
                            <w:sz w:val="18"/>
                          </w:rPr>
                          <w:t>page</w:t>
                        </w:r>
                      </w:p>
                    </w:txbxContent>
                  </v:textbox>
                </v:shape>
                <v:shape id="docshape55" o:spid="_x0000_s1148" type="#_x0000_t202" style="position:absolute;left:9028;top:4129;width:6416;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" filled="f" stroked="f">
                  <v:textbox inset="0,0,0,0">
                    <w:txbxContent>
                      <w:p w14:paraId="1952DD6C" w14:textId="77777777" w:rsidR="00884303" w:rsidRPr="00A21164" w:rsidRDefault="00884303" w:rsidP="00884303">
                        <w:pPr>
                          <w:spacing w:line="232" w:lineRule="auto"/>
                        </w:pPr>
                        <w:r w:rsidRPr="00A21164">
                          <w:rPr>
                            <w:color w:val="FF0000"/>
                            <w:sz w:val="18"/>
                          </w:rPr>
                          <w:t>Info table, see</w:t>
                        </w:r>
                        <w:r w:rsidRPr="00A21164">
                          <w:rPr>
                            <w:color w:val="FF0000"/>
                            <w:spacing w:val="-15"/>
                            <w:sz w:val="18"/>
                          </w:rPr>
                          <w:t xml:space="preserve"> </w:t>
                        </w:r>
                        <w:r w:rsidRPr="00A21164">
                          <w:rPr>
                            <w:color w:val="FF0000"/>
                            <w:sz w:val="18"/>
                          </w:rPr>
                          <w:t>page</w:t>
                        </w:r>
                        <w:r w:rsidRPr="00A21164">
                          <w:rPr>
                            <w:color w:val="FF0000"/>
                            <w:spacing w:val="-13"/>
                            <w:sz w:val="18"/>
                          </w:rPr>
                          <w:t xml:space="preserve"> </w:t>
                        </w:r>
                        <w:r w:rsidRPr="00A21164">
                          <w:rPr>
                            <w:color w:val="FF0000"/>
                            <w:sz w:val="18"/>
                          </w:rPr>
                          <w:t>12</w:t>
                        </w:r>
                      </w:p>
                    </w:txbxContent>
                  </v:textbox>
                </v:shape>
                <v:shape id="docshape56" o:spid="_x0000_s1149" type="#_x0000_t202" style="position:absolute;left:35463;top:3449;width:1612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" filled="f" stroked="f">
                  <v:textbox inset="0,0,0,0">
                    <w:txbxContent>
                      <w:p w14:paraId="341F4C1D" w14:textId="77777777" w:rsidR="00884303" w:rsidRPr="00A21164" w:rsidRDefault="00884303" w:rsidP="00884303">
                        <w:pPr>
                          <w:tabs>
                            <w:tab w:val="left" w:pos="2163"/>
                            <w:tab w:val="left" w:pos="2518"/>
                          </w:tabs>
                          <w:spacing w:line="199" w:lineRule="exact"/>
                        </w:pPr>
                        <w:r w:rsidRPr="00A21164">
                          <w:rPr>
                            <w:color w:val="FF0000"/>
                            <w:sz w:val="18"/>
                          </w:rPr>
                          <w:t>Sub-earth</w:t>
                        </w:r>
                        <w:r w:rsidRPr="00A21164">
                          <w:rPr>
                            <w:color w:val="FF0000"/>
                            <w:spacing w:val="-6"/>
                            <w:sz w:val="18"/>
                          </w:rPr>
                          <w:t xml:space="preserve"> </w:t>
                        </w:r>
                        <w:r w:rsidRPr="00A21164">
                          <w:rPr>
                            <w:color w:val="FF0000"/>
                            <w:sz w:val="18"/>
                          </w:rPr>
                          <w:t>Moon</w:t>
                        </w:r>
                        <w:r w:rsidRPr="00A21164">
                          <w:rPr>
                            <w:color w:val="FF0000"/>
                            <w:spacing w:val="-6"/>
                            <w:sz w:val="18"/>
                          </w:rPr>
                          <w:t xml:space="preserve"> </w:t>
                        </w:r>
                        <w:r w:rsidRPr="00A21164">
                          <w:rPr>
                            <w:color w:val="FF0000"/>
                            <w:spacing w:val="-2"/>
                            <w:sz w:val="18"/>
                          </w:rPr>
                          <w:t>location</w:t>
                        </w:r>
                        <w:r w:rsidRPr="00A21164">
                          <w:rPr>
                            <w:color w:val="FF0000"/>
                            <w:sz w:val="18"/>
                          </w:rPr>
                          <w:tab/>
                        </w:r>
                        <w:r w:rsidRPr="00A21164">
                          <w:rPr>
                            <w:rFonts w:ascii="Times New Roman" w:hAnsi="Times New Roman"/>
                            <w:color w:val="FF0000"/>
                            <w:sz w:val="18"/>
                            <w:u w:val="single" w:color="FF0000"/>
                          </w:rPr>
                          <w:tab/>
                        </w:r>
                      </w:p>
                      <w:p w14:paraId="2FB7BCB1" w14:textId="77777777" w:rsidR="00884303" w:rsidRPr="00A21164" w:rsidRDefault="00884303" w:rsidP="00884303">
                        <w:pPr>
                          <w:spacing w:line="204" w:lineRule="exact"/>
                          <w:ind w:left="35"/>
                        </w:pPr>
                        <w:r w:rsidRPr="00A21164">
                          <w:rPr>
                            <w:color w:val="FF0000"/>
                            <w:sz w:val="18"/>
                          </w:rPr>
                          <w:t>and</w:t>
                        </w:r>
                        <w:r w:rsidRPr="00A21164">
                          <w:rPr>
                            <w:color w:val="FF0000"/>
                            <w:spacing w:val="-4"/>
                            <w:sz w:val="18"/>
                          </w:rPr>
                          <w:t xml:space="preserve"> </w:t>
                        </w:r>
                        <w:r w:rsidRPr="00A21164">
                          <w:rPr>
                            <w:color w:val="FF0000"/>
                            <w:sz w:val="18"/>
                          </w:rPr>
                          <w:t>phase</w:t>
                        </w:r>
                        <w:r w:rsidRPr="00A21164">
                          <w:rPr>
                            <w:color w:val="FF0000"/>
                            <w:spacing w:val="-4"/>
                            <w:sz w:val="18"/>
                          </w:rPr>
                          <w:t xml:space="preserve"> </w:t>
                        </w:r>
                        <w:r w:rsidRPr="00A21164">
                          <w:rPr>
                            <w:color w:val="FF0000"/>
                            <w:sz w:val="18"/>
                          </w:rPr>
                          <w:t>from</w:t>
                        </w:r>
                        <w:r w:rsidRPr="00A21164">
                          <w:rPr>
                            <w:color w:val="FF0000"/>
                            <w:spacing w:val="-4"/>
                            <w:sz w:val="18"/>
                          </w:rPr>
                          <w:t xml:space="preserve"> </w:t>
                        </w:r>
                        <w:r w:rsidRPr="00A21164">
                          <w:rPr>
                            <w:color w:val="FF0000"/>
                            <w:spacing w:val="-2"/>
                            <w:sz w:val="18"/>
                          </w:rPr>
                          <w:t>surface</w:t>
                        </w:r>
                      </w:p>
                    </w:txbxContent>
                  </v:textbox>
                </v:shape>
                <v:shape id="docshape57" o:spid="_x0000_s1150" type="#_x0000_t202" style="position:absolute;left:20937;top:6199;width:521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" filled="f" stroked="f">
                  <v:textbox inset="0,0,0,0">
                    <w:txbxContent>
                      <w:p w14:paraId="3138D80E" w14:textId="77777777" w:rsidR="00884303" w:rsidRPr="00A21164" w:rsidRDefault="00884303" w:rsidP="00884303">
                        <w:pPr>
                          <w:spacing w:line="201" w:lineRule="exact"/>
                        </w:pPr>
                        <w:r w:rsidRPr="00A21164">
                          <w:rPr>
                            <w:color w:val="FF0000"/>
                            <w:sz w:val="18"/>
                          </w:rPr>
                          <w:t>Long</w:t>
                        </w:r>
                        <w:r w:rsidRPr="00A21164">
                          <w:rPr>
                            <w:color w:val="FF0000"/>
                            <w:spacing w:val="-4"/>
                            <w:sz w:val="18"/>
                          </w:rPr>
                          <w:t xml:space="preserve"> path</w:t>
                        </w:r>
                      </w:p>
                    </w:txbxContent>
                  </v:textbox>
                </v:shape>
                <v:shape id="docshape58" o:spid="_x0000_s1151" type="#_x0000_t202" style="position:absolute;left:2408;top:14130;width:540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" filled="f" stroked="f">
                  <v:textbox inset="0,0,0,0">
                    <w:txbxContent>
                      <w:p w14:paraId="6925DFFD" w14:textId="77777777" w:rsidR="00884303" w:rsidRPr="00A21164" w:rsidRDefault="00884303" w:rsidP="00884303">
                        <w:pPr>
                          <w:spacing w:line="201" w:lineRule="exact"/>
                        </w:pPr>
                        <w:r w:rsidRPr="00A21164">
                          <w:rPr>
                            <w:color w:val="FF0000"/>
                            <w:sz w:val="18"/>
                          </w:rPr>
                          <w:t>Short</w:t>
                        </w:r>
                        <w:r w:rsidRPr="00A21164">
                          <w:rPr>
                            <w:color w:val="FF0000"/>
                            <w:spacing w:val="-4"/>
                            <w:sz w:val="18"/>
                          </w:rPr>
                          <w:t xml:space="preserve"> path</w:t>
                        </w:r>
                      </w:p>
                    </w:txbxContent>
                  </v:textbox>
                </v:shape>
                <v:shape id="docshape59" o:spid="_x0000_s1152" type="#_x0000_t202" style="position:absolute;left:10158;top:17067;width:1725;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" filled="f" stroked="f">
                  <v:textbox inset="0,0,0,0">
                    <w:txbxContent>
                      <w:p w14:paraId="6D35EB09" w14:textId="77777777" w:rsidR="00884303" w:rsidRPr="00A21164" w:rsidRDefault="00884303" w:rsidP="00884303">
                        <w:pPr>
                          <w:spacing w:line="201" w:lineRule="exact"/>
                        </w:pPr>
                        <w:r w:rsidRPr="00A21164">
                          <w:rPr>
                            <w:color w:val="FF0000"/>
                            <w:spacing w:val="-5"/>
                            <w:sz w:val="18"/>
                          </w:rPr>
                          <w:t>DE</w:t>
                        </w:r>
                      </w:p>
                    </w:txbxContent>
                  </v:textbox>
                </v:shape>
                <v:shape id="docshape60" o:spid="_x0000_s1153" type="#_x0000_t202" style="position:absolute;left:36651;top:16769;width:813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" filled="f" stroked="f">
                  <v:textbox inset="0,0,0,0">
                    <w:txbxContent>
                      <w:p w14:paraId="73D2C687" w14:textId="77777777" w:rsidR="00884303" w:rsidRPr="00A21164" w:rsidRDefault="00884303" w:rsidP="00884303">
                        <w:pPr>
                          <w:spacing w:line="201" w:lineRule="exact"/>
                        </w:pPr>
                        <w:r w:rsidRPr="00A21164">
                          <w:rPr>
                            <w:color w:val="FF0000"/>
                            <w:sz w:val="18"/>
                          </w:rPr>
                          <w:t>NCDXF</w:t>
                        </w:r>
                        <w:r w:rsidRPr="00A21164">
                          <w:rPr>
                            <w:color w:val="FF0000"/>
                            <w:spacing w:val="-3"/>
                            <w:sz w:val="18"/>
                          </w:rPr>
                          <w:t xml:space="preserve"> </w:t>
                        </w:r>
                        <w:r w:rsidRPr="00A21164">
                          <w:rPr>
                            <w:color w:val="FF0000"/>
                            <w:spacing w:val="-2"/>
                            <w:sz w:val="18"/>
                          </w:rPr>
                          <w:t>beacon</w:t>
                        </w:r>
                      </w:p>
                    </w:txbxContent>
                  </v:textbox>
                </v:shape>
                <v:shape id="docshape61" o:spid="_x0000_s1154" type="#_x0000_t202" style="position:absolute;left:22060;top:18086;width:2160;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" filled="f" stroked="f">
                  <v:textbox inset="0,0,0,0">
                    <w:txbxContent>
                      <w:p w14:paraId="2ADB501E" w14:textId="77777777" w:rsidR="00884303" w:rsidRPr="00A21164" w:rsidRDefault="00884303" w:rsidP="00884303">
                        <w:pPr>
                          <w:spacing w:line="201" w:lineRule="exact"/>
                        </w:pPr>
                        <w:r w:rsidRPr="00A21164">
                          <w:rPr>
                            <w:color w:val="FF0000"/>
                            <w:spacing w:val="-5"/>
                            <w:sz w:val="18"/>
                          </w:rPr>
                          <w:t>Sun</w:t>
                        </w:r>
                      </w:p>
                    </w:txbxContent>
                  </v:textbox>
                </v:shape>
                <v:shape id="docshape62" o:spid="_x0000_s1155" type="#_x0000_t202" style="position:absolute;left:5270;top:19890;width:1017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" filled="f" stroked="f">
                  <v:textbox inset="0,0,0,0">
                    <w:txbxContent>
                      <w:p w14:paraId="3FF6984E" w14:textId="77777777" w:rsidR="00884303" w:rsidRPr="00A21164" w:rsidRDefault="00884303" w:rsidP="00884303">
                        <w:pPr>
                          <w:spacing w:line="201" w:lineRule="exact"/>
                        </w:pPr>
                        <w:r w:rsidRPr="00A21164">
                          <w:rPr>
                            <w:color w:val="FF0000"/>
                            <w:sz w:val="18"/>
                          </w:rPr>
                          <w:t>Rotating</w:t>
                        </w:r>
                        <w:r w:rsidRPr="00A21164">
                          <w:rPr>
                            <w:color w:val="FF0000"/>
                            <w:spacing w:val="-5"/>
                            <w:sz w:val="18"/>
                          </w:rPr>
                          <w:t xml:space="preserve"> </w:t>
                        </w:r>
                        <w:r w:rsidRPr="00A21164">
                          <w:rPr>
                            <w:color w:val="FF0000"/>
                            <w:sz w:val="18"/>
                          </w:rPr>
                          <w:t>RSS</w:t>
                        </w:r>
                        <w:r w:rsidRPr="00A21164">
                          <w:rPr>
                            <w:color w:val="FF0000"/>
                            <w:spacing w:val="-5"/>
                            <w:sz w:val="18"/>
                          </w:rPr>
                          <w:t xml:space="preserve"> </w:t>
                        </w:r>
                        <w:r w:rsidRPr="00A21164">
                          <w:rPr>
                            <w:color w:val="FF0000"/>
                            <w:spacing w:val="-2"/>
                            <w:sz w:val="18"/>
                          </w:rPr>
                          <w:t>feeds</w:t>
                        </w:r>
                      </w:p>
                    </w:txbxContent>
                  </v:textbox>
                </v:shape>
                <v:shape id="docshape63" o:spid="_x0000_s1156" type="#_x0000_t202" style="position:absolute;left:48463;top:20638;width:1724;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" filled="f" stroked="f">
                  <v:textbox inset="0,0,0,0">
                    <w:txbxContent>
                      <w:p w14:paraId="43806A5A" w14:textId="77777777" w:rsidR="00884303" w:rsidRPr="00A21164" w:rsidRDefault="00884303" w:rsidP="00884303">
                        <w:pPr>
                          <w:spacing w:line="201" w:lineRule="exact"/>
                        </w:pPr>
                        <w:r w:rsidRPr="00A21164">
                          <w:rPr>
                            <w:color w:val="FF3366"/>
                            <w:spacing w:val="-5"/>
                            <w:sz w:val="18"/>
                          </w:rPr>
                          <w:t>DX</w:t>
                        </w:r>
                      </w:p>
                    </w:txbxContent>
                  </v:textbox>
                </v:shape>
                <w10:wrap type="topAndBottom" anchorx="margin"/>
              </v:group>
            </w:pict>
          </mc:Fallback>
        </mc:AlternateContent>
      </w:r>
      <w:r w:rsidR="00944690" w:rsidRPr="00A21164">
        <w:t>Map Overlays</w:t>
      </w:r>
      <w:bookmarkEnd w:id="66"/>
    </w:p>
    <w:p w14:paraId="039C34D4" w14:textId="606CB8FD" w:rsidR="00EA3B58" w:rsidRPr="00A21164" w:rsidRDefault="00C113A9" w:rsidP="00EA3B58">
      <w:pPr>
        <w:pStyle w:val="Content"/>
        <w:rPr>
          <w:noProof w:val="0"/>
        </w:rPr>
      </w:pPr>
      <w:r w:rsidRPr="00A21164">
        <w:rPr>
          <w:noProof w:val="0"/>
        </w:rPr>
        <w:t>Most maps have some indicators which are described above.</w:t>
      </w:r>
      <w:r w:rsidR="00283A3D" w:rsidRPr="00A21164">
        <w:rPr>
          <w:noProof w:val="0"/>
        </w:rPr>
        <w:t xml:space="preserve"> </w:t>
      </w:r>
      <w:r w:rsidR="00FD2CC1" w:rsidRPr="00A21164">
        <w:rPr>
          <w:noProof w:val="0"/>
        </w:rPr>
        <w:t xml:space="preserve">The visibility of </w:t>
      </w:r>
      <w:r w:rsidR="004072DC" w:rsidRPr="00A21164">
        <w:rPr>
          <w:noProof w:val="0"/>
        </w:rPr>
        <w:t>these indicators</w:t>
      </w:r>
      <w:r w:rsidR="00FD2CC1" w:rsidRPr="00A21164">
        <w:rPr>
          <w:noProof w:val="0"/>
        </w:rPr>
        <w:t xml:space="preserve"> </w:t>
      </w:r>
      <w:r w:rsidR="00577A88" w:rsidRPr="00A21164">
        <w:rPr>
          <w:noProof w:val="0"/>
        </w:rPr>
        <w:t>is</w:t>
      </w:r>
      <w:r w:rsidR="00FD2CC1" w:rsidRPr="00A21164">
        <w:rPr>
          <w:noProof w:val="0"/>
        </w:rPr>
        <w:t xml:space="preserve"> dependent if certain features are enabled</w:t>
      </w:r>
      <w:r w:rsidR="00EA3B58" w:rsidRPr="00A21164">
        <w:rPr>
          <w:noProof w:val="0"/>
        </w:rPr>
        <w:t xml:space="preserve"> or no</w:t>
      </w:r>
      <w:r w:rsidR="004072DC">
        <w:rPr>
          <w:noProof w:val="0"/>
        </w:rPr>
        <w:t>t</w:t>
      </w:r>
      <w:r w:rsidR="00EA3B58" w:rsidRPr="00A21164">
        <w:rPr>
          <w:noProof w:val="0"/>
        </w:rPr>
        <w:t xml:space="preserve"> (E.g., beacons or </w:t>
      </w:r>
      <w:r w:rsidR="004072DC" w:rsidRPr="00A21164">
        <w:rPr>
          <w:noProof w:val="0"/>
        </w:rPr>
        <w:t>satellites</w:t>
      </w:r>
      <w:r w:rsidR="00EA3B58" w:rsidRPr="00A21164">
        <w:rPr>
          <w:noProof w:val="0"/>
        </w:rPr>
        <w:t>).</w:t>
      </w:r>
    </w:p>
    <w:p w14:paraId="04F79482" w14:textId="42849545" w:rsidR="00FC4EA9" w:rsidRPr="00A21164" w:rsidRDefault="00FC4EA9" w:rsidP="008F18F8">
      <w:pPr>
        <w:pStyle w:val="Heading2"/>
      </w:pPr>
      <w:bookmarkStart w:id="67" w:name="_Toc235985287"/>
      <w:r w:rsidRPr="00A21164">
        <w:lastRenderedPageBreak/>
        <w:t>Map Projections</w:t>
      </w:r>
      <w:bookmarkEnd w:id="67"/>
    </w:p>
    <w:p w14:paraId="08D33204" w14:textId="30C1530F" w:rsidR="003B2B25" w:rsidRPr="00A21164" w:rsidRDefault="00C13EB7" w:rsidP="008F18F8">
      <w:pPr>
        <w:pStyle w:val="Heading3"/>
      </w:pPr>
      <w:bookmarkStart w:id="68" w:name="_Toc235985288"/>
      <w:r w:rsidRPr="00A21164">
        <w:t>M</w:t>
      </w:r>
      <w:r w:rsidR="003225F5" w:rsidRPr="00A21164">
        <w:t>e</w:t>
      </w:r>
      <w:r w:rsidRPr="00A21164">
        <w:t>rcado Projection</w:t>
      </w:r>
      <w:bookmarkEnd w:id="68"/>
    </w:p>
    <w:p w14:paraId="6257BBFC" w14:textId="49A363B3" w:rsidR="008A7EA0" w:rsidRPr="00A21164" w:rsidRDefault="00657DDD" w:rsidP="008A7EA0">
      <w:pPr>
        <w:pStyle w:val="EmphasisText"/>
        <w:keepNext/>
      </w:pPr>
      <w:r w:rsidRPr="00A21164">
        <w:rPr>
          <w:noProof/>
        </w:rPr>
        <w:drawing>
          <wp:inline distT="0" distB="0" distL="0" distR="0" wp14:anchorId="1C34B3C1" wp14:editId="7E3306A5">
            <wp:extent cx="6309360" cy="3188335"/>
            <wp:effectExtent l="0" t="0" r="0" b="0"/>
            <wp:docPr id="20407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9294" name=""/>
                    <pic:cNvPicPr/>
                  </pic:nvPicPr>
                  <pic:blipFill>
                    <a:blip r:embed="rId154" cstate="screen">
                      <a:extLst>
                        <a:ext uri="{28A0092B-C50C-407E-A947-70E740481C1C}">
                          <a14:useLocalDpi xmlns:a14="http://schemas.microsoft.com/office/drawing/2010/main"/>
                        </a:ext>
                      </a:extLst>
                    </a:blip>
                    <a:stretch>
                      <a:fillRect/>
                    </a:stretch>
                  </pic:blipFill>
                  <pic:spPr>
                    <a:xfrm>
                      <a:off x="0" y="0"/>
                      <a:ext cx="6309360" cy="3188335"/>
                    </a:xfrm>
                    <a:prstGeom prst="rect">
                      <a:avLst/>
                    </a:prstGeom>
                  </pic:spPr>
                </pic:pic>
              </a:graphicData>
            </a:graphic>
          </wp:inline>
        </w:drawing>
      </w:r>
    </w:p>
    <w:p w14:paraId="0E7D4239" w14:textId="0781679B" w:rsidR="00F22C20" w:rsidRPr="00A21164" w:rsidRDefault="00F22C20" w:rsidP="00F22C20">
      <w:pPr>
        <w:pStyle w:val="Content"/>
        <w:rPr>
          <w:noProof w:val="0"/>
        </w:rPr>
      </w:pPr>
      <w:r w:rsidRPr="00A21164">
        <w:rPr>
          <w:noProof w:val="0"/>
        </w:rPr>
        <w:t>The Mercator projection is a type of world map that displays the Earth on a rectangular grid. HamClock uses it because it keeps shapes and angles accurate, which is extremely useful for radio operators who need to visualize great</w:t>
      </w:r>
      <w:r w:rsidRPr="00A21164">
        <w:rPr>
          <w:noProof w:val="0"/>
        </w:rPr>
        <w:noBreakHyphen/>
        <w:t xml:space="preserve">circle paths, </w:t>
      </w:r>
      <w:r w:rsidR="00D66CF9" w:rsidRPr="00A21164">
        <w:rPr>
          <w:noProof w:val="0"/>
        </w:rPr>
        <w:t>greyline</w:t>
      </w:r>
      <w:r w:rsidRPr="00A21164">
        <w:rPr>
          <w:noProof w:val="0"/>
        </w:rPr>
        <w:t>, and station bearings.</w:t>
      </w:r>
    </w:p>
    <w:p w14:paraId="76623BDA" w14:textId="25FD4BB5" w:rsidR="00F22C20" w:rsidRPr="00A21164" w:rsidRDefault="00F22C20" w:rsidP="00F22C20">
      <w:pPr>
        <w:pStyle w:val="Content"/>
        <w:rPr>
          <w:noProof w:val="0"/>
        </w:rPr>
      </w:pPr>
      <w:r w:rsidRPr="00A21164">
        <w:rPr>
          <w:noProof w:val="0"/>
        </w:rPr>
        <w:t xml:space="preserve">But it comes with </w:t>
      </w:r>
      <w:r w:rsidR="00C303C3" w:rsidRPr="00A21164">
        <w:rPr>
          <w:noProof w:val="0"/>
        </w:rPr>
        <w:t>tradeoffs</w:t>
      </w:r>
      <w:r w:rsidRPr="00A21164">
        <w:rPr>
          <w:noProof w:val="0"/>
        </w:rPr>
        <w:t>.</w:t>
      </w:r>
    </w:p>
    <w:p w14:paraId="319F0E69" w14:textId="051016B2" w:rsidR="00F22C20" w:rsidRPr="00A21164" w:rsidRDefault="00F22C20" w:rsidP="00F22C20">
      <w:pPr>
        <w:pStyle w:val="Content"/>
        <w:rPr>
          <w:b/>
          <w:bCs/>
          <w:noProof w:val="0"/>
        </w:rPr>
      </w:pPr>
      <w:r w:rsidRPr="00A21164">
        <w:rPr>
          <w:b/>
          <w:bCs/>
          <w:noProof w:val="0"/>
        </w:rPr>
        <w:t>What the Mercator Projection Preserves</w:t>
      </w:r>
    </w:p>
    <w:p w14:paraId="3DF8A17E" w14:textId="77777777" w:rsidR="00F22C20" w:rsidRPr="00A21164" w:rsidRDefault="00F22C20" w:rsidP="00F22C20">
      <w:pPr>
        <w:pStyle w:val="Content"/>
        <w:rPr>
          <w:noProof w:val="0"/>
        </w:rPr>
      </w:pPr>
      <w:r w:rsidRPr="00A21164">
        <w:rPr>
          <w:noProof w:val="0"/>
        </w:rPr>
        <w:t xml:space="preserve">Mercator is a </w:t>
      </w:r>
      <w:r w:rsidRPr="00A21164">
        <w:rPr>
          <w:i/>
          <w:iCs/>
          <w:noProof w:val="0"/>
        </w:rPr>
        <w:t>conformal</w:t>
      </w:r>
      <w:r w:rsidRPr="00A21164">
        <w:rPr>
          <w:noProof w:val="0"/>
        </w:rPr>
        <w:t xml:space="preserve"> projection, meaning:</w:t>
      </w:r>
    </w:p>
    <w:p w14:paraId="06584654" w14:textId="7B9BF7D3" w:rsidR="00F22C20" w:rsidRPr="00A21164" w:rsidRDefault="00F22C20">
      <w:pPr>
        <w:pStyle w:val="Content"/>
        <w:numPr>
          <w:ilvl w:val="0"/>
          <w:numId w:val="17"/>
        </w:numPr>
        <w:rPr>
          <w:noProof w:val="0"/>
        </w:rPr>
      </w:pPr>
      <w:r w:rsidRPr="00A21164">
        <w:rPr>
          <w:noProof w:val="0"/>
        </w:rPr>
        <w:t xml:space="preserve">Angles are </w:t>
      </w:r>
      <w:r w:rsidR="00C303C3" w:rsidRPr="00A21164">
        <w:rPr>
          <w:noProof w:val="0"/>
        </w:rPr>
        <w:t>correct.</w:t>
      </w:r>
    </w:p>
    <w:p w14:paraId="038EB90B" w14:textId="36548C09" w:rsidR="00F22C20" w:rsidRPr="00A21164" w:rsidRDefault="00F22C20">
      <w:pPr>
        <w:pStyle w:val="Content"/>
        <w:numPr>
          <w:ilvl w:val="0"/>
          <w:numId w:val="17"/>
        </w:numPr>
        <w:rPr>
          <w:noProof w:val="0"/>
        </w:rPr>
      </w:pPr>
      <w:r w:rsidRPr="00A21164">
        <w:rPr>
          <w:noProof w:val="0"/>
        </w:rPr>
        <w:t xml:space="preserve">Shapes are preserved </w:t>
      </w:r>
      <w:r w:rsidR="00C303C3" w:rsidRPr="00A21164">
        <w:rPr>
          <w:noProof w:val="0"/>
        </w:rPr>
        <w:t>locally.</w:t>
      </w:r>
    </w:p>
    <w:p w14:paraId="155D9B23" w14:textId="562E7544" w:rsidR="00F22C20" w:rsidRPr="00A21164" w:rsidRDefault="00F22C20">
      <w:pPr>
        <w:pStyle w:val="Content"/>
        <w:numPr>
          <w:ilvl w:val="0"/>
          <w:numId w:val="17"/>
        </w:numPr>
        <w:rPr>
          <w:noProof w:val="0"/>
        </w:rPr>
      </w:pPr>
      <w:r w:rsidRPr="00A21164">
        <w:rPr>
          <w:noProof w:val="0"/>
        </w:rPr>
        <w:t xml:space="preserve">Compass bearings appear as straight </w:t>
      </w:r>
      <w:r w:rsidR="00C303C3" w:rsidRPr="00A21164">
        <w:rPr>
          <w:noProof w:val="0"/>
        </w:rPr>
        <w:t>lines.</w:t>
      </w:r>
    </w:p>
    <w:p w14:paraId="431553C6" w14:textId="77777777" w:rsidR="00F22C20" w:rsidRPr="00A21164" w:rsidRDefault="00F22C20" w:rsidP="00F22C20">
      <w:pPr>
        <w:pStyle w:val="Content"/>
        <w:rPr>
          <w:noProof w:val="0"/>
        </w:rPr>
      </w:pPr>
      <w:r w:rsidRPr="00A21164">
        <w:rPr>
          <w:noProof w:val="0"/>
        </w:rPr>
        <w:t>This is why it’s ideal for:</w:t>
      </w:r>
    </w:p>
    <w:p w14:paraId="243BA667" w14:textId="77777777" w:rsidR="00F22C20" w:rsidRPr="00A21164" w:rsidRDefault="00F22C20">
      <w:pPr>
        <w:pStyle w:val="Content"/>
        <w:numPr>
          <w:ilvl w:val="0"/>
          <w:numId w:val="18"/>
        </w:numPr>
        <w:rPr>
          <w:noProof w:val="0"/>
        </w:rPr>
      </w:pPr>
      <w:r w:rsidRPr="00A21164">
        <w:rPr>
          <w:noProof w:val="0"/>
        </w:rPr>
        <w:t>Visualizing beam headings</w:t>
      </w:r>
    </w:p>
    <w:p w14:paraId="1F6B7E3C" w14:textId="77777777" w:rsidR="00F22C20" w:rsidRPr="00A21164" w:rsidRDefault="00F22C20">
      <w:pPr>
        <w:pStyle w:val="Content"/>
        <w:numPr>
          <w:ilvl w:val="0"/>
          <w:numId w:val="18"/>
        </w:numPr>
        <w:rPr>
          <w:noProof w:val="0"/>
        </w:rPr>
      </w:pPr>
      <w:r w:rsidRPr="00A21164">
        <w:rPr>
          <w:noProof w:val="0"/>
        </w:rPr>
        <w:t>Tracking DX paths</w:t>
      </w:r>
    </w:p>
    <w:p w14:paraId="79D67BD7" w14:textId="13FF3DB4" w:rsidR="00F22C20" w:rsidRPr="00A21164" w:rsidRDefault="00F22C20">
      <w:pPr>
        <w:pStyle w:val="Content"/>
        <w:numPr>
          <w:ilvl w:val="0"/>
          <w:numId w:val="18"/>
        </w:numPr>
        <w:rPr>
          <w:noProof w:val="0"/>
        </w:rPr>
      </w:pPr>
      <w:r w:rsidRPr="00A21164">
        <w:rPr>
          <w:noProof w:val="0"/>
        </w:rPr>
        <w:t xml:space="preserve">Displaying </w:t>
      </w:r>
      <w:r w:rsidR="00D66CF9" w:rsidRPr="00A21164">
        <w:rPr>
          <w:noProof w:val="0"/>
        </w:rPr>
        <w:t>greyline</w:t>
      </w:r>
      <w:r w:rsidRPr="00A21164">
        <w:rPr>
          <w:noProof w:val="0"/>
        </w:rPr>
        <w:t xml:space="preserve"> consistently</w:t>
      </w:r>
    </w:p>
    <w:p w14:paraId="3459E237" w14:textId="77777777" w:rsidR="00F22C20" w:rsidRPr="00A21164" w:rsidRDefault="00F22C20">
      <w:pPr>
        <w:pStyle w:val="Content"/>
        <w:numPr>
          <w:ilvl w:val="0"/>
          <w:numId w:val="18"/>
        </w:numPr>
        <w:rPr>
          <w:noProof w:val="0"/>
        </w:rPr>
      </w:pPr>
      <w:r w:rsidRPr="00A21164">
        <w:rPr>
          <w:noProof w:val="0"/>
        </w:rPr>
        <w:t>Showing weather overlays without distortion of storm shapes</w:t>
      </w:r>
    </w:p>
    <w:p w14:paraId="77481C3D" w14:textId="77777777" w:rsidR="00F22C20" w:rsidRPr="00A21164" w:rsidRDefault="00F22C20" w:rsidP="00F22C20">
      <w:pPr>
        <w:pStyle w:val="Content"/>
        <w:rPr>
          <w:noProof w:val="0"/>
        </w:rPr>
      </w:pPr>
      <w:r w:rsidRPr="00A21164">
        <w:rPr>
          <w:noProof w:val="0"/>
        </w:rPr>
        <w:t>For radio work, this is gold.</w:t>
      </w:r>
    </w:p>
    <w:p w14:paraId="24703C35" w14:textId="3F3067C2" w:rsidR="00F22C20" w:rsidRPr="00A21164" w:rsidRDefault="00F22C20" w:rsidP="00F22C20">
      <w:pPr>
        <w:pStyle w:val="Content"/>
        <w:rPr>
          <w:b/>
          <w:bCs/>
          <w:noProof w:val="0"/>
        </w:rPr>
      </w:pPr>
      <w:r w:rsidRPr="00A21164">
        <w:rPr>
          <w:b/>
          <w:bCs/>
          <w:noProof w:val="0"/>
        </w:rPr>
        <w:lastRenderedPageBreak/>
        <w:t>What the Mercator Projection Distorts</w:t>
      </w:r>
    </w:p>
    <w:p w14:paraId="00C29466" w14:textId="77777777" w:rsidR="00F22C20" w:rsidRPr="00A21164" w:rsidRDefault="00F22C20" w:rsidP="00F22C20">
      <w:pPr>
        <w:pStyle w:val="Content"/>
        <w:rPr>
          <w:noProof w:val="0"/>
        </w:rPr>
      </w:pPr>
      <w:r w:rsidRPr="00A21164">
        <w:rPr>
          <w:noProof w:val="0"/>
        </w:rPr>
        <w:t>Mercator greatly exaggerates size as you move toward the poles.</w:t>
      </w:r>
    </w:p>
    <w:p w14:paraId="43C3CA0C" w14:textId="77777777" w:rsidR="00F22C20" w:rsidRPr="00A21164" w:rsidRDefault="00F22C20" w:rsidP="00F22C20">
      <w:pPr>
        <w:pStyle w:val="Content"/>
        <w:rPr>
          <w:noProof w:val="0"/>
        </w:rPr>
      </w:pPr>
      <w:r w:rsidRPr="00A21164">
        <w:rPr>
          <w:noProof w:val="0"/>
        </w:rPr>
        <w:t>Examples:</w:t>
      </w:r>
    </w:p>
    <w:p w14:paraId="492B02A8" w14:textId="77777777" w:rsidR="00F22C20" w:rsidRPr="00A21164" w:rsidRDefault="00F22C20">
      <w:pPr>
        <w:pStyle w:val="Content"/>
        <w:numPr>
          <w:ilvl w:val="0"/>
          <w:numId w:val="19"/>
        </w:numPr>
        <w:rPr>
          <w:noProof w:val="0"/>
        </w:rPr>
      </w:pPr>
      <w:r w:rsidRPr="00A21164">
        <w:rPr>
          <w:noProof w:val="0"/>
        </w:rPr>
        <w:t>Greenland looks the size of Africa (it’s actually 1/14th)</w:t>
      </w:r>
    </w:p>
    <w:p w14:paraId="1211B33D" w14:textId="4CDA7BFF" w:rsidR="00F22C20" w:rsidRPr="00A21164" w:rsidRDefault="00F22C20">
      <w:pPr>
        <w:pStyle w:val="Content"/>
        <w:numPr>
          <w:ilvl w:val="0"/>
          <w:numId w:val="19"/>
        </w:numPr>
        <w:rPr>
          <w:noProof w:val="0"/>
        </w:rPr>
      </w:pPr>
      <w:r w:rsidRPr="00A21164">
        <w:rPr>
          <w:noProof w:val="0"/>
        </w:rPr>
        <w:t xml:space="preserve">Alaska looks </w:t>
      </w:r>
      <w:r w:rsidR="00C303C3" w:rsidRPr="00A21164">
        <w:rPr>
          <w:noProof w:val="0"/>
        </w:rPr>
        <w:t>huge.</w:t>
      </w:r>
    </w:p>
    <w:p w14:paraId="4C15D438" w14:textId="45844A9D" w:rsidR="00F22C20" w:rsidRPr="00A21164" w:rsidRDefault="00F22C20">
      <w:pPr>
        <w:pStyle w:val="Content"/>
        <w:numPr>
          <w:ilvl w:val="0"/>
          <w:numId w:val="19"/>
        </w:numPr>
        <w:rPr>
          <w:noProof w:val="0"/>
        </w:rPr>
      </w:pPr>
      <w:r w:rsidRPr="00A21164">
        <w:rPr>
          <w:noProof w:val="0"/>
        </w:rPr>
        <w:t xml:space="preserve">Antarctica becomes a stretched </w:t>
      </w:r>
      <w:r w:rsidR="00D96F07" w:rsidRPr="00A21164">
        <w:rPr>
          <w:noProof w:val="0"/>
        </w:rPr>
        <w:t>band.</w:t>
      </w:r>
    </w:p>
    <w:p w14:paraId="7C7B56DC" w14:textId="77777777" w:rsidR="00F22C20" w:rsidRPr="00A21164" w:rsidRDefault="00F22C20" w:rsidP="00F22C20">
      <w:pPr>
        <w:pStyle w:val="Content"/>
        <w:rPr>
          <w:noProof w:val="0"/>
        </w:rPr>
      </w:pPr>
      <w:r w:rsidRPr="00A21164">
        <w:rPr>
          <w:noProof w:val="0"/>
        </w:rPr>
        <w:t>This happens because the projection stretches the map vertically to keep angles correct.</w:t>
      </w:r>
    </w:p>
    <w:p w14:paraId="22C0330E" w14:textId="77777777" w:rsidR="00F22C20" w:rsidRPr="00A21164" w:rsidRDefault="00F22C20" w:rsidP="00F22C20">
      <w:pPr>
        <w:pStyle w:val="Content"/>
        <w:rPr>
          <w:noProof w:val="0"/>
        </w:rPr>
      </w:pPr>
      <w:r w:rsidRPr="00A21164">
        <w:rPr>
          <w:noProof w:val="0"/>
        </w:rPr>
        <w:t>For HamClock, this means:</w:t>
      </w:r>
    </w:p>
    <w:p w14:paraId="427360C0" w14:textId="2E3B9426" w:rsidR="00F22C20" w:rsidRPr="00A21164" w:rsidRDefault="00F22C20">
      <w:pPr>
        <w:pStyle w:val="Content"/>
        <w:numPr>
          <w:ilvl w:val="0"/>
          <w:numId w:val="20"/>
        </w:numPr>
        <w:rPr>
          <w:noProof w:val="0"/>
        </w:rPr>
      </w:pPr>
      <w:r w:rsidRPr="00A21164">
        <w:rPr>
          <w:noProof w:val="0"/>
        </w:rPr>
        <w:t xml:space="preserve">Polar regions look larger than </w:t>
      </w:r>
      <w:r w:rsidR="00D96F07" w:rsidRPr="00A21164">
        <w:rPr>
          <w:noProof w:val="0"/>
        </w:rPr>
        <w:t>reality.</w:t>
      </w:r>
    </w:p>
    <w:p w14:paraId="5F537639" w14:textId="18E57347" w:rsidR="00F22C20" w:rsidRPr="00A21164" w:rsidRDefault="00F22C20">
      <w:pPr>
        <w:pStyle w:val="Content"/>
        <w:numPr>
          <w:ilvl w:val="0"/>
          <w:numId w:val="20"/>
        </w:numPr>
        <w:rPr>
          <w:noProof w:val="0"/>
        </w:rPr>
      </w:pPr>
      <w:r w:rsidRPr="00A21164">
        <w:rPr>
          <w:noProof w:val="0"/>
        </w:rPr>
        <w:t xml:space="preserve">Aurora ovals appear </w:t>
      </w:r>
      <w:r w:rsidR="00D96F07" w:rsidRPr="00A21164">
        <w:rPr>
          <w:noProof w:val="0"/>
        </w:rPr>
        <w:t>stretched.</w:t>
      </w:r>
    </w:p>
    <w:p w14:paraId="1FEB45B2" w14:textId="0FCF3D51" w:rsidR="00F22C20" w:rsidRPr="00A21164" w:rsidRDefault="00F22C20">
      <w:pPr>
        <w:pStyle w:val="Content"/>
        <w:numPr>
          <w:ilvl w:val="0"/>
          <w:numId w:val="20"/>
        </w:numPr>
        <w:rPr>
          <w:noProof w:val="0"/>
        </w:rPr>
      </w:pPr>
      <w:r w:rsidRPr="00A21164">
        <w:rPr>
          <w:noProof w:val="0"/>
        </w:rPr>
        <w:t>High</w:t>
      </w:r>
      <w:r w:rsidRPr="00A21164">
        <w:rPr>
          <w:noProof w:val="0"/>
        </w:rPr>
        <w:noBreakHyphen/>
        <w:t xml:space="preserve">latitude DX paths look longer than they physically </w:t>
      </w:r>
      <w:r w:rsidR="00D96F07" w:rsidRPr="00A21164">
        <w:rPr>
          <w:noProof w:val="0"/>
        </w:rPr>
        <w:t>are.</w:t>
      </w:r>
    </w:p>
    <w:p w14:paraId="1FDD811A" w14:textId="77777777" w:rsidR="00F22C20" w:rsidRPr="00A21164" w:rsidRDefault="00F22C20" w:rsidP="00F22C20">
      <w:pPr>
        <w:pStyle w:val="Content"/>
        <w:rPr>
          <w:noProof w:val="0"/>
        </w:rPr>
      </w:pPr>
      <w:r w:rsidRPr="00A21164">
        <w:rPr>
          <w:noProof w:val="0"/>
        </w:rPr>
        <w:t>But the direction is still correct, which is what matters for antennas.</w:t>
      </w:r>
    </w:p>
    <w:p w14:paraId="35AC10DA" w14:textId="7040FB98" w:rsidR="00F22C20" w:rsidRPr="00A21164" w:rsidRDefault="00482D63" w:rsidP="00F22C20">
      <w:pPr>
        <w:pStyle w:val="Content"/>
        <w:rPr>
          <w:noProof w:val="0"/>
        </w:rPr>
      </w:pPr>
      <w:r w:rsidRPr="00A21164">
        <w:rPr>
          <w:noProof w:val="0"/>
        </w:rPr>
        <w:t xml:space="preserve">Choose </w:t>
      </w:r>
      <w:r w:rsidR="00F22C20" w:rsidRPr="00A21164">
        <w:rPr>
          <w:noProof w:val="0"/>
        </w:rPr>
        <w:t xml:space="preserve">HamClock’s Mercator </w:t>
      </w:r>
      <w:r w:rsidRPr="00A21164">
        <w:rPr>
          <w:noProof w:val="0"/>
        </w:rPr>
        <w:t>projection to</w:t>
      </w:r>
      <w:r w:rsidR="00F22C20" w:rsidRPr="00A21164">
        <w:rPr>
          <w:noProof w:val="0"/>
        </w:rPr>
        <w:t>:</w:t>
      </w:r>
    </w:p>
    <w:p w14:paraId="250F4C7F" w14:textId="0D047773" w:rsidR="00F22C20" w:rsidRPr="00A21164" w:rsidRDefault="00F22C20">
      <w:pPr>
        <w:pStyle w:val="Content"/>
        <w:numPr>
          <w:ilvl w:val="0"/>
          <w:numId w:val="21"/>
        </w:numPr>
        <w:rPr>
          <w:noProof w:val="0"/>
        </w:rPr>
      </w:pPr>
      <w:r w:rsidRPr="00A21164">
        <w:rPr>
          <w:noProof w:val="0"/>
        </w:rPr>
        <w:t xml:space="preserve">Keep beam headings visually </w:t>
      </w:r>
      <w:r w:rsidR="00D96F07" w:rsidRPr="00A21164">
        <w:rPr>
          <w:noProof w:val="0"/>
        </w:rPr>
        <w:t>intuitive.</w:t>
      </w:r>
    </w:p>
    <w:p w14:paraId="56F65AAF" w14:textId="01BDA0C4" w:rsidR="00F22C20" w:rsidRPr="00A21164" w:rsidRDefault="00F22C20">
      <w:pPr>
        <w:pStyle w:val="Content"/>
        <w:numPr>
          <w:ilvl w:val="0"/>
          <w:numId w:val="21"/>
        </w:numPr>
        <w:rPr>
          <w:noProof w:val="0"/>
        </w:rPr>
      </w:pPr>
      <w:r w:rsidRPr="00A21164">
        <w:rPr>
          <w:noProof w:val="0"/>
        </w:rPr>
        <w:t xml:space="preserve">Makes </w:t>
      </w:r>
      <w:r w:rsidR="00D66CF9" w:rsidRPr="00A21164">
        <w:rPr>
          <w:noProof w:val="0"/>
        </w:rPr>
        <w:t>greyline</w:t>
      </w:r>
      <w:r w:rsidRPr="00A21164">
        <w:rPr>
          <w:noProof w:val="0"/>
        </w:rPr>
        <w:t xml:space="preserve"> easy to </w:t>
      </w:r>
      <w:r w:rsidR="00D96F07" w:rsidRPr="00A21164">
        <w:rPr>
          <w:noProof w:val="0"/>
        </w:rPr>
        <w:t>interpret.</w:t>
      </w:r>
    </w:p>
    <w:p w14:paraId="4401CE68" w14:textId="34B6BCED" w:rsidR="00F22C20" w:rsidRPr="00A21164" w:rsidRDefault="00F22C20">
      <w:pPr>
        <w:pStyle w:val="Content"/>
        <w:numPr>
          <w:ilvl w:val="0"/>
          <w:numId w:val="21"/>
        </w:numPr>
        <w:rPr>
          <w:noProof w:val="0"/>
        </w:rPr>
      </w:pPr>
      <w:r w:rsidRPr="00A21164">
        <w:rPr>
          <w:noProof w:val="0"/>
        </w:rPr>
        <w:t xml:space="preserve">Displays weather systems in familiar </w:t>
      </w:r>
      <w:r w:rsidR="00D96F07" w:rsidRPr="00A21164">
        <w:rPr>
          <w:noProof w:val="0"/>
        </w:rPr>
        <w:t>shapes.</w:t>
      </w:r>
    </w:p>
    <w:p w14:paraId="145835AA" w14:textId="66C3463F" w:rsidR="00F22C20" w:rsidRPr="00A21164" w:rsidRDefault="00F22C20">
      <w:pPr>
        <w:pStyle w:val="Content"/>
        <w:numPr>
          <w:ilvl w:val="0"/>
          <w:numId w:val="21"/>
        </w:numPr>
        <w:rPr>
          <w:noProof w:val="0"/>
        </w:rPr>
      </w:pPr>
      <w:r w:rsidRPr="00A21164">
        <w:rPr>
          <w:noProof w:val="0"/>
        </w:rPr>
        <w:t xml:space="preserve">Works well with DX cluster </w:t>
      </w:r>
      <w:r w:rsidR="00D96F07" w:rsidRPr="00A21164">
        <w:rPr>
          <w:noProof w:val="0"/>
        </w:rPr>
        <w:t>spots.</w:t>
      </w:r>
    </w:p>
    <w:p w14:paraId="170F71FC" w14:textId="73761FA2" w:rsidR="00F22C20" w:rsidRPr="00A21164" w:rsidRDefault="00F22C20">
      <w:pPr>
        <w:pStyle w:val="Content"/>
        <w:numPr>
          <w:ilvl w:val="0"/>
          <w:numId w:val="21"/>
        </w:numPr>
        <w:rPr>
          <w:noProof w:val="0"/>
        </w:rPr>
      </w:pPr>
      <w:r w:rsidRPr="00A21164">
        <w:rPr>
          <w:noProof w:val="0"/>
        </w:rPr>
        <w:t xml:space="preserve">Keeps map labels </w:t>
      </w:r>
      <w:r w:rsidR="00D96F07" w:rsidRPr="00A21164">
        <w:rPr>
          <w:noProof w:val="0"/>
        </w:rPr>
        <w:t>readable.</w:t>
      </w:r>
    </w:p>
    <w:p w14:paraId="46947F01" w14:textId="77777777" w:rsidR="00F22C20" w:rsidRPr="00A21164" w:rsidRDefault="00F22C20" w:rsidP="00F22C20">
      <w:pPr>
        <w:pStyle w:val="Content"/>
        <w:rPr>
          <w:noProof w:val="0"/>
        </w:rPr>
      </w:pPr>
      <w:r w:rsidRPr="00A21164">
        <w:rPr>
          <w:noProof w:val="0"/>
        </w:rPr>
        <w:t>It’s the most operator</w:t>
      </w:r>
      <w:r w:rsidRPr="00A21164">
        <w:rPr>
          <w:noProof w:val="0"/>
        </w:rPr>
        <w:noBreakHyphen/>
        <w:t>friendly projection for everyday HF/VHF monitoring.</w:t>
      </w:r>
    </w:p>
    <w:p w14:paraId="17270675" w14:textId="77777777" w:rsidR="00E82AC8" w:rsidRPr="00A21164" w:rsidRDefault="00E82AC8" w:rsidP="00F22C20">
      <w:pPr>
        <w:pStyle w:val="Content"/>
        <w:rPr>
          <w:noProof w:val="0"/>
        </w:rPr>
      </w:pPr>
    </w:p>
    <w:p w14:paraId="08CFA4BA" w14:textId="77777777" w:rsidR="00191097" w:rsidRPr="00A21164" w:rsidRDefault="00191097">
      <w:pPr>
        <w:spacing w:after="200"/>
        <w:rPr>
          <w:rFonts w:asciiTheme="majorHAnsi" w:eastAsiaTheme="majorEastAsia" w:hAnsiTheme="majorHAnsi" w:cstheme="majorBidi"/>
          <w:i/>
          <w:iCs/>
          <w:color w:val="013A57" w:themeColor="accent1" w:themeShade="BF"/>
        </w:rPr>
      </w:pPr>
      <w:r w:rsidRPr="00A21164">
        <w:br w:type="page"/>
      </w:r>
    </w:p>
    <w:p w14:paraId="52791502" w14:textId="429B7F6E" w:rsidR="003B2B25" w:rsidRPr="00A21164" w:rsidRDefault="00F646B7" w:rsidP="008F18F8">
      <w:pPr>
        <w:pStyle w:val="Heading3"/>
      </w:pPr>
      <w:bookmarkStart w:id="69" w:name="_Toc235985289"/>
      <w:r w:rsidRPr="00A21164">
        <w:lastRenderedPageBreak/>
        <w:t>Azimuthal</w:t>
      </w:r>
      <w:r w:rsidR="00A05D53" w:rsidRPr="00A21164">
        <w:t xml:space="preserve"> Projection</w:t>
      </w:r>
      <w:r w:rsidR="00EF647A" w:rsidRPr="00A21164">
        <w:t>s</w:t>
      </w:r>
      <w:bookmarkEnd w:id="69"/>
    </w:p>
    <w:p w14:paraId="23BF9819" w14:textId="746BBEE4" w:rsidR="002C415D" w:rsidRPr="00A21164" w:rsidRDefault="002C415D" w:rsidP="002C415D">
      <w:pPr>
        <w:pStyle w:val="Content"/>
        <w:rPr>
          <w:noProof w:val="0"/>
        </w:rPr>
      </w:pPr>
      <w:r w:rsidRPr="00A21164">
        <w:rPr>
          <w:noProof w:val="0"/>
        </w:rPr>
        <w:t xml:space="preserve">HamClock includes </w:t>
      </w:r>
      <w:r w:rsidRPr="00A21164">
        <w:rPr>
          <w:b/>
          <w:bCs/>
          <w:noProof w:val="0"/>
        </w:rPr>
        <w:t>two distinct Azimuthal Equidistant projections</w:t>
      </w:r>
      <w:r w:rsidRPr="00A21164">
        <w:rPr>
          <w:noProof w:val="0"/>
        </w:rPr>
        <w:t xml:space="preserve">, both centered on </w:t>
      </w:r>
      <w:r w:rsidRPr="00A21164">
        <w:rPr>
          <w:i/>
          <w:iCs/>
          <w:noProof w:val="0"/>
        </w:rPr>
        <w:t>your</w:t>
      </w:r>
      <w:r w:rsidRPr="00A21164">
        <w:rPr>
          <w:noProof w:val="0"/>
        </w:rPr>
        <w:t xml:space="preserve"> QTH. They look similar at first glance, but they serve different operator needs.</w:t>
      </w:r>
    </w:p>
    <w:p w14:paraId="083AC310" w14:textId="6BBBD41A" w:rsidR="002C415D" w:rsidRPr="00A21164" w:rsidRDefault="00191097" w:rsidP="0009232F">
      <w:pPr>
        <w:pStyle w:val="Heading5"/>
      </w:pPr>
      <w:r w:rsidRPr="00A21164">
        <w:rPr>
          <w:noProof/>
        </w:rPr>
        <w:drawing>
          <wp:anchor distT="0" distB="0" distL="114300" distR="114300" simplePos="0" relativeHeight="252716032" behindDoc="0" locked="0" layoutInCell="1" allowOverlap="1" wp14:anchorId="0C2B0526" wp14:editId="312F49E8">
            <wp:simplePos x="0" y="0"/>
            <wp:positionH relativeFrom="margin">
              <wp:align>right</wp:align>
            </wp:positionH>
            <wp:positionV relativeFrom="paragraph">
              <wp:posOffset>266749</wp:posOffset>
            </wp:positionV>
            <wp:extent cx="6309360" cy="3154680"/>
            <wp:effectExtent l="0" t="0" r="0" b="7620"/>
            <wp:wrapTopAndBottom/>
            <wp:docPr id="2536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66190" name=""/>
                    <pic:cNvPicPr/>
                  </pic:nvPicPr>
                  <pic:blipFill>
                    <a:blip r:embed="rId155" cstate="screen">
                      <a:extLst>
                        <a:ext uri="{28A0092B-C50C-407E-A947-70E740481C1C}">
                          <a14:useLocalDpi xmlns:a14="http://schemas.microsoft.com/office/drawing/2010/main"/>
                        </a:ext>
                      </a:extLst>
                    </a:blip>
                    <a:stretch>
                      <a:fillRect/>
                    </a:stretch>
                  </pic:blipFill>
                  <pic:spPr>
                    <a:xfrm>
                      <a:off x="0" y="0"/>
                      <a:ext cx="6309360" cy="3154680"/>
                    </a:xfrm>
                    <a:prstGeom prst="rect">
                      <a:avLst/>
                    </a:prstGeom>
                  </pic:spPr>
                </pic:pic>
              </a:graphicData>
            </a:graphic>
          </wp:anchor>
        </w:drawing>
      </w:r>
      <w:r w:rsidR="002C415D" w:rsidRPr="00A21164">
        <w:t>Azimuthal Equidistant (</w:t>
      </w:r>
      <w:r w:rsidR="001C19B2" w:rsidRPr="00A21164">
        <w:t xml:space="preserve">AZIM One - </w:t>
      </w:r>
      <w:r w:rsidR="002C415D" w:rsidRPr="00A21164">
        <w:t>Centered on Your QTH)</w:t>
      </w:r>
    </w:p>
    <w:p w14:paraId="5159F755" w14:textId="1821F69E" w:rsidR="002C415D" w:rsidRPr="00A21164" w:rsidRDefault="002C415D" w:rsidP="002C415D">
      <w:pPr>
        <w:pStyle w:val="Content"/>
        <w:rPr>
          <w:b/>
          <w:bCs/>
          <w:noProof w:val="0"/>
        </w:rPr>
      </w:pPr>
      <w:r w:rsidRPr="00A21164">
        <w:rPr>
          <w:b/>
          <w:bCs/>
          <w:noProof w:val="0"/>
        </w:rPr>
        <w:t xml:space="preserve">Purpose: </w:t>
      </w:r>
      <w:r w:rsidRPr="00A21164">
        <w:rPr>
          <w:b/>
          <w:bCs/>
          <w:i/>
          <w:iCs/>
          <w:noProof w:val="0"/>
        </w:rPr>
        <w:t>True great</w:t>
      </w:r>
      <w:r w:rsidRPr="00A21164">
        <w:rPr>
          <w:b/>
          <w:bCs/>
          <w:i/>
          <w:iCs/>
          <w:noProof w:val="0"/>
        </w:rPr>
        <w:noBreakHyphen/>
        <w:t>circle bearings for antenna pointing</w:t>
      </w:r>
      <w:r w:rsidR="00ED3E1F" w:rsidRPr="00A21164">
        <w:rPr>
          <w:b/>
          <w:bCs/>
          <w:i/>
          <w:iCs/>
          <w:noProof w:val="0"/>
        </w:rPr>
        <w:t>.</w:t>
      </w:r>
    </w:p>
    <w:p w14:paraId="03724C67" w14:textId="496BA66D" w:rsidR="002C415D" w:rsidRPr="00A21164" w:rsidRDefault="002C415D" w:rsidP="002C415D">
      <w:pPr>
        <w:pStyle w:val="Content"/>
        <w:rPr>
          <w:noProof w:val="0"/>
        </w:rPr>
      </w:pPr>
      <w:r w:rsidRPr="00A21164">
        <w:rPr>
          <w:noProof w:val="0"/>
        </w:rPr>
        <w:t xml:space="preserve">This is the </w:t>
      </w:r>
      <w:r w:rsidRPr="00A21164">
        <w:rPr>
          <w:b/>
          <w:bCs/>
          <w:noProof w:val="0"/>
        </w:rPr>
        <w:t>classic ham</w:t>
      </w:r>
      <w:r w:rsidRPr="00A21164">
        <w:rPr>
          <w:b/>
          <w:bCs/>
          <w:noProof w:val="0"/>
        </w:rPr>
        <w:noBreakHyphen/>
        <w:t>radio projection</w:t>
      </w:r>
      <w:r w:rsidRPr="00A21164">
        <w:rPr>
          <w:noProof w:val="0"/>
        </w:rPr>
        <w:t xml:space="preserve"> used on wall maps for decades. Every point on the map is plotted so that:</w:t>
      </w:r>
    </w:p>
    <w:p w14:paraId="52E9BAB2" w14:textId="15A87AFF" w:rsidR="002C415D" w:rsidRPr="00D96F07" w:rsidRDefault="002C415D">
      <w:pPr>
        <w:pStyle w:val="Content"/>
        <w:numPr>
          <w:ilvl w:val="0"/>
          <w:numId w:val="26"/>
        </w:numPr>
        <w:rPr>
          <w:noProof w:val="0"/>
        </w:rPr>
      </w:pPr>
      <w:r w:rsidRPr="00D96F07">
        <w:rPr>
          <w:noProof w:val="0"/>
        </w:rPr>
        <w:t>The direction from your QTH is correct</w:t>
      </w:r>
      <w:r w:rsidR="00D96F07">
        <w:rPr>
          <w:noProof w:val="0"/>
        </w:rPr>
        <w:t>.</w:t>
      </w:r>
    </w:p>
    <w:p w14:paraId="6BAC301A" w14:textId="7B8346E6" w:rsidR="002C415D" w:rsidRPr="00D96F07" w:rsidRDefault="002C415D">
      <w:pPr>
        <w:pStyle w:val="Content"/>
        <w:numPr>
          <w:ilvl w:val="0"/>
          <w:numId w:val="26"/>
        </w:numPr>
        <w:rPr>
          <w:noProof w:val="0"/>
        </w:rPr>
      </w:pPr>
      <w:r w:rsidRPr="00D96F07">
        <w:rPr>
          <w:noProof w:val="0"/>
        </w:rPr>
        <w:t>The distance from your QTH is proportional</w:t>
      </w:r>
      <w:r w:rsidR="00D96F07">
        <w:rPr>
          <w:noProof w:val="0"/>
        </w:rPr>
        <w:t>.</w:t>
      </w:r>
    </w:p>
    <w:p w14:paraId="47BE55CC" w14:textId="7643E395" w:rsidR="002C415D" w:rsidRPr="00D96F07" w:rsidRDefault="002C415D">
      <w:pPr>
        <w:pStyle w:val="Content"/>
        <w:numPr>
          <w:ilvl w:val="0"/>
          <w:numId w:val="26"/>
        </w:numPr>
        <w:rPr>
          <w:noProof w:val="0"/>
        </w:rPr>
      </w:pPr>
      <w:r w:rsidRPr="00D96F07">
        <w:rPr>
          <w:noProof w:val="0"/>
        </w:rPr>
        <w:t>Every straight line = the true great</w:t>
      </w:r>
      <w:r w:rsidRPr="00D96F07">
        <w:rPr>
          <w:noProof w:val="0"/>
        </w:rPr>
        <w:noBreakHyphen/>
        <w:t>circle path</w:t>
      </w:r>
      <w:r w:rsidR="00D96F07">
        <w:rPr>
          <w:noProof w:val="0"/>
        </w:rPr>
        <w:t>.</w:t>
      </w:r>
    </w:p>
    <w:p w14:paraId="6BEE52CA" w14:textId="77777777" w:rsidR="002C415D" w:rsidRPr="00A21164" w:rsidRDefault="002C415D" w:rsidP="002C415D">
      <w:pPr>
        <w:pStyle w:val="Content"/>
        <w:rPr>
          <w:noProof w:val="0"/>
        </w:rPr>
      </w:pPr>
      <w:r w:rsidRPr="00A21164">
        <w:rPr>
          <w:noProof w:val="0"/>
        </w:rPr>
        <w:t xml:space="preserve">This makes it the </w:t>
      </w:r>
      <w:r w:rsidRPr="00A21164">
        <w:rPr>
          <w:b/>
          <w:bCs/>
          <w:noProof w:val="0"/>
        </w:rPr>
        <w:t>best projection for:</w:t>
      </w:r>
    </w:p>
    <w:p w14:paraId="30EB0DDD" w14:textId="77777777" w:rsidR="002C415D" w:rsidRPr="00A21164" w:rsidRDefault="002C415D">
      <w:pPr>
        <w:pStyle w:val="Content"/>
        <w:numPr>
          <w:ilvl w:val="0"/>
          <w:numId w:val="27"/>
        </w:numPr>
        <w:rPr>
          <w:noProof w:val="0"/>
        </w:rPr>
      </w:pPr>
      <w:r w:rsidRPr="00A21164">
        <w:rPr>
          <w:noProof w:val="0"/>
        </w:rPr>
        <w:t>DX antenna headings</w:t>
      </w:r>
    </w:p>
    <w:p w14:paraId="447FA223" w14:textId="77777777" w:rsidR="002C415D" w:rsidRPr="00A21164" w:rsidRDefault="002C415D">
      <w:pPr>
        <w:pStyle w:val="Content"/>
        <w:numPr>
          <w:ilvl w:val="0"/>
          <w:numId w:val="27"/>
        </w:numPr>
        <w:rPr>
          <w:noProof w:val="0"/>
        </w:rPr>
      </w:pPr>
      <w:r w:rsidRPr="00A21164">
        <w:rPr>
          <w:noProof w:val="0"/>
        </w:rPr>
        <w:t>Contesting</w:t>
      </w:r>
    </w:p>
    <w:p w14:paraId="6F7C0429" w14:textId="77777777" w:rsidR="002C415D" w:rsidRPr="00A21164" w:rsidRDefault="002C415D">
      <w:pPr>
        <w:pStyle w:val="Content"/>
        <w:numPr>
          <w:ilvl w:val="0"/>
          <w:numId w:val="27"/>
        </w:numPr>
        <w:rPr>
          <w:noProof w:val="0"/>
        </w:rPr>
      </w:pPr>
      <w:r w:rsidRPr="00A21164">
        <w:rPr>
          <w:noProof w:val="0"/>
        </w:rPr>
        <w:t>Beam steering</w:t>
      </w:r>
    </w:p>
    <w:p w14:paraId="03B884DF" w14:textId="77777777" w:rsidR="002C415D" w:rsidRPr="00A21164" w:rsidRDefault="002C415D">
      <w:pPr>
        <w:pStyle w:val="Content"/>
        <w:numPr>
          <w:ilvl w:val="0"/>
          <w:numId w:val="27"/>
        </w:numPr>
        <w:rPr>
          <w:noProof w:val="0"/>
        </w:rPr>
      </w:pPr>
      <w:r w:rsidRPr="00A21164">
        <w:rPr>
          <w:noProof w:val="0"/>
        </w:rPr>
        <w:t>Path prediction</w:t>
      </w:r>
    </w:p>
    <w:p w14:paraId="58CE08BF" w14:textId="77777777" w:rsidR="002C415D" w:rsidRPr="00A21164" w:rsidRDefault="002C415D">
      <w:pPr>
        <w:pStyle w:val="Content"/>
        <w:numPr>
          <w:ilvl w:val="0"/>
          <w:numId w:val="27"/>
        </w:numPr>
        <w:rPr>
          <w:noProof w:val="0"/>
        </w:rPr>
      </w:pPr>
      <w:r w:rsidRPr="00A21164">
        <w:rPr>
          <w:noProof w:val="0"/>
        </w:rPr>
        <w:t>Understanding long</w:t>
      </w:r>
      <w:r w:rsidRPr="00A21164">
        <w:rPr>
          <w:noProof w:val="0"/>
        </w:rPr>
        <w:noBreakHyphen/>
        <w:t>path vs short</w:t>
      </w:r>
      <w:r w:rsidRPr="00A21164">
        <w:rPr>
          <w:noProof w:val="0"/>
        </w:rPr>
        <w:noBreakHyphen/>
        <w:t>path</w:t>
      </w:r>
    </w:p>
    <w:p w14:paraId="733267E4" w14:textId="77777777" w:rsidR="002C415D" w:rsidRPr="00A21164" w:rsidRDefault="002C415D" w:rsidP="00D96F07">
      <w:pPr>
        <w:pStyle w:val="Content"/>
        <w:keepNext/>
        <w:rPr>
          <w:b/>
          <w:bCs/>
          <w:noProof w:val="0"/>
        </w:rPr>
      </w:pPr>
      <w:r w:rsidRPr="00A21164">
        <w:rPr>
          <w:b/>
          <w:bCs/>
          <w:noProof w:val="0"/>
        </w:rPr>
        <w:lastRenderedPageBreak/>
        <w:t>What it looks like:</w:t>
      </w:r>
    </w:p>
    <w:p w14:paraId="6FC8943B" w14:textId="257EB90D" w:rsidR="002C415D" w:rsidRPr="00A21164" w:rsidRDefault="002C415D" w:rsidP="00D96F07">
      <w:pPr>
        <w:pStyle w:val="Content"/>
        <w:keepNext/>
        <w:numPr>
          <w:ilvl w:val="0"/>
          <w:numId w:val="28"/>
        </w:numPr>
        <w:rPr>
          <w:noProof w:val="0"/>
        </w:rPr>
      </w:pPr>
      <w:r w:rsidRPr="00A21164">
        <w:rPr>
          <w:noProof w:val="0"/>
        </w:rPr>
        <w:t>Your QTH is at the center</w:t>
      </w:r>
      <w:r w:rsidR="00D96F07">
        <w:rPr>
          <w:noProof w:val="0"/>
        </w:rPr>
        <w:t>.</w:t>
      </w:r>
    </w:p>
    <w:p w14:paraId="7CEB85C1" w14:textId="4E1DF3BB" w:rsidR="002C415D" w:rsidRPr="00A21164" w:rsidRDefault="002C415D">
      <w:pPr>
        <w:pStyle w:val="Content"/>
        <w:numPr>
          <w:ilvl w:val="0"/>
          <w:numId w:val="28"/>
        </w:numPr>
        <w:rPr>
          <w:noProof w:val="0"/>
        </w:rPr>
      </w:pPr>
      <w:r w:rsidRPr="00A21164">
        <w:rPr>
          <w:noProof w:val="0"/>
        </w:rPr>
        <w:t xml:space="preserve">The world radiates outward like a compass </w:t>
      </w:r>
      <w:r w:rsidR="00D96F07" w:rsidRPr="00A21164">
        <w:rPr>
          <w:noProof w:val="0"/>
        </w:rPr>
        <w:t>rose.</w:t>
      </w:r>
    </w:p>
    <w:p w14:paraId="727733B9" w14:textId="6E1C26EC" w:rsidR="002C415D" w:rsidRPr="00A21164" w:rsidRDefault="002C415D">
      <w:pPr>
        <w:pStyle w:val="Content"/>
        <w:numPr>
          <w:ilvl w:val="0"/>
          <w:numId w:val="28"/>
        </w:numPr>
        <w:rPr>
          <w:noProof w:val="0"/>
        </w:rPr>
      </w:pPr>
      <w:r w:rsidRPr="00A21164">
        <w:rPr>
          <w:noProof w:val="0"/>
        </w:rPr>
        <w:t>Distortion increases at the edges (normal for this projection)</w:t>
      </w:r>
      <w:r w:rsidR="00D96F07">
        <w:rPr>
          <w:noProof w:val="0"/>
        </w:rPr>
        <w:t>.</w:t>
      </w:r>
    </w:p>
    <w:p w14:paraId="62082EB9" w14:textId="77777777" w:rsidR="002C415D" w:rsidRPr="00A21164" w:rsidRDefault="002C415D" w:rsidP="002C415D">
      <w:pPr>
        <w:pStyle w:val="Content"/>
        <w:rPr>
          <w:b/>
          <w:bCs/>
          <w:noProof w:val="0"/>
        </w:rPr>
      </w:pPr>
      <w:r w:rsidRPr="00A21164">
        <w:rPr>
          <w:b/>
          <w:bCs/>
          <w:noProof w:val="0"/>
        </w:rPr>
        <w:t>Why operators love it:</w:t>
      </w:r>
    </w:p>
    <w:p w14:paraId="6EF56C69" w14:textId="77777777" w:rsidR="002C415D" w:rsidRDefault="002C415D" w:rsidP="002C415D">
      <w:pPr>
        <w:pStyle w:val="Content"/>
        <w:rPr>
          <w:noProof w:val="0"/>
        </w:rPr>
      </w:pPr>
      <w:r w:rsidRPr="00A21164">
        <w:rPr>
          <w:noProof w:val="0"/>
        </w:rPr>
        <w:t xml:space="preserve">It’s the </w:t>
      </w:r>
      <w:r w:rsidRPr="00A21164">
        <w:rPr>
          <w:b/>
          <w:bCs/>
          <w:noProof w:val="0"/>
        </w:rPr>
        <w:t>most accurate map for real</w:t>
      </w:r>
      <w:r w:rsidRPr="00A21164">
        <w:rPr>
          <w:b/>
          <w:bCs/>
          <w:noProof w:val="0"/>
        </w:rPr>
        <w:noBreakHyphen/>
        <w:t>world HF paths</w:t>
      </w:r>
      <w:r w:rsidRPr="00A21164">
        <w:rPr>
          <w:noProof w:val="0"/>
        </w:rPr>
        <w:t>. If you point your beam along the straight line on this map, you’re pointing correctly.</w:t>
      </w:r>
    </w:p>
    <w:p w14:paraId="33CEEE97" w14:textId="77777777" w:rsidR="00124E0C" w:rsidRPr="00A21164" w:rsidRDefault="00124E0C" w:rsidP="002C415D">
      <w:pPr>
        <w:pStyle w:val="Content"/>
        <w:rPr>
          <w:noProof w:val="0"/>
        </w:rPr>
      </w:pPr>
    </w:p>
    <w:p w14:paraId="584CE5FD" w14:textId="42AF1238" w:rsidR="002C415D" w:rsidRPr="00A21164" w:rsidRDefault="002C415D" w:rsidP="00124E0C">
      <w:pPr>
        <w:pStyle w:val="Heading3"/>
      </w:pPr>
      <w:bookmarkStart w:id="70" w:name="_Toc235985290"/>
      <w:r w:rsidRPr="00A21164">
        <w:t>Azimuthal Equidistant (Hemisphere View)</w:t>
      </w:r>
      <w:bookmarkEnd w:id="70"/>
    </w:p>
    <w:p w14:paraId="41BC04E5" w14:textId="07E5A721" w:rsidR="004F090E" w:rsidRPr="00A21164" w:rsidRDefault="001C19B2" w:rsidP="002C415D">
      <w:pPr>
        <w:pStyle w:val="Content"/>
        <w:rPr>
          <w:b/>
          <w:bCs/>
          <w:noProof w:val="0"/>
        </w:rPr>
      </w:pPr>
      <w:r w:rsidRPr="00A21164">
        <w:rPr>
          <w:b/>
          <w:bCs/>
        </w:rPr>
        <w:drawing>
          <wp:inline distT="0" distB="0" distL="0" distR="0" wp14:anchorId="1049557D" wp14:editId="323EE04A">
            <wp:extent cx="6309360" cy="3157220"/>
            <wp:effectExtent l="0" t="0" r="0" b="5080"/>
            <wp:docPr id="949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973" name=""/>
                    <pic:cNvPicPr/>
                  </pic:nvPicPr>
                  <pic:blipFill>
                    <a:blip r:embed="rId156" cstate="screen">
                      <a:extLst>
                        <a:ext uri="{28A0092B-C50C-407E-A947-70E740481C1C}">
                          <a14:useLocalDpi xmlns:a14="http://schemas.microsoft.com/office/drawing/2010/main"/>
                        </a:ext>
                      </a:extLst>
                    </a:blip>
                    <a:stretch>
                      <a:fillRect/>
                    </a:stretch>
                  </pic:blipFill>
                  <pic:spPr>
                    <a:xfrm>
                      <a:off x="0" y="0"/>
                      <a:ext cx="6309360" cy="3157220"/>
                    </a:xfrm>
                    <a:prstGeom prst="rect">
                      <a:avLst/>
                    </a:prstGeom>
                  </pic:spPr>
                </pic:pic>
              </a:graphicData>
            </a:graphic>
          </wp:inline>
        </w:drawing>
      </w:r>
    </w:p>
    <w:p w14:paraId="191FFFD7" w14:textId="77777777" w:rsidR="002C415D" w:rsidRPr="00A21164" w:rsidRDefault="002C415D" w:rsidP="002C415D">
      <w:pPr>
        <w:pStyle w:val="Content"/>
        <w:rPr>
          <w:b/>
          <w:bCs/>
          <w:noProof w:val="0"/>
        </w:rPr>
      </w:pPr>
      <w:r w:rsidRPr="00A21164">
        <w:rPr>
          <w:b/>
          <w:bCs/>
          <w:noProof w:val="0"/>
        </w:rPr>
        <w:t xml:space="preserve">Purpose: </w:t>
      </w:r>
      <w:r w:rsidRPr="00A21164">
        <w:rPr>
          <w:b/>
          <w:bCs/>
          <w:i/>
          <w:iCs/>
          <w:noProof w:val="0"/>
        </w:rPr>
        <w:t>A full</w:t>
      </w:r>
      <w:r w:rsidRPr="00A21164">
        <w:rPr>
          <w:b/>
          <w:bCs/>
          <w:i/>
          <w:iCs/>
          <w:noProof w:val="0"/>
        </w:rPr>
        <w:noBreakHyphen/>
        <w:t>Earth view with correct bearings but smoother global context</w:t>
      </w:r>
    </w:p>
    <w:p w14:paraId="7BA6A847" w14:textId="77777777" w:rsidR="002C415D" w:rsidRPr="00A21164" w:rsidRDefault="002C415D" w:rsidP="002C415D">
      <w:pPr>
        <w:pStyle w:val="Content"/>
        <w:rPr>
          <w:noProof w:val="0"/>
        </w:rPr>
      </w:pPr>
      <w:r w:rsidRPr="00A21164">
        <w:rPr>
          <w:noProof w:val="0"/>
        </w:rPr>
        <w:t>This version still keeps:</w:t>
      </w:r>
    </w:p>
    <w:p w14:paraId="4392AF71" w14:textId="77777777" w:rsidR="002C415D" w:rsidRPr="00A21164" w:rsidRDefault="002C415D">
      <w:pPr>
        <w:pStyle w:val="Content"/>
        <w:numPr>
          <w:ilvl w:val="0"/>
          <w:numId w:val="29"/>
        </w:numPr>
        <w:rPr>
          <w:noProof w:val="0"/>
        </w:rPr>
      </w:pPr>
      <w:r w:rsidRPr="00A21164">
        <w:rPr>
          <w:b/>
          <w:bCs/>
          <w:noProof w:val="0"/>
        </w:rPr>
        <w:t>Correct bearings from your QTH</w:t>
      </w:r>
    </w:p>
    <w:p w14:paraId="6D61616F" w14:textId="77777777" w:rsidR="002C415D" w:rsidRPr="00A21164" w:rsidRDefault="002C415D">
      <w:pPr>
        <w:pStyle w:val="Content"/>
        <w:numPr>
          <w:ilvl w:val="0"/>
          <w:numId w:val="29"/>
        </w:numPr>
        <w:rPr>
          <w:noProof w:val="0"/>
        </w:rPr>
      </w:pPr>
      <w:r w:rsidRPr="00A21164">
        <w:rPr>
          <w:b/>
          <w:bCs/>
          <w:noProof w:val="0"/>
        </w:rPr>
        <w:t>Correct distances from your QTH</w:t>
      </w:r>
    </w:p>
    <w:p w14:paraId="4BE3C1EE" w14:textId="77777777" w:rsidR="002C415D" w:rsidRPr="00A21164" w:rsidRDefault="002C415D" w:rsidP="002C415D">
      <w:pPr>
        <w:pStyle w:val="Content"/>
        <w:rPr>
          <w:noProof w:val="0"/>
        </w:rPr>
      </w:pPr>
      <w:r w:rsidRPr="00A21164">
        <w:rPr>
          <w:noProof w:val="0"/>
        </w:rPr>
        <w:t xml:space="preserve">…but instead of showing the entire Earth on a flat disk, it displays a </w:t>
      </w:r>
      <w:r w:rsidRPr="00A21164">
        <w:rPr>
          <w:b/>
          <w:bCs/>
          <w:noProof w:val="0"/>
        </w:rPr>
        <w:t>hemispheric view</w:t>
      </w:r>
      <w:r w:rsidRPr="00A21164">
        <w:rPr>
          <w:noProof w:val="0"/>
        </w:rPr>
        <w:t xml:space="preserve"> that:</w:t>
      </w:r>
    </w:p>
    <w:p w14:paraId="7B93A2CC" w14:textId="77777777" w:rsidR="002C415D" w:rsidRPr="00A21164" w:rsidRDefault="002C415D">
      <w:pPr>
        <w:pStyle w:val="Content"/>
        <w:numPr>
          <w:ilvl w:val="0"/>
          <w:numId w:val="30"/>
        </w:numPr>
        <w:rPr>
          <w:noProof w:val="0"/>
        </w:rPr>
      </w:pPr>
      <w:r w:rsidRPr="00A21164">
        <w:rPr>
          <w:noProof w:val="0"/>
        </w:rPr>
        <w:t>Shows your half of the Earth cleanly</w:t>
      </w:r>
    </w:p>
    <w:p w14:paraId="69D9560E" w14:textId="33F0B738" w:rsidR="002C415D" w:rsidRPr="00A21164" w:rsidRDefault="002C415D">
      <w:pPr>
        <w:pStyle w:val="Content"/>
        <w:numPr>
          <w:ilvl w:val="0"/>
          <w:numId w:val="30"/>
        </w:numPr>
        <w:rPr>
          <w:noProof w:val="0"/>
        </w:rPr>
      </w:pPr>
      <w:r w:rsidRPr="00A21164">
        <w:rPr>
          <w:noProof w:val="0"/>
        </w:rPr>
        <w:t xml:space="preserve">Reduces edge </w:t>
      </w:r>
      <w:r w:rsidR="00D263AC" w:rsidRPr="00A21164">
        <w:rPr>
          <w:noProof w:val="0"/>
        </w:rPr>
        <w:t>distortion.</w:t>
      </w:r>
    </w:p>
    <w:p w14:paraId="51C7514B" w14:textId="48A26940" w:rsidR="002C415D" w:rsidRPr="00A21164" w:rsidRDefault="00D263AC">
      <w:pPr>
        <w:pStyle w:val="Content"/>
        <w:numPr>
          <w:ilvl w:val="0"/>
          <w:numId w:val="30"/>
        </w:numPr>
        <w:rPr>
          <w:noProof w:val="0"/>
        </w:rPr>
      </w:pPr>
      <w:r w:rsidRPr="00A21164">
        <w:rPr>
          <w:noProof w:val="0"/>
        </w:rPr>
        <w:t>It makes</w:t>
      </w:r>
      <w:r w:rsidR="002C415D" w:rsidRPr="00A21164">
        <w:rPr>
          <w:noProof w:val="0"/>
        </w:rPr>
        <w:t xml:space="preserve"> weather, grayline, and DX clusters easier to </w:t>
      </w:r>
      <w:r w:rsidRPr="00A21164">
        <w:rPr>
          <w:noProof w:val="0"/>
        </w:rPr>
        <w:t>interpret.</w:t>
      </w:r>
    </w:p>
    <w:p w14:paraId="66868DE6" w14:textId="5BCC6A55" w:rsidR="002C415D" w:rsidRPr="00A21164" w:rsidRDefault="002C415D">
      <w:pPr>
        <w:pStyle w:val="Content"/>
        <w:numPr>
          <w:ilvl w:val="0"/>
          <w:numId w:val="30"/>
        </w:numPr>
        <w:rPr>
          <w:noProof w:val="0"/>
        </w:rPr>
      </w:pPr>
      <w:r w:rsidRPr="00A21164">
        <w:rPr>
          <w:noProof w:val="0"/>
        </w:rPr>
        <w:lastRenderedPageBreak/>
        <w:t>Keeps the “radio</w:t>
      </w:r>
      <w:r w:rsidRPr="00A21164">
        <w:rPr>
          <w:noProof w:val="0"/>
        </w:rPr>
        <w:noBreakHyphen/>
        <w:t xml:space="preserve">accurate” geometry without the harsh stretching of the </w:t>
      </w:r>
      <w:r w:rsidR="00D263AC" w:rsidRPr="00A21164">
        <w:rPr>
          <w:noProof w:val="0"/>
        </w:rPr>
        <w:t>full disk</w:t>
      </w:r>
      <w:r w:rsidRPr="00A21164">
        <w:rPr>
          <w:noProof w:val="0"/>
        </w:rPr>
        <w:t xml:space="preserve"> version</w:t>
      </w:r>
      <w:r w:rsidR="00D263AC">
        <w:rPr>
          <w:noProof w:val="0"/>
        </w:rPr>
        <w:t>.</w:t>
      </w:r>
    </w:p>
    <w:p w14:paraId="52FEA0B9" w14:textId="77777777" w:rsidR="002C415D" w:rsidRPr="00A21164" w:rsidRDefault="002C415D" w:rsidP="0009232F">
      <w:pPr>
        <w:pStyle w:val="Content"/>
        <w:keepNext/>
        <w:rPr>
          <w:b/>
          <w:bCs/>
          <w:noProof w:val="0"/>
        </w:rPr>
      </w:pPr>
      <w:r w:rsidRPr="00A21164">
        <w:rPr>
          <w:b/>
          <w:bCs/>
          <w:noProof w:val="0"/>
        </w:rPr>
        <w:t>What it looks like:</w:t>
      </w:r>
    </w:p>
    <w:p w14:paraId="0D68AFD4" w14:textId="74714E6C" w:rsidR="002C415D" w:rsidRPr="00A21164" w:rsidRDefault="002C415D">
      <w:pPr>
        <w:pStyle w:val="Content"/>
        <w:numPr>
          <w:ilvl w:val="0"/>
          <w:numId w:val="31"/>
        </w:numPr>
        <w:rPr>
          <w:noProof w:val="0"/>
        </w:rPr>
      </w:pPr>
      <w:r w:rsidRPr="00A21164">
        <w:rPr>
          <w:noProof w:val="0"/>
        </w:rPr>
        <w:t xml:space="preserve">Your QTH is still the </w:t>
      </w:r>
      <w:r w:rsidR="00D263AC" w:rsidRPr="00A21164">
        <w:rPr>
          <w:noProof w:val="0"/>
        </w:rPr>
        <w:t>center.</w:t>
      </w:r>
    </w:p>
    <w:p w14:paraId="042E0A99" w14:textId="08E2DD0F" w:rsidR="002C415D" w:rsidRPr="00A21164" w:rsidRDefault="002C415D">
      <w:pPr>
        <w:pStyle w:val="Content"/>
        <w:numPr>
          <w:ilvl w:val="0"/>
          <w:numId w:val="31"/>
        </w:numPr>
        <w:rPr>
          <w:noProof w:val="0"/>
        </w:rPr>
      </w:pPr>
      <w:r w:rsidRPr="00A21164">
        <w:rPr>
          <w:noProof w:val="0"/>
        </w:rPr>
        <w:t xml:space="preserve">The visible half of Earth is shown as a circular </w:t>
      </w:r>
      <w:r w:rsidR="00D263AC" w:rsidRPr="00A21164">
        <w:rPr>
          <w:noProof w:val="0"/>
        </w:rPr>
        <w:t>hemisphere.</w:t>
      </w:r>
    </w:p>
    <w:p w14:paraId="755933FF" w14:textId="77777777" w:rsidR="002C415D" w:rsidRPr="00A21164" w:rsidRDefault="002C415D">
      <w:pPr>
        <w:pStyle w:val="Content"/>
        <w:numPr>
          <w:ilvl w:val="0"/>
          <w:numId w:val="31"/>
        </w:numPr>
        <w:rPr>
          <w:noProof w:val="0"/>
        </w:rPr>
      </w:pPr>
      <w:r w:rsidRPr="00A21164">
        <w:rPr>
          <w:noProof w:val="0"/>
        </w:rPr>
        <w:t>The far side of Earth is hidden (because it’s behind the globe)</w:t>
      </w:r>
    </w:p>
    <w:p w14:paraId="7A2CA21D" w14:textId="77777777" w:rsidR="002C415D" w:rsidRPr="00A21164" w:rsidRDefault="002C415D" w:rsidP="002C415D">
      <w:pPr>
        <w:pStyle w:val="Content"/>
        <w:rPr>
          <w:b/>
          <w:bCs/>
          <w:noProof w:val="0"/>
        </w:rPr>
      </w:pPr>
      <w:r w:rsidRPr="00A21164">
        <w:rPr>
          <w:b/>
          <w:bCs/>
          <w:noProof w:val="0"/>
        </w:rPr>
        <w:t>Why operators use it:</w:t>
      </w:r>
    </w:p>
    <w:p w14:paraId="1D5422B5" w14:textId="77777777" w:rsidR="002C415D" w:rsidRPr="00A21164" w:rsidRDefault="002C415D">
      <w:pPr>
        <w:pStyle w:val="Content"/>
        <w:numPr>
          <w:ilvl w:val="0"/>
          <w:numId w:val="32"/>
        </w:numPr>
        <w:rPr>
          <w:noProof w:val="0"/>
        </w:rPr>
      </w:pPr>
      <w:r w:rsidRPr="00A21164">
        <w:rPr>
          <w:noProof w:val="0"/>
        </w:rPr>
        <w:t>Cleaner, more readable</w:t>
      </w:r>
    </w:p>
    <w:p w14:paraId="3FC42A15" w14:textId="77777777" w:rsidR="002C415D" w:rsidRPr="00A21164" w:rsidRDefault="002C415D">
      <w:pPr>
        <w:pStyle w:val="Content"/>
        <w:numPr>
          <w:ilvl w:val="0"/>
          <w:numId w:val="32"/>
        </w:numPr>
        <w:rPr>
          <w:noProof w:val="0"/>
        </w:rPr>
      </w:pPr>
      <w:r w:rsidRPr="00A21164">
        <w:rPr>
          <w:noProof w:val="0"/>
        </w:rPr>
        <w:t xml:space="preserve">Better for </w:t>
      </w:r>
      <w:r w:rsidRPr="00A21164">
        <w:rPr>
          <w:b/>
          <w:bCs/>
          <w:noProof w:val="0"/>
        </w:rPr>
        <w:t>global situational awareness</w:t>
      </w:r>
    </w:p>
    <w:p w14:paraId="638F4789" w14:textId="77777777" w:rsidR="002C415D" w:rsidRPr="00A21164" w:rsidRDefault="002C415D">
      <w:pPr>
        <w:pStyle w:val="Content"/>
        <w:numPr>
          <w:ilvl w:val="0"/>
          <w:numId w:val="32"/>
        </w:numPr>
        <w:rPr>
          <w:noProof w:val="0"/>
        </w:rPr>
      </w:pPr>
      <w:r w:rsidRPr="00A21164">
        <w:rPr>
          <w:noProof w:val="0"/>
        </w:rPr>
        <w:t xml:space="preserve">Still accurate for </w:t>
      </w:r>
      <w:r w:rsidRPr="00A21164">
        <w:rPr>
          <w:b/>
          <w:bCs/>
          <w:noProof w:val="0"/>
        </w:rPr>
        <w:t>beam headings</w:t>
      </w:r>
    </w:p>
    <w:p w14:paraId="0AB83FCB" w14:textId="77777777" w:rsidR="002C415D" w:rsidRPr="00A21164" w:rsidRDefault="002C415D">
      <w:pPr>
        <w:pStyle w:val="Content"/>
        <w:numPr>
          <w:ilvl w:val="0"/>
          <w:numId w:val="32"/>
        </w:numPr>
        <w:rPr>
          <w:noProof w:val="0"/>
        </w:rPr>
      </w:pPr>
      <w:r w:rsidRPr="00A21164">
        <w:rPr>
          <w:noProof w:val="0"/>
        </w:rPr>
        <w:t xml:space="preserve">Ideal for </w:t>
      </w:r>
      <w:r w:rsidRPr="00A21164">
        <w:rPr>
          <w:b/>
          <w:bCs/>
          <w:noProof w:val="0"/>
        </w:rPr>
        <w:t>DX cluster overlays</w:t>
      </w:r>
      <w:r w:rsidRPr="00A21164">
        <w:rPr>
          <w:noProof w:val="0"/>
        </w:rPr>
        <w:t xml:space="preserve">, </w:t>
      </w:r>
      <w:r w:rsidRPr="00A21164">
        <w:rPr>
          <w:b/>
          <w:bCs/>
          <w:noProof w:val="0"/>
        </w:rPr>
        <w:t>grayline</w:t>
      </w:r>
      <w:r w:rsidRPr="00A21164">
        <w:rPr>
          <w:noProof w:val="0"/>
        </w:rPr>
        <w:t xml:space="preserve">, and </w:t>
      </w:r>
      <w:r w:rsidRPr="00A21164">
        <w:rPr>
          <w:b/>
          <w:bCs/>
          <w:noProof w:val="0"/>
        </w:rPr>
        <w:t>weather maps</w:t>
      </w:r>
    </w:p>
    <w:p w14:paraId="59740D3C" w14:textId="37248130" w:rsidR="002C415D" w:rsidRPr="00A21164" w:rsidRDefault="002C415D" w:rsidP="002C415D">
      <w:pPr>
        <w:pStyle w:val="Content"/>
        <w:rPr>
          <w:b/>
          <w:bCs/>
          <w:noProof w:val="0"/>
        </w:rPr>
      </w:pPr>
      <w:r w:rsidRPr="00A21164">
        <w:rPr>
          <w:b/>
          <w:bCs/>
          <w:noProof w:val="0"/>
        </w:rPr>
        <w:t>Which One Should You Use?</w:t>
      </w:r>
    </w:p>
    <w:p w14:paraId="542CA35E" w14:textId="77777777" w:rsidR="002C415D" w:rsidRPr="00A21164" w:rsidRDefault="002C415D" w:rsidP="002C415D">
      <w:pPr>
        <w:pStyle w:val="Content"/>
        <w:rPr>
          <w:b/>
          <w:bCs/>
          <w:noProof w:val="0"/>
        </w:rPr>
      </w:pPr>
      <w:r w:rsidRPr="00A21164">
        <w:rPr>
          <w:b/>
          <w:bCs/>
          <w:noProof w:val="0"/>
        </w:rPr>
        <w:t>Use Azimuthal (Full Disk) when you want:</w:t>
      </w:r>
    </w:p>
    <w:p w14:paraId="4F842E8E" w14:textId="77777777" w:rsidR="002C415D" w:rsidRPr="00A21164" w:rsidRDefault="002C415D">
      <w:pPr>
        <w:pStyle w:val="Content"/>
        <w:numPr>
          <w:ilvl w:val="0"/>
          <w:numId w:val="33"/>
        </w:numPr>
        <w:rPr>
          <w:noProof w:val="0"/>
        </w:rPr>
      </w:pPr>
      <w:r w:rsidRPr="00A21164">
        <w:rPr>
          <w:noProof w:val="0"/>
        </w:rPr>
        <w:t>Maximum accuracy for antenna headings</w:t>
      </w:r>
    </w:p>
    <w:p w14:paraId="1CFADC86" w14:textId="77777777" w:rsidR="002C415D" w:rsidRPr="00A21164" w:rsidRDefault="002C415D">
      <w:pPr>
        <w:pStyle w:val="Content"/>
        <w:numPr>
          <w:ilvl w:val="0"/>
          <w:numId w:val="33"/>
        </w:numPr>
        <w:rPr>
          <w:noProof w:val="0"/>
        </w:rPr>
      </w:pPr>
      <w:r w:rsidRPr="00A21164">
        <w:rPr>
          <w:noProof w:val="0"/>
        </w:rPr>
        <w:t>Both short</w:t>
      </w:r>
      <w:r w:rsidRPr="00A21164">
        <w:rPr>
          <w:noProof w:val="0"/>
        </w:rPr>
        <w:noBreakHyphen/>
        <w:t>path and long</w:t>
      </w:r>
      <w:r w:rsidRPr="00A21164">
        <w:rPr>
          <w:noProof w:val="0"/>
        </w:rPr>
        <w:noBreakHyphen/>
        <w:t>path visible at once</w:t>
      </w:r>
    </w:p>
    <w:p w14:paraId="5EEAB979" w14:textId="77777777" w:rsidR="002C415D" w:rsidRPr="00A21164" w:rsidRDefault="002C415D">
      <w:pPr>
        <w:pStyle w:val="Content"/>
        <w:numPr>
          <w:ilvl w:val="0"/>
          <w:numId w:val="33"/>
        </w:numPr>
        <w:rPr>
          <w:noProof w:val="0"/>
        </w:rPr>
      </w:pPr>
      <w:r w:rsidRPr="00A21164">
        <w:rPr>
          <w:noProof w:val="0"/>
        </w:rPr>
        <w:t>A traditional ham</w:t>
      </w:r>
      <w:r w:rsidRPr="00A21164">
        <w:rPr>
          <w:noProof w:val="0"/>
        </w:rPr>
        <w:noBreakHyphen/>
        <w:t>radio “beam map”</w:t>
      </w:r>
    </w:p>
    <w:p w14:paraId="6DDA4B05" w14:textId="77777777" w:rsidR="002C415D" w:rsidRPr="00A21164" w:rsidRDefault="002C415D" w:rsidP="002C415D">
      <w:pPr>
        <w:pStyle w:val="Content"/>
        <w:rPr>
          <w:b/>
          <w:bCs/>
          <w:noProof w:val="0"/>
        </w:rPr>
      </w:pPr>
      <w:r w:rsidRPr="00A21164">
        <w:rPr>
          <w:b/>
          <w:bCs/>
          <w:noProof w:val="0"/>
        </w:rPr>
        <w:t>Use Azimuthal (Hemisphere) when you want:</w:t>
      </w:r>
    </w:p>
    <w:p w14:paraId="6A7CE684" w14:textId="77777777" w:rsidR="002C415D" w:rsidRPr="00A21164" w:rsidRDefault="002C415D">
      <w:pPr>
        <w:pStyle w:val="Content"/>
        <w:numPr>
          <w:ilvl w:val="0"/>
          <w:numId w:val="34"/>
        </w:numPr>
        <w:rPr>
          <w:noProof w:val="0"/>
        </w:rPr>
      </w:pPr>
      <w:r w:rsidRPr="00A21164">
        <w:rPr>
          <w:noProof w:val="0"/>
        </w:rPr>
        <w:t>A cleaner, more readable map</w:t>
      </w:r>
    </w:p>
    <w:p w14:paraId="54A43EC7" w14:textId="77777777" w:rsidR="002C415D" w:rsidRPr="00A21164" w:rsidRDefault="002C415D">
      <w:pPr>
        <w:pStyle w:val="Content"/>
        <w:numPr>
          <w:ilvl w:val="0"/>
          <w:numId w:val="34"/>
        </w:numPr>
        <w:rPr>
          <w:noProof w:val="0"/>
        </w:rPr>
      </w:pPr>
      <w:r w:rsidRPr="00A21164">
        <w:rPr>
          <w:noProof w:val="0"/>
        </w:rPr>
        <w:t>Better weather and DRAP visualization</w:t>
      </w:r>
    </w:p>
    <w:p w14:paraId="3C09368E" w14:textId="77777777" w:rsidR="002C415D" w:rsidRPr="00A21164" w:rsidRDefault="002C415D">
      <w:pPr>
        <w:pStyle w:val="Content"/>
        <w:numPr>
          <w:ilvl w:val="0"/>
          <w:numId w:val="34"/>
        </w:numPr>
        <w:rPr>
          <w:noProof w:val="0"/>
        </w:rPr>
      </w:pPr>
      <w:r w:rsidRPr="00A21164">
        <w:rPr>
          <w:noProof w:val="0"/>
        </w:rPr>
        <w:t>A more intuitive global view</w:t>
      </w:r>
    </w:p>
    <w:p w14:paraId="487EAC65" w14:textId="762D8C36" w:rsidR="002C415D" w:rsidRPr="00A21164" w:rsidRDefault="002C415D">
      <w:pPr>
        <w:pStyle w:val="Content"/>
        <w:numPr>
          <w:ilvl w:val="0"/>
          <w:numId w:val="34"/>
        </w:numPr>
        <w:rPr>
          <w:noProof w:val="0"/>
        </w:rPr>
      </w:pPr>
      <w:r w:rsidRPr="00A21164">
        <w:rPr>
          <w:noProof w:val="0"/>
        </w:rPr>
        <w:t xml:space="preserve">Accurate bearings without </w:t>
      </w:r>
      <w:r w:rsidR="00890267" w:rsidRPr="00A21164">
        <w:rPr>
          <w:noProof w:val="0"/>
        </w:rPr>
        <w:t>extreme</w:t>
      </w:r>
      <w:r w:rsidRPr="00A21164">
        <w:rPr>
          <w:noProof w:val="0"/>
        </w:rPr>
        <w:t xml:space="preserve"> distortion</w:t>
      </w:r>
    </w:p>
    <w:p w14:paraId="6D00B126" w14:textId="3F71BB20" w:rsidR="00D073AF" w:rsidRPr="00A21164" w:rsidRDefault="00D073AF" w:rsidP="003B2B25">
      <w:pPr>
        <w:pStyle w:val="Content"/>
        <w:rPr>
          <w:noProof w:val="0"/>
        </w:rPr>
      </w:pPr>
    </w:p>
    <w:p w14:paraId="0E6B6CC2" w14:textId="77777777" w:rsidR="003B2B25" w:rsidRPr="00A21164" w:rsidRDefault="003B2B25" w:rsidP="003B2B25">
      <w:pPr>
        <w:spacing w:after="200"/>
        <w:rPr>
          <w:b w:val="0"/>
        </w:rPr>
      </w:pPr>
      <w:r w:rsidRPr="00A21164">
        <w:br w:type="page"/>
      </w:r>
    </w:p>
    <w:p w14:paraId="15491B3A" w14:textId="4C7E4ECC" w:rsidR="003B2B25" w:rsidRPr="00A21164" w:rsidRDefault="007B5145" w:rsidP="008F18F8">
      <w:pPr>
        <w:pStyle w:val="Heading3"/>
      </w:pPr>
      <w:bookmarkStart w:id="71" w:name="_Toc235985291"/>
      <w:r w:rsidRPr="00A21164">
        <w:lastRenderedPageBreak/>
        <w:t>Robinson Projection</w:t>
      </w:r>
      <w:bookmarkEnd w:id="71"/>
    </w:p>
    <w:p w14:paraId="5788E27D" w14:textId="24A1D2A9" w:rsidR="00830DD9" w:rsidRPr="00A21164" w:rsidRDefault="00A97013" w:rsidP="00BC1F8D">
      <w:pPr>
        <w:pStyle w:val="Content"/>
        <w:rPr>
          <w:noProof w:val="0"/>
          <w:sz w:val="20"/>
          <w:szCs w:val="20"/>
        </w:rPr>
      </w:pPr>
      <w:r w:rsidRPr="00A21164">
        <w:rPr>
          <w:sz w:val="20"/>
          <w:szCs w:val="20"/>
        </w:rPr>
        <mc:AlternateContent>
          <mc:Choice Requires="wps">
            <w:drawing>
              <wp:anchor distT="45720" distB="45720" distL="114300" distR="114300" simplePos="0" relativeHeight="252146688" behindDoc="0" locked="0" layoutInCell="1" allowOverlap="1" wp14:anchorId="3DA1CA74" wp14:editId="75C9E578">
                <wp:simplePos x="0" y="0"/>
                <wp:positionH relativeFrom="margin">
                  <wp:posOffset>3266049</wp:posOffset>
                </wp:positionH>
                <wp:positionV relativeFrom="paragraph">
                  <wp:posOffset>2579956</wp:posOffset>
                </wp:positionV>
                <wp:extent cx="3035007" cy="568325"/>
                <wp:effectExtent l="0" t="0" r="13335" b="22225"/>
                <wp:wrapNone/>
                <wp:docPr id="1972220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007" cy="568325"/>
                        </a:xfrm>
                        <a:prstGeom prst="rect">
                          <a:avLst/>
                        </a:prstGeom>
                        <a:solidFill>
                          <a:srgbClr val="FFFFFF"/>
                        </a:solidFill>
                        <a:ln w="9525">
                          <a:solidFill>
                            <a:srgbClr val="000000"/>
                          </a:solidFill>
                          <a:miter lim="800000"/>
                          <a:headEnd/>
                          <a:tailEnd/>
                        </a:ln>
                      </wps:spPr>
                      <wps:txbx>
                        <w:txbxContent>
                          <w:p w14:paraId="492BD081" w14:textId="7423FA22" w:rsidR="00A97013" w:rsidRPr="00A21164" w:rsidRDefault="00A97013" w:rsidP="00A97013">
                            <w:pPr>
                              <w:pStyle w:val="Content"/>
                              <w:rPr>
                                <w:noProof w:val="0"/>
                              </w:rPr>
                            </w:pPr>
                            <w:r w:rsidRPr="00A21164">
                              <w:rPr>
                                <w:noProof w:val="0"/>
                                <w:sz w:val="20"/>
                                <w:szCs w:val="20"/>
                              </w:rPr>
                              <w:t xml:space="preserve">In this </w:t>
                            </w:r>
                            <w:r w:rsidR="00D66CF9" w:rsidRPr="00A21164">
                              <w:rPr>
                                <w:noProof w:val="0"/>
                                <w:sz w:val="20"/>
                                <w:szCs w:val="20"/>
                              </w:rPr>
                              <w:t>screenshot</w:t>
                            </w:r>
                            <w:r w:rsidRPr="00A21164">
                              <w:rPr>
                                <w:noProof w:val="0"/>
                                <w:sz w:val="20"/>
                                <w:szCs w:val="20"/>
                              </w:rPr>
                              <w:t xml:space="preserve"> the live spots are turned on and one spot is highlighted, displaying the information about this spot in the upper left corner.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1CA74" id="_x0000_s1157" type="#_x0000_t202" style="position:absolute;margin-left:257.15pt;margin-top:203.15pt;width:239pt;height:44.75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">
                <v:textbox>
                  <w:txbxContent>
                    <w:p w14:paraId="492BD081" w14:textId="7423FA22" w:rsidR="00A97013" w:rsidRPr="00A21164" w:rsidRDefault="00A97013" w:rsidP="00A97013">
                      <w:pPr>
                        <w:pStyle w:val="Content"/>
                        <w:rPr>
                          <w:noProof w:val="0"/>
                        </w:rPr>
                      </w:pPr>
                      <w:r w:rsidRPr="00A21164">
                        <w:rPr>
                          <w:noProof w:val="0"/>
                          <w:sz w:val="20"/>
                          <w:szCs w:val="20"/>
                        </w:rPr>
                        <w:t xml:space="preserve">In this </w:t>
                      </w:r>
                      <w:r w:rsidR="00D66CF9" w:rsidRPr="00A21164">
                        <w:rPr>
                          <w:noProof w:val="0"/>
                          <w:sz w:val="20"/>
                          <w:szCs w:val="20"/>
                        </w:rPr>
                        <w:t>screenshot</w:t>
                      </w:r>
                      <w:r w:rsidRPr="00A21164">
                        <w:rPr>
                          <w:noProof w:val="0"/>
                          <w:sz w:val="20"/>
                          <w:szCs w:val="20"/>
                        </w:rPr>
                        <w:t xml:space="preserve"> the live spots are turned on and one spot is highlighted, displaying the information about this spot in the upper left corner.</w:t>
                      </w:r>
                    </w:p>
                  </w:txbxContent>
                </v:textbox>
                <w10:wrap anchorx="margin"/>
              </v:shape>
            </w:pict>
          </mc:Fallback>
        </mc:AlternateContent>
      </w:r>
      <w:r w:rsidR="001722E7" w:rsidRPr="00A21164">
        <w:rPr>
          <w:sz w:val="20"/>
          <w:szCs w:val="20"/>
        </w:rPr>
        <w:drawing>
          <wp:inline distT="0" distB="0" distL="0" distR="0" wp14:anchorId="5D29C8E4" wp14:editId="4F7763DC">
            <wp:extent cx="6309360" cy="3121660"/>
            <wp:effectExtent l="0" t="0" r="0" b="2540"/>
            <wp:docPr id="162531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8018" name=""/>
                    <pic:cNvPicPr/>
                  </pic:nvPicPr>
                  <pic:blipFill>
                    <a:blip r:embed="rId157" cstate="screen">
                      <a:extLst>
                        <a:ext uri="{28A0092B-C50C-407E-A947-70E740481C1C}">
                          <a14:useLocalDpi xmlns:a14="http://schemas.microsoft.com/office/drawing/2010/main"/>
                        </a:ext>
                      </a:extLst>
                    </a:blip>
                    <a:stretch>
                      <a:fillRect/>
                    </a:stretch>
                  </pic:blipFill>
                  <pic:spPr>
                    <a:xfrm>
                      <a:off x="0" y="0"/>
                      <a:ext cx="6309360" cy="3121660"/>
                    </a:xfrm>
                    <a:prstGeom prst="rect">
                      <a:avLst/>
                    </a:prstGeom>
                  </pic:spPr>
                </pic:pic>
              </a:graphicData>
            </a:graphic>
          </wp:inline>
        </w:drawing>
      </w:r>
    </w:p>
    <w:p w14:paraId="01E0F251" w14:textId="77777777" w:rsidR="0036325A" w:rsidRPr="00A21164" w:rsidRDefault="0036325A" w:rsidP="0036325A">
      <w:pPr>
        <w:pStyle w:val="Content"/>
        <w:rPr>
          <w:noProof w:val="0"/>
        </w:rPr>
      </w:pPr>
      <w:r w:rsidRPr="00A21164">
        <w:rPr>
          <w:noProof w:val="0"/>
        </w:rPr>
        <w:t xml:space="preserve">The </w:t>
      </w:r>
      <w:r w:rsidRPr="00A21164">
        <w:rPr>
          <w:b/>
          <w:bCs/>
          <w:noProof w:val="0"/>
        </w:rPr>
        <w:t>Robinson projection</w:t>
      </w:r>
      <w:r w:rsidRPr="00A21164">
        <w:rPr>
          <w:noProof w:val="0"/>
        </w:rPr>
        <w:t xml:space="preserve"> is a world map style designed to look </w:t>
      </w:r>
      <w:r w:rsidRPr="00A21164">
        <w:rPr>
          <w:i/>
          <w:iCs/>
          <w:noProof w:val="0"/>
        </w:rPr>
        <w:t>balanced and visually natural</w:t>
      </w:r>
      <w:r w:rsidRPr="00A21164">
        <w:rPr>
          <w:noProof w:val="0"/>
        </w:rPr>
        <w:t xml:space="preserve">, avoiding the extreme distortions of projections like Mercator. It’s often described as a “compromise projection” because it doesn’t preserve any single property perfectly—but it keeps shape, size, and distance errors low enough to produce a map that </w:t>
      </w:r>
      <w:r w:rsidRPr="00A21164">
        <w:rPr>
          <w:i/>
          <w:iCs/>
          <w:noProof w:val="0"/>
        </w:rPr>
        <w:t>looks right</w:t>
      </w:r>
      <w:r w:rsidRPr="00A21164">
        <w:rPr>
          <w:noProof w:val="0"/>
        </w:rPr>
        <w:t xml:space="preserve"> to the human eye.</w:t>
      </w:r>
    </w:p>
    <w:p w14:paraId="2DBCBD4E" w14:textId="77777777" w:rsidR="0036325A" w:rsidRPr="00A21164" w:rsidRDefault="0036325A" w:rsidP="0036325A">
      <w:pPr>
        <w:pStyle w:val="Content"/>
        <w:rPr>
          <w:noProof w:val="0"/>
        </w:rPr>
      </w:pPr>
      <w:r w:rsidRPr="00A21164">
        <w:rPr>
          <w:noProof w:val="0"/>
        </w:rPr>
        <w:t>For HamClock users, the Robinson projection offers a smooth, aesthetically pleasing global view that’s excellent for monitoring:</w:t>
      </w:r>
    </w:p>
    <w:p w14:paraId="3CB735CD" w14:textId="16D28270" w:rsidR="0036325A" w:rsidRPr="00A21164" w:rsidRDefault="0078745A">
      <w:pPr>
        <w:pStyle w:val="Content"/>
        <w:numPr>
          <w:ilvl w:val="0"/>
          <w:numId w:val="22"/>
        </w:numPr>
        <w:rPr>
          <w:noProof w:val="0"/>
        </w:rPr>
      </w:pPr>
      <w:r w:rsidRPr="00A21164">
        <w:rPr>
          <w:noProof w:val="0"/>
        </w:rPr>
        <w:t>Greyline</w:t>
      </w:r>
      <w:r w:rsidR="0036325A" w:rsidRPr="00A21164">
        <w:rPr>
          <w:noProof w:val="0"/>
        </w:rPr>
        <w:t xml:space="preserve"> movement</w:t>
      </w:r>
    </w:p>
    <w:p w14:paraId="5B97C97F" w14:textId="77777777" w:rsidR="0036325A" w:rsidRPr="00A21164" w:rsidRDefault="0036325A">
      <w:pPr>
        <w:pStyle w:val="Content"/>
        <w:numPr>
          <w:ilvl w:val="0"/>
          <w:numId w:val="22"/>
        </w:numPr>
        <w:rPr>
          <w:noProof w:val="0"/>
        </w:rPr>
      </w:pPr>
      <w:r w:rsidRPr="00A21164">
        <w:rPr>
          <w:noProof w:val="0"/>
        </w:rPr>
        <w:t>Global weather systems</w:t>
      </w:r>
    </w:p>
    <w:p w14:paraId="6919E6AD" w14:textId="77777777" w:rsidR="0036325A" w:rsidRPr="00A21164" w:rsidRDefault="0036325A">
      <w:pPr>
        <w:pStyle w:val="Content"/>
        <w:numPr>
          <w:ilvl w:val="0"/>
          <w:numId w:val="22"/>
        </w:numPr>
        <w:rPr>
          <w:noProof w:val="0"/>
        </w:rPr>
      </w:pPr>
      <w:r w:rsidRPr="00A21164">
        <w:rPr>
          <w:noProof w:val="0"/>
        </w:rPr>
        <w:t>DX cluster activity</w:t>
      </w:r>
    </w:p>
    <w:p w14:paraId="21B35703" w14:textId="77777777" w:rsidR="0036325A" w:rsidRPr="00A21164" w:rsidRDefault="0036325A">
      <w:pPr>
        <w:pStyle w:val="Content"/>
        <w:numPr>
          <w:ilvl w:val="0"/>
          <w:numId w:val="22"/>
        </w:numPr>
        <w:rPr>
          <w:noProof w:val="0"/>
        </w:rPr>
      </w:pPr>
      <w:r w:rsidRPr="00A21164">
        <w:rPr>
          <w:noProof w:val="0"/>
        </w:rPr>
        <w:t>Satellite footprints</w:t>
      </w:r>
    </w:p>
    <w:p w14:paraId="781DD199" w14:textId="77777777" w:rsidR="0036325A" w:rsidRPr="00A21164" w:rsidRDefault="0036325A">
      <w:pPr>
        <w:pStyle w:val="Content"/>
        <w:numPr>
          <w:ilvl w:val="0"/>
          <w:numId w:val="22"/>
        </w:numPr>
        <w:rPr>
          <w:noProof w:val="0"/>
        </w:rPr>
      </w:pPr>
      <w:r w:rsidRPr="00A21164">
        <w:rPr>
          <w:noProof w:val="0"/>
        </w:rPr>
        <w:t>Worldwide propagation patterns</w:t>
      </w:r>
    </w:p>
    <w:p w14:paraId="0C251954" w14:textId="77777777" w:rsidR="0036325A" w:rsidRPr="00A21164" w:rsidRDefault="0036325A" w:rsidP="0036325A">
      <w:pPr>
        <w:pStyle w:val="Content"/>
        <w:rPr>
          <w:noProof w:val="0"/>
        </w:rPr>
      </w:pPr>
      <w:r w:rsidRPr="00A21164">
        <w:rPr>
          <w:noProof w:val="0"/>
        </w:rPr>
        <w:t xml:space="preserve">The Robinson projection is designed for </w:t>
      </w:r>
      <w:r w:rsidRPr="00A21164">
        <w:rPr>
          <w:b/>
          <w:bCs/>
          <w:noProof w:val="0"/>
        </w:rPr>
        <w:t>visual realism</w:t>
      </w:r>
      <w:r w:rsidRPr="00A21164">
        <w:rPr>
          <w:noProof w:val="0"/>
        </w:rPr>
        <w:t>, not mathematical precision. It provides:</w:t>
      </w:r>
    </w:p>
    <w:p w14:paraId="064956D4" w14:textId="366EA0D1" w:rsidR="0036325A" w:rsidRPr="00A21164" w:rsidRDefault="0036325A" w:rsidP="0036325A">
      <w:pPr>
        <w:pStyle w:val="Content"/>
        <w:rPr>
          <w:b/>
          <w:bCs/>
          <w:noProof w:val="0"/>
        </w:rPr>
      </w:pPr>
      <w:r w:rsidRPr="00A21164">
        <w:rPr>
          <w:b/>
          <w:bCs/>
          <w:noProof w:val="0"/>
        </w:rPr>
        <w:t>A natural</w:t>
      </w:r>
      <w:r w:rsidRPr="00A21164">
        <w:rPr>
          <w:b/>
          <w:bCs/>
          <w:noProof w:val="0"/>
        </w:rPr>
        <w:noBreakHyphen/>
        <w:t xml:space="preserve">looking </w:t>
      </w:r>
      <w:r w:rsidR="00890267" w:rsidRPr="00A21164">
        <w:rPr>
          <w:b/>
          <w:bCs/>
          <w:noProof w:val="0"/>
        </w:rPr>
        <w:t>world.</w:t>
      </w:r>
    </w:p>
    <w:p w14:paraId="4694B60B" w14:textId="77777777" w:rsidR="0036325A" w:rsidRPr="00A21164" w:rsidRDefault="0036325A" w:rsidP="0036325A">
      <w:pPr>
        <w:pStyle w:val="Content"/>
        <w:rPr>
          <w:noProof w:val="0"/>
        </w:rPr>
      </w:pPr>
      <w:r w:rsidRPr="00A21164">
        <w:rPr>
          <w:noProof w:val="0"/>
        </w:rPr>
        <w:t>Continents appear proportionate and familiar, without the polar stretching seen in Mercator.</w:t>
      </w:r>
    </w:p>
    <w:p w14:paraId="52189238" w14:textId="7486BC52" w:rsidR="0036325A" w:rsidRPr="00A21164" w:rsidRDefault="0036325A" w:rsidP="005543F0">
      <w:pPr>
        <w:pStyle w:val="Content"/>
        <w:keepNext/>
        <w:rPr>
          <w:b/>
          <w:bCs/>
          <w:noProof w:val="0"/>
        </w:rPr>
      </w:pPr>
      <w:r w:rsidRPr="00A21164">
        <w:rPr>
          <w:b/>
          <w:bCs/>
          <w:noProof w:val="0"/>
        </w:rPr>
        <w:lastRenderedPageBreak/>
        <w:t>Reduced distortion</w:t>
      </w:r>
    </w:p>
    <w:p w14:paraId="13AE6076" w14:textId="73805770" w:rsidR="0036325A" w:rsidRPr="00A21164" w:rsidRDefault="0036325A">
      <w:pPr>
        <w:pStyle w:val="Content"/>
        <w:numPr>
          <w:ilvl w:val="0"/>
          <w:numId w:val="23"/>
        </w:numPr>
        <w:rPr>
          <w:noProof w:val="0"/>
        </w:rPr>
      </w:pPr>
      <w:r w:rsidRPr="00A21164">
        <w:rPr>
          <w:noProof w:val="0"/>
        </w:rPr>
        <w:t xml:space="preserve">Shapes are more accurate than Mercator at high </w:t>
      </w:r>
      <w:r w:rsidR="00890267" w:rsidRPr="00A21164">
        <w:rPr>
          <w:noProof w:val="0"/>
        </w:rPr>
        <w:t>latitudes.</w:t>
      </w:r>
    </w:p>
    <w:p w14:paraId="23B75AD9" w14:textId="30618A46" w:rsidR="0036325A" w:rsidRPr="00A21164" w:rsidRDefault="0036325A">
      <w:pPr>
        <w:pStyle w:val="Content"/>
        <w:numPr>
          <w:ilvl w:val="0"/>
          <w:numId w:val="23"/>
        </w:numPr>
        <w:rPr>
          <w:noProof w:val="0"/>
        </w:rPr>
      </w:pPr>
      <w:r w:rsidRPr="00A21164">
        <w:rPr>
          <w:noProof w:val="0"/>
        </w:rPr>
        <w:t xml:space="preserve">Areas are more balanced </w:t>
      </w:r>
      <w:r w:rsidR="00890267" w:rsidRPr="00A21164">
        <w:rPr>
          <w:noProof w:val="0"/>
        </w:rPr>
        <w:t>globally.</w:t>
      </w:r>
    </w:p>
    <w:p w14:paraId="4C24F15A" w14:textId="102350F6" w:rsidR="0036325A" w:rsidRPr="00A21164" w:rsidRDefault="0036325A">
      <w:pPr>
        <w:pStyle w:val="Content"/>
        <w:numPr>
          <w:ilvl w:val="0"/>
          <w:numId w:val="23"/>
        </w:numPr>
        <w:rPr>
          <w:noProof w:val="0"/>
        </w:rPr>
      </w:pPr>
      <w:r w:rsidRPr="00A21164">
        <w:rPr>
          <w:noProof w:val="0"/>
        </w:rPr>
        <w:t xml:space="preserve">Distances are visually </w:t>
      </w:r>
      <w:r w:rsidR="00890267" w:rsidRPr="00A21164">
        <w:rPr>
          <w:noProof w:val="0"/>
        </w:rPr>
        <w:t>reasonable.</w:t>
      </w:r>
    </w:p>
    <w:p w14:paraId="404BDE37" w14:textId="40FDBE38" w:rsidR="0036325A" w:rsidRPr="00A21164" w:rsidRDefault="0036325A" w:rsidP="0036325A">
      <w:pPr>
        <w:pStyle w:val="Content"/>
        <w:rPr>
          <w:b/>
          <w:bCs/>
          <w:noProof w:val="0"/>
        </w:rPr>
      </w:pPr>
      <w:r w:rsidRPr="00A21164">
        <w:rPr>
          <w:b/>
          <w:bCs/>
          <w:noProof w:val="0"/>
        </w:rPr>
        <w:t>Excellent global context</w:t>
      </w:r>
    </w:p>
    <w:p w14:paraId="3998B9A0" w14:textId="77777777" w:rsidR="0036325A" w:rsidRPr="00A21164" w:rsidRDefault="0036325A" w:rsidP="0036325A">
      <w:pPr>
        <w:pStyle w:val="Content"/>
        <w:rPr>
          <w:noProof w:val="0"/>
        </w:rPr>
      </w:pPr>
      <w:r w:rsidRPr="00A21164">
        <w:rPr>
          <w:noProof w:val="0"/>
        </w:rPr>
        <w:t xml:space="preserve">It’s ideal for dashboards like HamClock where you want to see the </w:t>
      </w:r>
      <w:r w:rsidRPr="00A21164">
        <w:rPr>
          <w:i/>
          <w:iCs/>
          <w:noProof w:val="0"/>
        </w:rPr>
        <w:t>whole Earth at once</w:t>
      </w:r>
      <w:r w:rsidRPr="00A21164">
        <w:rPr>
          <w:noProof w:val="0"/>
        </w:rPr>
        <w:t xml:space="preserve"> without dramatic distortion.</w:t>
      </w:r>
    </w:p>
    <w:p w14:paraId="6D2C76E1" w14:textId="77777777" w:rsidR="0036325A" w:rsidRPr="00A21164" w:rsidRDefault="0036325A" w:rsidP="0036325A">
      <w:pPr>
        <w:pStyle w:val="Content"/>
        <w:rPr>
          <w:noProof w:val="0"/>
        </w:rPr>
      </w:pPr>
      <w:r w:rsidRPr="00A21164">
        <w:rPr>
          <w:noProof w:val="0"/>
        </w:rPr>
        <w:t xml:space="preserve">Because it’s a compromise projection, Robinson does </w:t>
      </w:r>
      <w:r w:rsidRPr="00A21164">
        <w:rPr>
          <w:b/>
          <w:bCs/>
          <w:noProof w:val="0"/>
        </w:rPr>
        <w:t>not</w:t>
      </w:r>
      <w:r w:rsidRPr="00A21164">
        <w:rPr>
          <w:noProof w:val="0"/>
        </w:rPr>
        <w:t xml:space="preserve"> preserve:</w:t>
      </w:r>
    </w:p>
    <w:p w14:paraId="5DD97558" w14:textId="77777777" w:rsidR="0036325A" w:rsidRPr="00A21164" w:rsidRDefault="0036325A">
      <w:pPr>
        <w:pStyle w:val="Content"/>
        <w:numPr>
          <w:ilvl w:val="0"/>
          <w:numId w:val="24"/>
        </w:numPr>
        <w:rPr>
          <w:noProof w:val="0"/>
        </w:rPr>
      </w:pPr>
      <w:r w:rsidRPr="00A21164">
        <w:rPr>
          <w:b/>
          <w:bCs/>
          <w:noProof w:val="0"/>
        </w:rPr>
        <w:t>True angles</w:t>
      </w:r>
      <w:r w:rsidRPr="00A21164">
        <w:rPr>
          <w:noProof w:val="0"/>
        </w:rPr>
        <w:t xml:space="preserve"> (so bearings are not accurate)</w:t>
      </w:r>
    </w:p>
    <w:p w14:paraId="7A77A87A" w14:textId="77777777" w:rsidR="0036325A" w:rsidRPr="00A21164" w:rsidRDefault="0036325A">
      <w:pPr>
        <w:pStyle w:val="Content"/>
        <w:numPr>
          <w:ilvl w:val="0"/>
          <w:numId w:val="24"/>
        </w:numPr>
        <w:rPr>
          <w:noProof w:val="0"/>
        </w:rPr>
      </w:pPr>
      <w:r w:rsidRPr="00A21164">
        <w:rPr>
          <w:b/>
          <w:bCs/>
          <w:noProof w:val="0"/>
        </w:rPr>
        <w:t>True areas</w:t>
      </w:r>
      <w:r w:rsidRPr="00A21164">
        <w:rPr>
          <w:noProof w:val="0"/>
        </w:rPr>
        <w:t xml:space="preserve"> (continents are slightly resized)</w:t>
      </w:r>
    </w:p>
    <w:p w14:paraId="5B8745A8" w14:textId="77777777" w:rsidR="0036325A" w:rsidRPr="00A21164" w:rsidRDefault="0036325A">
      <w:pPr>
        <w:pStyle w:val="Content"/>
        <w:numPr>
          <w:ilvl w:val="0"/>
          <w:numId w:val="24"/>
        </w:numPr>
        <w:rPr>
          <w:noProof w:val="0"/>
        </w:rPr>
      </w:pPr>
      <w:r w:rsidRPr="00A21164">
        <w:rPr>
          <w:b/>
          <w:bCs/>
          <w:noProof w:val="0"/>
        </w:rPr>
        <w:t>True distances</w:t>
      </w:r>
      <w:r w:rsidRPr="00A21164">
        <w:rPr>
          <w:noProof w:val="0"/>
        </w:rPr>
        <w:t xml:space="preserve"> (scale varies across the map)</w:t>
      </w:r>
    </w:p>
    <w:p w14:paraId="6F882940" w14:textId="77777777" w:rsidR="0036325A" w:rsidRPr="00A21164" w:rsidRDefault="0036325A" w:rsidP="0036325A">
      <w:pPr>
        <w:pStyle w:val="Content"/>
        <w:rPr>
          <w:noProof w:val="0"/>
        </w:rPr>
      </w:pPr>
      <w:r w:rsidRPr="00A21164">
        <w:rPr>
          <w:noProof w:val="0"/>
        </w:rPr>
        <w:t xml:space="preserve">This means it’s </w:t>
      </w:r>
      <w:r w:rsidRPr="00A21164">
        <w:rPr>
          <w:b/>
          <w:bCs/>
          <w:noProof w:val="0"/>
        </w:rPr>
        <w:t>not ideal for antenna headings or great</w:t>
      </w:r>
      <w:r w:rsidRPr="00A21164">
        <w:rPr>
          <w:b/>
          <w:bCs/>
          <w:noProof w:val="0"/>
        </w:rPr>
        <w:noBreakHyphen/>
        <w:t>circle path analysis</w:t>
      </w:r>
      <w:r w:rsidRPr="00A21164">
        <w:rPr>
          <w:noProof w:val="0"/>
        </w:rPr>
        <w:t xml:space="preserve">—that’s what the </w:t>
      </w:r>
      <w:r w:rsidRPr="00A21164">
        <w:rPr>
          <w:b/>
          <w:bCs/>
          <w:noProof w:val="0"/>
        </w:rPr>
        <w:t>Azimuthal Equidistant</w:t>
      </w:r>
      <w:r w:rsidRPr="00A21164">
        <w:rPr>
          <w:noProof w:val="0"/>
        </w:rPr>
        <w:t xml:space="preserve"> projection is for.</w:t>
      </w:r>
    </w:p>
    <w:p w14:paraId="55A379AE" w14:textId="565CAF6C" w:rsidR="0036325A" w:rsidRPr="00A21164" w:rsidRDefault="0036325A" w:rsidP="0036325A">
      <w:pPr>
        <w:pStyle w:val="Content"/>
        <w:rPr>
          <w:b/>
          <w:bCs/>
          <w:noProof w:val="0"/>
        </w:rPr>
      </w:pPr>
      <w:r w:rsidRPr="00A21164">
        <w:rPr>
          <w:b/>
          <w:bCs/>
          <w:noProof w:val="0"/>
        </w:rPr>
        <w:t>Why HamClock Includes the Robinson Projection</w:t>
      </w:r>
    </w:p>
    <w:p w14:paraId="7B7FE4BE" w14:textId="77777777" w:rsidR="0036325A" w:rsidRPr="00A21164" w:rsidRDefault="0036325A" w:rsidP="0036325A">
      <w:pPr>
        <w:pStyle w:val="Content"/>
        <w:rPr>
          <w:noProof w:val="0"/>
        </w:rPr>
      </w:pPr>
      <w:r w:rsidRPr="00A21164">
        <w:rPr>
          <w:noProof w:val="0"/>
        </w:rPr>
        <w:t>HamClock offers Robinson because it provides:</w:t>
      </w:r>
    </w:p>
    <w:p w14:paraId="747759BC" w14:textId="77777777" w:rsidR="0036325A" w:rsidRPr="00A21164" w:rsidRDefault="0036325A">
      <w:pPr>
        <w:pStyle w:val="Content"/>
        <w:numPr>
          <w:ilvl w:val="0"/>
          <w:numId w:val="25"/>
        </w:numPr>
        <w:rPr>
          <w:noProof w:val="0"/>
        </w:rPr>
      </w:pPr>
      <w:r w:rsidRPr="00A21164">
        <w:rPr>
          <w:noProof w:val="0"/>
        </w:rPr>
        <w:t xml:space="preserve">A </w:t>
      </w:r>
      <w:r w:rsidRPr="00A21164">
        <w:rPr>
          <w:b/>
          <w:bCs/>
          <w:noProof w:val="0"/>
        </w:rPr>
        <w:t>beautiful, readable world map</w:t>
      </w:r>
    </w:p>
    <w:p w14:paraId="21BA864C" w14:textId="77777777" w:rsidR="0036325A" w:rsidRPr="00A21164" w:rsidRDefault="0036325A">
      <w:pPr>
        <w:pStyle w:val="Content"/>
        <w:numPr>
          <w:ilvl w:val="0"/>
          <w:numId w:val="25"/>
        </w:numPr>
        <w:rPr>
          <w:noProof w:val="0"/>
        </w:rPr>
      </w:pPr>
      <w:r w:rsidRPr="00A21164">
        <w:rPr>
          <w:noProof w:val="0"/>
        </w:rPr>
        <w:t>A balanced view of continents and oceans</w:t>
      </w:r>
    </w:p>
    <w:p w14:paraId="0BBED4F9" w14:textId="77777777" w:rsidR="0036325A" w:rsidRPr="00A21164" w:rsidRDefault="0036325A">
      <w:pPr>
        <w:pStyle w:val="Content"/>
        <w:numPr>
          <w:ilvl w:val="0"/>
          <w:numId w:val="25"/>
        </w:numPr>
        <w:rPr>
          <w:noProof w:val="0"/>
        </w:rPr>
      </w:pPr>
      <w:r w:rsidRPr="00A21164">
        <w:rPr>
          <w:noProof w:val="0"/>
        </w:rPr>
        <w:t>A smooth backdrop for overlays like:</w:t>
      </w:r>
    </w:p>
    <w:p w14:paraId="32FD1340" w14:textId="77777777" w:rsidR="0036325A" w:rsidRPr="00A21164" w:rsidRDefault="0036325A">
      <w:pPr>
        <w:pStyle w:val="Content"/>
        <w:numPr>
          <w:ilvl w:val="1"/>
          <w:numId w:val="25"/>
        </w:numPr>
        <w:rPr>
          <w:noProof w:val="0"/>
        </w:rPr>
      </w:pPr>
      <w:r w:rsidRPr="00A21164">
        <w:rPr>
          <w:noProof w:val="0"/>
        </w:rPr>
        <w:t>Cloud/precipitation maps</w:t>
      </w:r>
    </w:p>
    <w:p w14:paraId="31D839F8" w14:textId="77777777" w:rsidR="0036325A" w:rsidRPr="00A21164" w:rsidRDefault="0036325A">
      <w:pPr>
        <w:pStyle w:val="Content"/>
        <w:numPr>
          <w:ilvl w:val="1"/>
          <w:numId w:val="25"/>
        </w:numPr>
        <w:rPr>
          <w:noProof w:val="0"/>
        </w:rPr>
      </w:pPr>
      <w:r w:rsidRPr="00A21164">
        <w:rPr>
          <w:noProof w:val="0"/>
        </w:rPr>
        <w:t>DRAP absorption</w:t>
      </w:r>
    </w:p>
    <w:p w14:paraId="4F34B004" w14:textId="77777777" w:rsidR="0036325A" w:rsidRPr="00A21164" w:rsidRDefault="0036325A">
      <w:pPr>
        <w:pStyle w:val="Content"/>
        <w:numPr>
          <w:ilvl w:val="1"/>
          <w:numId w:val="25"/>
        </w:numPr>
        <w:rPr>
          <w:noProof w:val="0"/>
        </w:rPr>
      </w:pPr>
      <w:r w:rsidRPr="00A21164">
        <w:rPr>
          <w:noProof w:val="0"/>
        </w:rPr>
        <w:t>MUF</w:t>
      </w:r>
      <w:r w:rsidRPr="00A21164">
        <w:rPr>
          <w:noProof w:val="0"/>
        </w:rPr>
        <w:noBreakHyphen/>
        <w:t>RT and MUF</w:t>
      </w:r>
      <w:r w:rsidRPr="00A21164">
        <w:rPr>
          <w:noProof w:val="0"/>
        </w:rPr>
        <w:noBreakHyphen/>
        <w:t>VCAP</w:t>
      </w:r>
    </w:p>
    <w:p w14:paraId="335169E3" w14:textId="77777777" w:rsidR="0036325A" w:rsidRPr="00A21164" w:rsidRDefault="0036325A">
      <w:pPr>
        <w:pStyle w:val="Content"/>
        <w:numPr>
          <w:ilvl w:val="1"/>
          <w:numId w:val="25"/>
        </w:numPr>
        <w:rPr>
          <w:noProof w:val="0"/>
        </w:rPr>
      </w:pPr>
      <w:r w:rsidRPr="00A21164">
        <w:rPr>
          <w:noProof w:val="0"/>
        </w:rPr>
        <w:t>Solar terminator (grayline)</w:t>
      </w:r>
    </w:p>
    <w:p w14:paraId="5557FA89" w14:textId="77777777" w:rsidR="0036325A" w:rsidRPr="00A21164" w:rsidRDefault="0036325A">
      <w:pPr>
        <w:pStyle w:val="Content"/>
        <w:numPr>
          <w:ilvl w:val="1"/>
          <w:numId w:val="25"/>
        </w:numPr>
        <w:rPr>
          <w:noProof w:val="0"/>
        </w:rPr>
      </w:pPr>
      <w:r w:rsidRPr="00A21164">
        <w:rPr>
          <w:noProof w:val="0"/>
        </w:rPr>
        <w:t>DX spots</w:t>
      </w:r>
    </w:p>
    <w:p w14:paraId="2B334824" w14:textId="3492DEFE" w:rsidR="0036325A" w:rsidRPr="00A21164" w:rsidRDefault="00EE1F63" w:rsidP="0036325A">
      <w:pPr>
        <w:pStyle w:val="Content"/>
        <w:rPr>
          <w:noProof w:val="0"/>
        </w:rPr>
      </w:pPr>
      <w:r w:rsidRPr="00A21164">
        <w:rPr>
          <w:noProof w:val="0"/>
        </w:rPr>
        <w:t>It is</w:t>
      </w:r>
      <w:r w:rsidR="0036325A" w:rsidRPr="00A21164">
        <w:rPr>
          <w:noProof w:val="0"/>
        </w:rPr>
        <w:t xml:space="preserve"> the best choice when you want a global situational awareness display rather than precise directional information.</w:t>
      </w:r>
    </w:p>
    <w:p w14:paraId="256EE489" w14:textId="77777777" w:rsidR="00CF72B5" w:rsidRPr="00A21164" w:rsidRDefault="00CF72B5" w:rsidP="00BC1F8D">
      <w:pPr>
        <w:pStyle w:val="Content"/>
        <w:rPr>
          <w:noProof w:val="0"/>
        </w:rPr>
      </w:pPr>
    </w:p>
    <w:p w14:paraId="306F67C6" w14:textId="77777777" w:rsidR="00DE48B8" w:rsidRPr="00A21164" w:rsidRDefault="00DE48B8">
      <w:pPr>
        <w:spacing w:after="200"/>
        <w:rPr>
          <w:b w:val="0"/>
        </w:rPr>
      </w:pPr>
      <w:r w:rsidRPr="00A21164">
        <w:br w:type="page"/>
      </w:r>
    </w:p>
    <w:p w14:paraId="0753CC41" w14:textId="30934198" w:rsidR="00DE48B8" w:rsidRPr="00A21164" w:rsidRDefault="00DE48B8" w:rsidP="00DE48B8">
      <w:pPr>
        <w:pStyle w:val="Content"/>
        <w:rPr>
          <w:noProof w:val="0"/>
        </w:rPr>
      </w:pPr>
      <w:bookmarkStart w:id="72" w:name="_Toc235985292"/>
      <w:r w:rsidRPr="00B83865">
        <w:rPr>
          <w:rStyle w:val="Heading3Char"/>
        </w:rPr>
        <w:lastRenderedPageBreak/>
        <w:t xml:space="preserve">Zoom </w:t>
      </w:r>
      <w:r w:rsidR="00890267" w:rsidRPr="00B83865">
        <w:rPr>
          <w:rStyle w:val="Heading3Char"/>
        </w:rPr>
        <w:t>levels</w:t>
      </w:r>
      <w:bookmarkEnd w:id="72"/>
      <w:r w:rsidRPr="00A21164">
        <w:rPr>
          <w:noProof w:val="0"/>
        </w:rPr>
        <w:t xml:space="preserve"> are only available </w:t>
      </w:r>
      <w:r w:rsidR="00890267">
        <w:rPr>
          <w:noProof w:val="0"/>
        </w:rPr>
        <w:t>with</w:t>
      </w:r>
      <w:r w:rsidRPr="00A21164">
        <w:rPr>
          <w:noProof w:val="0"/>
        </w:rPr>
        <w:t xml:space="preserve"> the </w:t>
      </w:r>
      <w:r w:rsidR="00066525" w:rsidRPr="00A21164">
        <w:rPr>
          <w:noProof w:val="0"/>
        </w:rPr>
        <w:t>M</w:t>
      </w:r>
      <w:r w:rsidRPr="00A21164">
        <w:rPr>
          <w:noProof w:val="0"/>
        </w:rPr>
        <w:t xml:space="preserve">ercado </w:t>
      </w:r>
      <w:r w:rsidR="00066525" w:rsidRPr="00A21164">
        <w:rPr>
          <w:noProof w:val="0"/>
        </w:rPr>
        <w:t>P</w:t>
      </w:r>
      <w:r w:rsidRPr="00A21164">
        <w:rPr>
          <w:noProof w:val="0"/>
        </w:rPr>
        <w:t>rojection.</w:t>
      </w:r>
    </w:p>
    <w:p w14:paraId="34CF7DBB" w14:textId="77777777" w:rsidR="00DE48B8" w:rsidRPr="00A21164" w:rsidRDefault="00DE48B8" w:rsidP="00DE48B8">
      <w:pPr>
        <w:pStyle w:val="Content"/>
        <w:rPr>
          <w:noProof w:val="0"/>
        </w:rPr>
      </w:pPr>
      <w:r w:rsidRPr="00A21164">
        <w:drawing>
          <wp:inline distT="0" distB="0" distL="0" distR="0" wp14:anchorId="78C55275" wp14:editId="2ACE82A9">
            <wp:extent cx="6309360" cy="2094230"/>
            <wp:effectExtent l="0" t="0" r="0" b="1270"/>
            <wp:docPr id="5732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963" name=""/>
                    <pic:cNvPicPr/>
                  </pic:nvPicPr>
                  <pic:blipFill>
                    <a:blip r:embed="rId158" cstate="screen">
                      <a:extLst>
                        <a:ext uri="{28A0092B-C50C-407E-A947-70E740481C1C}">
                          <a14:useLocalDpi xmlns:a14="http://schemas.microsoft.com/office/drawing/2010/main"/>
                        </a:ext>
                      </a:extLst>
                    </a:blip>
                    <a:stretch>
                      <a:fillRect/>
                    </a:stretch>
                  </pic:blipFill>
                  <pic:spPr>
                    <a:xfrm>
                      <a:off x="0" y="0"/>
                      <a:ext cx="6309360" cy="2094230"/>
                    </a:xfrm>
                    <a:prstGeom prst="rect">
                      <a:avLst/>
                    </a:prstGeom>
                  </pic:spPr>
                </pic:pic>
              </a:graphicData>
            </a:graphic>
          </wp:inline>
        </w:drawing>
      </w:r>
    </w:p>
    <w:p w14:paraId="1717378B" w14:textId="77777777" w:rsidR="00DE48B8" w:rsidRPr="00A21164" w:rsidRDefault="00DE48B8" w:rsidP="00DE48B8">
      <w:pPr>
        <w:pStyle w:val="Content"/>
        <w:rPr>
          <w:noProof w:val="0"/>
        </w:rPr>
      </w:pPr>
      <w:r w:rsidRPr="00A21164">
        <w:rPr>
          <w:noProof w:val="0"/>
        </w:rPr>
        <w:t xml:space="preserve">With </w:t>
      </w:r>
      <w:r w:rsidRPr="002E0F07">
        <w:rPr>
          <w:rStyle w:val="Heading4Char"/>
        </w:rPr>
        <w:t>cities</w:t>
      </w:r>
      <w:r w:rsidRPr="00A21164">
        <w:rPr>
          <w:noProof w:val="0"/>
        </w:rPr>
        <w:t xml:space="preserve"> enabled you will be able to get more information about a city when hovering over it.</w:t>
      </w:r>
    </w:p>
    <w:p w14:paraId="70BA8358" w14:textId="77777777" w:rsidR="00DE48B8" w:rsidRPr="00A21164" w:rsidRDefault="00DE48B8" w:rsidP="00DE48B8">
      <w:pPr>
        <w:pStyle w:val="Content"/>
        <w:rPr>
          <w:noProof w:val="0"/>
        </w:rPr>
      </w:pPr>
      <w:r w:rsidRPr="00A21164">
        <w:drawing>
          <wp:inline distT="0" distB="0" distL="0" distR="0" wp14:anchorId="2CE3B01F" wp14:editId="042216BA">
            <wp:extent cx="6309360" cy="1176655"/>
            <wp:effectExtent l="0" t="0" r="0" b="4445"/>
            <wp:docPr id="192658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9283" name=""/>
                    <pic:cNvPicPr/>
                  </pic:nvPicPr>
                  <pic:blipFill>
                    <a:blip r:embed="rId159" cstate="screen">
                      <a:extLst>
                        <a:ext uri="{28A0092B-C50C-407E-A947-70E740481C1C}">
                          <a14:useLocalDpi xmlns:a14="http://schemas.microsoft.com/office/drawing/2010/main"/>
                        </a:ext>
                      </a:extLst>
                    </a:blip>
                    <a:stretch>
                      <a:fillRect/>
                    </a:stretch>
                  </pic:blipFill>
                  <pic:spPr>
                    <a:xfrm>
                      <a:off x="0" y="0"/>
                      <a:ext cx="6309360" cy="1176655"/>
                    </a:xfrm>
                    <a:prstGeom prst="rect">
                      <a:avLst/>
                    </a:prstGeom>
                  </pic:spPr>
                </pic:pic>
              </a:graphicData>
            </a:graphic>
          </wp:inline>
        </w:drawing>
      </w:r>
    </w:p>
    <w:p w14:paraId="3E4DBB7C" w14:textId="179ED85C" w:rsidR="00DE48B8" w:rsidRPr="00A21164" w:rsidRDefault="00DE48B8" w:rsidP="00DE48B8">
      <w:pPr>
        <w:pStyle w:val="Content"/>
        <w:rPr>
          <w:noProof w:val="0"/>
        </w:rPr>
      </w:pPr>
      <w:r w:rsidRPr="00A21164">
        <w:rPr>
          <w:noProof w:val="0"/>
        </w:rPr>
        <w:t xml:space="preserve">Grids </w:t>
      </w:r>
      <w:r w:rsidR="00890267" w:rsidRPr="00A21164">
        <w:rPr>
          <w:noProof w:val="0"/>
        </w:rPr>
        <w:t>allow</w:t>
      </w:r>
      <w:r w:rsidRPr="00A21164">
        <w:rPr>
          <w:noProof w:val="0"/>
        </w:rPr>
        <w:t xml:space="preserve"> you the selection of different grid overlays.</w:t>
      </w:r>
    </w:p>
    <w:p w14:paraId="471E48E8" w14:textId="6A31FFA8" w:rsidR="00DE48B8" w:rsidRPr="00B83865" w:rsidRDefault="002B1D88" w:rsidP="00B83865">
      <w:pPr>
        <w:pStyle w:val="Heading3"/>
        <w:rPr>
          <w:rStyle w:val="EmphasisTextChar"/>
          <w:rFonts w:eastAsiaTheme="majorEastAsia"/>
          <w:b/>
          <w:color w:val="012639" w:themeColor="accent1" w:themeShade="7F"/>
          <w:sz w:val="24"/>
          <w:szCs w:val="24"/>
        </w:rPr>
      </w:pPr>
      <w:bookmarkStart w:id="73" w:name="_Toc235985293"/>
      <w:r w:rsidRPr="00B83865">
        <w:rPr>
          <w:rStyle w:val="EmphasisTextChar"/>
          <w:rFonts w:eastAsiaTheme="majorEastAsia"/>
          <w:b/>
          <w:color w:val="012639" w:themeColor="accent1" w:themeShade="7F"/>
          <w:sz w:val="24"/>
          <w:szCs w:val="24"/>
        </w:rPr>
        <w:t>G</w:t>
      </w:r>
      <w:r w:rsidR="00DE48B8" w:rsidRPr="00B83865">
        <w:rPr>
          <w:rStyle w:val="EmphasisTextChar"/>
          <w:rFonts w:eastAsiaTheme="majorEastAsia"/>
          <w:b/>
          <w:color w:val="012639" w:themeColor="accent1" w:themeShade="7F"/>
          <w:sz w:val="24"/>
          <w:szCs w:val="24"/>
        </w:rPr>
        <w:t>rid overlays</w:t>
      </w:r>
      <w:bookmarkEnd w:id="7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EE52A3" w14:paraId="43700449" w14:textId="77777777" w:rsidTr="00A6606E">
        <w:tc>
          <w:tcPr>
            <w:tcW w:w="4963" w:type="dxa"/>
          </w:tcPr>
          <w:p w14:paraId="023B32FD" w14:textId="4BC6C61A" w:rsidR="00EE52A3" w:rsidRDefault="00C50AD4" w:rsidP="00A6606E">
            <w:pPr>
              <w:pStyle w:val="Heading4"/>
            </w:pPr>
            <w:r w:rsidRPr="00A21164">
              <w:t>Lat/Long Grid</w:t>
            </w:r>
          </w:p>
        </w:tc>
        <w:tc>
          <w:tcPr>
            <w:tcW w:w="4963" w:type="dxa"/>
          </w:tcPr>
          <w:p w14:paraId="341FCFB4" w14:textId="73964CE5" w:rsidR="00EE52A3" w:rsidRDefault="00C50AD4" w:rsidP="00A6606E">
            <w:pPr>
              <w:pStyle w:val="Heading4"/>
            </w:pPr>
            <w:r w:rsidRPr="00A21164">
              <w:t>Maidenhead Grid</w:t>
            </w:r>
          </w:p>
        </w:tc>
      </w:tr>
      <w:tr w:rsidR="00EE52A3" w14:paraId="7B8D49E9" w14:textId="77777777" w:rsidTr="00A6606E">
        <w:tc>
          <w:tcPr>
            <w:tcW w:w="4963" w:type="dxa"/>
          </w:tcPr>
          <w:p w14:paraId="3B613179" w14:textId="5603E8E1" w:rsidR="00EE52A3" w:rsidRDefault="00C50AD4" w:rsidP="00EE52A3">
            <w:r w:rsidRPr="00A21164">
              <w:rPr>
                <w:noProof/>
              </w:rPr>
              <w:drawing>
                <wp:inline distT="0" distB="0" distL="0" distR="0" wp14:anchorId="6F09D395" wp14:editId="48EB40CF">
                  <wp:extent cx="2743200" cy="1371600"/>
                  <wp:effectExtent l="0" t="0" r="0" b="0"/>
                  <wp:docPr id="11959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792" name=""/>
                          <pic:cNvPicPr/>
                        </pic:nvPicPr>
                        <pic:blipFill>
                          <a:blip r:embed="rId160" cstate="screen">
                            <a:extLst>
                              <a:ext uri="{28A0092B-C50C-407E-A947-70E740481C1C}">
                                <a14:useLocalDpi xmlns:a14="http://schemas.microsoft.com/office/drawing/2010/main"/>
                              </a:ext>
                            </a:extLst>
                          </a:blip>
                          <a:stretch>
                            <a:fillRect/>
                          </a:stretch>
                        </pic:blipFill>
                        <pic:spPr>
                          <a:xfrm>
                            <a:off x="0" y="0"/>
                            <a:ext cx="2743200" cy="1371600"/>
                          </a:xfrm>
                          <a:prstGeom prst="rect">
                            <a:avLst/>
                          </a:prstGeom>
                        </pic:spPr>
                      </pic:pic>
                    </a:graphicData>
                  </a:graphic>
                </wp:inline>
              </w:drawing>
            </w:r>
          </w:p>
        </w:tc>
        <w:tc>
          <w:tcPr>
            <w:tcW w:w="4963" w:type="dxa"/>
          </w:tcPr>
          <w:p w14:paraId="1AB3B757" w14:textId="03E8DA38" w:rsidR="00EE52A3" w:rsidRDefault="00336ED4" w:rsidP="00EE52A3">
            <w:r w:rsidRPr="00A21164">
              <w:rPr>
                <w:noProof/>
              </w:rPr>
              <w:drawing>
                <wp:inline distT="0" distB="0" distL="0" distR="0" wp14:anchorId="1708470D" wp14:editId="0660C17B">
                  <wp:extent cx="2743200" cy="1334770"/>
                  <wp:effectExtent l="0" t="0" r="0" b="0"/>
                  <wp:docPr id="3033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585" name=""/>
                          <pic:cNvPicPr/>
                        </pic:nvPicPr>
                        <pic:blipFill>
                          <a:blip r:embed="rId161" cstate="screen">
                            <a:extLst>
                              <a:ext uri="{28A0092B-C50C-407E-A947-70E740481C1C}">
                                <a14:useLocalDpi xmlns:a14="http://schemas.microsoft.com/office/drawing/2010/main"/>
                              </a:ext>
                            </a:extLst>
                          </a:blip>
                          <a:stretch>
                            <a:fillRect/>
                          </a:stretch>
                        </pic:blipFill>
                        <pic:spPr>
                          <a:xfrm>
                            <a:off x="0" y="0"/>
                            <a:ext cx="2743200" cy="1334770"/>
                          </a:xfrm>
                          <a:prstGeom prst="rect">
                            <a:avLst/>
                          </a:prstGeom>
                        </pic:spPr>
                      </pic:pic>
                    </a:graphicData>
                  </a:graphic>
                </wp:inline>
              </w:drawing>
            </w:r>
          </w:p>
        </w:tc>
      </w:tr>
      <w:tr w:rsidR="00EE52A3" w14:paraId="5A014C58" w14:textId="77777777" w:rsidTr="00A6606E">
        <w:tc>
          <w:tcPr>
            <w:tcW w:w="4963" w:type="dxa"/>
          </w:tcPr>
          <w:p w14:paraId="76597085" w14:textId="7C317E48" w:rsidR="00EE52A3" w:rsidRDefault="000E3BBF" w:rsidP="00A6606E">
            <w:pPr>
              <w:pStyle w:val="Heading4"/>
            </w:pPr>
            <w:r w:rsidRPr="00A21164">
              <w:t>Tropics Lines</w:t>
            </w:r>
          </w:p>
        </w:tc>
        <w:tc>
          <w:tcPr>
            <w:tcW w:w="4963" w:type="dxa"/>
          </w:tcPr>
          <w:p w14:paraId="603E8857" w14:textId="161D409B" w:rsidR="00EE52A3" w:rsidRDefault="006D5774" w:rsidP="00A6606E">
            <w:pPr>
              <w:pStyle w:val="Heading4"/>
            </w:pPr>
            <w:r w:rsidRPr="00A21164">
              <w:t>Maidenhead Grid</w:t>
            </w:r>
            <w:r>
              <w:t>+</w:t>
            </w:r>
          </w:p>
        </w:tc>
      </w:tr>
      <w:tr w:rsidR="00EE52A3" w14:paraId="49AE8756" w14:textId="77777777" w:rsidTr="00A6606E">
        <w:tc>
          <w:tcPr>
            <w:tcW w:w="4963" w:type="dxa"/>
          </w:tcPr>
          <w:p w14:paraId="7EDAA488" w14:textId="0D6AB084" w:rsidR="00EE52A3" w:rsidRDefault="000E3BBF" w:rsidP="00EE52A3">
            <w:r w:rsidRPr="00A21164">
              <w:rPr>
                <w:noProof/>
                <w:sz w:val="24"/>
                <w:szCs w:val="24"/>
              </w:rPr>
              <w:drawing>
                <wp:inline distT="0" distB="0" distL="0" distR="0" wp14:anchorId="510272C5" wp14:editId="70D3BF5A">
                  <wp:extent cx="2743200" cy="1371600"/>
                  <wp:effectExtent l="0" t="0" r="0" b="0"/>
                  <wp:docPr id="7783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4064" name=""/>
                          <pic:cNvPicPr/>
                        </pic:nvPicPr>
                        <pic:blipFill>
                          <a:blip r:embed="rId162" cstate="screen">
                            <a:extLst>
                              <a:ext uri="{28A0092B-C50C-407E-A947-70E740481C1C}">
                                <a14:useLocalDpi xmlns:a14="http://schemas.microsoft.com/office/drawing/2010/main"/>
                              </a:ext>
                            </a:extLst>
                          </a:blip>
                          <a:stretch>
                            <a:fillRect/>
                          </a:stretch>
                        </pic:blipFill>
                        <pic:spPr>
                          <a:xfrm>
                            <a:off x="0" y="0"/>
                            <a:ext cx="2743200" cy="1371600"/>
                          </a:xfrm>
                          <a:prstGeom prst="rect">
                            <a:avLst/>
                          </a:prstGeom>
                        </pic:spPr>
                      </pic:pic>
                    </a:graphicData>
                  </a:graphic>
                </wp:inline>
              </w:drawing>
            </w:r>
          </w:p>
        </w:tc>
        <w:tc>
          <w:tcPr>
            <w:tcW w:w="4963" w:type="dxa"/>
          </w:tcPr>
          <w:p w14:paraId="24E6EA12" w14:textId="53FF1A85" w:rsidR="00EE52A3" w:rsidRDefault="001A03A3" w:rsidP="00EE52A3">
            <w:r w:rsidRPr="001A03A3">
              <w:rPr>
                <w:noProof/>
              </w:rPr>
              <w:drawing>
                <wp:inline distT="0" distB="0" distL="0" distR="0" wp14:anchorId="7CA93488" wp14:editId="04D81614">
                  <wp:extent cx="2743200" cy="1371600"/>
                  <wp:effectExtent l="0" t="0" r="0" b="0"/>
                  <wp:docPr id="9627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7334" name=""/>
                          <pic:cNvPicPr/>
                        </pic:nvPicPr>
                        <pic:blipFill>
                          <a:blip r:embed="rId163" cstate="screen">
                            <a:extLst>
                              <a:ext uri="{28A0092B-C50C-407E-A947-70E740481C1C}">
                                <a14:useLocalDpi xmlns:a14="http://schemas.microsoft.com/office/drawing/2010/main"/>
                              </a:ext>
                            </a:extLst>
                          </a:blip>
                          <a:stretch>
                            <a:fillRect/>
                          </a:stretch>
                        </pic:blipFill>
                        <pic:spPr>
                          <a:xfrm>
                            <a:off x="0" y="0"/>
                            <a:ext cx="2743200" cy="1371600"/>
                          </a:xfrm>
                          <a:prstGeom prst="rect">
                            <a:avLst/>
                          </a:prstGeom>
                        </pic:spPr>
                      </pic:pic>
                    </a:graphicData>
                  </a:graphic>
                </wp:inline>
              </w:drawing>
            </w:r>
          </w:p>
        </w:tc>
      </w:tr>
      <w:tr w:rsidR="00EE52A3" w14:paraId="55BF586F" w14:textId="77777777" w:rsidTr="00A6606E">
        <w:tc>
          <w:tcPr>
            <w:tcW w:w="4963" w:type="dxa"/>
          </w:tcPr>
          <w:p w14:paraId="478ABD11" w14:textId="28F6A7E1" w:rsidR="00EE52A3" w:rsidRDefault="001D53F5" w:rsidP="00A6606E">
            <w:pPr>
              <w:pStyle w:val="Heading4"/>
            </w:pPr>
            <w:r w:rsidRPr="00A21164">
              <w:lastRenderedPageBreak/>
              <w:t>Azimuthal Grid</w:t>
            </w:r>
          </w:p>
        </w:tc>
        <w:tc>
          <w:tcPr>
            <w:tcW w:w="4963" w:type="dxa"/>
          </w:tcPr>
          <w:p w14:paraId="30841250" w14:textId="243C579F" w:rsidR="00EE52A3" w:rsidRDefault="00885F15" w:rsidP="00A6606E">
            <w:pPr>
              <w:pStyle w:val="Heading4"/>
            </w:pPr>
            <w:r w:rsidRPr="002E0F07">
              <w:t>CQ Zones</w:t>
            </w:r>
          </w:p>
        </w:tc>
      </w:tr>
      <w:tr w:rsidR="00EE52A3" w14:paraId="44543133" w14:textId="77777777" w:rsidTr="00A6606E">
        <w:tc>
          <w:tcPr>
            <w:tcW w:w="4963" w:type="dxa"/>
          </w:tcPr>
          <w:p w14:paraId="28B07E35" w14:textId="320C57B7" w:rsidR="00EE52A3" w:rsidRDefault="001D53F5" w:rsidP="00EE52A3">
            <w:r w:rsidRPr="00A21164">
              <w:rPr>
                <w:noProof/>
                <w:sz w:val="24"/>
                <w:szCs w:val="24"/>
              </w:rPr>
              <w:drawing>
                <wp:inline distT="0" distB="0" distL="0" distR="0" wp14:anchorId="1E8DC932" wp14:editId="590A8D35">
                  <wp:extent cx="2743200" cy="1362456"/>
                  <wp:effectExtent l="0" t="0" r="0" b="9525"/>
                  <wp:docPr id="12583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6828" name=""/>
                          <pic:cNvPicPr/>
                        </pic:nvPicPr>
                        <pic:blipFill>
                          <a:blip r:embed="rId164" cstate="screen">
                            <a:extLst>
                              <a:ext uri="{28A0092B-C50C-407E-A947-70E740481C1C}">
                                <a14:useLocalDpi xmlns:a14="http://schemas.microsoft.com/office/drawing/2010/main"/>
                              </a:ext>
                            </a:extLst>
                          </a:blip>
                          <a:stretch>
                            <a:fillRect/>
                          </a:stretch>
                        </pic:blipFill>
                        <pic:spPr>
                          <a:xfrm>
                            <a:off x="0" y="0"/>
                            <a:ext cx="2743200" cy="1362456"/>
                          </a:xfrm>
                          <a:prstGeom prst="rect">
                            <a:avLst/>
                          </a:prstGeom>
                        </pic:spPr>
                      </pic:pic>
                    </a:graphicData>
                  </a:graphic>
                </wp:inline>
              </w:drawing>
            </w:r>
          </w:p>
        </w:tc>
        <w:tc>
          <w:tcPr>
            <w:tcW w:w="4963" w:type="dxa"/>
          </w:tcPr>
          <w:p w14:paraId="15E66F9A" w14:textId="4B8E6CA7" w:rsidR="00EE52A3" w:rsidRDefault="00F0353B" w:rsidP="00EE52A3">
            <w:r w:rsidRPr="002E0F07">
              <w:rPr>
                <w:noProof/>
              </w:rPr>
              <w:drawing>
                <wp:inline distT="0" distB="0" distL="0" distR="0" wp14:anchorId="31EB256D" wp14:editId="677044C1">
                  <wp:extent cx="2743200" cy="1371600"/>
                  <wp:effectExtent l="0" t="0" r="0" b="0"/>
                  <wp:docPr id="57034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1688" name=""/>
                          <pic:cNvPicPr/>
                        </pic:nvPicPr>
                        <pic:blipFill>
                          <a:blip r:embed="rId165" cstate="screen">
                            <a:extLst>
                              <a:ext uri="{28A0092B-C50C-407E-A947-70E740481C1C}">
                                <a14:useLocalDpi xmlns:a14="http://schemas.microsoft.com/office/drawing/2010/main"/>
                              </a:ext>
                            </a:extLst>
                          </a:blip>
                          <a:stretch>
                            <a:fillRect/>
                          </a:stretch>
                        </pic:blipFill>
                        <pic:spPr>
                          <a:xfrm>
                            <a:off x="0" y="0"/>
                            <a:ext cx="2743200" cy="1371600"/>
                          </a:xfrm>
                          <a:prstGeom prst="rect">
                            <a:avLst/>
                          </a:prstGeom>
                        </pic:spPr>
                      </pic:pic>
                    </a:graphicData>
                  </a:graphic>
                </wp:inline>
              </w:drawing>
            </w:r>
          </w:p>
        </w:tc>
      </w:tr>
      <w:tr w:rsidR="00F0353B" w14:paraId="427AB59D" w14:textId="77777777" w:rsidTr="00A6606E">
        <w:tc>
          <w:tcPr>
            <w:tcW w:w="4963" w:type="dxa"/>
          </w:tcPr>
          <w:p w14:paraId="373A57F9" w14:textId="33C00CD8" w:rsidR="00F0353B" w:rsidRPr="00A21164" w:rsidRDefault="00F0353B" w:rsidP="00A6606E">
            <w:pPr>
              <w:pStyle w:val="Heading4"/>
              <w:rPr>
                <w:sz w:val="24"/>
                <w:szCs w:val="24"/>
              </w:rPr>
            </w:pPr>
            <w:r w:rsidRPr="002E0F07">
              <w:t>ITU Zones</w:t>
            </w:r>
          </w:p>
        </w:tc>
        <w:tc>
          <w:tcPr>
            <w:tcW w:w="4963" w:type="dxa"/>
          </w:tcPr>
          <w:p w14:paraId="544DA9DF" w14:textId="77777777" w:rsidR="00F0353B" w:rsidRPr="002E0F07" w:rsidRDefault="00F0353B" w:rsidP="00EE52A3"/>
        </w:tc>
      </w:tr>
      <w:tr w:rsidR="00C33F5E" w14:paraId="030E4EFA" w14:textId="77777777" w:rsidTr="00A6606E">
        <w:tc>
          <w:tcPr>
            <w:tcW w:w="4963" w:type="dxa"/>
          </w:tcPr>
          <w:p w14:paraId="5DD3C212" w14:textId="3CB16805" w:rsidR="00C33F5E" w:rsidRPr="002E0F07" w:rsidRDefault="00C33F5E" w:rsidP="00EE52A3">
            <w:r w:rsidRPr="00A21164">
              <w:rPr>
                <w:noProof/>
              </w:rPr>
              <w:drawing>
                <wp:inline distT="0" distB="0" distL="0" distR="0" wp14:anchorId="7CF04B06" wp14:editId="0A11C99D">
                  <wp:extent cx="2743200" cy="1371600"/>
                  <wp:effectExtent l="0" t="0" r="0" b="0"/>
                  <wp:docPr id="15465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9985" name=""/>
                          <pic:cNvPicPr/>
                        </pic:nvPicPr>
                        <pic:blipFill>
                          <a:blip r:embed="rId166" cstate="screen">
                            <a:extLst>
                              <a:ext uri="{28A0092B-C50C-407E-A947-70E740481C1C}">
                                <a14:useLocalDpi xmlns:a14="http://schemas.microsoft.com/office/drawing/2010/main"/>
                              </a:ext>
                            </a:extLst>
                          </a:blip>
                          <a:stretch>
                            <a:fillRect/>
                          </a:stretch>
                        </pic:blipFill>
                        <pic:spPr>
                          <a:xfrm>
                            <a:off x="0" y="0"/>
                            <a:ext cx="2743200" cy="1371600"/>
                          </a:xfrm>
                          <a:prstGeom prst="rect">
                            <a:avLst/>
                          </a:prstGeom>
                        </pic:spPr>
                      </pic:pic>
                    </a:graphicData>
                  </a:graphic>
                </wp:inline>
              </w:drawing>
            </w:r>
          </w:p>
        </w:tc>
        <w:tc>
          <w:tcPr>
            <w:tcW w:w="4963" w:type="dxa"/>
          </w:tcPr>
          <w:p w14:paraId="1FC927F3" w14:textId="77777777" w:rsidR="00C33F5E" w:rsidRPr="002E0F07" w:rsidRDefault="00C33F5E" w:rsidP="00EE52A3"/>
        </w:tc>
      </w:tr>
    </w:tbl>
    <w:p w14:paraId="31661EE5" w14:textId="67175EB2" w:rsidR="005460CF" w:rsidRPr="00A21164" w:rsidRDefault="005460CF" w:rsidP="00DE48B8">
      <w:pPr>
        <w:pStyle w:val="Content"/>
        <w:rPr>
          <w:noProof w:val="0"/>
          <w:sz w:val="24"/>
          <w:szCs w:val="24"/>
        </w:rPr>
      </w:pPr>
    </w:p>
    <w:p w14:paraId="11B21B13" w14:textId="337F89A0" w:rsidR="00DE48B8" w:rsidRPr="00A21164" w:rsidRDefault="00DE48B8" w:rsidP="00DE48B8">
      <w:pPr>
        <w:pStyle w:val="Content"/>
        <w:rPr>
          <w:noProof w:val="0"/>
        </w:rPr>
      </w:pPr>
      <w:r w:rsidRPr="00A21164">
        <w:rPr>
          <w:noProof w:val="0"/>
        </w:rPr>
        <w:br w:type="page"/>
      </w:r>
    </w:p>
    <w:p w14:paraId="7D13C688" w14:textId="4F3D87C5" w:rsidR="00431563" w:rsidRPr="00A21164" w:rsidRDefault="00F55C02" w:rsidP="006466CC">
      <w:pPr>
        <w:pStyle w:val="Heading2"/>
      </w:pPr>
      <w:bookmarkStart w:id="74" w:name="_Toc235985294"/>
      <w:r w:rsidRPr="00A21164">
        <w:lastRenderedPageBreak/>
        <w:t>Other Map O</w:t>
      </w:r>
      <w:r w:rsidR="003235CF" w:rsidRPr="00A21164">
        <w:t>ptions</w:t>
      </w:r>
      <w:bookmarkEnd w:id="74"/>
    </w:p>
    <w:p w14:paraId="3CDB9543" w14:textId="7AA48733" w:rsidR="00F55C02" w:rsidRPr="00A21164" w:rsidRDefault="001500EB" w:rsidP="006466CC">
      <w:pPr>
        <w:pStyle w:val="Heading3"/>
      </w:pPr>
      <w:bookmarkStart w:id="75" w:name="_Ref231824620"/>
      <w:bookmarkStart w:id="76" w:name="_Toc235985295"/>
      <w:r w:rsidRPr="00A21164">
        <w:rPr>
          <w:noProof/>
        </w:rPr>
        <w:drawing>
          <wp:anchor distT="0" distB="0" distL="114300" distR="114300" simplePos="0" relativeHeight="251963392" behindDoc="0" locked="0" layoutInCell="1" allowOverlap="1" wp14:anchorId="16C263DE" wp14:editId="342EFFA2">
            <wp:simplePos x="0" y="0"/>
            <wp:positionH relativeFrom="margin">
              <wp:align>center</wp:align>
            </wp:positionH>
            <wp:positionV relativeFrom="paragraph">
              <wp:posOffset>275297</wp:posOffset>
            </wp:positionV>
            <wp:extent cx="5486400" cy="2743200"/>
            <wp:effectExtent l="0" t="0" r="0" b="0"/>
            <wp:wrapTopAndBottom/>
            <wp:docPr id="20764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8246" name=""/>
                    <pic:cNvPicPr/>
                  </pic:nvPicPr>
                  <pic:blipFill>
                    <a:blip r:embed="rId167" cstate="screen">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14:sizeRelH relativeFrom="margin">
              <wp14:pctWidth>0</wp14:pctWidth>
            </wp14:sizeRelH>
            <wp14:sizeRelV relativeFrom="margin">
              <wp14:pctHeight>0</wp14:pctHeight>
            </wp14:sizeRelV>
          </wp:anchor>
        </w:drawing>
      </w:r>
      <w:r w:rsidR="00F55C02" w:rsidRPr="00A21164">
        <w:t>DRAP</w:t>
      </w:r>
      <w:bookmarkEnd w:id="75"/>
      <w:bookmarkEnd w:id="76"/>
    </w:p>
    <w:p w14:paraId="0780CEBE" w14:textId="35171783" w:rsidR="005E60B0" w:rsidRPr="00A21164" w:rsidRDefault="004A1961" w:rsidP="004A1961">
      <w:pPr>
        <w:pStyle w:val="Content"/>
        <w:rPr>
          <w:noProof w:val="0"/>
        </w:rPr>
      </w:pPr>
      <w:r w:rsidRPr="00A21164">
        <w:rPr>
          <w:noProof w:val="0"/>
        </w:rPr>
        <w:t>This map style shows a near real-time display of the NOAA D Region Absorption Predictions model, or DRAP. The model predicts HF propagation absorption caused by solar X- ray and proton flux events. D layer absorption decreases with increasing frequency, so the map color-codes the highest frequency ray that is attenuated by at least 1 dB while passing</w:t>
      </w:r>
      <w:r w:rsidR="00E876C1" w:rsidRPr="00A21164">
        <w:rPr>
          <w:noProof w:val="0"/>
        </w:rPr>
        <w:t xml:space="preserve"> </w:t>
      </w:r>
      <w:r w:rsidRPr="00A21164">
        <w:rPr>
          <w:noProof w:val="0"/>
        </w:rPr>
        <w:t>through each location. Rays at lower frequencies will experience progressively greater</w:t>
      </w:r>
      <w:r w:rsidR="00E876C1" w:rsidRPr="00A21164">
        <w:rPr>
          <w:noProof w:val="0"/>
        </w:rPr>
        <w:t xml:space="preserve"> </w:t>
      </w:r>
      <w:r w:rsidRPr="00A21164">
        <w:rPr>
          <w:noProof w:val="0"/>
        </w:rPr>
        <w:t>attenuation of 30 dB or more. The color scale is gray for no absorption at any frequency</w:t>
      </w:r>
      <w:r w:rsidR="00E876C1" w:rsidRPr="00A21164">
        <w:rPr>
          <w:noProof w:val="0"/>
        </w:rPr>
        <w:t xml:space="preserve"> </w:t>
      </w:r>
      <w:r w:rsidRPr="00A21164">
        <w:rPr>
          <w:noProof w:val="0"/>
        </w:rPr>
        <w:t>progressing through a spectrum to indicate higher frequencies. See also the DRAP pane (page</w:t>
      </w:r>
      <w:r w:rsidR="00E876C1" w:rsidRPr="00A21164">
        <w:rPr>
          <w:noProof w:val="0"/>
        </w:rPr>
        <w:t xml:space="preserve"> </w:t>
      </w:r>
      <w:r w:rsidR="00F97F6B">
        <w:rPr>
          <w:noProof w:val="0"/>
          <w:highlight w:val="yellow"/>
        </w:rPr>
        <w:fldChar w:fldCharType="begin"/>
      </w:r>
      <w:r w:rsidR="00F97F6B">
        <w:rPr>
          <w:noProof w:val="0"/>
        </w:rPr>
        <w:instrText xml:space="preserve"> PAGEREF _Ref231824264 \h </w:instrText>
      </w:r>
      <w:r w:rsidR="00F97F6B">
        <w:rPr>
          <w:noProof w:val="0"/>
          <w:highlight w:val="yellow"/>
        </w:rPr>
      </w:r>
      <w:r w:rsidR="00F97F6B">
        <w:rPr>
          <w:noProof w:val="0"/>
          <w:highlight w:val="yellow"/>
        </w:rPr>
        <w:fldChar w:fldCharType="separate"/>
      </w:r>
      <w:r w:rsidR="00F97F6B">
        <w:t>23</w:t>
      </w:r>
      <w:r w:rsidR="00F97F6B">
        <w:rPr>
          <w:noProof w:val="0"/>
          <w:highlight w:val="yellow"/>
        </w:rPr>
        <w:fldChar w:fldCharType="end"/>
      </w:r>
      <w:r w:rsidRPr="00A21164">
        <w:rPr>
          <w:noProof w:val="0"/>
        </w:rPr>
        <w:t>) for a time history</w:t>
      </w:r>
      <w:r w:rsidR="00C540C7" w:rsidRPr="00A21164">
        <w:rPr>
          <w:noProof w:val="0"/>
        </w:rPr>
        <w:t>.</w:t>
      </w:r>
    </w:p>
    <w:p w14:paraId="69109616" w14:textId="1956C7BD" w:rsidR="00424C17" w:rsidRPr="00A21164" w:rsidRDefault="00424C17">
      <w:pPr>
        <w:spacing w:after="200"/>
      </w:pPr>
      <w:r w:rsidRPr="00A21164">
        <w:br w:type="page"/>
      </w:r>
    </w:p>
    <w:p w14:paraId="25DB4E26" w14:textId="439C9FFF" w:rsidR="00BC0019" w:rsidRPr="00A21164" w:rsidRDefault="001500EB" w:rsidP="0061625E">
      <w:pPr>
        <w:pStyle w:val="Heading3"/>
      </w:pPr>
      <w:bookmarkStart w:id="77" w:name="_Toc235985296"/>
      <w:r w:rsidRPr="00A21164">
        <w:rPr>
          <w:noProof/>
        </w:rPr>
        <w:lastRenderedPageBreak/>
        <w:drawing>
          <wp:anchor distT="0" distB="0" distL="114300" distR="114300" simplePos="0" relativeHeight="251984896" behindDoc="0" locked="0" layoutInCell="1" allowOverlap="1" wp14:anchorId="7717D49D" wp14:editId="638659C6">
            <wp:simplePos x="0" y="0"/>
            <wp:positionH relativeFrom="margin">
              <wp:align>center</wp:align>
            </wp:positionH>
            <wp:positionV relativeFrom="paragraph">
              <wp:posOffset>279498</wp:posOffset>
            </wp:positionV>
            <wp:extent cx="5486400" cy="2743200"/>
            <wp:effectExtent l="0" t="0" r="0" b="0"/>
            <wp:wrapTopAndBottom/>
            <wp:docPr id="193199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3147" name=""/>
                    <pic:cNvPicPr/>
                  </pic:nvPicPr>
                  <pic:blipFill>
                    <a:blip r:embed="rId168" cstate="screen">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anchor>
        </w:drawing>
      </w:r>
      <w:r w:rsidR="00617511" w:rsidRPr="00A21164">
        <w:t>MUF-</w:t>
      </w:r>
      <w:r w:rsidR="00617511" w:rsidRPr="0061625E">
        <w:t>VCAP</w:t>
      </w:r>
      <w:bookmarkEnd w:id="77"/>
    </w:p>
    <w:p w14:paraId="05063FE6" w14:textId="5ED2A5C8" w:rsidR="003D5174" w:rsidRPr="00A21164" w:rsidRDefault="00DE1753" w:rsidP="00DE1753">
      <w:pPr>
        <w:pStyle w:val="Content"/>
        <w:rPr>
          <w:bCs/>
          <w:noProof w:val="0"/>
        </w:rPr>
      </w:pPr>
      <w:r w:rsidRPr="00A21164">
        <w:rPr>
          <w:bCs/>
          <w:noProof w:val="0"/>
        </w:rPr>
        <w:t xml:space="preserve">This map style shows the VOACAP model for median Maximum Usable Frequency between DE and other points in the world about half the time each month. This model is useful for </w:t>
      </w:r>
      <w:r w:rsidR="00890267" w:rsidRPr="00A21164">
        <w:rPr>
          <w:bCs/>
          <w:noProof w:val="0"/>
        </w:rPr>
        <w:t>long-term</w:t>
      </w:r>
      <w:r w:rsidRPr="00A21164">
        <w:rPr>
          <w:bCs/>
          <w:noProof w:val="0"/>
        </w:rPr>
        <w:t xml:space="preserve"> planning, such as for a DXpedition; the MUF-RT style is a better indication of current conditions. Note even when a path seems promising, it may still not be unusable due to low signal power, local noise or variable space weather conditions. The map is color coded the same as DRAP. </w:t>
      </w:r>
      <w:r w:rsidR="003D5174" w:rsidRPr="00A21164">
        <w:rPr>
          <w:bCs/>
          <w:noProof w:val="0"/>
        </w:rPr>
        <w:br w:type="page"/>
      </w:r>
    </w:p>
    <w:p w14:paraId="6EBA4770" w14:textId="0D82DA52" w:rsidR="001500EB" w:rsidRPr="00A21164" w:rsidRDefault="006B4D21" w:rsidP="00F97F6B">
      <w:pPr>
        <w:pStyle w:val="Heading3"/>
      </w:pPr>
      <w:bookmarkStart w:id="78" w:name="_Toc235985297"/>
      <w:r w:rsidRPr="00A21164">
        <w:rPr>
          <w:noProof/>
        </w:rPr>
        <w:lastRenderedPageBreak/>
        <w:drawing>
          <wp:anchor distT="0" distB="0" distL="114300" distR="114300" simplePos="0" relativeHeight="252007424" behindDoc="0" locked="0" layoutInCell="1" allowOverlap="1" wp14:anchorId="7D4BC8C5" wp14:editId="3B3E63C5">
            <wp:simplePos x="0" y="0"/>
            <wp:positionH relativeFrom="margin">
              <wp:align>center</wp:align>
            </wp:positionH>
            <wp:positionV relativeFrom="paragraph">
              <wp:posOffset>297082</wp:posOffset>
            </wp:positionV>
            <wp:extent cx="5486400" cy="2752344"/>
            <wp:effectExtent l="0" t="0" r="0" b="0"/>
            <wp:wrapTopAndBottom/>
            <wp:docPr id="83515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2205" name=""/>
                    <pic:cNvPicPr/>
                  </pic:nvPicPr>
                  <pic:blipFill>
                    <a:blip r:embed="rId169" cstate="screen">
                      <a:extLst>
                        <a:ext uri="{28A0092B-C50C-407E-A947-70E740481C1C}">
                          <a14:useLocalDpi xmlns:a14="http://schemas.microsoft.com/office/drawing/2010/main"/>
                        </a:ext>
                      </a:extLst>
                    </a:blip>
                    <a:stretch>
                      <a:fillRect/>
                    </a:stretch>
                  </pic:blipFill>
                  <pic:spPr>
                    <a:xfrm>
                      <a:off x="0" y="0"/>
                      <a:ext cx="5486400" cy="2752344"/>
                    </a:xfrm>
                    <a:prstGeom prst="rect">
                      <a:avLst/>
                    </a:prstGeom>
                  </pic:spPr>
                </pic:pic>
              </a:graphicData>
            </a:graphic>
          </wp:anchor>
        </w:drawing>
      </w:r>
      <w:r w:rsidR="001F7CFC" w:rsidRPr="00A21164">
        <w:t>MUF-</w:t>
      </w:r>
      <w:r w:rsidR="001F7CFC" w:rsidRPr="00F97F6B">
        <w:t>RT</w:t>
      </w:r>
      <w:bookmarkEnd w:id="78"/>
    </w:p>
    <w:p w14:paraId="2A87F400" w14:textId="2D564E1F" w:rsidR="00DA0AA9" w:rsidRDefault="005E0EB5" w:rsidP="00DA0AA9">
      <w:pPr>
        <w:pStyle w:val="Content"/>
        <w:rPr>
          <w:bCs/>
          <w:noProof w:val="0"/>
        </w:rPr>
      </w:pPr>
      <w:r w:rsidRPr="00A21164">
        <w:rPr>
          <w:bCs/>
          <w:noProof w:val="0"/>
        </w:rPr>
        <w:t xml:space="preserve">This style shows a real-time map of Maximum Usable Frequency based on a worldwide consortium of ionosondes, those of which were active </w:t>
      </w:r>
      <w:r w:rsidR="00890267" w:rsidRPr="00A21164">
        <w:rPr>
          <w:bCs/>
          <w:noProof w:val="0"/>
        </w:rPr>
        <w:t>within</w:t>
      </w:r>
      <w:r w:rsidRPr="00A21164">
        <w:rPr>
          <w:bCs/>
          <w:noProof w:val="0"/>
        </w:rPr>
        <w:t xml:space="preserve"> the last hour are labeled with their reporting frequency. The data are updated every fifteen minutes. Note that since the stations are not spaced uniformly, significant license was required to perform global interpolation. At any given location, the MUF value is the highest frequency that will refract back to Earth a wave launched 1500 miles away, thereby supporting a total single hop path of 3000 miles. Waves higher in frequency will generally </w:t>
      </w:r>
      <w:r w:rsidR="0006702E" w:rsidRPr="00A21164">
        <w:rPr>
          <w:bCs/>
          <w:noProof w:val="0"/>
        </w:rPr>
        <w:t>continue</w:t>
      </w:r>
      <w:r w:rsidRPr="00A21164">
        <w:rPr>
          <w:bCs/>
          <w:noProof w:val="0"/>
        </w:rPr>
        <w:t xml:space="preserve"> </w:t>
      </w:r>
      <w:r w:rsidR="0006702E">
        <w:rPr>
          <w:bCs/>
          <w:noProof w:val="0"/>
        </w:rPr>
        <w:t>into</w:t>
      </w:r>
      <w:r w:rsidRPr="00A21164">
        <w:rPr>
          <w:bCs/>
          <w:noProof w:val="0"/>
        </w:rPr>
        <w:t xml:space="preserve"> space and be lost. Using this basic model, one can imagine where the hops will occur along a path from DE to DX and estimate whether they will be supported for a given band. Note even when a path seems promising, it may still not be unusable due to low signal power or local noise. This map is a good indication of current conditions; the MUF-VOACAP style is better suited for long term planning such as for a DXpedition. Both use the same color key. Data for this map are from </w:t>
      </w:r>
      <w:hyperlink r:id="rId170" w:history="1">
        <w:r w:rsidRPr="00A21164">
          <w:rPr>
            <w:rStyle w:val="Hyperlink"/>
            <w:bCs/>
            <w:noProof w:val="0"/>
          </w:rPr>
          <w:t>GIRO</w:t>
        </w:r>
      </w:hyperlink>
      <w:r w:rsidRPr="00A21164">
        <w:rPr>
          <w:bCs/>
          <w:noProof w:val="0"/>
        </w:rPr>
        <w:t xml:space="preserve"> collected and used </w:t>
      </w:r>
      <w:r w:rsidR="00EF733F" w:rsidRPr="00A21164">
        <w:rPr>
          <w:bCs/>
          <w:noProof w:val="0"/>
        </w:rPr>
        <w:t>with</w:t>
      </w:r>
      <w:r w:rsidRPr="00A21164">
        <w:rPr>
          <w:bCs/>
          <w:noProof w:val="0"/>
        </w:rPr>
        <w:t xml:space="preserve"> permission from </w:t>
      </w:r>
      <w:hyperlink r:id="rId171" w:history="1">
        <w:r w:rsidRPr="00A21164">
          <w:rPr>
            <w:rStyle w:val="Hyperlink"/>
            <w:bCs/>
            <w:noProof w:val="0"/>
          </w:rPr>
          <w:t>KC2G</w:t>
        </w:r>
      </w:hyperlink>
      <w:r w:rsidRPr="00A21164">
        <w:rPr>
          <w:bCs/>
          <w:noProof w:val="0"/>
        </w:rPr>
        <w:t>.</w:t>
      </w:r>
      <w:bookmarkStart w:id="79" w:name="_Ref231824533"/>
    </w:p>
    <w:p w14:paraId="22E88135" w14:textId="77777777" w:rsidR="00DA0AA9" w:rsidRDefault="00DA0AA9">
      <w:pPr>
        <w:spacing w:after="200"/>
        <w:rPr>
          <w:b w:val="0"/>
          <w:bCs/>
        </w:rPr>
      </w:pPr>
      <w:r>
        <w:rPr>
          <w:bCs/>
        </w:rPr>
        <w:br w:type="page"/>
      </w:r>
    </w:p>
    <w:p w14:paraId="6FE8531A" w14:textId="7C9D180B" w:rsidR="00313E30" w:rsidRPr="00A21164" w:rsidRDefault="00582EF6" w:rsidP="003560CE">
      <w:pPr>
        <w:pStyle w:val="Heading3"/>
      </w:pPr>
      <w:bookmarkStart w:id="80" w:name="_Toc235985298"/>
      <w:r w:rsidRPr="0061625E">
        <w:lastRenderedPageBreak/>
        <w:t>Aurora</w:t>
      </w:r>
      <w:bookmarkEnd w:id="79"/>
      <w:bookmarkEnd w:id="80"/>
    </w:p>
    <w:p w14:paraId="1A4623D3" w14:textId="1D2D6724" w:rsidR="00196679" w:rsidRPr="003560CE" w:rsidRDefault="00DA0AA9" w:rsidP="003560CE">
      <w:pPr>
        <w:rPr>
          <w:b w:val="0"/>
          <w:bCs/>
        </w:rPr>
      </w:pPr>
      <w:r w:rsidRPr="003560CE">
        <w:rPr>
          <w:b w:val="0"/>
          <w:bCs/>
          <w:noProof/>
        </w:rPr>
        <w:drawing>
          <wp:anchor distT="0" distB="0" distL="114300" distR="114300" simplePos="0" relativeHeight="253001728" behindDoc="0" locked="0" layoutInCell="1" allowOverlap="1" wp14:anchorId="70522F6F" wp14:editId="1EE46689">
            <wp:simplePos x="0" y="0"/>
            <wp:positionH relativeFrom="margin">
              <wp:align>center</wp:align>
            </wp:positionH>
            <wp:positionV relativeFrom="paragraph">
              <wp:posOffset>3614</wp:posOffset>
            </wp:positionV>
            <wp:extent cx="5486400" cy="2752344"/>
            <wp:effectExtent l="0" t="0" r="0" b="0"/>
            <wp:wrapTopAndBottom/>
            <wp:docPr id="11658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4291" name=""/>
                    <pic:cNvPicPr/>
                  </pic:nvPicPr>
                  <pic:blipFill>
                    <a:blip r:embed="rId172" cstate="screen">
                      <a:extLst>
                        <a:ext uri="{28A0092B-C50C-407E-A947-70E740481C1C}">
                          <a14:useLocalDpi xmlns:a14="http://schemas.microsoft.com/office/drawing/2010/main"/>
                        </a:ext>
                      </a:extLst>
                    </a:blip>
                    <a:stretch>
                      <a:fillRect/>
                    </a:stretch>
                  </pic:blipFill>
                  <pic:spPr>
                    <a:xfrm>
                      <a:off x="0" y="0"/>
                      <a:ext cx="5486400" cy="2752344"/>
                    </a:xfrm>
                    <a:prstGeom prst="rect">
                      <a:avLst/>
                    </a:prstGeom>
                  </pic:spPr>
                </pic:pic>
              </a:graphicData>
            </a:graphic>
          </wp:anchor>
        </w:drawing>
      </w:r>
      <w:r w:rsidR="002A6EB8" w:rsidRPr="003560CE">
        <w:rPr>
          <w:b w:val="0"/>
          <w:bCs/>
        </w:rPr>
        <w:t>This map style shows the chances for aurora activity based on total ionospheric energy deposition. High activity is often associated with geomagnetic storm conditions. This map is best viewed with the</w:t>
      </w:r>
      <w:r w:rsidR="00196679" w:rsidRPr="003560CE">
        <w:rPr>
          <w:b w:val="0"/>
          <w:bCs/>
        </w:rPr>
        <w:t xml:space="preserve"> </w:t>
      </w:r>
      <w:r w:rsidR="002A6EB8" w:rsidRPr="003560CE">
        <w:rPr>
          <w:b w:val="0"/>
          <w:bCs/>
        </w:rPr>
        <w:t>Azimuthal projection</w:t>
      </w:r>
      <w:r w:rsidR="00196679" w:rsidRPr="003560CE">
        <w:rPr>
          <w:b w:val="0"/>
          <w:bCs/>
        </w:rPr>
        <w:t>.</w:t>
      </w:r>
    </w:p>
    <w:p w14:paraId="02DE7AF1" w14:textId="400F514E" w:rsidR="006716D1" w:rsidRPr="00A21164" w:rsidRDefault="006716D1" w:rsidP="002A6EB8">
      <w:pPr>
        <w:pStyle w:val="Content"/>
        <w:rPr>
          <w:noProof w:val="0"/>
        </w:rPr>
      </w:pPr>
      <w:r w:rsidRPr="00A21164">
        <w:rPr>
          <w:noProof w:val="0"/>
        </w:rPr>
        <w:t xml:space="preserve">Aurora for radio propagation refers to the way charged particles from the </w:t>
      </w:r>
      <w:r w:rsidR="00262DA2" w:rsidRPr="00A21164">
        <w:rPr>
          <w:noProof w:val="0"/>
        </w:rPr>
        <w:t>s</w:t>
      </w:r>
      <w:r w:rsidRPr="00A21164">
        <w:rPr>
          <w:noProof w:val="0"/>
        </w:rPr>
        <w:t>un disturb the ionosphere near the polar regions, creating both severe HF degradation and unique VHF propagation modes. Auroras occur when solar</w:t>
      </w:r>
      <w:r w:rsidRPr="00A21164">
        <w:rPr>
          <w:noProof w:val="0"/>
        </w:rPr>
        <w:noBreakHyphen/>
        <w:t xml:space="preserve">wind particles funnel into the Earth’s magnetic poles and energize atmospheric atoms, producing both the visible aurora and major ionospheric disturbances. </w:t>
      </w:r>
    </w:p>
    <w:p w14:paraId="3FBDEA2B" w14:textId="4280C84D" w:rsidR="006716D1" w:rsidRPr="00A21164" w:rsidRDefault="006716D1" w:rsidP="00D76839">
      <w:pPr>
        <w:pStyle w:val="Content"/>
        <w:keepNext/>
        <w:rPr>
          <w:b/>
          <w:bCs/>
          <w:noProof w:val="0"/>
        </w:rPr>
      </w:pPr>
      <w:r w:rsidRPr="00A21164">
        <w:rPr>
          <w:b/>
          <w:bCs/>
          <w:noProof w:val="0"/>
        </w:rPr>
        <w:t>What Causes Aurora</w:t>
      </w:r>
    </w:p>
    <w:p w14:paraId="73CD4D15" w14:textId="3A6A9EF5" w:rsidR="006716D1" w:rsidRPr="00A21164" w:rsidRDefault="006716D1" w:rsidP="006716D1">
      <w:pPr>
        <w:pStyle w:val="Content"/>
        <w:rPr>
          <w:noProof w:val="0"/>
        </w:rPr>
      </w:pPr>
      <w:r w:rsidRPr="00A21164">
        <w:rPr>
          <w:noProof w:val="0"/>
        </w:rPr>
        <w:t xml:space="preserve">When the solar wind </w:t>
      </w:r>
      <w:r w:rsidR="00EF733F" w:rsidRPr="00A21164">
        <w:rPr>
          <w:noProof w:val="0"/>
        </w:rPr>
        <w:t xml:space="preserve">intensifies, </w:t>
      </w:r>
      <w:r w:rsidRPr="00A21164">
        <w:rPr>
          <w:noProof w:val="0"/>
        </w:rPr>
        <w:t>especially during geomagnetic storms</w:t>
      </w:r>
      <w:r w:rsidR="00EF733F">
        <w:rPr>
          <w:noProof w:val="0"/>
        </w:rPr>
        <w:t xml:space="preserve">, </w:t>
      </w:r>
      <w:r w:rsidRPr="00A21164">
        <w:rPr>
          <w:noProof w:val="0"/>
        </w:rPr>
        <w:t>the Earth’s magnetic field directs energetic particles into the polar atmosphere. These particles ionize atmospheric gases, creating:</w:t>
      </w:r>
    </w:p>
    <w:p w14:paraId="26131A30" w14:textId="77777777" w:rsidR="006716D1" w:rsidRPr="00EF733F" w:rsidRDefault="006716D1">
      <w:pPr>
        <w:pStyle w:val="Content"/>
        <w:numPr>
          <w:ilvl w:val="0"/>
          <w:numId w:val="1"/>
        </w:numPr>
        <w:rPr>
          <w:noProof w:val="0"/>
        </w:rPr>
      </w:pPr>
      <w:r w:rsidRPr="00EF733F">
        <w:rPr>
          <w:noProof w:val="0"/>
        </w:rPr>
        <w:t>Visible aurora (green/red curtains)</w:t>
      </w:r>
    </w:p>
    <w:p w14:paraId="45E06B25" w14:textId="77777777" w:rsidR="006716D1" w:rsidRPr="00EF733F" w:rsidRDefault="006716D1">
      <w:pPr>
        <w:pStyle w:val="Content"/>
        <w:numPr>
          <w:ilvl w:val="0"/>
          <w:numId w:val="1"/>
        </w:numPr>
        <w:rPr>
          <w:noProof w:val="0"/>
        </w:rPr>
      </w:pPr>
      <w:r w:rsidRPr="00EF733F">
        <w:rPr>
          <w:noProof w:val="0"/>
        </w:rPr>
        <w:t>Highly disturbed ionospheric regions</w:t>
      </w:r>
    </w:p>
    <w:p w14:paraId="4D7B3DC3" w14:textId="77777777" w:rsidR="006716D1" w:rsidRPr="00EF733F" w:rsidRDefault="006716D1">
      <w:pPr>
        <w:pStyle w:val="Content"/>
        <w:numPr>
          <w:ilvl w:val="0"/>
          <w:numId w:val="1"/>
        </w:numPr>
        <w:rPr>
          <w:noProof w:val="0"/>
        </w:rPr>
      </w:pPr>
      <w:r w:rsidRPr="00EF733F">
        <w:rPr>
          <w:noProof w:val="0"/>
        </w:rPr>
        <w:t>Irregular, turbulent electron densities</w:t>
      </w:r>
    </w:p>
    <w:p w14:paraId="0BFD3B15" w14:textId="77777777" w:rsidR="006716D1" w:rsidRPr="00A21164" w:rsidRDefault="006716D1" w:rsidP="006716D1">
      <w:pPr>
        <w:pStyle w:val="Content"/>
        <w:rPr>
          <w:noProof w:val="0"/>
        </w:rPr>
      </w:pPr>
      <w:r w:rsidRPr="00A21164">
        <w:rPr>
          <w:noProof w:val="0"/>
        </w:rPr>
        <w:t xml:space="preserve">These disturbances dramatically alter how radio waves refract or scatter. </w:t>
      </w:r>
    </w:p>
    <w:p w14:paraId="0CD054EC" w14:textId="2948D552" w:rsidR="006716D1" w:rsidRPr="00A21164" w:rsidRDefault="006716D1" w:rsidP="00080496">
      <w:pPr>
        <w:pStyle w:val="Content"/>
        <w:keepNext/>
        <w:rPr>
          <w:b/>
          <w:bCs/>
          <w:noProof w:val="0"/>
        </w:rPr>
      </w:pPr>
      <w:r w:rsidRPr="00A21164">
        <w:rPr>
          <w:b/>
          <w:bCs/>
          <w:noProof w:val="0"/>
        </w:rPr>
        <w:t>HF Effects (3–30 MHz)</w:t>
      </w:r>
    </w:p>
    <w:p w14:paraId="2F568F5E" w14:textId="77777777" w:rsidR="006716D1" w:rsidRPr="00A21164" w:rsidRDefault="006716D1" w:rsidP="00080496">
      <w:pPr>
        <w:pStyle w:val="Content"/>
        <w:keepNext/>
        <w:rPr>
          <w:noProof w:val="0"/>
        </w:rPr>
      </w:pPr>
      <w:r w:rsidRPr="00A21164">
        <w:rPr>
          <w:noProof w:val="0"/>
        </w:rPr>
        <w:t>Aurora is bad news for HF:</w:t>
      </w:r>
    </w:p>
    <w:p w14:paraId="26C6D461" w14:textId="77777777" w:rsidR="006716D1" w:rsidRPr="00A21164" w:rsidRDefault="006716D1">
      <w:pPr>
        <w:pStyle w:val="Content"/>
        <w:numPr>
          <w:ilvl w:val="0"/>
          <w:numId w:val="2"/>
        </w:numPr>
        <w:rPr>
          <w:noProof w:val="0"/>
        </w:rPr>
      </w:pPr>
      <w:r w:rsidRPr="00A21164">
        <w:rPr>
          <w:noProof w:val="0"/>
        </w:rPr>
        <w:t>HF blackouts occur because the ionosphere becomes too disturbed to refract signals normally.</w:t>
      </w:r>
    </w:p>
    <w:p w14:paraId="34CE4ECD" w14:textId="77777777" w:rsidR="006716D1" w:rsidRPr="00A21164" w:rsidRDefault="006716D1">
      <w:pPr>
        <w:pStyle w:val="Content"/>
        <w:numPr>
          <w:ilvl w:val="0"/>
          <w:numId w:val="2"/>
        </w:numPr>
        <w:rPr>
          <w:noProof w:val="0"/>
        </w:rPr>
      </w:pPr>
      <w:r w:rsidRPr="00A21164">
        <w:rPr>
          <w:noProof w:val="0"/>
        </w:rPr>
        <w:lastRenderedPageBreak/>
        <w:t>Severe absorption in the D and E regions kills long</w:t>
      </w:r>
      <w:r w:rsidRPr="00A21164">
        <w:rPr>
          <w:noProof w:val="0"/>
        </w:rPr>
        <w:noBreakHyphen/>
        <w:t>distance propagation.</w:t>
      </w:r>
    </w:p>
    <w:p w14:paraId="69B1E5D6" w14:textId="3A766866" w:rsidR="006716D1" w:rsidRPr="00A21164" w:rsidRDefault="006716D1">
      <w:pPr>
        <w:pStyle w:val="Content"/>
        <w:numPr>
          <w:ilvl w:val="0"/>
          <w:numId w:val="2"/>
        </w:numPr>
        <w:rPr>
          <w:noProof w:val="0"/>
        </w:rPr>
      </w:pPr>
      <w:r w:rsidRPr="00A21164">
        <w:rPr>
          <w:noProof w:val="0"/>
        </w:rPr>
        <w:t>Signals become weak, fluttery, or vanish entirely.</w:t>
      </w:r>
    </w:p>
    <w:p w14:paraId="1BD6911A" w14:textId="5A2055AA" w:rsidR="006C3F2F" w:rsidRPr="00A21164" w:rsidRDefault="006C3F2F">
      <w:pPr>
        <w:pStyle w:val="Content"/>
        <w:numPr>
          <w:ilvl w:val="0"/>
          <w:numId w:val="2"/>
        </w:numPr>
        <w:rPr>
          <w:noProof w:val="0"/>
        </w:rPr>
      </w:pPr>
      <w:r w:rsidRPr="00A21164">
        <w:rPr>
          <w:noProof w:val="0"/>
        </w:rPr>
        <w:t xml:space="preserve">When Kp ≥ 5, </w:t>
      </w:r>
      <w:r w:rsidRPr="00A21164">
        <w:rPr>
          <w:b/>
          <w:bCs/>
          <w:noProof w:val="0"/>
        </w:rPr>
        <w:t xml:space="preserve">expect HF </w:t>
      </w:r>
      <w:r w:rsidR="00EF733F" w:rsidRPr="00A21164">
        <w:rPr>
          <w:b/>
          <w:bCs/>
          <w:noProof w:val="0"/>
        </w:rPr>
        <w:t>degradation.</w:t>
      </w:r>
    </w:p>
    <w:p w14:paraId="68CB3B00" w14:textId="11894A32" w:rsidR="006716D1" w:rsidRPr="00A21164" w:rsidRDefault="009F561E">
      <w:pPr>
        <w:pStyle w:val="Content"/>
        <w:numPr>
          <w:ilvl w:val="0"/>
          <w:numId w:val="2"/>
        </w:numPr>
        <w:rPr>
          <w:noProof w:val="0"/>
        </w:rPr>
      </w:pPr>
      <w:r w:rsidRPr="00A21164">
        <w:rPr>
          <w:noProof w:val="0"/>
        </w:rPr>
        <w:t>B</w:t>
      </w:r>
      <w:r w:rsidR="006716D1" w:rsidRPr="00A21164">
        <w:rPr>
          <w:noProof w:val="0"/>
        </w:rPr>
        <w:t xml:space="preserve">ands collapse during strong auroral events. </w:t>
      </w:r>
    </w:p>
    <w:p w14:paraId="57A35D4B" w14:textId="437B3B78" w:rsidR="006716D1" w:rsidRPr="00A21164" w:rsidRDefault="006716D1" w:rsidP="006716D1">
      <w:pPr>
        <w:pStyle w:val="Content"/>
        <w:rPr>
          <w:b/>
          <w:bCs/>
          <w:noProof w:val="0"/>
        </w:rPr>
      </w:pPr>
      <w:r w:rsidRPr="00A21164">
        <w:rPr>
          <w:b/>
          <w:bCs/>
          <w:noProof w:val="0"/>
        </w:rPr>
        <w:t>VHF Effects (50–150 MHz)</w:t>
      </w:r>
    </w:p>
    <w:p w14:paraId="313EEE79" w14:textId="77777777" w:rsidR="006716D1" w:rsidRPr="00A21164" w:rsidRDefault="006716D1" w:rsidP="006716D1">
      <w:pPr>
        <w:pStyle w:val="Content"/>
        <w:rPr>
          <w:noProof w:val="0"/>
        </w:rPr>
      </w:pPr>
      <w:r w:rsidRPr="00A21164">
        <w:rPr>
          <w:noProof w:val="0"/>
        </w:rPr>
        <w:t>Aurora creates one of the most unique VHF propagation modes: auroral backscatter.</w:t>
      </w:r>
    </w:p>
    <w:p w14:paraId="3EDC2728" w14:textId="77777777" w:rsidR="006716D1" w:rsidRPr="00A21164" w:rsidRDefault="006716D1">
      <w:pPr>
        <w:pStyle w:val="Content"/>
        <w:numPr>
          <w:ilvl w:val="0"/>
          <w:numId w:val="3"/>
        </w:numPr>
        <w:rPr>
          <w:noProof w:val="0"/>
        </w:rPr>
      </w:pPr>
      <w:r w:rsidRPr="00A21164">
        <w:rPr>
          <w:noProof w:val="0"/>
        </w:rPr>
        <w:t>Instead of refracting, signals scatter off the auroral curtain.</w:t>
      </w:r>
    </w:p>
    <w:p w14:paraId="1ED6F2F7" w14:textId="77777777" w:rsidR="006716D1" w:rsidRPr="00A21164" w:rsidRDefault="006716D1">
      <w:pPr>
        <w:pStyle w:val="Content"/>
        <w:numPr>
          <w:ilvl w:val="0"/>
          <w:numId w:val="3"/>
        </w:numPr>
        <w:rPr>
          <w:noProof w:val="0"/>
        </w:rPr>
      </w:pPr>
      <w:r w:rsidRPr="00A21164">
        <w:rPr>
          <w:noProof w:val="0"/>
        </w:rPr>
        <w:t>The curtain acts like a moving, irregular reflective sheet.</w:t>
      </w:r>
    </w:p>
    <w:p w14:paraId="3733A182" w14:textId="77777777" w:rsidR="006716D1" w:rsidRPr="00A21164" w:rsidRDefault="006716D1">
      <w:pPr>
        <w:pStyle w:val="Content"/>
        <w:numPr>
          <w:ilvl w:val="0"/>
          <w:numId w:val="3"/>
        </w:numPr>
        <w:rPr>
          <w:noProof w:val="0"/>
        </w:rPr>
      </w:pPr>
      <w:r w:rsidRPr="00A21164">
        <w:rPr>
          <w:noProof w:val="0"/>
        </w:rPr>
        <w:t>Operators point antennas north (or toward the auroral oval), not toward the DX station.</w:t>
      </w:r>
    </w:p>
    <w:p w14:paraId="7B6A7798" w14:textId="16CDDFEF" w:rsidR="006C3F2F" w:rsidRPr="00A21164" w:rsidRDefault="006C3F2F">
      <w:pPr>
        <w:pStyle w:val="Content"/>
        <w:numPr>
          <w:ilvl w:val="0"/>
          <w:numId w:val="3"/>
        </w:numPr>
        <w:rPr>
          <w:noProof w:val="0"/>
        </w:rPr>
      </w:pPr>
      <w:r w:rsidRPr="00A21164">
        <w:rPr>
          <w:noProof w:val="0"/>
        </w:rPr>
        <w:t>When Kp ≥ 5, expect possible auroral VHF openings.</w:t>
      </w:r>
    </w:p>
    <w:p w14:paraId="52C7BF68" w14:textId="3EB476E5" w:rsidR="006716D1" w:rsidRPr="00A21164" w:rsidRDefault="00BA6B3A" w:rsidP="006716D1">
      <w:pPr>
        <w:pStyle w:val="Content"/>
        <w:rPr>
          <w:b/>
          <w:bCs/>
          <w:noProof w:val="0"/>
        </w:rPr>
      </w:pPr>
      <w:r w:rsidRPr="00A21164">
        <w:rPr>
          <w:b/>
          <w:bCs/>
          <w:noProof w:val="0"/>
        </w:rPr>
        <w:t>You will hear</w:t>
      </w:r>
      <w:r w:rsidR="006716D1" w:rsidRPr="00A21164">
        <w:rPr>
          <w:b/>
          <w:bCs/>
          <w:noProof w:val="0"/>
        </w:rPr>
        <w:t>:</w:t>
      </w:r>
    </w:p>
    <w:p w14:paraId="5406E80D" w14:textId="77777777" w:rsidR="006716D1" w:rsidRPr="00A21164" w:rsidRDefault="006716D1">
      <w:pPr>
        <w:pStyle w:val="Content"/>
        <w:numPr>
          <w:ilvl w:val="0"/>
          <w:numId w:val="4"/>
        </w:numPr>
        <w:rPr>
          <w:noProof w:val="0"/>
        </w:rPr>
      </w:pPr>
      <w:r w:rsidRPr="00A21164">
        <w:rPr>
          <w:noProof w:val="0"/>
        </w:rPr>
        <w:t>Raspy, distorted CW</w:t>
      </w:r>
    </w:p>
    <w:p w14:paraId="28010A73" w14:textId="77777777" w:rsidR="006716D1" w:rsidRPr="00A21164" w:rsidRDefault="006716D1">
      <w:pPr>
        <w:pStyle w:val="Content"/>
        <w:numPr>
          <w:ilvl w:val="0"/>
          <w:numId w:val="4"/>
        </w:numPr>
        <w:rPr>
          <w:noProof w:val="0"/>
        </w:rPr>
      </w:pPr>
      <w:r w:rsidRPr="00A21164">
        <w:rPr>
          <w:noProof w:val="0"/>
        </w:rPr>
        <w:t>Buzz</w:t>
      </w:r>
      <w:r w:rsidRPr="00A21164">
        <w:rPr>
          <w:noProof w:val="0"/>
        </w:rPr>
        <w:noBreakHyphen/>
        <w:t>saw SSB</w:t>
      </w:r>
    </w:p>
    <w:p w14:paraId="4AFA9B71" w14:textId="56B0C6FA" w:rsidR="006716D1" w:rsidRPr="00A21164" w:rsidRDefault="006716D1">
      <w:pPr>
        <w:pStyle w:val="Content"/>
        <w:numPr>
          <w:ilvl w:val="0"/>
          <w:numId w:val="4"/>
        </w:numPr>
        <w:rPr>
          <w:noProof w:val="0"/>
        </w:rPr>
      </w:pPr>
      <w:r w:rsidRPr="00A21164">
        <w:rPr>
          <w:noProof w:val="0"/>
        </w:rPr>
        <w:t xml:space="preserve">Digital modes (e.g., Q65) optimized for aurora are increasingly </w:t>
      </w:r>
      <w:r w:rsidR="00EF733F" w:rsidRPr="00A21164">
        <w:rPr>
          <w:noProof w:val="0"/>
        </w:rPr>
        <w:t>used.</w:t>
      </w:r>
    </w:p>
    <w:p w14:paraId="0B2A2AB3" w14:textId="0400FF87" w:rsidR="006716D1" w:rsidRPr="00A21164" w:rsidRDefault="006716D1" w:rsidP="006716D1">
      <w:pPr>
        <w:pStyle w:val="Content"/>
        <w:rPr>
          <w:noProof w:val="0"/>
        </w:rPr>
      </w:pPr>
      <w:r w:rsidRPr="00A21164">
        <w:rPr>
          <w:noProof w:val="0"/>
        </w:rPr>
        <w:t xml:space="preserve">Auroral propagation is strongest on 6m and </w:t>
      </w:r>
      <w:r w:rsidR="00337A00" w:rsidRPr="00A21164">
        <w:rPr>
          <w:noProof w:val="0"/>
        </w:rPr>
        <w:t>2m but</w:t>
      </w:r>
      <w:r w:rsidRPr="00A21164">
        <w:rPr>
          <w:noProof w:val="0"/>
        </w:rPr>
        <w:t xml:space="preserve"> can extend to 10m and 12m during intense events. </w:t>
      </w:r>
    </w:p>
    <w:p w14:paraId="6BB4D709" w14:textId="438E30D0" w:rsidR="006716D1" w:rsidRPr="00A21164" w:rsidRDefault="006716D1" w:rsidP="006716D1">
      <w:pPr>
        <w:pStyle w:val="Content"/>
        <w:rPr>
          <w:b/>
          <w:bCs/>
          <w:noProof w:val="0"/>
        </w:rPr>
      </w:pPr>
      <w:r w:rsidRPr="00A21164">
        <w:rPr>
          <w:b/>
          <w:bCs/>
          <w:noProof w:val="0"/>
        </w:rPr>
        <w:t xml:space="preserve">Aurora </w:t>
      </w:r>
      <w:r w:rsidR="00B909D4" w:rsidRPr="00A21164">
        <w:rPr>
          <w:b/>
          <w:bCs/>
          <w:noProof w:val="0"/>
        </w:rPr>
        <w:t xml:space="preserve">is </w:t>
      </w:r>
      <w:r w:rsidR="00EF733F" w:rsidRPr="00A21164">
        <w:rPr>
          <w:b/>
          <w:bCs/>
          <w:noProof w:val="0"/>
        </w:rPr>
        <w:t>favorable</w:t>
      </w:r>
      <w:r w:rsidR="00B909D4" w:rsidRPr="00A21164">
        <w:rPr>
          <w:b/>
          <w:bCs/>
          <w:noProof w:val="0"/>
        </w:rPr>
        <w:t xml:space="preserve"> for:</w:t>
      </w:r>
    </w:p>
    <w:p w14:paraId="0D6875F3" w14:textId="77777777" w:rsidR="006716D1" w:rsidRPr="00A21164" w:rsidRDefault="006716D1">
      <w:pPr>
        <w:pStyle w:val="Content"/>
        <w:numPr>
          <w:ilvl w:val="0"/>
          <w:numId w:val="5"/>
        </w:numPr>
        <w:rPr>
          <w:noProof w:val="0"/>
        </w:rPr>
      </w:pPr>
      <w:r w:rsidRPr="00A21164">
        <w:rPr>
          <w:noProof w:val="0"/>
        </w:rPr>
        <w:t>VHF DX via auroral scatter</w:t>
      </w:r>
    </w:p>
    <w:p w14:paraId="7B81B574" w14:textId="768AC82B" w:rsidR="006716D1" w:rsidRPr="00A21164" w:rsidRDefault="006716D1">
      <w:pPr>
        <w:pStyle w:val="Content"/>
        <w:numPr>
          <w:ilvl w:val="0"/>
          <w:numId w:val="5"/>
        </w:numPr>
        <w:rPr>
          <w:noProof w:val="0"/>
        </w:rPr>
      </w:pPr>
      <w:r w:rsidRPr="00A21164">
        <w:rPr>
          <w:noProof w:val="0"/>
        </w:rPr>
        <w:t>Short</w:t>
      </w:r>
      <w:r w:rsidRPr="00A21164">
        <w:rPr>
          <w:noProof w:val="0"/>
        </w:rPr>
        <w:noBreakHyphen/>
        <w:t xml:space="preserve">lived openings </w:t>
      </w:r>
      <w:r w:rsidR="008950A0" w:rsidRPr="00A21164">
        <w:rPr>
          <w:noProof w:val="0"/>
        </w:rPr>
        <w:t>at</w:t>
      </w:r>
      <w:r w:rsidRPr="00A21164">
        <w:rPr>
          <w:noProof w:val="0"/>
        </w:rPr>
        <w:t xml:space="preserve"> 6m and 2m</w:t>
      </w:r>
    </w:p>
    <w:p w14:paraId="3A1B1C9A" w14:textId="7A736E21" w:rsidR="006716D1" w:rsidRPr="00A21164" w:rsidRDefault="006716D1">
      <w:pPr>
        <w:pStyle w:val="Content"/>
        <w:numPr>
          <w:ilvl w:val="0"/>
          <w:numId w:val="5"/>
        </w:numPr>
        <w:rPr>
          <w:noProof w:val="0"/>
        </w:rPr>
      </w:pPr>
      <w:r w:rsidRPr="00A21164">
        <w:rPr>
          <w:noProof w:val="0"/>
        </w:rPr>
        <w:t>Auroral</w:t>
      </w:r>
      <w:r w:rsidRPr="00A21164">
        <w:rPr>
          <w:noProof w:val="0"/>
        </w:rPr>
        <w:noBreakHyphen/>
        <w:t xml:space="preserve">E events (Es + aurora) enabling unusual HF/VHF </w:t>
      </w:r>
      <w:r w:rsidR="008950A0" w:rsidRPr="00A21164">
        <w:rPr>
          <w:noProof w:val="0"/>
        </w:rPr>
        <w:t>paths.</w:t>
      </w:r>
      <w:r w:rsidRPr="00A21164">
        <w:rPr>
          <w:noProof w:val="0"/>
        </w:rPr>
        <w:t xml:space="preserve"> </w:t>
      </w:r>
    </w:p>
    <w:p w14:paraId="3D25045B" w14:textId="084E3DB5" w:rsidR="006716D1" w:rsidRPr="00A21164" w:rsidRDefault="008950A0" w:rsidP="00080496">
      <w:pPr>
        <w:pStyle w:val="Content"/>
        <w:keepNext/>
        <w:rPr>
          <w:b/>
          <w:bCs/>
          <w:noProof w:val="0"/>
        </w:rPr>
      </w:pPr>
      <w:r w:rsidRPr="00A21164">
        <w:rPr>
          <w:b/>
          <w:bCs/>
          <w:noProof w:val="0"/>
        </w:rPr>
        <w:t>Unfavorable</w:t>
      </w:r>
      <w:r w:rsidR="006716D1" w:rsidRPr="00A21164">
        <w:rPr>
          <w:b/>
          <w:bCs/>
          <w:noProof w:val="0"/>
        </w:rPr>
        <w:t>:</w:t>
      </w:r>
    </w:p>
    <w:p w14:paraId="5024EAAE" w14:textId="77777777" w:rsidR="006716D1" w:rsidRPr="00A21164" w:rsidRDefault="006716D1" w:rsidP="00080496">
      <w:pPr>
        <w:pStyle w:val="Content"/>
        <w:keepNext/>
        <w:numPr>
          <w:ilvl w:val="0"/>
          <w:numId w:val="6"/>
        </w:numPr>
        <w:rPr>
          <w:noProof w:val="0"/>
        </w:rPr>
      </w:pPr>
      <w:r w:rsidRPr="00A21164">
        <w:rPr>
          <w:noProof w:val="0"/>
        </w:rPr>
        <w:t>HF long</w:t>
      </w:r>
      <w:r w:rsidRPr="00A21164">
        <w:rPr>
          <w:noProof w:val="0"/>
        </w:rPr>
        <w:noBreakHyphen/>
        <w:t>distance communication</w:t>
      </w:r>
    </w:p>
    <w:p w14:paraId="334BE3F6" w14:textId="77777777" w:rsidR="006716D1" w:rsidRPr="00A21164" w:rsidRDefault="006716D1" w:rsidP="00080496">
      <w:pPr>
        <w:pStyle w:val="Content"/>
        <w:keepNext/>
        <w:numPr>
          <w:ilvl w:val="0"/>
          <w:numId w:val="6"/>
        </w:numPr>
        <w:rPr>
          <w:noProof w:val="0"/>
        </w:rPr>
      </w:pPr>
      <w:r w:rsidRPr="00A21164">
        <w:rPr>
          <w:noProof w:val="0"/>
        </w:rPr>
        <w:t>Polar paths (e.g., Midwest → Asia via polar route)</w:t>
      </w:r>
    </w:p>
    <w:p w14:paraId="01752A8A" w14:textId="77777777" w:rsidR="006716D1" w:rsidRPr="00A21164" w:rsidRDefault="006716D1" w:rsidP="00080496">
      <w:pPr>
        <w:pStyle w:val="Content"/>
        <w:keepNext/>
        <w:numPr>
          <w:ilvl w:val="0"/>
          <w:numId w:val="6"/>
        </w:numPr>
        <w:rPr>
          <w:noProof w:val="0"/>
        </w:rPr>
      </w:pPr>
      <w:r w:rsidRPr="00A21164">
        <w:rPr>
          <w:noProof w:val="0"/>
        </w:rPr>
        <w:t>Aviation HF</w:t>
      </w:r>
    </w:p>
    <w:p w14:paraId="06ED9F44" w14:textId="77777777" w:rsidR="006716D1" w:rsidRPr="00A21164" w:rsidRDefault="006716D1">
      <w:pPr>
        <w:pStyle w:val="Content"/>
        <w:numPr>
          <w:ilvl w:val="0"/>
          <w:numId w:val="6"/>
        </w:numPr>
        <w:rPr>
          <w:noProof w:val="0"/>
        </w:rPr>
      </w:pPr>
      <w:r w:rsidRPr="00A21164">
        <w:rPr>
          <w:noProof w:val="0"/>
        </w:rPr>
        <w:t>Emergency HF nets</w:t>
      </w:r>
    </w:p>
    <w:p w14:paraId="0CA65E13" w14:textId="77777777" w:rsidR="006716D1" w:rsidRPr="00A21164" w:rsidRDefault="006716D1">
      <w:pPr>
        <w:pStyle w:val="Content"/>
        <w:numPr>
          <w:ilvl w:val="0"/>
          <w:numId w:val="7"/>
        </w:numPr>
        <w:rPr>
          <w:noProof w:val="0"/>
        </w:rPr>
      </w:pPr>
      <w:r w:rsidRPr="00A21164">
        <w:rPr>
          <w:noProof w:val="0"/>
        </w:rPr>
        <w:t xml:space="preserve">Point beams </w:t>
      </w:r>
      <w:r w:rsidRPr="00A21164">
        <w:rPr>
          <w:b/>
          <w:bCs/>
          <w:noProof w:val="0"/>
        </w:rPr>
        <w:t>north</w:t>
      </w:r>
      <w:r w:rsidRPr="00A21164">
        <w:rPr>
          <w:noProof w:val="0"/>
        </w:rPr>
        <w:t xml:space="preserve"> for auroral VHF work.</w:t>
      </w:r>
    </w:p>
    <w:p w14:paraId="6573C7CE" w14:textId="77777777" w:rsidR="006716D1" w:rsidRPr="00A21164" w:rsidRDefault="006716D1">
      <w:pPr>
        <w:pStyle w:val="Content"/>
        <w:numPr>
          <w:ilvl w:val="0"/>
          <w:numId w:val="7"/>
        </w:numPr>
        <w:rPr>
          <w:noProof w:val="0"/>
        </w:rPr>
      </w:pPr>
      <w:r w:rsidRPr="00A21164">
        <w:rPr>
          <w:noProof w:val="0"/>
        </w:rPr>
        <w:t xml:space="preserve">Use </w:t>
      </w:r>
      <w:r w:rsidRPr="00A21164">
        <w:rPr>
          <w:b/>
          <w:bCs/>
          <w:noProof w:val="0"/>
        </w:rPr>
        <w:t>CW or Q65</w:t>
      </w:r>
      <w:r w:rsidRPr="00A21164">
        <w:rPr>
          <w:noProof w:val="0"/>
        </w:rPr>
        <w:t>—SSB becomes nearly unreadable.</w:t>
      </w:r>
    </w:p>
    <w:p w14:paraId="25C51FED" w14:textId="77777777" w:rsidR="006716D1" w:rsidRPr="00A21164" w:rsidRDefault="006716D1">
      <w:pPr>
        <w:pStyle w:val="Content"/>
        <w:numPr>
          <w:ilvl w:val="0"/>
          <w:numId w:val="7"/>
        </w:numPr>
        <w:rPr>
          <w:noProof w:val="0"/>
        </w:rPr>
      </w:pPr>
      <w:r w:rsidRPr="00A21164">
        <w:rPr>
          <w:noProof w:val="0"/>
        </w:rPr>
        <w:t>Check aurora dashboards (e.g., DXRadar’s aurora tools) for real</w:t>
      </w:r>
      <w:r w:rsidRPr="00A21164">
        <w:rPr>
          <w:noProof w:val="0"/>
        </w:rPr>
        <w:noBreakHyphen/>
        <w:t>time activity.</w:t>
      </w:r>
    </w:p>
    <w:p w14:paraId="2B628A82" w14:textId="773CE606" w:rsidR="008961B6" w:rsidRPr="00A21164" w:rsidRDefault="00D02C83" w:rsidP="00076732">
      <w:pPr>
        <w:pStyle w:val="Heading3"/>
      </w:pPr>
      <w:bookmarkStart w:id="81" w:name="_Toc235985299"/>
      <w:r w:rsidRPr="00A21164">
        <w:rPr>
          <w:noProof/>
        </w:rPr>
        <w:lastRenderedPageBreak/>
        <w:drawing>
          <wp:anchor distT="0" distB="0" distL="114300" distR="114300" simplePos="0" relativeHeight="252027904" behindDoc="0" locked="0" layoutInCell="1" allowOverlap="1" wp14:anchorId="45125421" wp14:editId="652A329C">
            <wp:simplePos x="0" y="0"/>
            <wp:positionH relativeFrom="margin">
              <wp:align>center</wp:align>
            </wp:positionH>
            <wp:positionV relativeFrom="paragraph">
              <wp:posOffset>289413</wp:posOffset>
            </wp:positionV>
            <wp:extent cx="5486400" cy="2752344"/>
            <wp:effectExtent l="0" t="0" r="0" b="0"/>
            <wp:wrapTopAndBottom/>
            <wp:docPr id="179592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24996" name=""/>
                    <pic:cNvPicPr/>
                  </pic:nvPicPr>
                  <pic:blipFill>
                    <a:blip r:embed="rId173" cstate="screen">
                      <a:extLst>
                        <a:ext uri="{28A0092B-C50C-407E-A947-70E740481C1C}">
                          <a14:useLocalDpi xmlns:a14="http://schemas.microsoft.com/office/drawing/2010/main"/>
                        </a:ext>
                      </a:extLst>
                    </a:blip>
                    <a:stretch>
                      <a:fillRect/>
                    </a:stretch>
                  </pic:blipFill>
                  <pic:spPr>
                    <a:xfrm>
                      <a:off x="0" y="0"/>
                      <a:ext cx="5486400" cy="2752344"/>
                    </a:xfrm>
                    <a:prstGeom prst="rect">
                      <a:avLst/>
                    </a:prstGeom>
                  </pic:spPr>
                </pic:pic>
              </a:graphicData>
            </a:graphic>
          </wp:anchor>
        </w:drawing>
      </w:r>
      <w:r w:rsidRPr="00A21164">
        <w:t>Weather</w:t>
      </w:r>
      <w:bookmarkEnd w:id="81"/>
    </w:p>
    <w:p w14:paraId="6D0CED6B" w14:textId="2EE00364" w:rsidR="00107E8B" w:rsidRPr="00A21164" w:rsidRDefault="00107E8B" w:rsidP="00107E8B">
      <w:pPr>
        <w:pStyle w:val="Content"/>
        <w:rPr>
          <w:bCs/>
          <w:noProof w:val="0"/>
        </w:rPr>
      </w:pPr>
      <w:r w:rsidRPr="00A21164">
        <w:rPr>
          <w:bCs/>
          <w:noProof w:val="0"/>
        </w:rPr>
        <w:t xml:space="preserve">HamClock’s weather map is a </w:t>
      </w:r>
      <w:r w:rsidRPr="00A21164">
        <w:rPr>
          <w:b/>
          <w:bCs/>
          <w:noProof w:val="0"/>
        </w:rPr>
        <w:t>real</w:t>
      </w:r>
      <w:r w:rsidRPr="00A21164">
        <w:rPr>
          <w:b/>
          <w:bCs/>
          <w:noProof w:val="0"/>
        </w:rPr>
        <w:noBreakHyphen/>
        <w:t xml:space="preserve">time </w:t>
      </w:r>
      <w:r w:rsidR="00580D7E" w:rsidRPr="00A21164">
        <w:rPr>
          <w:b/>
          <w:bCs/>
          <w:noProof w:val="0"/>
        </w:rPr>
        <w:t>(</w:t>
      </w:r>
      <w:r w:rsidR="008950A0" w:rsidRPr="00A21164">
        <w:rPr>
          <w:b/>
          <w:bCs/>
          <w:noProof w:val="0"/>
        </w:rPr>
        <w:t>hourly</w:t>
      </w:r>
      <w:r w:rsidR="00580D7E" w:rsidRPr="00A21164">
        <w:rPr>
          <w:b/>
          <w:bCs/>
          <w:noProof w:val="0"/>
        </w:rPr>
        <w:t xml:space="preserve"> updated) </w:t>
      </w:r>
      <w:r w:rsidRPr="00A21164">
        <w:rPr>
          <w:b/>
          <w:bCs/>
          <w:noProof w:val="0"/>
        </w:rPr>
        <w:t>global meteorological layer</w:t>
      </w:r>
      <w:r w:rsidRPr="00A21164">
        <w:rPr>
          <w:bCs/>
          <w:noProof w:val="0"/>
        </w:rPr>
        <w:t xml:space="preserve"> that includes:</w:t>
      </w:r>
    </w:p>
    <w:p w14:paraId="23FD0F0B" w14:textId="3AE8CD14" w:rsidR="00107E8B" w:rsidRPr="00A21164" w:rsidRDefault="00107E8B" w:rsidP="00107E8B">
      <w:pPr>
        <w:pStyle w:val="Content"/>
        <w:rPr>
          <w:b/>
          <w:bCs/>
          <w:noProof w:val="0"/>
        </w:rPr>
      </w:pPr>
      <w:r w:rsidRPr="00A21164">
        <w:rPr>
          <w:b/>
          <w:bCs/>
          <w:noProof w:val="0"/>
        </w:rPr>
        <w:t>Cloud Cover</w:t>
      </w:r>
    </w:p>
    <w:p w14:paraId="3E36E580" w14:textId="77777777" w:rsidR="00107E8B" w:rsidRPr="00A21164" w:rsidRDefault="00107E8B">
      <w:pPr>
        <w:pStyle w:val="Content"/>
        <w:numPr>
          <w:ilvl w:val="0"/>
          <w:numId w:val="8"/>
        </w:numPr>
        <w:rPr>
          <w:bCs/>
          <w:noProof w:val="0"/>
        </w:rPr>
      </w:pPr>
      <w:r w:rsidRPr="00A21164">
        <w:rPr>
          <w:bCs/>
          <w:noProof w:val="0"/>
        </w:rPr>
        <w:t>White/gray shading = cloud density</w:t>
      </w:r>
    </w:p>
    <w:p w14:paraId="5B0F246F" w14:textId="0602396C" w:rsidR="00107E8B" w:rsidRPr="00A21164" w:rsidRDefault="00107E8B">
      <w:pPr>
        <w:pStyle w:val="Content"/>
        <w:numPr>
          <w:ilvl w:val="0"/>
          <w:numId w:val="8"/>
        </w:numPr>
        <w:rPr>
          <w:noProof w:val="0"/>
        </w:rPr>
      </w:pPr>
      <w:r w:rsidRPr="00A21164">
        <w:rPr>
          <w:bCs/>
          <w:noProof w:val="0"/>
        </w:rPr>
        <w:t xml:space="preserve">Helps identify </w:t>
      </w:r>
      <w:r w:rsidRPr="00A21164">
        <w:rPr>
          <w:noProof w:val="0"/>
        </w:rPr>
        <w:t xml:space="preserve">thunderstorm regions, cold fronts, and tropical </w:t>
      </w:r>
      <w:r w:rsidR="008950A0" w:rsidRPr="00A21164">
        <w:rPr>
          <w:noProof w:val="0"/>
        </w:rPr>
        <w:t>systems.</w:t>
      </w:r>
    </w:p>
    <w:p w14:paraId="6EF5945B" w14:textId="77777777" w:rsidR="00107E8B" w:rsidRPr="00A21164" w:rsidRDefault="00107E8B">
      <w:pPr>
        <w:pStyle w:val="Content"/>
        <w:numPr>
          <w:ilvl w:val="0"/>
          <w:numId w:val="8"/>
        </w:numPr>
        <w:rPr>
          <w:noProof w:val="0"/>
        </w:rPr>
      </w:pPr>
      <w:r w:rsidRPr="00A21164">
        <w:rPr>
          <w:noProof w:val="0"/>
        </w:rPr>
        <w:t>Useful for predicting static crashes (QRN) on HF</w:t>
      </w:r>
    </w:p>
    <w:p w14:paraId="5E4965B0" w14:textId="6A2C47B7" w:rsidR="00107E8B" w:rsidRPr="00A21164" w:rsidRDefault="00107E8B" w:rsidP="00080496">
      <w:pPr>
        <w:pStyle w:val="Content"/>
        <w:keepNext/>
        <w:rPr>
          <w:b/>
          <w:bCs/>
          <w:noProof w:val="0"/>
        </w:rPr>
      </w:pPr>
      <w:r w:rsidRPr="00A21164">
        <w:rPr>
          <w:b/>
          <w:bCs/>
          <w:noProof w:val="0"/>
        </w:rPr>
        <w:t>Precipitation</w:t>
      </w:r>
    </w:p>
    <w:p w14:paraId="40CEE9E1" w14:textId="77777777" w:rsidR="00107E8B" w:rsidRPr="00A21164" w:rsidRDefault="00107E8B" w:rsidP="00080496">
      <w:pPr>
        <w:pStyle w:val="Content"/>
        <w:keepNext/>
        <w:numPr>
          <w:ilvl w:val="0"/>
          <w:numId w:val="9"/>
        </w:numPr>
        <w:rPr>
          <w:bCs/>
          <w:noProof w:val="0"/>
        </w:rPr>
      </w:pPr>
      <w:r w:rsidRPr="00A21164">
        <w:rPr>
          <w:bCs/>
          <w:noProof w:val="0"/>
        </w:rPr>
        <w:t>Blue/green/yellow/red shading = rain intensity</w:t>
      </w:r>
    </w:p>
    <w:p w14:paraId="5CEF2784" w14:textId="77777777" w:rsidR="00107E8B" w:rsidRPr="00A21164" w:rsidRDefault="00107E8B" w:rsidP="00080496">
      <w:pPr>
        <w:pStyle w:val="Content"/>
        <w:keepNext/>
        <w:numPr>
          <w:ilvl w:val="0"/>
          <w:numId w:val="9"/>
        </w:numPr>
        <w:rPr>
          <w:bCs/>
          <w:noProof w:val="0"/>
        </w:rPr>
      </w:pPr>
      <w:r w:rsidRPr="00A21164">
        <w:rPr>
          <w:bCs/>
          <w:noProof w:val="0"/>
        </w:rPr>
        <w:t>Red/purple = severe storms</w:t>
      </w:r>
    </w:p>
    <w:p w14:paraId="5DCBD76E" w14:textId="0BF39DB7" w:rsidR="00107E8B" w:rsidRPr="00A21164" w:rsidRDefault="00107E8B">
      <w:pPr>
        <w:pStyle w:val="Content"/>
        <w:numPr>
          <w:ilvl w:val="0"/>
          <w:numId w:val="9"/>
        </w:numPr>
        <w:rPr>
          <w:bCs/>
          <w:noProof w:val="0"/>
        </w:rPr>
      </w:pPr>
      <w:r w:rsidRPr="00A21164">
        <w:rPr>
          <w:bCs/>
          <w:noProof w:val="0"/>
        </w:rPr>
        <w:t xml:space="preserve">Correlates with </w:t>
      </w:r>
      <w:r w:rsidRPr="00A21164">
        <w:rPr>
          <w:b/>
          <w:bCs/>
          <w:noProof w:val="0"/>
        </w:rPr>
        <w:t>lightning activity</w:t>
      </w:r>
      <w:r w:rsidRPr="00A21164">
        <w:rPr>
          <w:bCs/>
          <w:noProof w:val="0"/>
        </w:rPr>
        <w:t xml:space="preserve">, which increases HF </w:t>
      </w:r>
      <w:r w:rsidR="008950A0" w:rsidRPr="00A21164">
        <w:rPr>
          <w:bCs/>
          <w:noProof w:val="0"/>
        </w:rPr>
        <w:t>noise.</w:t>
      </w:r>
    </w:p>
    <w:p w14:paraId="7014870D" w14:textId="5D9E007F" w:rsidR="00107E8B" w:rsidRPr="00A21164" w:rsidRDefault="00107E8B" w:rsidP="00107E8B">
      <w:pPr>
        <w:pStyle w:val="Content"/>
        <w:rPr>
          <w:b/>
          <w:bCs/>
          <w:noProof w:val="0"/>
        </w:rPr>
      </w:pPr>
      <w:r w:rsidRPr="00A21164">
        <w:rPr>
          <w:b/>
          <w:bCs/>
          <w:noProof w:val="0"/>
        </w:rPr>
        <w:t>Storm Systems</w:t>
      </w:r>
    </w:p>
    <w:p w14:paraId="5E8DF3BC" w14:textId="77777777" w:rsidR="00107E8B" w:rsidRPr="00A21164" w:rsidRDefault="00107E8B" w:rsidP="00107E8B">
      <w:pPr>
        <w:pStyle w:val="Content"/>
        <w:rPr>
          <w:bCs/>
          <w:noProof w:val="0"/>
        </w:rPr>
      </w:pPr>
      <w:r w:rsidRPr="00A21164">
        <w:rPr>
          <w:bCs/>
          <w:noProof w:val="0"/>
        </w:rPr>
        <w:t>You can visually track:</w:t>
      </w:r>
    </w:p>
    <w:p w14:paraId="06CC5070" w14:textId="77777777" w:rsidR="00107E8B" w:rsidRPr="00A21164" w:rsidRDefault="00107E8B">
      <w:pPr>
        <w:pStyle w:val="Content"/>
        <w:numPr>
          <w:ilvl w:val="0"/>
          <w:numId w:val="10"/>
        </w:numPr>
        <w:rPr>
          <w:bCs/>
          <w:noProof w:val="0"/>
        </w:rPr>
      </w:pPr>
      <w:r w:rsidRPr="00A21164">
        <w:rPr>
          <w:bCs/>
          <w:noProof w:val="0"/>
        </w:rPr>
        <w:t>Tropical storms / hurricanes</w:t>
      </w:r>
    </w:p>
    <w:p w14:paraId="673683B2" w14:textId="77777777" w:rsidR="00107E8B" w:rsidRPr="00A21164" w:rsidRDefault="00107E8B">
      <w:pPr>
        <w:pStyle w:val="Content"/>
        <w:numPr>
          <w:ilvl w:val="0"/>
          <w:numId w:val="10"/>
        </w:numPr>
        <w:rPr>
          <w:bCs/>
          <w:noProof w:val="0"/>
        </w:rPr>
      </w:pPr>
      <w:r w:rsidRPr="00A21164">
        <w:rPr>
          <w:bCs/>
          <w:noProof w:val="0"/>
        </w:rPr>
        <w:t>Mid</w:t>
      </w:r>
      <w:r w:rsidRPr="00A21164">
        <w:rPr>
          <w:bCs/>
          <w:noProof w:val="0"/>
        </w:rPr>
        <w:noBreakHyphen/>
        <w:t>latitude cyclones</w:t>
      </w:r>
    </w:p>
    <w:p w14:paraId="3167278B" w14:textId="77777777" w:rsidR="00107E8B" w:rsidRPr="00A21164" w:rsidRDefault="00107E8B">
      <w:pPr>
        <w:pStyle w:val="Content"/>
        <w:numPr>
          <w:ilvl w:val="0"/>
          <w:numId w:val="10"/>
        </w:numPr>
        <w:rPr>
          <w:bCs/>
          <w:noProof w:val="0"/>
        </w:rPr>
      </w:pPr>
      <w:r w:rsidRPr="00A21164">
        <w:rPr>
          <w:bCs/>
          <w:noProof w:val="0"/>
        </w:rPr>
        <w:t>Squall lines</w:t>
      </w:r>
    </w:p>
    <w:p w14:paraId="5D64DE34" w14:textId="77777777" w:rsidR="00107E8B" w:rsidRPr="00A21164" w:rsidRDefault="00107E8B">
      <w:pPr>
        <w:pStyle w:val="Content"/>
        <w:numPr>
          <w:ilvl w:val="0"/>
          <w:numId w:val="10"/>
        </w:numPr>
        <w:rPr>
          <w:bCs/>
          <w:noProof w:val="0"/>
        </w:rPr>
      </w:pPr>
      <w:r w:rsidRPr="00A21164">
        <w:rPr>
          <w:bCs/>
          <w:noProof w:val="0"/>
        </w:rPr>
        <w:t>Frontal boundaries</w:t>
      </w:r>
    </w:p>
    <w:p w14:paraId="01AD6183" w14:textId="7D3188E5" w:rsidR="00107E8B" w:rsidRPr="00A21164" w:rsidRDefault="00107E8B" w:rsidP="00107E8B">
      <w:pPr>
        <w:pStyle w:val="Content"/>
        <w:rPr>
          <w:bCs/>
          <w:noProof w:val="0"/>
        </w:rPr>
      </w:pPr>
      <w:r w:rsidRPr="00A21164">
        <w:rPr>
          <w:bCs/>
          <w:noProof w:val="0"/>
        </w:rPr>
        <w:t>Th</w:t>
      </w:r>
      <w:r w:rsidR="00DF5AB6">
        <w:rPr>
          <w:bCs/>
          <w:noProof w:val="0"/>
        </w:rPr>
        <w:t>is</w:t>
      </w:r>
      <w:r w:rsidRPr="00A21164">
        <w:rPr>
          <w:bCs/>
          <w:noProof w:val="0"/>
        </w:rPr>
        <w:t xml:space="preserve"> matter</w:t>
      </w:r>
      <w:r w:rsidR="00DF5AB6">
        <w:rPr>
          <w:bCs/>
          <w:noProof w:val="0"/>
        </w:rPr>
        <w:t>s</w:t>
      </w:r>
      <w:r w:rsidRPr="00A21164">
        <w:rPr>
          <w:bCs/>
          <w:noProof w:val="0"/>
        </w:rPr>
        <w:t xml:space="preserve"> because they change </w:t>
      </w:r>
      <w:r w:rsidRPr="00A21164">
        <w:rPr>
          <w:noProof w:val="0"/>
        </w:rPr>
        <w:t>noise levels, absorption, and signal stability</w:t>
      </w:r>
      <w:r w:rsidRPr="00A21164">
        <w:rPr>
          <w:bCs/>
          <w:noProof w:val="0"/>
        </w:rPr>
        <w:t>.</w:t>
      </w:r>
    </w:p>
    <w:p w14:paraId="7382924A" w14:textId="0B6356B1" w:rsidR="00107E8B" w:rsidRPr="00A21164" w:rsidRDefault="00107E8B" w:rsidP="005604FF">
      <w:pPr>
        <w:pStyle w:val="Content"/>
        <w:keepNext/>
        <w:rPr>
          <w:b/>
          <w:bCs/>
          <w:noProof w:val="0"/>
        </w:rPr>
      </w:pPr>
      <w:r w:rsidRPr="00A21164">
        <w:rPr>
          <w:b/>
          <w:bCs/>
          <w:noProof w:val="0"/>
        </w:rPr>
        <w:lastRenderedPageBreak/>
        <w:t xml:space="preserve">Weather </w:t>
      </w:r>
      <w:r w:rsidR="005F25A1" w:rsidRPr="00A21164">
        <w:rPr>
          <w:b/>
          <w:bCs/>
          <w:noProof w:val="0"/>
        </w:rPr>
        <w:t>impact for radio frequencies</w:t>
      </w:r>
    </w:p>
    <w:p w14:paraId="73330776" w14:textId="77777777" w:rsidR="00107E8B" w:rsidRPr="00A21164" w:rsidRDefault="00107E8B" w:rsidP="00107E8B">
      <w:pPr>
        <w:pStyle w:val="Content"/>
        <w:rPr>
          <w:bCs/>
          <w:noProof w:val="0"/>
        </w:rPr>
      </w:pPr>
      <w:r w:rsidRPr="00A21164">
        <w:rPr>
          <w:bCs/>
          <w:noProof w:val="0"/>
        </w:rPr>
        <w:t xml:space="preserve">Weather doesn’t change the ionosphere directly — but it </w:t>
      </w:r>
      <w:r w:rsidRPr="00A21164">
        <w:rPr>
          <w:noProof w:val="0"/>
        </w:rPr>
        <w:t>absolutely affects operating conditions:</w:t>
      </w:r>
    </w:p>
    <w:p w14:paraId="07B21DE6" w14:textId="77777777" w:rsidR="00107E8B" w:rsidRPr="00A21164" w:rsidRDefault="00107E8B" w:rsidP="00107E8B">
      <w:pPr>
        <w:pStyle w:val="Content"/>
        <w:rPr>
          <w:b/>
          <w:bCs/>
          <w:noProof w:val="0"/>
        </w:rPr>
      </w:pPr>
      <w:r w:rsidRPr="00A21164">
        <w:rPr>
          <w:b/>
          <w:bCs/>
          <w:noProof w:val="0"/>
        </w:rPr>
        <w:t>HF (3–30 MHz)</w:t>
      </w:r>
    </w:p>
    <w:p w14:paraId="5731C6E9" w14:textId="77777777" w:rsidR="00107E8B" w:rsidRPr="00A21164" w:rsidRDefault="00107E8B">
      <w:pPr>
        <w:pStyle w:val="Content"/>
        <w:numPr>
          <w:ilvl w:val="0"/>
          <w:numId w:val="11"/>
        </w:numPr>
        <w:rPr>
          <w:bCs/>
          <w:noProof w:val="0"/>
        </w:rPr>
      </w:pPr>
      <w:r w:rsidRPr="00A21164">
        <w:rPr>
          <w:bCs/>
          <w:noProof w:val="0"/>
        </w:rPr>
        <w:t xml:space="preserve">Thunderstorms → </w:t>
      </w:r>
      <w:r w:rsidRPr="00A21164">
        <w:rPr>
          <w:noProof w:val="0"/>
        </w:rPr>
        <w:t>QRN spikes</w:t>
      </w:r>
    </w:p>
    <w:p w14:paraId="2BA8C7FD" w14:textId="77777777" w:rsidR="00107E8B" w:rsidRPr="00A21164" w:rsidRDefault="00107E8B">
      <w:pPr>
        <w:pStyle w:val="Content"/>
        <w:numPr>
          <w:ilvl w:val="0"/>
          <w:numId w:val="11"/>
        </w:numPr>
        <w:rPr>
          <w:bCs/>
          <w:noProof w:val="0"/>
        </w:rPr>
      </w:pPr>
      <w:r w:rsidRPr="00A21164">
        <w:rPr>
          <w:bCs/>
          <w:noProof w:val="0"/>
        </w:rPr>
        <w:t>Lightning → broadband noise across 80m/40m/20m</w:t>
      </w:r>
    </w:p>
    <w:p w14:paraId="050D0B9B" w14:textId="77777777" w:rsidR="00107E8B" w:rsidRPr="00A21164" w:rsidRDefault="00107E8B">
      <w:pPr>
        <w:pStyle w:val="Content"/>
        <w:numPr>
          <w:ilvl w:val="0"/>
          <w:numId w:val="11"/>
        </w:numPr>
        <w:rPr>
          <w:bCs/>
          <w:noProof w:val="0"/>
        </w:rPr>
      </w:pPr>
      <w:r w:rsidRPr="00A21164">
        <w:rPr>
          <w:bCs/>
          <w:noProof w:val="0"/>
        </w:rPr>
        <w:t>Tropical systems → persistent static crashes</w:t>
      </w:r>
    </w:p>
    <w:p w14:paraId="6082F2DA" w14:textId="77777777" w:rsidR="00107E8B" w:rsidRPr="00A21164" w:rsidRDefault="00107E8B">
      <w:pPr>
        <w:pStyle w:val="Content"/>
        <w:numPr>
          <w:ilvl w:val="0"/>
          <w:numId w:val="11"/>
        </w:numPr>
        <w:rPr>
          <w:bCs/>
          <w:noProof w:val="0"/>
        </w:rPr>
      </w:pPr>
      <w:r w:rsidRPr="00A21164">
        <w:rPr>
          <w:bCs/>
          <w:noProof w:val="0"/>
        </w:rPr>
        <w:t>Heavy rain → slight attenuation on higher HF bands</w:t>
      </w:r>
    </w:p>
    <w:p w14:paraId="1AAB8238" w14:textId="77777777" w:rsidR="00107E8B" w:rsidRPr="00A21164" w:rsidRDefault="00107E8B" w:rsidP="00107E8B">
      <w:pPr>
        <w:pStyle w:val="Content"/>
        <w:rPr>
          <w:b/>
          <w:bCs/>
          <w:noProof w:val="0"/>
        </w:rPr>
      </w:pPr>
      <w:r w:rsidRPr="00A21164">
        <w:rPr>
          <w:b/>
          <w:bCs/>
          <w:noProof w:val="0"/>
        </w:rPr>
        <w:t>VHF/UHF (50–1200 MHz)</w:t>
      </w:r>
    </w:p>
    <w:p w14:paraId="40AF5CD6" w14:textId="77777777" w:rsidR="00107E8B" w:rsidRPr="00A21164" w:rsidRDefault="00107E8B">
      <w:pPr>
        <w:pStyle w:val="Content"/>
        <w:numPr>
          <w:ilvl w:val="0"/>
          <w:numId w:val="12"/>
        </w:numPr>
        <w:rPr>
          <w:bCs/>
          <w:noProof w:val="0"/>
        </w:rPr>
      </w:pPr>
      <w:r w:rsidRPr="00A21164">
        <w:rPr>
          <w:bCs/>
          <w:noProof w:val="0"/>
        </w:rPr>
        <w:t xml:space="preserve">Temperature inversions → </w:t>
      </w:r>
      <w:r w:rsidRPr="00A21164">
        <w:rPr>
          <w:noProof w:val="0"/>
        </w:rPr>
        <w:t>ducting</w:t>
      </w:r>
    </w:p>
    <w:p w14:paraId="228943F4" w14:textId="77777777" w:rsidR="00107E8B" w:rsidRPr="00A21164" w:rsidRDefault="00107E8B">
      <w:pPr>
        <w:pStyle w:val="Content"/>
        <w:numPr>
          <w:ilvl w:val="0"/>
          <w:numId w:val="12"/>
        </w:numPr>
        <w:rPr>
          <w:noProof w:val="0"/>
        </w:rPr>
      </w:pPr>
      <w:r w:rsidRPr="00A21164">
        <w:rPr>
          <w:bCs/>
          <w:noProof w:val="0"/>
        </w:rPr>
        <w:t>High</w:t>
      </w:r>
      <w:r w:rsidRPr="00A21164">
        <w:rPr>
          <w:bCs/>
          <w:noProof w:val="0"/>
        </w:rPr>
        <w:noBreakHyphen/>
        <w:t xml:space="preserve">pressure systems → </w:t>
      </w:r>
      <w:r w:rsidRPr="00A21164">
        <w:rPr>
          <w:noProof w:val="0"/>
        </w:rPr>
        <w:t>enhanced tropospheric propagation</w:t>
      </w:r>
    </w:p>
    <w:p w14:paraId="0700A2B0" w14:textId="0B67DA92" w:rsidR="00107E8B" w:rsidRPr="00A21164" w:rsidRDefault="00107E8B">
      <w:pPr>
        <w:pStyle w:val="Content"/>
        <w:numPr>
          <w:ilvl w:val="0"/>
          <w:numId w:val="12"/>
        </w:numPr>
        <w:rPr>
          <w:bCs/>
          <w:noProof w:val="0"/>
        </w:rPr>
      </w:pPr>
      <w:r w:rsidRPr="00A21164">
        <w:rPr>
          <w:bCs/>
          <w:noProof w:val="0"/>
        </w:rPr>
        <w:t xml:space="preserve">Storm fronts → scatter and </w:t>
      </w:r>
      <w:r w:rsidR="00532276" w:rsidRPr="00A21164">
        <w:rPr>
          <w:bCs/>
          <w:noProof w:val="0"/>
        </w:rPr>
        <w:t>fading.</w:t>
      </w:r>
    </w:p>
    <w:p w14:paraId="3E6DF282" w14:textId="77777777" w:rsidR="00107E8B" w:rsidRPr="00A21164" w:rsidRDefault="00107E8B">
      <w:pPr>
        <w:pStyle w:val="Content"/>
        <w:numPr>
          <w:ilvl w:val="0"/>
          <w:numId w:val="12"/>
        </w:numPr>
        <w:rPr>
          <w:bCs/>
          <w:noProof w:val="0"/>
        </w:rPr>
      </w:pPr>
      <w:r w:rsidRPr="00A21164">
        <w:rPr>
          <w:bCs/>
          <w:noProof w:val="0"/>
        </w:rPr>
        <w:t>Humidity gradients → refractive bending</w:t>
      </w:r>
    </w:p>
    <w:p w14:paraId="1AFD4463" w14:textId="77777777" w:rsidR="00107E8B" w:rsidRPr="00A21164" w:rsidRDefault="00107E8B" w:rsidP="00107E8B">
      <w:pPr>
        <w:pStyle w:val="Content"/>
        <w:rPr>
          <w:bCs/>
          <w:noProof w:val="0"/>
        </w:rPr>
      </w:pPr>
      <w:r w:rsidRPr="00A21164">
        <w:rPr>
          <w:bCs/>
          <w:noProof w:val="0"/>
        </w:rPr>
        <w:t>HamClock’s weather map helps you spot these patterns at a glance.</w:t>
      </w:r>
    </w:p>
    <w:p w14:paraId="013557AB" w14:textId="3CDB5946" w:rsidR="00107E8B" w:rsidRPr="00A21164" w:rsidRDefault="00107E8B" w:rsidP="00107E8B">
      <w:pPr>
        <w:pStyle w:val="Content"/>
        <w:rPr>
          <w:b/>
          <w:bCs/>
          <w:noProof w:val="0"/>
        </w:rPr>
      </w:pPr>
      <w:r w:rsidRPr="00A21164">
        <w:rPr>
          <w:b/>
          <w:bCs/>
          <w:noProof w:val="0"/>
        </w:rPr>
        <w:t>Where HamClock Gets the Weather Data</w:t>
      </w:r>
    </w:p>
    <w:p w14:paraId="7670FC75" w14:textId="77777777" w:rsidR="00107E8B" w:rsidRPr="00A21164" w:rsidRDefault="00107E8B" w:rsidP="00107E8B">
      <w:pPr>
        <w:pStyle w:val="Content"/>
        <w:rPr>
          <w:bCs/>
          <w:noProof w:val="0"/>
        </w:rPr>
      </w:pPr>
      <w:r w:rsidRPr="00A21164">
        <w:rPr>
          <w:bCs/>
          <w:noProof w:val="0"/>
        </w:rPr>
        <w:t xml:space="preserve">HamClock pulls from </w:t>
      </w:r>
      <w:r w:rsidRPr="00A21164">
        <w:rPr>
          <w:noProof w:val="0"/>
        </w:rPr>
        <w:t>global meteorological satellite composites</w:t>
      </w:r>
      <w:r w:rsidRPr="00A21164">
        <w:rPr>
          <w:bCs/>
          <w:noProof w:val="0"/>
        </w:rPr>
        <w:t>, typically NOAA and international weather agency feeds. It updates automatically and overlays the data on the world map projection you’ve selected.</w:t>
      </w:r>
    </w:p>
    <w:p w14:paraId="1F3BD431" w14:textId="2A266713" w:rsidR="00107E8B" w:rsidRPr="00A21164" w:rsidRDefault="00107E8B" w:rsidP="00107E8B">
      <w:pPr>
        <w:pStyle w:val="Content"/>
        <w:rPr>
          <w:b/>
          <w:bCs/>
          <w:noProof w:val="0"/>
        </w:rPr>
      </w:pPr>
      <w:r w:rsidRPr="00A21164">
        <w:rPr>
          <w:b/>
          <w:bCs/>
          <w:noProof w:val="0"/>
        </w:rPr>
        <w:t>HamClock Weather Map Legend</w:t>
      </w:r>
    </w:p>
    <w:p w14:paraId="55482BD3" w14:textId="77777777" w:rsidR="00107E8B" w:rsidRPr="00A21164" w:rsidRDefault="00107E8B" w:rsidP="00107E8B">
      <w:pPr>
        <w:pStyle w:val="Content"/>
        <w:rPr>
          <w:noProof w:val="0"/>
        </w:rPr>
      </w:pPr>
      <w:r w:rsidRPr="00A21164">
        <w:rPr>
          <w:noProof w:val="0"/>
        </w:rPr>
        <w:t>Cloud Cover (Grayscale)</w:t>
      </w:r>
    </w:p>
    <w:p w14:paraId="4CC61731" w14:textId="77777777" w:rsidR="00107E8B" w:rsidRPr="00A21164" w:rsidRDefault="00107E8B">
      <w:pPr>
        <w:pStyle w:val="Content"/>
        <w:numPr>
          <w:ilvl w:val="0"/>
          <w:numId w:val="13"/>
        </w:numPr>
        <w:rPr>
          <w:noProof w:val="0"/>
        </w:rPr>
      </w:pPr>
      <w:r w:rsidRPr="00A21164">
        <w:rPr>
          <w:noProof w:val="0"/>
        </w:rPr>
        <w:t>White / Light Gray — Heavy cloud cover</w:t>
      </w:r>
    </w:p>
    <w:p w14:paraId="66748EF6" w14:textId="77777777" w:rsidR="00107E8B" w:rsidRPr="00A21164" w:rsidRDefault="00107E8B">
      <w:pPr>
        <w:pStyle w:val="Content"/>
        <w:numPr>
          <w:ilvl w:val="0"/>
          <w:numId w:val="13"/>
        </w:numPr>
        <w:rPr>
          <w:noProof w:val="0"/>
        </w:rPr>
      </w:pPr>
      <w:r w:rsidRPr="00A21164">
        <w:rPr>
          <w:noProof w:val="0"/>
        </w:rPr>
        <w:t>Medium Gray — Partial cloud cover</w:t>
      </w:r>
    </w:p>
    <w:p w14:paraId="209D5D3E" w14:textId="77777777" w:rsidR="00107E8B" w:rsidRPr="00A21164" w:rsidRDefault="00107E8B">
      <w:pPr>
        <w:pStyle w:val="Content"/>
        <w:numPr>
          <w:ilvl w:val="0"/>
          <w:numId w:val="13"/>
        </w:numPr>
        <w:rPr>
          <w:noProof w:val="0"/>
        </w:rPr>
      </w:pPr>
      <w:r w:rsidRPr="00A21164">
        <w:rPr>
          <w:noProof w:val="0"/>
        </w:rPr>
        <w:t>Dark Gray / Black — Clear skies</w:t>
      </w:r>
    </w:p>
    <w:p w14:paraId="500EE040" w14:textId="77777777" w:rsidR="00107E8B" w:rsidRPr="00A21164" w:rsidRDefault="00107E8B" w:rsidP="00107E8B">
      <w:pPr>
        <w:pStyle w:val="Content"/>
        <w:rPr>
          <w:noProof w:val="0"/>
        </w:rPr>
      </w:pPr>
      <w:r w:rsidRPr="00A21164">
        <w:rPr>
          <w:noProof w:val="0"/>
        </w:rPr>
        <w:t>Cloud shading helps identify storm systems, fronts, and regions likely to produce HF noise (QRN).</w:t>
      </w:r>
    </w:p>
    <w:p w14:paraId="65BDD116" w14:textId="77777777" w:rsidR="00107E8B" w:rsidRPr="00A21164" w:rsidRDefault="00107E8B" w:rsidP="00107E8B">
      <w:pPr>
        <w:pStyle w:val="Content"/>
        <w:rPr>
          <w:noProof w:val="0"/>
        </w:rPr>
      </w:pPr>
      <w:r w:rsidRPr="00A21164">
        <w:rPr>
          <w:noProof w:val="0"/>
        </w:rPr>
        <w:t>Precipitation (Color Scale)</w:t>
      </w:r>
    </w:p>
    <w:p w14:paraId="3E0B3107" w14:textId="77777777" w:rsidR="00107E8B" w:rsidRPr="00A21164" w:rsidRDefault="00107E8B">
      <w:pPr>
        <w:pStyle w:val="Content"/>
        <w:numPr>
          <w:ilvl w:val="0"/>
          <w:numId w:val="14"/>
        </w:numPr>
        <w:rPr>
          <w:noProof w:val="0"/>
        </w:rPr>
      </w:pPr>
      <w:r w:rsidRPr="00A21164">
        <w:rPr>
          <w:noProof w:val="0"/>
        </w:rPr>
        <w:t>Light Blue — Light rain or drizzle</w:t>
      </w:r>
    </w:p>
    <w:p w14:paraId="4E64B2EF" w14:textId="61328FF5" w:rsidR="00107E8B" w:rsidRPr="00A21164" w:rsidRDefault="00107E8B">
      <w:pPr>
        <w:pStyle w:val="Content"/>
        <w:numPr>
          <w:ilvl w:val="0"/>
          <w:numId w:val="14"/>
        </w:numPr>
        <w:rPr>
          <w:noProof w:val="0"/>
        </w:rPr>
      </w:pPr>
      <w:r w:rsidRPr="00A21164">
        <w:rPr>
          <w:noProof w:val="0"/>
        </w:rPr>
        <w:t xml:space="preserve">Green — Moderate </w:t>
      </w:r>
      <w:r w:rsidR="00532276" w:rsidRPr="00A21164">
        <w:rPr>
          <w:noProof w:val="0"/>
        </w:rPr>
        <w:t>Rain</w:t>
      </w:r>
    </w:p>
    <w:p w14:paraId="0831490E" w14:textId="77777777" w:rsidR="00107E8B" w:rsidRPr="00A21164" w:rsidRDefault="00107E8B">
      <w:pPr>
        <w:pStyle w:val="Content"/>
        <w:numPr>
          <w:ilvl w:val="0"/>
          <w:numId w:val="14"/>
        </w:numPr>
        <w:rPr>
          <w:noProof w:val="0"/>
        </w:rPr>
      </w:pPr>
      <w:r w:rsidRPr="00A21164">
        <w:rPr>
          <w:noProof w:val="0"/>
        </w:rPr>
        <w:t>Yellow — Heavy rain</w:t>
      </w:r>
    </w:p>
    <w:p w14:paraId="65CC4379" w14:textId="77777777" w:rsidR="00107E8B" w:rsidRPr="00A21164" w:rsidRDefault="00107E8B">
      <w:pPr>
        <w:pStyle w:val="Content"/>
        <w:numPr>
          <w:ilvl w:val="0"/>
          <w:numId w:val="14"/>
        </w:numPr>
        <w:rPr>
          <w:noProof w:val="0"/>
        </w:rPr>
      </w:pPr>
      <w:r w:rsidRPr="00A21164">
        <w:rPr>
          <w:noProof w:val="0"/>
        </w:rPr>
        <w:lastRenderedPageBreak/>
        <w:t>Orange — Intense rain / thunderstorms</w:t>
      </w:r>
    </w:p>
    <w:p w14:paraId="68456B4C" w14:textId="77777777" w:rsidR="00107E8B" w:rsidRPr="00A21164" w:rsidRDefault="00107E8B">
      <w:pPr>
        <w:pStyle w:val="Content"/>
        <w:numPr>
          <w:ilvl w:val="0"/>
          <w:numId w:val="14"/>
        </w:numPr>
        <w:rPr>
          <w:noProof w:val="0"/>
        </w:rPr>
      </w:pPr>
      <w:r w:rsidRPr="00A21164">
        <w:rPr>
          <w:noProof w:val="0"/>
        </w:rPr>
        <w:t>Red / Purple — Severe storms, tropical systems, or extreme precipitation</w:t>
      </w:r>
    </w:p>
    <w:p w14:paraId="4A32237E" w14:textId="77777777" w:rsidR="00107E8B" w:rsidRPr="00A21164" w:rsidRDefault="00107E8B" w:rsidP="00107E8B">
      <w:pPr>
        <w:pStyle w:val="Content"/>
        <w:rPr>
          <w:noProof w:val="0"/>
        </w:rPr>
      </w:pPr>
      <w:r w:rsidRPr="00A21164">
        <w:rPr>
          <w:noProof w:val="0"/>
        </w:rPr>
        <w:t>These areas correlate strongly with lightning</w:t>
      </w:r>
      <w:r w:rsidRPr="00A21164">
        <w:rPr>
          <w:noProof w:val="0"/>
        </w:rPr>
        <w:noBreakHyphen/>
        <w:t>generated noise on HF.</w:t>
      </w:r>
    </w:p>
    <w:p w14:paraId="00886D4C" w14:textId="77777777" w:rsidR="00107E8B" w:rsidRPr="00A21164" w:rsidRDefault="00107E8B" w:rsidP="00107E8B">
      <w:pPr>
        <w:pStyle w:val="Content"/>
        <w:rPr>
          <w:noProof w:val="0"/>
        </w:rPr>
      </w:pPr>
      <w:r w:rsidRPr="00A21164">
        <w:rPr>
          <w:noProof w:val="0"/>
        </w:rPr>
        <w:t>Storm Structure Indicators</w:t>
      </w:r>
    </w:p>
    <w:p w14:paraId="0CD5ABE5" w14:textId="77777777" w:rsidR="00107E8B" w:rsidRPr="00A21164" w:rsidRDefault="00107E8B">
      <w:pPr>
        <w:pStyle w:val="Content"/>
        <w:numPr>
          <w:ilvl w:val="0"/>
          <w:numId w:val="15"/>
        </w:numPr>
        <w:rPr>
          <w:noProof w:val="0"/>
        </w:rPr>
      </w:pPr>
      <w:r w:rsidRPr="00A21164">
        <w:rPr>
          <w:noProof w:val="0"/>
        </w:rPr>
        <w:t>Bands of curved precipitation — Mid</w:t>
      </w:r>
      <w:r w:rsidRPr="00A21164">
        <w:rPr>
          <w:noProof w:val="0"/>
        </w:rPr>
        <w:noBreakHyphen/>
        <w:t>latitude cyclones</w:t>
      </w:r>
    </w:p>
    <w:p w14:paraId="7C3014E7" w14:textId="77777777" w:rsidR="00107E8B" w:rsidRPr="00A21164" w:rsidRDefault="00107E8B">
      <w:pPr>
        <w:pStyle w:val="Content"/>
        <w:numPr>
          <w:ilvl w:val="0"/>
          <w:numId w:val="15"/>
        </w:numPr>
        <w:rPr>
          <w:noProof w:val="0"/>
        </w:rPr>
      </w:pPr>
      <w:r w:rsidRPr="00A21164">
        <w:rPr>
          <w:noProof w:val="0"/>
        </w:rPr>
        <w:t>Circular or spiral patterns — Tropical storms / hurricanes</w:t>
      </w:r>
    </w:p>
    <w:p w14:paraId="5B9EEDC5" w14:textId="77777777" w:rsidR="00107E8B" w:rsidRPr="00A21164" w:rsidRDefault="00107E8B">
      <w:pPr>
        <w:pStyle w:val="Content"/>
        <w:numPr>
          <w:ilvl w:val="0"/>
          <w:numId w:val="15"/>
        </w:numPr>
        <w:rPr>
          <w:noProof w:val="0"/>
        </w:rPr>
      </w:pPr>
      <w:r w:rsidRPr="00A21164">
        <w:rPr>
          <w:noProof w:val="0"/>
        </w:rPr>
        <w:t>Linear yellow/red streaks — Squall lines or frontal boundaries</w:t>
      </w:r>
    </w:p>
    <w:p w14:paraId="7B148CEF" w14:textId="77777777" w:rsidR="00107E8B" w:rsidRPr="00A21164" w:rsidRDefault="00107E8B" w:rsidP="00107E8B">
      <w:pPr>
        <w:pStyle w:val="Content"/>
        <w:rPr>
          <w:noProof w:val="0"/>
        </w:rPr>
      </w:pPr>
      <w:r w:rsidRPr="00A21164">
        <w:rPr>
          <w:noProof w:val="0"/>
        </w:rPr>
        <w:t>These patterns help operators anticipate QRN spikes and VHF scatter conditions.</w:t>
      </w:r>
    </w:p>
    <w:p w14:paraId="5E6F9C04" w14:textId="77777777" w:rsidR="00107E8B" w:rsidRPr="00A21164" w:rsidRDefault="00107E8B" w:rsidP="00107E8B">
      <w:pPr>
        <w:pStyle w:val="Content"/>
        <w:rPr>
          <w:noProof w:val="0"/>
        </w:rPr>
      </w:pPr>
      <w:r w:rsidRPr="00A21164">
        <w:rPr>
          <w:noProof w:val="0"/>
        </w:rPr>
        <w:t>Geographic &amp; Map Elements</w:t>
      </w:r>
    </w:p>
    <w:p w14:paraId="7AC13492" w14:textId="77777777" w:rsidR="00107E8B" w:rsidRPr="00A21164" w:rsidRDefault="00107E8B">
      <w:pPr>
        <w:pStyle w:val="Content"/>
        <w:numPr>
          <w:ilvl w:val="0"/>
          <w:numId w:val="16"/>
        </w:numPr>
        <w:rPr>
          <w:noProof w:val="0"/>
        </w:rPr>
      </w:pPr>
      <w:r w:rsidRPr="00A21164">
        <w:rPr>
          <w:noProof w:val="0"/>
        </w:rPr>
        <w:t>Coastlines — White or light outlines</w:t>
      </w:r>
    </w:p>
    <w:p w14:paraId="610AAD30" w14:textId="77777777" w:rsidR="00107E8B" w:rsidRPr="00A21164" w:rsidRDefault="00107E8B">
      <w:pPr>
        <w:pStyle w:val="Content"/>
        <w:numPr>
          <w:ilvl w:val="0"/>
          <w:numId w:val="16"/>
        </w:numPr>
        <w:rPr>
          <w:noProof w:val="0"/>
        </w:rPr>
      </w:pPr>
      <w:r w:rsidRPr="00A21164">
        <w:rPr>
          <w:noProof w:val="0"/>
        </w:rPr>
        <w:t>Country borders — Thin gray lines</w:t>
      </w:r>
    </w:p>
    <w:p w14:paraId="71A2F6DB" w14:textId="20077111" w:rsidR="00107E8B" w:rsidRPr="00A21164" w:rsidRDefault="00107E8B">
      <w:pPr>
        <w:pStyle w:val="Content"/>
        <w:numPr>
          <w:ilvl w:val="0"/>
          <w:numId w:val="16"/>
        </w:numPr>
        <w:rPr>
          <w:noProof w:val="0"/>
        </w:rPr>
      </w:pPr>
      <w:r w:rsidRPr="00A21164">
        <w:rPr>
          <w:noProof w:val="0"/>
        </w:rPr>
        <w:t xml:space="preserve">Latitude/Longitude grid — Optional, depending on your HamClock </w:t>
      </w:r>
      <w:r w:rsidR="00532276" w:rsidRPr="00A21164">
        <w:rPr>
          <w:noProof w:val="0"/>
        </w:rPr>
        <w:t>configuration.</w:t>
      </w:r>
    </w:p>
    <w:p w14:paraId="13E52965" w14:textId="77777777" w:rsidR="00107E8B" w:rsidRPr="00A21164" w:rsidRDefault="00107E8B">
      <w:pPr>
        <w:pStyle w:val="Content"/>
        <w:numPr>
          <w:ilvl w:val="0"/>
          <w:numId w:val="16"/>
        </w:numPr>
        <w:rPr>
          <w:bCs/>
          <w:noProof w:val="0"/>
        </w:rPr>
      </w:pPr>
      <w:r w:rsidRPr="00A21164">
        <w:rPr>
          <w:noProof w:val="0"/>
        </w:rPr>
        <w:t>Day/Night Terminator — Soft shadow showing the grayline (important for HF propagation)</w:t>
      </w:r>
    </w:p>
    <w:p w14:paraId="646EB262" w14:textId="6AD89BAF" w:rsidR="00F774A5" w:rsidRPr="00A21164" w:rsidRDefault="00F774A5">
      <w:pPr>
        <w:spacing w:after="200"/>
        <w:rPr>
          <w:bCs/>
        </w:rPr>
      </w:pPr>
      <w:r w:rsidRPr="00A21164">
        <w:rPr>
          <w:b w:val="0"/>
          <w:bCs/>
        </w:rPr>
        <w:br w:type="page"/>
      </w:r>
    </w:p>
    <w:p w14:paraId="12D97A65" w14:textId="32C8100E" w:rsidR="00D02C83" w:rsidRPr="00A21164" w:rsidRDefault="00087D44" w:rsidP="00080496">
      <w:pPr>
        <w:pStyle w:val="Heading3"/>
      </w:pPr>
      <w:bookmarkStart w:id="82" w:name="_Toc235985300"/>
      <w:r w:rsidRPr="00A21164">
        <w:rPr>
          <w:noProof/>
        </w:rPr>
        <w:lastRenderedPageBreak/>
        <w:drawing>
          <wp:anchor distT="0" distB="0" distL="114300" distR="114300" simplePos="0" relativeHeight="252047360" behindDoc="0" locked="0" layoutInCell="1" allowOverlap="1" wp14:anchorId="678E5A7D" wp14:editId="5625047E">
            <wp:simplePos x="0" y="0"/>
            <wp:positionH relativeFrom="margin">
              <wp:align>center</wp:align>
            </wp:positionH>
            <wp:positionV relativeFrom="paragraph">
              <wp:posOffset>279742</wp:posOffset>
            </wp:positionV>
            <wp:extent cx="5486400" cy="2761488"/>
            <wp:effectExtent l="0" t="0" r="0" b="1270"/>
            <wp:wrapTopAndBottom/>
            <wp:docPr id="182306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69754" name=""/>
                    <pic:cNvPicPr/>
                  </pic:nvPicPr>
                  <pic:blipFill>
                    <a:blip r:embed="rId174" cstate="screen">
                      <a:extLst>
                        <a:ext uri="{28A0092B-C50C-407E-A947-70E740481C1C}">
                          <a14:useLocalDpi xmlns:a14="http://schemas.microsoft.com/office/drawing/2010/main"/>
                        </a:ext>
                      </a:extLst>
                    </a:blip>
                    <a:stretch>
                      <a:fillRect/>
                    </a:stretch>
                  </pic:blipFill>
                  <pic:spPr>
                    <a:xfrm>
                      <a:off x="0" y="0"/>
                      <a:ext cx="5486400" cy="2761488"/>
                    </a:xfrm>
                    <a:prstGeom prst="rect">
                      <a:avLst/>
                    </a:prstGeom>
                  </pic:spPr>
                </pic:pic>
              </a:graphicData>
            </a:graphic>
          </wp:anchor>
        </w:drawing>
      </w:r>
      <w:r w:rsidR="00872AD6" w:rsidRPr="00A21164">
        <w:t>Clouds</w:t>
      </w:r>
      <w:bookmarkEnd w:id="82"/>
    </w:p>
    <w:p w14:paraId="1FC00340" w14:textId="47BC943B" w:rsidR="007B0EA8" w:rsidRPr="00A21164" w:rsidRDefault="007B0EA8" w:rsidP="007B0EA8">
      <w:pPr>
        <w:pStyle w:val="Content"/>
        <w:rPr>
          <w:noProof w:val="0"/>
        </w:rPr>
      </w:pPr>
      <w:r w:rsidRPr="00A21164">
        <w:rPr>
          <w:noProof w:val="0"/>
        </w:rPr>
        <w:t>The HamClock Cloud Map is a real</w:t>
      </w:r>
      <w:r w:rsidRPr="00A21164">
        <w:rPr>
          <w:noProof w:val="0"/>
        </w:rPr>
        <w:noBreakHyphen/>
        <w:t xml:space="preserve">time global weather overlay that displays current </w:t>
      </w:r>
      <w:r w:rsidR="00BD5666" w:rsidRPr="00A21164">
        <w:rPr>
          <w:noProof w:val="0"/>
        </w:rPr>
        <w:t xml:space="preserve">(delayed by 1 to 2 hours) </w:t>
      </w:r>
      <w:r w:rsidRPr="00A21164">
        <w:rPr>
          <w:noProof w:val="0"/>
        </w:rPr>
        <w:t>cloud cover and precipitation patterns across the Earth. It provides operators with quick situational awareness of weather systems that influence HF noise levels, VHF/UHF propagation, and general operating conditions.</w:t>
      </w:r>
    </w:p>
    <w:p w14:paraId="24497522" w14:textId="77777777" w:rsidR="007B0EA8" w:rsidRPr="00A21164" w:rsidRDefault="007B0EA8" w:rsidP="007B0EA8">
      <w:pPr>
        <w:pStyle w:val="Content"/>
        <w:rPr>
          <w:noProof w:val="0"/>
        </w:rPr>
      </w:pPr>
      <w:r w:rsidRPr="00A21164">
        <w:rPr>
          <w:noProof w:val="0"/>
        </w:rPr>
        <w:t>HamClock renders cloud cover in grayscale, where lighter shades indicate denser cloud formations, and darker shades represent clearer skies. Overlaid color regions show precipitation intensity, from light rain to severe thunderstorms. This allows operators to visually identify storm fronts, tropical systems, and high</w:t>
      </w:r>
      <w:r w:rsidRPr="00A21164">
        <w:rPr>
          <w:noProof w:val="0"/>
        </w:rPr>
        <w:noBreakHyphen/>
        <w:t>pressure zones at a glance.</w:t>
      </w:r>
    </w:p>
    <w:p w14:paraId="311F6CBF" w14:textId="2959714B" w:rsidR="007B0EA8" w:rsidRPr="00A21164" w:rsidRDefault="007B0EA8" w:rsidP="007B0EA8">
      <w:pPr>
        <w:pStyle w:val="Content"/>
        <w:rPr>
          <w:noProof w:val="0"/>
        </w:rPr>
      </w:pPr>
      <w:r w:rsidRPr="00A21164">
        <w:rPr>
          <w:noProof w:val="0"/>
        </w:rPr>
        <w:t xml:space="preserve">Because thunderstorms and large weather systems generate significant QRN on HF, the Cloud Map helps predict noisy bands, </w:t>
      </w:r>
      <w:r w:rsidR="00532276" w:rsidRPr="00A21164">
        <w:rPr>
          <w:noProof w:val="0"/>
        </w:rPr>
        <w:t>especially</w:t>
      </w:r>
      <w:r w:rsidRPr="00A21164">
        <w:rPr>
          <w:noProof w:val="0"/>
        </w:rPr>
        <w:t xml:space="preserve"> 80m, 60m, and 40m. For VHF/UHF, clear areas under stable high</w:t>
      </w:r>
      <w:r w:rsidRPr="00A21164">
        <w:rPr>
          <w:noProof w:val="0"/>
        </w:rPr>
        <w:noBreakHyphen/>
        <w:t>pressure systems often correspond to enhanced tropospheric propagation, while sharp weather boundaries can indicate scatter or fading.</w:t>
      </w:r>
    </w:p>
    <w:p w14:paraId="1D9BBB99" w14:textId="77777777" w:rsidR="007B0EA8" w:rsidRPr="00A21164" w:rsidRDefault="007B0EA8" w:rsidP="007B0EA8">
      <w:pPr>
        <w:pStyle w:val="Content"/>
        <w:rPr>
          <w:noProof w:val="0"/>
        </w:rPr>
      </w:pPr>
      <w:r w:rsidRPr="00A21164">
        <w:rPr>
          <w:noProof w:val="0"/>
        </w:rPr>
        <w:t>In short, the HamClock Cloud Map is a radio</w:t>
      </w:r>
      <w:r w:rsidRPr="00A21164">
        <w:rPr>
          <w:noProof w:val="0"/>
        </w:rPr>
        <w:noBreakHyphen/>
        <w:t>relevant weather layer, giving operators a fast, intuitive view of atmospheric conditions that affect real</w:t>
      </w:r>
      <w:r w:rsidRPr="00A21164">
        <w:rPr>
          <w:noProof w:val="0"/>
        </w:rPr>
        <w:noBreakHyphen/>
        <w:t>world operating performance.</w:t>
      </w:r>
    </w:p>
    <w:p w14:paraId="7119CA34" w14:textId="2E5B9C0F" w:rsidR="002946C8" w:rsidRPr="00A21164" w:rsidRDefault="002946C8">
      <w:pPr>
        <w:spacing w:after="200"/>
        <w:rPr>
          <w:b w:val="0"/>
          <w:bCs/>
        </w:rPr>
      </w:pPr>
      <w:r w:rsidRPr="00A21164">
        <w:rPr>
          <w:b w:val="0"/>
          <w:bCs/>
        </w:rPr>
        <w:br w:type="page"/>
      </w:r>
    </w:p>
    <w:p w14:paraId="57B0FC74" w14:textId="64132869" w:rsidR="00D72014" w:rsidRPr="00A21164" w:rsidRDefault="002D1747" w:rsidP="00080496">
      <w:pPr>
        <w:pStyle w:val="Heading3"/>
      </w:pPr>
      <w:bookmarkStart w:id="83" w:name="_Toc235985301"/>
      <w:r w:rsidRPr="00A21164">
        <w:lastRenderedPageBreak/>
        <w:t>REL (Reliability</w:t>
      </w:r>
      <w:r w:rsidR="007663F9" w:rsidRPr="00A21164">
        <w:t>)</w:t>
      </w:r>
      <w:bookmarkEnd w:id="83"/>
    </w:p>
    <w:p w14:paraId="040B14D7" w14:textId="77777777" w:rsidR="0055426C" w:rsidRPr="00A21164" w:rsidRDefault="00603221" w:rsidP="0055426C">
      <w:pPr>
        <w:pStyle w:val="Content"/>
        <w:rPr>
          <w:noProof w:val="0"/>
        </w:rPr>
      </w:pPr>
      <w:r w:rsidRPr="00A21164">
        <w:rPr>
          <w:bCs/>
        </w:rPr>
        <w:drawing>
          <wp:anchor distT="0" distB="0" distL="114300" distR="114300" simplePos="0" relativeHeight="252169216" behindDoc="0" locked="0" layoutInCell="1" allowOverlap="1" wp14:anchorId="7EDB5917" wp14:editId="042337EC">
            <wp:simplePos x="0" y="0"/>
            <wp:positionH relativeFrom="margin">
              <wp:align>right</wp:align>
            </wp:positionH>
            <wp:positionV relativeFrom="paragraph">
              <wp:posOffset>3907</wp:posOffset>
            </wp:positionV>
            <wp:extent cx="1371600" cy="1252728"/>
            <wp:effectExtent l="0" t="0" r="0" b="5080"/>
            <wp:wrapSquare wrapText="bothSides"/>
            <wp:docPr id="37796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7605" name=""/>
                    <pic:cNvPicPr/>
                  </pic:nvPicPr>
                  <pic:blipFill>
                    <a:blip r:embed="rId175" cstate="screen">
                      <a:extLst>
                        <a:ext uri="{28A0092B-C50C-407E-A947-70E740481C1C}">
                          <a14:useLocalDpi xmlns:a14="http://schemas.microsoft.com/office/drawing/2010/main"/>
                        </a:ext>
                      </a:extLst>
                    </a:blip>
                    <a:stretch>
                      <a:fillRect/>
                    </a:stretch>
                  </pic:blipFill>
                  <pic:spPr>
                    <a:xfrm>
                      <a:off x="0" y="0"/>
                      <a:ext cx="1371600" cy="1252728"/>
                    </a:xfrm>
                    <a:prstGeom prst="rect">
                      <a:avLst/>
                    </a:prstGeom>
                  </pic:spPr>
                </pic:pic>
              </a:graphicData>
            </a:graphic>
          </wp:anchor>
        </w:drawing>
      </w:r>
      <w:r w:rsidR="004A4B40" w:rsidRPr="00A21164">
        <w:rPr>
          <w:noProof w:val="0"/>
        </w:rPr>
        <w:t>When a specific ba</w:t>
      </w:r>
      <w:r w:rsidR="00080496" w:rsidRPr="00A21164">
        <w:rPr>
          <w:noProof w:val="0"/>
        </w:rPr>
        <w:t>n</w:t>
      </w:r>
      <w:r w:rsidR="004A4B40" w:rsidRPr="00A21164">
        <w:rPr>
          <w:noProof w:val="0"/>
        </w:rPr>
        <w:t>d is selected in VO</w:t>
      </w:r>
      <w:r w:rsidR="00555BD5" w:rsidRPr="00A21164">
        <w:rPr>
          <w:noProof w:val="0"/>
        </w:rPr>
        <w:t>A</w:t>
      </w:r>
      <w:r w:rsidR="004A4B40" w:rsidRPr="00A21164">
        <w:rPr>
          <w:noProof w:val="0"/>
        </w:rPr>
        <w:t xml:space="preserve">CAP band conditions </w:t>
      </w:r>
      <w:r w:rsidR="00555BD5" w:rsidRPr="00A21164">
        <w:rPr>
          <w:noProof w:val="0"/>
        </w:rPr>
        <w:t>on the left</w:t>
      </w:r>
      <w:r w:rsidR="00FF10C0" w:rsidRPr="00A21164">
        <w:rPr>
          <w:noProof w:val="0"/>
        </w:rPr>
        <w:t xml:space="preserve"> in the VOCAP pane</w:t>
      </w:r>
      <w:r w:rsidR="00555BD5" w:rsidRPr="00A21164">
        <w:rPr>
          <w:noProof w:val="0"/>
        </w:rPr>
        <w:t xml:space="preserve">, </w:t>
      </w:r>
      <w:r w:rsidRPr="00A21164">
        <w:rPr>
          <w:noProof w:val="0"/>
        </w:rPr>
        <w:t>a reliability map overlay is displayed in the rotation.</w:t>
      </w:r>
    </w:p>
    <w:p w14:paraId="62560C93" w14:textId="7B5B990A" w:rsidR="00152357" w:rsidRPr="00A21164" w:rsidRDefault="00CC72C3" w:rsidP="0055426C">
      <w:pPr>
        <w:pStyle w:val="Content"/>
        <w:rPr>
          <w:bCs/>
          <w:noProof w:val="0"/>
        </w:rPr>
      </w:pPr>
      <w:r w:rsidRPr="00A21164">
        <w:rPr>
          <w:bCs/>
        </w:rPr>
        <mc:AlternateContent>
          <mc:Choice Requires="wps">
            <w:drawing>
              <wp:anchor distT="0" distB="0" distL="114300" distR="114300" simplePos="0" relativeHeight="253023232" behindDoc="0" locked="0" layoutInCell="1" allowOverlap="1" wp14:anchorId="2FF6FDE3" wp14:editId="5F8C9214">
                <wp:simplePos x="0" y="0"/>
                <wp:positionH relativeFrom="column">
                  <wp:posOffset>4718049</wp:posOffset>
                </wp:positionH>
                <wp:positionV relativeFrom="paragraph">
                  <wp:posOffset>299134</wp:posOffset>
                </wp:positionV>
                <wp:extent cx="293150" cy="633047"/>
                <wp:effectExtent l="95250" t="19050" r="50165" b="0"/>
                <wp:wrapNone/>
                <wp:docPr id="1732783343" name="Arrow: Down 72"/>
                <wp:cNvGraphicFramePr/>
                <a:graphic xmlns:a="http://schemas.openxmlformats.org/drawingml/2006/main">
                  <a:graphicData uri="http://schemas.microsoft.com/office/word/2010/wordprocessingShape">
                    <wps:wsp>
                      <wps:cNvSpPr/>
                      <wps:spPr>
                        <a:xfrm rot="2060714">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DD929E" id="Arrow: Down 72" o:spid="_x0000_s1026" type="#_x0000_t67" style="position:absolute;margin-left:371.5pt;margin-top:23.55pt;width:23.1pt;height:49.85pt;rotation:2250849fd;z-index:25302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" adj="16599" fillcolor="#e00" strokecolor="#000b11 [484]" strokeweight="2pt"/>
            </w:pict>
          </mc:Fallback>
        </mc:AlternateContent>
      </w:r>
    </w:p>
    <w:p w14:paraId="722A583E" w14:textId="77B16EAE" w:rsidR="002456E9" w:rsidRPr="00A21164" w:rsidRDefault="003560CE">
      <w:pPr>
        <w:spacing w:after="200"/>
        <w:rPr>
          <w:bCs/>
        </w:rPr>
      </w:pPr>
      <w:r w:rsidRPr="00A21164">
        <w:rPr>
          <w:bCs/>
          <w:noProof/>
        </w:rPr>
        <w:drawing>
          <wp:anchor distT="0" distB="0" distL="114300" distR="114300" simplePos="0" relativeHeight="253004800" behindDoc="0" locked="0" layoutInCell="1" allowOverlap="1" wp14:anchorId="6CEFFA33" wp14:editId="602EF2BD">
            <wp:simplePos x="0" y="0"/>
            <wp:positionH relativeFrom="margin">
              <wp:align>center</wp:align>
            </wp:positionH>
            <wp:positionV relativeFrom="paragraph">
              <wp:posOffset>305777</wp:posOffset>
            </wp:positionV>
            <wp:extent cx="5486400" cy="2743200"/>
            <wp:effectExtent l="0" t="0" r="0" b="0"/>
            <wp:wrapTopAndBottom/>
            <wp:docPr id="18792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8995" name=""/>
                    <pic:cNvPicPr/>
                  </pic:nvPicPr>
                  <pic:blipFill>
                    <a:blip r:embed="rId176" cstate="screen">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anchor>
        </w:drawing>
      </w:r>
    </w:p>
    <w:p w14:paraId="592A5C0E" w14:textId="0AE59163" w:rsidR="005C14C6" w:rsidRPr="00A21164" w:rsidRDefault="005C14C6">
      <w:pPr>
        <w:spacing w:after="200"/>
        <w:rPr>
          <w:bCs/>
        </w:rPr>
      </w:pPr>
    </w:p>
    <w:p w14:paraId="08F76368" w14:textId="77777777" w:rsidR="005C14C6" w:rsidRPr="00A21164" w:rsidRDefault="005C14C6">
      <w:pPr>
        <w:spacing w:after="200"/>
        <w:rPr>
          <w:bCs/>
        </w:rPr>
      </w:pPr>
    </w:p>
    <w:p w14:paraId="3FE16B31" w14:textId="32233BF3" w:rsidR="00257B63" w:rsidRPr="00A21164" w:rsidRDefault="00B53374" w:rsidP="00233A5B">
      <w:pPr>
        <w:pStyle w:val="Heading3"/>
      </w:pPr>
      <w:bookmarkStart w:id="84" w:name="_Toc235985302"/>
      <w:r w:rsidRPr="00A21164">
        <w:lastRenderedPageBreak/>
        <w:t xml:space="preserve">TOA </w:t>
      </w:r>
      <w:r w:rsidR="00257B63" w:rsidRPr="00A21164">
        <w:t>(takeoff angl</w:t>
      </w:r>
      <w:r w:rsidR="0064786F">
        <w:t>e</w:t>
      </w:r>
      <w:r w:rsidR="00257B63" w:rsidRPr="00A21164">
        <w:t>)</w:t>
      </w:r>
      <w:bookmarkEnd w:id="84"/>
    </w:p>
    <w:p w14:paraId="0F3B0966" w14:textId="3AE71109" w:rsidR="00B53374" w:rsidRPr="00A21164" w:rsidRDefault="002654AA" w:rsidP="007C7977">
      <w:pPr>
        <w:pStyle w:val="Content"/>
        <w:keepNext/>
        <w:rPr>
          <w:noProof w:val="0"/>
        </w:rPr>
      </w:pPr>
      <w:r w:rsidRPr="00A21164">
        <w:rPr>
          <w:bCs/>
        </w:rPr>
        <w:drawing>
          <wp:anchor distT="0" distB="0" distL="114300" distR="114300" simplePos="0" relativeHeight="252187648" behindDoc="0" locked="0" layoutInCell="1" allowOverlap="1" wp14:anchorId="45EC4D89" wp14:editId="4933B837">
            <wp:simplePos x="0" y="0"/>
            <wp:positionH relativeFrom="margin">
              <wp:align>left</wp:align>
            </wp:positionH>
            <wp:positionV relativeFrom="paragraph">
              <wp:posOffset>8352</wp:posOffset>
            </wp:positionV>
            <wp:extent cx="1371600" cy="1261872"/>
            <wp:effectExtent l="0" t="0" r="0" b="0"/>
            <wp:wrapSquare wrapText="bothSides"/>
            <wp:docPr id="6280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80367" name=""/>
                    <pic:cNvPicPr/>
                  </pic:nvPicPr>
                  <pic:blipFill>
                    <a:blip r:embed="rId177" cstate="screen">
                      <a:extLst>
                        <a:ext uri="{28A0092B-C50C-407E-A947-70E740481C1C}">
                          <a14:useLocalDpi xmlns:a14="http://schemas.microsoft.com/office/drawing/2010/main"/>
                        </a:ext>
                      </a:extLst>
                    </a:blip>
                    <a:stretch>
                      <a:fillRect/>
                    </a:stretch>
                  </pic:blipFill>
                  <pic:spPr>
                    <a:xfrm>
                      <a:off x="0" y="0"/>
                      <a:ext cx="1371600" cy="1261872"/>
                    </a:xfrm>
                    <a:prstGeom prst="rect">
                      <a:avLst/>
                    </a:prstGeom>
                  </pic:spPr>
                </pic:pic>
              </a:graphicData>
            </a:graphic>
          </wp:anchor>
        </w:drawing>
      </w:r>
      <w:r w:rsidR="00184C03" w:rsidRPr="00A21164">
        <w:rPr>
          <w:noProof w:val="0"/>
        </w:rPr>
        <w:t>When a specific ba</w:t>
      </w:r>
      <w:r w:rsidR="0055426C" w:rsidRPr="00A21164">
        <w:rPr>
          <w:noProof w:val="0"/>
        </w:rPr>
        <w:t>n</w:t>
      </w:r>
      <w:r w:rsidR="00184C03" w:rsidRPr="00A21164">
        <w:rPr>
          <w:noProof w:val="0"/>
        </w:rPr>
        <w:t>d is selected in VO</w:t>
      </w:r>
      <w:r w:rsidR="000D719E" w:rsidRPr="00A21164">
        <w:rPr>
          <w:noProof w:val="0"/>
        </w:rPr>
        <w:t>A</w:t>
      </w:r>
      <w:r w:rsidR="00184C03" w:rsidRPr="00A21164">
        <w:rPr>
          <w:noProof w:val="0"/>
        </w:rPr>
        <w:t xml:space="preserve">CAP band conditions </w:t>
      </w:r>
      <w:r w:rsidR="000D719E" w:rsidRPr="00A21164">
        <w:rPr>
          <w:noProof w:val="0"/>
        </w:rPr>
        <w:t>on the right</w:t>
      </w:r>
      <w:r w:rsidR="0055426C" w:rsidRPr="00A21164">
        <w:rPr>
          <w:noProof w:val="0"/>
        </w:rPr>
        <w:t xml:space="preserve"> of the VOACAP pane</w:t>
      </w:r>
      <w:r w:rsidR="000D719E" w:rsidRPr="00A21164">
        <w:rPr>
          <w:noProof w:val="0"/>
        </w:rPr>
        <w:t xml:space="preserve">, </w:t>
      </w:r>
      <w:r w:rsidR="00184C03" w:rsidRPr="00A21164">
        <w:rPr>
          <w:noProof w:val="0"/>
        </w:rPr>
        <w:t xml:space="preserve">a takeoff angle map overlay is displayed in the </w:t>
      </w:r>
      <w:r w:rsidR="00532276" w:rsidRPr="00A21164">
        <w:rPr>
          <w:noProof w:val="0"/>
        </w:rPr>
        <w:t>rotation.</w:t>
      </w:r>
    </w:p>
    <w:p w14:paraId="7A259902" w14:textId="0535BFFE" w:rsidR="00AB7AB7" w:rsidRPr="00A21164" w:rsidRDefault="002654AA" w:rsidP="007C7977">
      <w:pPr>
        <w:keepNext/>
        <w:spacing w:after="200"/>
        <w:rPr>
          <w:bCs/>
        </w:rPr>
      </w:pPr>
      <w:r w:rsidRPr="00A21164">
        <w:rPr>
          <w:bCs/>
          <w:noProof/>
        </w:rPr>
        <mc:AlternateContent>
          <mc:Choice Requires="wps">
            <w:drawing>
              <wp:anchor distT="0" distB="0" distL="114300" distR="114300" simplePos="0" relativeHeight="252206080" behindDoc="0" locked="0" layoutInCell="1" allowOverlap="1" wp14:anchorId="7A132BC4" wp14:editId="230518FB">
                <wp:simplePos x="0" y="0"/>
                <wp:positionH relativeFrom="column">
                  <wp:posOffset>1450731</wp:posOffset>
                </wp:positionH>
                <wp:positionV relativeFrom="paragraph">
                  <wp:posOffset>229431</wp:posOffset>
                </wp:positionV>
                <wp:extent cx="293150" cy="633047"/>
                <wp:effectExtent l="152400" t="0" r="107315" b="0"/>
                <wp:wrapNone/>
                <wp:docPr id="510892242" name="Arrow: Down 72"/>
                <wp:cNvGraphicFramePr/>
                <a:graphic xmlns:a="http://schemas.openxmlformats.org/drawingml/2006/main">
                  <a:graphicData uri="http://schemas.microsoft.com/office/word/2010/wordprocessingShape">
                    <wps:wsp>
                      <wps:cNvSpPr/>
                      <wps:spPr>
                        <a:xfrm rot="18942040">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9A22A6" id="Arrow: Down 72" o:spid="_x0000_s1026" type="#_x0000_t67" style="position:absolute;margin-left:114.25pt;margin-top:18.05pt;width:23.1pt;height:49.85pt;rotation:-2903201fd;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" adj="16599" fillcolor="#e00" strokecolor="#000b11 [484]" strokeweight="2pt"/>
            </w:pict>
          </mc:Fallback>
        </mc:AlternateContent>
      </w:r>
    </w:p>
    <w:p w14:paraId="4361BC32" w14:textId="52217016" w:rsidR="00AB7AB7" w:rsidRPr="00A21164" w:rsidRDefault="002C3751">
      <w:pPr>
        <w:spacing w:after="200"/>
        <w:rPr>
          <w:bCs/>
        </w:rPr>
      </w:pPr>
      <w:r w:rsidRPr="00A21164">
        <w:rPr>
          <w:bCs/>
          <w:noProof/>
        </w:rPr>
        <w:drawing>
          <wp:inline distT="0" distB="0" distL="0" distR="0" wp14:anchorId="67D5E830" wp14:editId="1FCAFC09">
            <wp:extent cx="6309360" cy="3163570"/>
            <wp:effectExtent l="0" t="0" r="0" b="0"/>
            <wp:docPr id="13743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1832" name=""/>
                    <pic:cNvPicPr/>
                  </pic:nvPicPr>
                  <pic:blipFill>
                    <a:blip r:embed="rId178" cstate="screen">
                      <a:extLst>
                        <a:ext uri="{28A0092B-C50C-407E-A947-70E740481C1C}">
                          <a14:useLocalDpi xmlns:a14="http://schemas.microsoft.com/office/drawing/2010/main"/>
                        </a:ext>
                      </a:extLst>
                    </a:blip>
                    <a:stretch>
                      <a:fillRect/>
                    </a:stretch>
                  </pic:blipFill>
                  <pic:spPr>
                    <a:xfrm>
                      <a:off x="0" y="0"/>
                      <a:ext cx="6309360" cy="3163570"/>
                    </a:xfrm>
                    <a:prstGeom prst="rect">
                      <a:avLst/>
                    </a:prstGeom>
                  </pic:spPr>
                </pic:pic>
              </a:graphicData>
            </a:graphic>
          </wp:inline>
        </w:drawing>
      </w:r>
    </w:p>
    <w:p w14:paraId="59E5C7E5" w14:textId="5F3278BA" w:rsidR="00152357" w:rsidRPr="00A21164" w:rsidRDefault="00152357">
      <w:pPr>
        <w:spacing w:after="200"/>
        <w:rPr>
          <w:bCs/>
        </w:rPr>
      </w:pPr>
      <w:r w:rsidRPr="00A21164">
        <w:rPr>
          <w:bCs/>
        </w:rPr>
        <w:br w:type="page"/>
      </w:r>
    </w:p>
    <w:p w14:paraId="6E167D64" w14:textId="74FA4B51" w:rsidR="00AB4E37" w:rsidRPr="00A21164" w:rsidRDefault="00023DDE" w:rsidP="00AB4E37">
      <w:pPr>
        <w:pStyle w:val="Heading3"/>
      </w:pPr>
      <w:bookmarkStart w:id="85" w:name="_Toc235985303"/>
      <w:r w:rsidRPr="00A21164">
        <w:lastRenderedPageBreak/>
        <w:t xml:space="preserve">RSS </w:t>
      </w:r>
      <w:r w:rsidR="00A86D05">
        <w:t>Banner</w:t>
      </w:r>
      <w:bookmarkEnd w:id="85"/>
    </w:p>
    <w:p w14:paraId="73AB4C13" w14:textId="113D9E6A" w:rsidR="009024D8" w:rsidRDefault="00AB4E37" w:rsidP="00AB4E37">
      <w:pPr>
        <w:pStyle w:val="Content"/>
        <w:rPr>
          <w:noProof w:val="0"/>
        </w:rPr>
      </w:pPr>
      <w:r w:rsidRPr="00A21164">
        <w:rPr>
          <w:noProof w:val="0"/>
        </w:rPr>
        <w:t>O</w:t>
      </w:r>
      <w:r w:rsidR="008D0A01" w:rsidRPr="00A21164">
        <w:rPr>
          <w:noProof w:val="0"/>
        </w:rPr>
        <w:t>verlays the lower map with live RSS feeds, cycling every 15 seconds. Click to show parent web page</w:t>
      </w:r>
      <w:r w:rsidR="00741EEA" w:rsidRPr="00A21164">
        <w:rPr>
          <w:noProof w:val="0"/>
        </w:rPr>
        <w:t>.</w:t>
      </w:r>
      <w:r w:rsidR="00751103" w:rsidRPr="00A21164">
        <w:rPr>
          <w:noProof w:val="0"/>
        </w:rPr>
        <w:t xml:space="preserve"> Sources </w:t>
      </w:r>
      <w:r w:rsidR="00532276" w:rsidRPr="00A21164">
        <w:rPr>
          <w:noProof w:val="0"/>
        </w:rPr>
        <w:t>are</w:t>
      </w:r>
      <w:r w:rsidR="00166ED0" w:rsidRPr="00A21164">
        <w:rPr>
          <w:rFonts w:ascii="Segoe UI" w:eastAsia="Times New Roman" w:hAnsi="Segoe UI" w:cs="Segoe UI"/>
          <w:b/>
          <w:noProof w:val="0"/>
          <w:color w:val="242424"/>
          <w:sz w:val="23"/>
          <w:szCs w:val="23"/>
        </w:rPr>
        <w:t xml:space="preserve"> </w:t>
      </w:r>
      <w:r w:rsidR="00166ED0" w:rsidRPr="00A21164">
        <w:rPr>
          <w:noProof w:val="0"/>
        </w:rPr>
        <w:t>AR Newsline, HamWeekly and NG3K (DXCC)</w:t>
      </w:r>
      <w:r w:rsidR="00A0096D" w:rsidRPr="00A21164">
        <w:rPr>
          <w:noProof w:val="0"/>
        </w:rPr>
        <w:t>.</w:t>
      </w:r>
    </w:p>
    <w:p w14:paraId="3D5A396C" w14:textId="000780EA" w:rsidR="00700FBE" w:rsidRPr="00A21164" w:rsidRDefault="004C58B6" w:rsidP="00AB4E37">
      <w:pPr>
        <w:pStyle w:val="Content"/>
        <w:rPr>
          <w:noProof w:val="0"/>
        </w:rPr>
      </w:pPr>
      <w:r w:rsidRPr="004C58B6">
        <w:drawing>
          <wp:inline distT="0" distB="0" distL="0" distR="0" wp14:anchorId="3AE94ADA" wp14:editId="4736E3B9">
            <wp:extent cx="6309360" cy="750570"/>
            <wp:effectExtent l="0" t="0" r="0" b="0"/>
            <wp:docPr id="5073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5015" name=""/>
                    <pic:cNvPicPr/>
                  </pic:nvPicPr>
                  <pic:blipFill>
                    <a:blip r:embed="rId179" cstate="screen">
                      <a:extLst>
                        <a:ext uri="{28A0092B-C50C-407E-A947-70E740481C1C}">
                          <a14:useLocalDpi xmlns:a14="http://schemas.microsoft.com/office/drawing/2010/main"/>
                        </a:ext>
                      </a:extLst>
                    </a:blip>
                    <a:stretch>
                      <a:fillRect/>
                    </a:stretch>
                  </pic:blipFill>
                  <pic:spPr>
                    <a:xfrm>
                      <a:off x="0" y="0"/>
                      <a:ext cx="6309360" cy="750570"/>
                    </a:xfrm>
                    <a:prstGeom prst="rect">
                      <a:avLst/>
                    </a:prstGeom>
                  </pic:spPr>
                </pic:pic>
              </a:graphicData>
            </a:graphic>
          </wp:inline>
        </w:drawing>
      </w:r>
    </w:p>
    <w:p w14:paraId="74F521A4" w14:textId="10F9DD40" w:rsidR="00862634" w:rsidRPr="00A21164" w:rsidRDefault="000C4EF7" w:rsidP="001239D7">
      <w:pPr>
        <w:pStyle w:val="Heading3"/>
        <w:rPr>
          <w:bCs/>
        </w:rPr>
      </w:pPr>
      <w:bookmarkStart w:id="86" w:name="_Toc235985304"/>
      <w:r w:rsidRPr="00A21164">
        <w:t>Night</w:t>
      </w:r>
      <w:bookmarkEnd w:id="86"/>
    </w:p>
    <w:p w14:paraId="717B5EC5" w14:textId="27B58ACE" w:rsidR="000C4EF7" w:rsidRPr="00A21164" w:rsidRDefault="00C40734" w:rsidP="009024D8">
      <w:pPr>
        <w:pStyle w:val="Content"/>
        <w:rPr>
          <w:b/>
          <w:noProof w:val="0"/>
        </w:rPr>
      </w:pPr>
      <w:r w:rsidRPr="00A21164">
        <w:rPr>
          <w:bCs/>
          <w:noProof w:val="0"/>
        </w:rPr>
        <w:t>S</w:t>
      </w:r>
      <w:r w:rsidR="000C4EF7" w:rsidRPr="00A21164">
        <w:rPr>
          <w:bCs/>
          <w:noProof w:val="0"/>
        </w:rPr>
        <w:t xml:space="preserve">elect to darken the map where it is currently </w:t>
      </w:r>
      <w:r w:rsidR="00D76FAA" w:rsidRPr="00A21164">
        <w:rPr>
          <w:bCs/>
          <w:noProof w:val="0"/>
        </w:rPr>
        <w:t>nighttime</w:t>
      </w:r>
      <w:r w:rsidR="000C4EF7" w:rsidRPr="00A21164">
        <w:rPr>
          <w:bCs/>
          <w:noProof w:val="0"/>
        </w:rPr>
        <w:t>; good for showing current gray line boundary.</w:t>
      </w:r>
    </w:p>
    <w:p w14:paraId="56B83A0B" w14:textId="1B5CDB8D" w:rsidR="00C40734" w:rsidRPr="00A21164" w:rsidRDefault="000C4EF7" w:rsidP="001239D7">
      <w:pPr>
        <w:pStyle w:val="Heading3"/>
      </w:pPr>
      <w:bookmarkStart w:id="87" w:name="_Toc235985305"/>
      <w:r w:rsidRPr="00A21164">
        <w:t>Cities</w:t>
      </w:r>
      <w:bookmarkEnd w:id="87"/>
    </w:p>
    <w:p w14:paraId="4AB81CDD" w14:textId="07182E88" w:rsidR="00862634" w:rsidRDefault="000C4EF7" w:rsidP="009024D8">
      <w:pPr>
        <w:pStyle w:val="Content"/>
        <w:rPr>
          <w:bCs/>
          <w:noProof w:val="0"/>
        </w:rPr>
      </w:pPr>
      <w:r w:rsidRPr="00A21164">
        <w:rPr>
          <w:bCs/>
          <w:noProof w:val="0"/>
        </w:rPr>
        <w:t>whether to display name and population of representative cities nearest to cursor, if any.</w:t>
      </w:r>
    </w:p>
    <w:p w14:paraId="2D6FF307" w14:textId="2036283D" w:rsidR="004E11C0" w:rsidRPr="00A21164" w:rsidRDefault="004E11C0" w:rsidP="009024D8">
      <w:pPr>
        <w:pStyle w:val="Content"/>
        <w:rPr>
          <w:bCs/>
          <w:noProof w:val="0"/>
        </w:rPr>
      </w:pPr>
      <w:r w:rsidRPr="004E11C0">
        <w:rPr>
          <w:bCs/>
        </w:rPr>
        <w:drawing>
          <wp:inline distT="0" distB="0" distL="0" distR="0" wp14:anchorId="58B282B4" wp14:editId="6F417E28">
            <wp:extent cx="6309360" cy="1455420"/>
            <wp:effectExtent l="0" t="0" r="0" b="0"/>
            <wp:docPr id="7782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1425" name=""/>
                    <pic:cNvPicPr/>
                  </pic:nvPicPr>
                  <pic:blipFill>
                    <a:blip r:embed="rId180"/>
                    <a:stretch>
                      <a:fillRect/>
                    </a:stretch>
                  </pic:blipFill>
                  <pic:spPr>
                    <a:xfrm>
                      <a:off x="0" y="0"/>
                      <a:ext cx="6309360" cy="1455420"/>
                    </a:xfrm>
                    <a:prstGeom prst="rect">
                      <a:avLst/>
                    </a:prstGeom>
                  </pic:spPr>
                </pic:pic>
              </a:graphicData>
            </a:graphic>
          </wp:inline>
        </w:drawing>
      </w:r>
    </w:p>
    <w:p w14:paraId="55A0CE08" w14:textId="08C59C09" w:rsidR="00C40734" w:rsidRPr="00A21164" w:rsidRDefault="000C4EF7" w:rsidP="001239D7">
      <w:pPr>
        <w:pStyle w:val="Heading3"/>
      </w:pPr>
      <w:bookmarkStart w:id="88" w:name="_Toc235985306"/>
      <w:r w:rsidRPr="00A21164">
        <w:t>Lightning</w:t>
      </w:r>
      <w:bookmarkEnd w:id="88"/>
    </w:p>
    <w:p w14:paraId="61B861F8" w14:textId="59105BD6" w:rsidR="00023DDE" w:rsidRPr="00A21164" w:rsidRDefault="00E3254B" w:rsidP="009024D8">
      <w:pPr>
        <w:pStyle w:val="Content"/>
        <w:rPr>
          <w:bCs/>
          <w:noProof w:val="0"/>
        </w:rPr>
      </w:pPr>
      <w:r w:rsidRPr="00E3254B">
        <w:rPr>
          <w:bCs/>
        </w:rPr>
        <w:drawing>
          <wp:anchor distT="0" distB="0" distL="114300" distR="114300" simplePos="0" relativeHeight="253146112" behindDoc="0" locked="0" layoutInCell="1" allowOverlap="1" wp14:anchorId="3C7FEC64" wp14:editId="4D9E267A">
            <wp:simplePos x="0" y="0"/>
            <wp:positionH relativeFrom="margin">
              <wp:align>right</wp:align>
            </wp:positionH>
            <wp:positionV relativeFrom="paragraph">
              <wp:posOffset>3175</wp:posOffset>
            </wp:positionV>
            <wp:extent cx="914400" cy="2020570"/>
            <wp:effectExtent l="0" t="0" r="0" b="0"/>
            <wp:wrapSquare wrapText="bothSides"/>
            <wp:docPr id="176684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4618" name=""/>
                    <pic:cNvPicPr/>
                  </pic:nvPicPr>
                  <pic:blipFill>
                    <a:blip r:embed="rId181">
                      <a:extLst>
                        <a:ext uri="{28A0092B-C50C-407E-A947-70E740481C1C}">
                          <a14:useLocalDpi xmlns:a14="http://schemas.microsoft.com/office/drawing/2010/main"/>
                        </a:ext>
                      </a:extLst>
                    </a:blip>
                    <a:stretch>
                      <a:fillRect/>
                    </a:stretch>
                  </pic:blipFill>
                  <pic:spPr>
                    <a:xfrm>
                      <a:off x="0" y="0"/>
                      <a:ext cx="914400" cy="2020570"/>
                    </a:xfrm>
                    <a:prstGeom prst="rect">
                      <a:avLst/>
                    </a:prstGeom>
                  </pic:spPr>
                </pic:pic>
              </a:graphicData>
            </a:graphic>
          </wp:anchor>
        </w:drawing>
      </w:r>
      <w:r w:rsidR="00236059" w:rsidRPr="00236059">
        <w:rPr>
          <w:bCs/>
        </w:rPr>
        <w:drawing>
          <wp:anchor distT="0" distB="0" distL="114300" distR="114300" simplePos="0" relativeHeight="253139968" behindDoc="0" locked="0" layoutInCell="1" allowOverlap="1" wp14:anchorId="6E74C01D" wp14:editId="342369C9">
            <wp:simplePos x="0" y="0"/>
            <wp:positionH relativeFrom="column">
              <wp:posOffset>1172</wp:posOffset>
            </wp:positionH>
            <wp:positionV relativeFrom="paragraph">
              <wp:posOffset>-1710</wp:posOffset>
            </wp:positionV>
            <wp:extent cx="2286000" cy="1673352"/>
            <wp:effectExtent l="0" t="0" r="0" b="3175"/>
            <wp:wrapSquare wrapText="bothSides"/>
            <wp:docPr id="7305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9991" name=""/>
                    <pic:cNvPicPr/>
                  </pic:nvPicPr>
                  <pic:blipFill>
                    <a:blip r:embed="rId182">
                      <a:extLst>
                        <a:ext uri="{28A0092B-C50C-407E-A947-70E740481C1C}">
                          <a14:useLocalDpi xmlns:a14="http://schemas.microsoft.com/office/drawing/2010/main"/>
                        </a:ext>
                      </a:extLst>
                    </a:blip>
                    <a:stretch>
                      <a:fillRect/>
                    </a:stretch>
                  </pic:blipFill>
                  <pic:spPr>
                    <a:xfrm>
                      <a:off x="0" y="0"/>
                      <a:ext cx="2286000" cy="1673352"/>
                    </a:xfrm>
                    <a:prstGeom prst="rect">
                      <a:avLst/>
                    </a:prstGeom>
                  </pic:spPr>
                </pic:pic>
              </a:graphicData>
            </a:graphic>
          </wp:anchor>
        </w:drawing>
      </w:r>
      <w:r w:rsidR="00C40734" w:rsidRPr="00A21164">
        <w:rPr>
          <w:bCs/>
          <w:noProof w:val="0"/>
        </w:rPr>
        <w:t>S</w:t>
      </w:r>
      <w:r w:rsidR="000C4EF7" w:rsidRPr="00A21164">
        <w:rPr>
          <w:bCs/>
          <w:noProof w:val="0"/>
        </w:rPr>
        <w:t xml:space="preserve">elect to display lightning icons that indicate detected </w:t>
      </w:r>
      <w:r w:rsidR="00D76FAA" w:rsidRPr="00A21164">
        <w:rPr>
          <w:bCs/>
          <w:noProof w:val="0"/>
        </w:rPr>
        <w:t>lightning</w:t>
      </w:r>
      <w:r w:rsidR="000C4EF7" w:rsidRPr="00A21164">
        <w:rPr>
          <w:bCs/>
          <w:noProof w:val="0"/>
        </w:rPr>
        <w:t>. Range rings for the coverage area are shown.</w:t>
      </w:r>
      <w:r w:rsidR="00C40734" w:rsidRPr="00A21164">
        <w:rPr>
          <w:bCs/>
          <w:noProof w:val="0"/>
        </w:rPr>
        <w:t xml:space="preserve"> This will also enable the lightning option in the upper right auxiliar pane.</w:t>
      </w:r>
      <w:r w:rsidRPr="00E3254B">
        <w:t xml:space="preserve"> </w:t>
      </w:r>
    </w:p>
    <w:p w14:paraId="3E3AEDD2" w14:textId="435F22D6" w:rsidR="009024D8" w:rsidRDefault="009024D8" w:rsidP="009024D8">
      <w:pPr>
        <w:pStyle w:val="Content"/>
        <w:rPr>
          <w:noProof w:val="0"/>
        </w:rPr>
      </w:pPr>
    </w:p>
    <w:p w14:paraId="324807A9" w14:textId="77777777" w:rsidR="00C61ECD" w:rsidRDefault="00C61ECD" w:rsidP="009024D8">
      <w:pPr>
        <w:pStyle w:val="Content"/>
        <w:rPr>
          <w:noProof w:val="0"/>
        </w:rPr>
      </w:pPr>
    </w:p>
    <w:p w14:paraId="66652F44" w14:textId="77777777" w:rsidR="00A70A38" w:rsidRPr="00A21164" w:rsidRDefault="00A70A38" w:rsidP="009024D8">
      <w:pPr>
        <w:pStyle w:val="Content"/>
        <w:rPr>
          <w:noProof w:val="0"/>
        </w:rPr>
      </w:pPr>
    </w:p>
    <w:p w14:paraId="0B7EAF30" w14:textId="34E3346D" w:rsidR="00087D44" w:rsidRPr="00A21164" w:rsidRDefault="00991882" w:rsidP="0055426C">
      <w:pPr>
        <w:pStyle w:val="Heading3"/>
      </w:pPr>
      <w:bookmarkStart w:id="89" w:name="_Toc235985307"/>
      <w:r w:rsidRPr="00A21164">
        <w:t>Pop up panels in maps.</w:t>
      </w:r>
      <w:bookmarkEnd w:id="89"/>
    </w:p>
    <w:p w14:paraId="6A4F5547" w14:textId="13DF8184" w:rsidR="00991882" w:rsidRPr="00A21164" w:rsidRDefault="00247A8D" w:rsidP="00FD5DE1">
      <w:pPr>
        <w:pStyle w:val="Content"/>
        <w:rPr>
          <w:rFonts w:ascii="Liberation Serif" w:hAnsi="Liberation Serif" w:hint="eastAsia"/>
          <w:noProof w:val="0"/>
        </w:rPr>
      </w:pPr>
      <w:r w:rsidRPr="00A21164">
        <w:drawing>
          <wp:anchor distT="0" distB="0" distL="114300" distR="114300" simplePos="0" relativeHeight="252068864" behindDoc="0" locked="0" layoutInCell="1" allowOverlap="1" wp14:anchorId="2184627F" wp14:editId="7508A3CB">
            <wp:simplePos x="0" y="0"/>
            <wp:positionH relativeFrom="margin">
              <wp:align>right</wp:align>
            </wp:positionH>
            <wp:positionV relativeFrom="paragraph">
              <wp:posOffset>3810</wp:posOffset>
            </wp:positionV>
            <wp:extent cx="879469" cy="1331640"/>
            <wp:effectExtent l="0" t="0" r="0" b="1905"/>
            <wp:wrapSquare wrapText="bothSides"/>
            <wp:docPr id="772553317" name="image8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 cstate="screen">
                      <a:lum/>
                      <a:alphaModFix/>
                      <a:extLst>
                        <a:ext uri="{28A0092B-C50C-407E-A947-70E740481C1C}">
                          <a14:useLocalDpi xmlns:a14="http://schemas.microsoft.com/office/drawing/2010/main"/>
                        </a:ext>
                      </a:extLst>
                    </a:blip>
                    <a:srcRect/>
                    <a:stretch>
                      <a:fillRect/>
                    </a:stretch>
                  </pic:blipFill>
                  <pic:spPr>
                    <a:xfrm>
                      <a:off x="0" y="0"/>
                      <a:ext cx="879469" cy="1331640"/>
                    </a:xfrm>
                    <a:prstGeom prst="rect">
                      <a:avLst/>
                    </a:prstGeom>
                    <a:noFill/>
                    <a:ln>
                      <a:noFill/>
                      <a:prstDash/>
                    </a:ln>
                  </pic:spPr>
                </pic:pic>
              </a:graphicData>
            </a:graphic>
          </wp:anchor>
        </w:drawing>
      </w:r>
      <w:r w:rsidRPr="00A21164">
        <w:rPr>
          <w:rFonts w:ascii="Liberation Serif" w:hAnsi="Liberation Serif"/>
          <w:noProof w:val="0"/>
        </w:rPr>
        <w:t xml:space="preserve">Clicking anywhere on the map brings up a </w:t>
      </w:r>
      <w:bookmarkStart w:id="90" w:name="multipurpose"/>
      <w:r w:rsidRPr="00A21164">
        <w:rPr>
          <w:rFonts w:ascii="Liberation Serif" w:hAnsi="Liberation Serif"/>
          <w:noProof w:val="0"/>
        </w:rPr>
        <w:t>multi-purpose popup</w:t>
      </w:r>
      <w:bookmarkEnd w:id="90"/>
      <w:r w:rsidRPr="00A21164">
        <w:rPr>
          <w:rFonts w:ascii="Liberation Serif" w:hAnsi="Liberation Serif"/>
          <w:noProof w:val="0"/>
        </w:rPr>
        <w:t xml:space="preserve"> menu. It always offers controls to</w:t>
      </w:r>
      <w:r w:rsidRPr="00A21164">
        <w:rPr>
          <w:rFonts w:ascii="Liberation Serif" w:hAnsi="Liberation Serif"/>
          <w:noProof w:val="0"/>
          <w:spacing w:val="-1"/>
        </w:rPr>
        <w:t xml:space="preserve"> </w:t>
      </w:r>
      <w:r w:rsidRPr="00A21164">
        <w:rPr>
          <w:rFonts w:ascii="Liberation Serif" w:hAnsi="Liberation Serif"/>
          <w:noProof w:val="0"/>
        </w:rPr>
        <w:t>set</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HamClock</w:t>
      </w:r>
      <w:r w:rsidRPr="00A21164">
        <w:rPr>
          <w:rFonts w:ascii="Liberation Serif" w:hAnsi="Liberation Serif"/>
          <w:noProof w:val="0"/>
          <w:spacing w:val="-2"/>
        </w:rPr>
        <w:t xml:space="preserve"> </w:t>
      </w:r>
      <w:r w:rsidRPr="00A21164">
        <w:rPr>
          <w:rFonts w:ascii="Liberation Serif" w:hAnsi="Liberation Serif"/>
          <w:b/>
          <w:noProof w:val="0"/>
        </w:rPr>
        <w:t>DE</w:t>
      </w:r>
      <w:r w:rsidRPr="00A21164">
        <w:rPr>
          <w:rFonts w:ascii="Liberation Serif" w:hAnsi="Liberation Serif"/>
          <w:b/>
          <w:noProof w:val="0"/>
          <w:spacing w:val="-2"/>
        </w:rPr>
        <w:t xml:space="preserve"> </w:t>
      </w:r>
      <w:r w:rsidRPr="00A21164">
        <w:rPr>
          <w:rFonts w:ascii="Liberation Serif" w:hAnsi="Liberation Serif"/>
          <w:noProof w:val="0"/>
        </w:rPr>
        <w:t>or</w:t>
      </w:r>
      <w:r w:rsidRPr="00A21164">
        <w:rPr>
          <w:rFonts w:ascii="Liberation Serif" w:hAnsi="Liberation Serif"/>
          <w:noProof w:val="0"/>
          <w:spacing w:val="-1"/>
        </w:rPr>
        <w:t xml:space="preserve"> </w:t>
      </w:r>
      <w:r w:rsidRPr="00A21164">
        <w:rPr>
          <w:rFonts w:ascii="Liberation Serif" w:hAnsi="Liberation Serif"/>
          <w:b/>
          <w:noProof w:val="0"/>
        </w:rPr>
        <w:t>DX</w:t>
      </w:r>
      <w:r w:rsidRPr="00A21164">
        <w:rPr>
          <w:rFonts w:ascii="Liberation Serif" w:hAnsi="Liberation Serif"/>
          <w:b/>
          <w:noProof w:val="0"/>
          <w:spacing w:val="-2"/>
        </w:rPr>
        <w:t xml:space="preserve"> </w:t>
      </w:r>
      <w:r w:rsidRPr="00A21164">
        <w:rPr>
          <w:rFonts w:ascii="Liberation Serif" w:hAnsi="Liberation Serif"/>
          <w:noProof w:val="0"/>
        </w:rPr>
        <w:t>object</w:t>
      </w:r>
      <w:r w:rsidRPr="00A21164">
        <w:rPr>
          <w:rFonts w:ascii="Liberation Serif" w:hAnsi="Liberation Serif"/>
          <w:noProof w:val="0"/>
          <w:spacing w:val="-1"/>
        </w:rPr>
        <w:t xml:space="preserve"> </w:t>
      </w:r>
      <w:r w:rsidRPr="00A21164">
        <w:rPr>
          <w:rFonts w:ascii="Liberation Serif" w:hAnsi="Liberation Serif"/>
          <w:noProof w:val="0"/>
        </w:rPr>
        <w:t>to</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clicked</w:t>
      </w:r>
      <w:r w:rsidRPr="00A21164">
        <w:rPr>
          <w:rFonts w:ascii="Liberation Serif" w:hAnsi="Liberation Serif"/>
          <w:noProof w:val="0"/>
          <w:spacing w:val="-1"/>
        </w:rPr>
        <w:t xml:space="preserve"> </w:t>
      </w:r>
      <w:r w:rsidRPr="00A21164">
        <w:rPr>
          <w:rFonts w:ascii="Liberation Serif" w:hAnsi="Liberation Serif"/>
          <w:noProof w:val="0"/>
        </w:rPr>
        <w:t>location</w:t>
      </w:r>
      <w:r w:rsidRPr="00A21164">
        <w:rPr>
          <w:rFonts w:ascii="Liberation Serif" w:hAnsi="Liberation Serif"/>
          <w:noProof w:val="0"/>
          <w:spacing w:val="-1"/>
        </w:rPr>
        <w:t xml:space="preserve"> </w:t>
      </w:r>
      <w:r w:rsidRPr="00A21164">
        <w:rPr>
          <w:rFonts w:ascii="Liberation Serif" w:hAnsi="Liberation Serif"/>
          <w:noProof w:val="0"/>
        </w:rPr>
        <w:t>if</w:t>
      </w:r>
      <w:r w:rsidRPr="00A21164">
        <w:rPr>
          <w:rFonts w:ascii="Liberation Serif" w:hAnsi="Liberation Serif"/>
          <w:noProof w:val="0"/>
          <w:spacing w:val="-1"/>
        </w:rPr>
        <w:t xml:space="preserve"> </w:t>
      </w:r>
      <w:r w:rsidRPr="00A21164">
        <w:rPr>
          <w:rFonts w:ascii="Liberation Serif" w:hAnsi="Liberation Serif"/>
          <w:noProof w:val="0"/>
        </w:rPr>
        <w:t>desired.</w:t>
      </w:r>
      <w:r w:rsidRPr="00A21164">
        <w:rPr>
          <w:rFonts w:ascii="Liberation Serif" w:hAnsi="Liberation Serif"/>
          <w:noProof w:val="0"/>
          <w:spacing w:val="-1"/>
        </w:rPr>
        <w:t xml:space="preserve"> </w:t>
      </w:r>
      <w:r w:rsidRPr="00A21164">
        <w:rPr>
          <w:rFonts w:ascii="Liberation Serif" w:hAnsi="Liberation Serif"/>
          <w:noProof w:val="0"/>
        </w:rPr>
        <w:t>It</w:t>
      </w:r>
      <w:r w:rsidRPr="00A21164">
        <w:rPr>
          <w:rFonts w:ascii="Liberation Serif" w:hAnsi="Liberation Serif"/>
          <w:noProof w:val="0"/>
          <w:spacing w:val="-1"/>
        </w:rPr>
        <w:t xml:space="preserve"> </w:t>
      </w:r>
      <w:r w:rsidRPr="00A21164">
        <w:rPr>
          <w:rFonts w:ascii="Liberation Serif" w:hAnsi="Liberation Serif"/>
          <w:noProof w:val="0"/>
        </w:rPr>
        <w:t>may</w:t>
      </w:r>
      <w:r w:rsidRPr="00A21164">
        <w:rPr>
          <w:rFonts w:ascii="Liberation Serif" w:hAnsi="Liberation Serif"/>
          <w:noProof w:val="0"/>
          <w:spacing w:val="-1"/>
        </w:rPr>
        <w:t xml:space="preserve"> </w:t>
      </w:r>
      <w:r w:rsidRPr="00A21164">
        <w:rPr>
          <w:rFonts w:ascii="Liberation Serif" w:hAnsi="Liberation Serif"/>
          <w:noProof w:val="0"/>
        </w:rPr>
        <w:t>also</w:t>
      </w:r>
      <w:r w:rsidRPr="00A21164">
        <w:rPr>
          <w:rFonts w:ascii="Liberation Serif" w:hAnsi="Liberation Serif"/>
          <w:noProof w:val="0"/>
          <w:spacing w:val="-1"/>
        </w:rPr>
        <w:t xml:space="preserve"> </w:t>
      </w:r>
      <w:r w:rsidRPr="00A21164">
        <w:rPr>
          <w:rFonts w:ascii="Liberation Serif" w:hAnsi="Liberation Serif"/>
          <w:noProof w:val="0"/>
        </w:rPr>
        <w:t>offer</w:t>
      </w:r>
      <w:r w:rsidRPr="00A21164">
        <w:rPr>
          <w:rFonts w:ascii="Liberation Serif" w:hAnsi="Liberation Serif"/>
          <w:noProof w:val="0"/>
          <w:spacing w:val="-1"/>
        </w:rPr>
        <w:t xml:space="preserve"> </w:t>
      </w:r>
      <w:r w:rsidRPr="00A21164">
        <w:rPr>
          <w:rFonts w:ascii="Liberation Serif" w:hAnsi="Liberation Serif"/>
          <w:noProof w:val="0"/>
        </w:rPr>
        <w:t xml:space="preserve">controls to set a specific </w:t>
      </w:r>
      <w:r w:rsidRPr="00A21164">
        <w:rPr>
          <w:rFonts w:ascii="Liberation Serif" w:hAnsi="Liberation Serif"/>
          <w:b/>
          <w:noProof w:val="0"/>
        </w:rPr>
        <w:t xml:space="preserve">Zoom </w:t>
      </w:r>
      <w:r w:rsidRPr="00A21164">
        <w:rPr>
          <w:rFonts w:ascii="Liberation Serif" w:hAnsi="Liberation Serif"/>
          <w:noProof w:val="0"/>
        </w:rPr>
        <w:t xml:space="preserve">factor and/or to </w:t>
      </w:r>
      <w:r w:rsidRPr="00A21164">
        <w:rPr>
          <w:rFonts w:ascii="Liberation Serif" w:hAnsi="Liberation Serif"/>
          <w:b/>
          <w:noProof w:val="0"/>
        </w:rPr>
        <w:t xml:space="preserve">Recenter </w:t>
      </w:r>
      <w:r w:rsidRPr="00A21164">
        <w:rPr>
          <w:rFonts w:ascii="Liberation Serif" w:hAnsi="Liberation Serif"/>
          <w:noProof w:val="0"/>
        </w:rPr>
        <w:t>the map at the clicked location, depending on the</w:t>
      </w:r>
      <w:r w:rsidRPr="00A21164">
        <w:rPr>
          <w:rFonts w:ascii="Liberation Serif" w:hAnsi="Liberation Serif"/>
          <w:noProof w:val="0"/>
          <w:spacing w:val="-6"/>
        </w:rPr>
        <w:t xml:space="preserve"> </w:t>
      </w:r>
      <w:r w:rsidRPr="00A21164">
        <w:rPr>
          <w:rFonts w:ascii="Liberation Serif" w:hAnsi="Liberation Serif"/>
          <w:noProof w:val="0"/>
        </w:rPr>
        <w:t>current</w:t>
      </w:r>
      <w:r w:rsidRPr="00A21164">
        <w:rPr>
          <w:rFonts w:ascii="Liberation Serif" w:hAnsi="Liberation Serif"/>
          <w:noProof w:val="0"/>
          <w:spacing w:val="-6"/>
        </w:rPr>
        <w:t xml:space="preserve"> </w:t>
      </w:r>
      <w:r w:rsidRPr="00A21164">
        <w:rPr>
          <w:rFonts w:ascii="Liberation Serif" w:hAnsi="Liberation Serif"/>
          <w:noProof w:val="0"/>
        </w:rPr>
        <w:t>map</w:t>
      </w:r>
      <w:r w:rsidRPr="00A21164">
        <w:rPr>
          <w:rFonts w:ascii="Liberation Serif" w:hAnsi="Liberation Serif"/>
          <w:noProof w:val="0"/>
          <w:spacing w:val="-6"/>
        </w:rPr>
        <w:t xml:space="preserve"> </w:t>
      </w:r>
      <w:r w:rsidRPr="00A21164">
        <w:rPr>
          <w:rFonts w:ascii="Liberation Serif" w:hAnsi="Liberation Serif"/>
          <w:noProof w:val="0"/>
        </w:rPr>
        <w:t>projection.</w:t>
      </w:r>
      <w:r w:rsidRPr="00A21164">
        <w:rPr>
          <w:rFonts w:ascii="Liberation Serif" w:hAnsi="Liberation Serif"/>
          <w:noProof w:val="0"/>
          <w:spacing w:val="-9"/>
        </w:rPr>
        <w:t xml:space="preserve"> </w:t>
      </w:r>
      <w:r w:rsidRPr="00A21164">
        <w:rPr>
          <w:rFonts w:ascii="Liberation Serif" w:hAnsi="Liberation Serif"/>
          <w:noProof w:val="0"/>
        </w:rPr>
        <w:t>The</w:t>
      </w:r>
      <w:r w:rsidRPr="00A21164">
        <w:rPr>
          <w:rFonts w:ascii="Liberation Serif" w:hAnsi="Liberation Serif"/>
          <w:noProof w:val="0"/>
          <w:spacing w:val="-6"/>
        </w:rPr>
        <w:t xml:space="preserve"> </w:t>
      </w:r>
      <w:r w:rsidRPr="00A21164">
        <w:rPr>
          <w:rFonts w:ascii="Liberation Serif" w:hAnsi="Liberation Serif"/>
          <w:noProof w:val="0"/>
        </w:rPr>
        <w:t>Mercator</w:t>
      </w:r>
      <w:r w:rsidRPr="00A21164">
        <w:rPr>
          <w:rFonts w:ascii="Liberation Serif" w:hAnsi="Liberation Serif"/>
          <w:noProof w:val="0"/>
          <w:spacing w:val="-6"/>
        </w:rPr>
        <w:t xml:space="preserve"> </w:t>
      </w:r>
      <w:r w:rsidRPr="00A21164">
        <w:rPr>
          <w:rFonts w:ascii="Liberation Serif" w:hAnsi="Liberation Serif"/>
          <w:noProof w:val="0"/>
        </w:rPr>
        <w:t>projection</w:t>
      </w:r>
      <w:r w:rsidRPr="00A21164">
        <w:rPr>
          <w:rFonts w:ascii="Liberation Serif" w:hAnsi="Liberation Serif"/>
          <w:noProof w:val="0"/>
          <w:spacing w:val="-6"/>
        </w:rPr>
        <w:t xml:space="preserve"> </w:t>
      </w:r>
      <w:r w:rsidRPr="00A21164">
        <w:rPr>
          <w:rFonts w:ascii="Liberation Serif" w:hAnsi="Liberation Serif"/>
          <w:noProof w:val="0"/>
        </w:rPr>
        <w:t>implements</w:t>
      </w:r>
      <w:r w:rsidRPr="00A21164">
        <w:rPr>
          <w:rFonts w:ascii="Liberation Serif" w:hAnsi="Liberation Serif"/>
          <w:noProof w:val="0"/>
          <w:spacing w:val="-7"/>
        </w:rPr>
        <w:t xml:space="preserve"> </w:t>
      </w:r>
      <w:r w:rsidRPr="00A21164">
        <w:rPr>
          <w:rFonts w:ascii="Liberation Serif" w:hAnsi="Liberation Serif"/>
          <w:noProof w:val="0"/>
        </w:rPr>
        <w:t>all</w:t>
      </w:r>
      <w:r w:rsidRPr="00A21164">
        <w:rPr>
          <w:rFonts w:ascii="Liberation Serif" w:hAnsi="Liberation Serif"/>
          <w:noProof w:val="0"/>
          <w:spacing w:val="-6"/>
        </w:rPr>
        <w:t xml:space="preserve"> </w:t>
      </w:r>
      <w:r w:rsidRPr="00A21164">
        <w:rPr>
          <w:rFonts w:ascii="Liberation Serif" w:hAnsi="Liberation Serif"/>
          <w:noProof w:val="0"/>
        </w:rPr>
        <w:t>options</w:t>
      </w:r>
      <w:r w:rsidRPr="00A21164">
        <w:rPr>
          <w:rFonts w:ascii="Liberation Serif" w:hAnsi="Liberation Serif"/>
          <w:noProof w:val="0"/>
          <w:spacing w:val="-6"/>
        </w:rPr>
        <w:t xml:space="preserve"> </w:t>
      </w:r>
      <w:r w:rsidRPr="00A21164">
        <w:rPr>
          <w:rFonts w:ascii="Liberation Serif" w:hAnsi="Liberation Serif"/>
          <w:noProof w:val="0"/>
        </w:rPr>
        <w:t>although</w:t>
      </w:r>
      <w:r w:rsidRPr="00A21164">
        <w:rPr>
          <w:rFonts w:ascii="Liberation Serif" w:hAnsi="Liberation Serif"/>
          <w:noProof w:val="0"/>
          <w:spacing w:val="-6"/>
        </w:rPr>
        <w:t xml:space="preserve"> </w:t>
      </w:r>
      <w:r w:rsidRPr="00A21164">
        <w:rPr>
          <w:rFonts w:ascii="Liberation Serif" w:hAnsi="Liberation Serif"/>
          <w:noProof w:val="0"/>
        </w:rPr>
        <w:t>recentering may</w:t>
      </w:r>
      <w:r w:rsidRPr="00A21164">
        <w:rPr>
          <w:rFonts w:ascii="Liberation Serif" w:hAnsi="Liberation Serif"/>
          <w:noProof w:val="0"/>
          <w:spacing w:val="-5"/>
        </w:rPr>
        <w:t xml:space="preserve"> </w:t>
      </w:r>
      <w:r w:rsidRPr="00A21164">
        <w:rPr>
          <w:rFonts w:ascii="Liberation Serif" w:hAnsi="Liberation Serif"/>
          <w:noProof w:val="0"/>
        </w:rPr>
        <w:t>not</w:t>
      </w:r>
      <w:r w:rsidRPr="00A21164">
        <w:rPr>
          <w:rFonts w:ascii="Liberation Serif" w:hAnsi="Liberation Serif"/>
          <w:noProof w:val="0"/>
          <w:spacing w:val="-5"/>
        </w:rPr>
        <w:t xml:space="preserve"> </w:t>
      </w:r>
      <w:r w:rsidRPr="00A21164">
        <w:rPr>
          <w:rFonts w:ascii="Liberation Serif" w:hAnsi="Liberation Serif"/>
          <w:noProof w:val="0"/>
        </w:rPr>
        <w:t>extend</w:t>
      </w:r>
      <w:r w:rsidRPr="00A21164">
        <w:rPr>
          <w:rFonts w:ascii="Liberation Serif" w:hAnsi="Liberation Serif"/>
          <w:noProof w:val="0"/>
          <w:spacing w:val="-5"/>
        </w:rPr>
        <w:t xml:space="preserve"> </w:t>
      </w:r>
      <w:r w:rsidRPr="00A21164">
        <w:rPr>
          <w:rFonts w:ascii="Liberation Serif" w:hAnsi="Liberation Serif"/>
          <w:noProof w:val="0"/>
        </w:rPr>
        <w:t>beyond</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lastRenderedPageBreak/>
        <w:t>poles.</w:t>
      </w:r>
      <w:r w:rsidRPr="00A21164">
        <w:rPr>
          <w:rFonts w:ascii="Liberation Serif" w:hAnsi="Liberation Serif"/>
          <w:noProof w:val="0"/>
          <w:spacing w:val="-5"/>
        </w:rPr>
        <w:t xml:space="preserve"> </w:t>
      </w:r>
      <w:r w:rsidRPr="00A21164">
        <w:rPr>
          <w:rFonts w:ascii="Liberation Serif" w:hAnsi="Liberation Serif"/>
          <w:noProof w:val="0"/>
        </w:rPr>
        <w:t>Robinson</w:t>
      </w:r>
      <w:r w:rsidRPr="00A21164">
        <w:rPr>
          <w:rFonts w:ascii="Liberation Serif" w:hAnsi="Liberation Serif"/>
          <w:noProof w:val="0"/>
          <w:spacing w:val="-5"/>
        </w:rPr>
        <w:t xml:space="preserve"> </w:t>
      </w:r>
      <w:r w:rsidRPr="00A21164">
        <w:rPr>
          <w:rFonts w:ascii="Liberation Serif" w:hAnsi="Liberation Serif"/>
          <w:noProof w:val="0"/>
        </w:rPr>
        <w:t>can</w:t>
      </w:r>
      <w:r w:rsidRPr="00A21164">
        <w:rPr>
          <w:rFonts w:ascii="Liberation Serif" w:hAnsi="Liberation Serif"/>
          <w:noProof w:val="0"/>
          <w:spacing w:val="-5"/>
        </w:rPr>
        <w:t xml:space="preserve"> </w:t>
      </w:r>
      <w:r w:rsidRPr="00A21164">
        <w:rPr>
          <w:rFonts w:ascii="Liberation Serif" w:hAnsi="Liberation Serif"/>
          <w:noProof w:val="0"/>
        </w:rPr>
        <w:t>only</w:t>
      </w:r>
      <w:r w:rsidRPr="00A21164">
        <w:rPr>
          <w:rFonts w:ascii="Liberation Serif" w:hAnsi="Liberation Serif"/>
          <w:noProof w:val="0"/>
          <w:spacing w:val="-5"/>
        </w:rPr>
        <w:t xml:space="preserve"> </w:t>
      </w:r>
      <w:r w:rsidRPr="00A21164">
        <w:rPr>
          <w:rFonts w:ascii="Liberation Serif" w:hAnsi="Liberation Serif"/>
          <w:noProof w:val="0"/>
        </w:rPr>
        <w:t>shift</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center</w:t>
      </w:r>
      <w:r w:rsidRPr="00A21164">
        <w:rPr>
          <w:rFonts w:ascii="Liberation Serif" w:hAnsi="Liberation Serif"/>
          <w:noProof w:val="0"/>
          <w:spacing w:val="-5"/>
        </w:rPr>
        <w:t xml:space="preserve"> </w:t>
      </w:r>
      <w:r w:rsidR="00D76FAA" w:rsidRPr="00A21164">
        <w:rPr>
          <w:rFonts w:ascii="Liberation Serif" w:hAnsi="Liberation Serif"/>
          <w:noProof w:val="0"/>
        </w:rPr>
        <w:t>longitude;</w:t>
      </w:r>
      <w:r w:rsidRPr="00A21164">
        <w:rPr>
          <w:rFonts w:ascii="Liberation Serif" w:hAnsi="Liberation Serif"/>
          <w:noProof w:val="0"/>
          <w:spacing w:val="-5"/>
        </w:rPr>
        <w:t xml:space="preserve"> </w:t>
      </w:r>
      <w:r w:rsidRPr="00A21164">
        <w:rPr>
          <w:rFonts w:ascii="Liberation Serif" w:hAnsi="Liberation Serif"/>
          <w:noProof w:val="0"/>
        </w:rPr>
        <w:t>it</w:t>
      </w:r>
      <w:r w:rsidRPr="00A21164">
        <w:rPr>
          <w:rFonts w:ascii="Liberation Serif" w:hAnsi="Liberation Serif"/>
          <w:noProof w:val="0"/>
          <w:spacing w:val="-5"/>
        </w:rPr>
        <w:t xml:space="preserve"> </w:t>
      </w:r>
      <w:r w:rsidR="00D76FAA" w:rsidRPr="00A21164">
        <w:rPr>
          <w:rFonts w:ascii="Liberation Serif" w:hAnsi="Liberation Serif"/>
          <w:noProof w:val="0"/>
        </w:rPr>
        <w:t>can</w:t>
      </w:r>
      <w:r w:rsidR="00D76FAA" w:rsidRPr="00A21164">
        <w:rPr>
          <w:rFonts w:ascii="Liberation Serif" w:hAnsi="Liberation Serif"/>
          <w:noProof w:val="0"/>
          <w:spacing w:val="-5"/>
        </w:rPr>
        <w:t>n</w:t>
      </w:r>
      <w:r w:rsidR="00D76FAA" w:rsidRPr="00A21164">
        <w:rPr>
          <w:rFonts w:ascii="Liberation Serif" w:hAnsi="Liberation Serif"/>
          <w:noProof w:val="0"/>
        </w:rPr>
        <w:t>ot</w:t>
      </w:r>
      <w:r w:rsidRPr="00A21164">
        <w:rPr>
          <w:rFonts w:ascii="Liberation Serif" w:hAnsi="Liberation Serif"/>
          <w:noProof w:val="0"/>
          <w:spacing w:val="-5"/>
        </w:rPr>
        <w:t xml:space="preserve"> </w:t>
      </w:r>
      <w:r w:rsidRPr="00A21164">
        <w:rPr>
          <w:rFonts w:ascii="Liberation Serif" w:hAnsi="Liberation Serif"/>
          <w:noProof w:val="0"/>
        </w:rPr>
        <w:t xml:space="preserve">zoom. The other projections can neither zoom nor recenter. The menu starts with the current zoom factor preselected. </w:t>
      </w:r>
      <w:r w:rsidRPr="00A21164">
        <w:rPr>
          <w:rFonts w:ascii="Liberation Serif" w:hAnsi="Liberation Serif"/>
          <w:b/>
          <w:noProof w:val="0"/>
        </w:rPr>
        <w:t xml:space="preserve">Reset </w:t>
      </w:r>
      <w:r w:rsidRPr="00A21164">
        <w:rPr>
          <w:rFonts w:ascii="Liberation Serif" w:hAnsi="Liberation Serif"/>
          <w:noProof w:val="0"/>
        </w:rPr>
        <w:t>restores the map to full size centered on the longitude specified in Setup</w:t>
      </w:r>
      <w:r w:rsidRPr="00A21164">
        <w:rPr>
          <w:rFonts w:ascii="Liberation Serif" w:hAnsi="Liberation Serif"/>
          <w:noProof w:val="0"/>
          <w:spacing w:val="-1"/>
        </w:rPr>
        <w:t xml:space="preserve"> </w:t>
      </w:r>
      <w:r w:rsidRPr="00A21164">
        <w:rPr>
          <w:rFonts w:ascii="Liberation Serif" w:hAnsi="Liberation Serif"/>
          <w:noProof w:val="0"/>
        </w:rPr>
        <w:t>page</w:t>
      </w:r>
      <w:r w:rsidRPr="00A21164">
        <w:rPr>
          <w:rFonts w:ascii="Liberation Serif" w:hAnsi="Liberation Serif"/>
          <w:noProof w:val="0"/>
          <w:spacing w:val="-1"/>
        </w:rPr>
        <w:t xml:space="preserve"> </w:t>
      </w:r>
      <w:r w:rsidRPr="00A21164">
        <w:rPr>
          <w:rFonts w:ascii="Liberation Serif" w:hAnsi="Liberation Serif"/>
          <w:noProof w:val="0"/>
        </w:rPr>
        <w:t>4.</w:t>
      </w:r>
      <w:r w:rsidRPr="00A21164">
        <w:rPr>
          <w:rFonts w:ascii="Liberation Serif" w:hAnsi="Liberation Serif"/>
          <w:noProof w:val="0"/>
          <w:spacing w:val="-2"/>
        </w:rPr>
        <w:t xml:space="preserve"> </w:t>
      </w:r>
      <w:r w:rsidRPr="00A21164">
        <w:rPr>
          <w:rFonts w:ascii="Liberation Serif" w:hAnsi="Liberation Serif"/>
          <w:b/>
          <w:noProof w:val="0"/>
        </w:rPr>
        <w:t>DX</w:t>
      </w:r>
      <w:r w:rsidRPr="00A21164">
        <w:rPr>
          <w:rFonts w:ascii="Liberation Serif" w:hAnsi="Liberation Serif"/>
          <w:b/>
          <w:noProof w:val="0"/>
          <w:spacing w:val="-2"/>
        </w:rPr>
        <w:t xml:space="preserve"> </w:t>
      </w:r>
      <w:r w:rsidRPr="00A21164">
        <w:rPr>
          <w:rFonts w:ascii="Liberation Serif" w:hAnsi="Liberation Serif"/>
          <w:noProof w:val="0"/>
        </w:rPr>
        <w:t>can</w:t>
      </w:r>
      <w:r w:rsidRPr="00A21164">
        <w:rPr>
          <w:rFonts w:ascii="Liberation Serif" w:hAnsi="Liberation Serif"/>
          <w:noProof w:val="0"/>
          <w:spacing w:val="-1"/>
        </w:rPr>
        <w:t xml:space="preserve"> </w:t>
      </w:r>
      <w:r w:rsidRPr="00A21164">
        <w:rPr>
          <w:rFonts w:ascii="Liberation Serif" w:hAnsi="Liberation Serif"/>
          <w:noProof w:val="0"/>
        </w:rPr>
        <w:t>also</w:t>
      </w:r>
      <w:r w:rsidRPr="00A21164">
        <w:rPr>
          <w:rFonts w:ascii="Liberation Serif" w:hAnsi="Liberation Serif"/>
          <w:noProof w:val="0"/>
          <w:spacing w:val="-1"/>
        </w:rPr>
        <w:t xml:space="preserve"> </w:t>
      </w:r>
      <w:r w:rsidRPr="00A21164">
        <w:rPr>
          <w:rFonts w:ascii="Liberation Serif" w:hAnsi="Liberation Serif"/>
          <w:noProof w:val="0"/>
        </w:rPr>
        <w:t>be</w:t>
      </w:r>
      <w:r w:rsidRPr="00A21164">
        <w:rPr>
          <w:rFonts w:ascii="Liberation Serif" w:hAnsi="Liberation Serif"/>
          <w:noProof w:val="0"/>
          <w:spacing w:val="-1"/>
        </w:rPr>
        <w:t xml:space="preserve"> </w:t>
      </w:r>
      <w:r w:rsidRPr="00A21164">
        <w:rPr>
          <w:rFonts w:ascii="Liberation Serif" w:hAnsi="Liberation Serif"/>
          <w:noProof w:val="0"/>
        </w:rPr>
        <w:t>set</w:t>
      </w:r>
      <w:r w:rsidRPr="00A21164">
        <w:rPr>
          <w:rFonts w:ascii="Liberation Serif" w:hAnsi="Liberation Serif"/>
          <w:noProof w:val="0"/>
          <w:spacing w:val="-1"/>
        </w:rPr>
        <w:t xml:space="preserve"> </w:t>
      </w:r>
      <w:r w:rsidRPr="00A21164">
        <w:rPr>
          <w:rFonts w:ascii="Liberation Serif" w:hAnsi="Liberation Serif"/>
          <w:noProof w:val="0"/>
        </w:rPr>
        <w:t>immediately</w:t>
      </w:r>
      <w:r w:rsidRPr="00A21164">
        <w:rPr>
          <w:rFonts w:ascii="Liberation Serif" w:hAnsi="Liberation Serif"/>
          <w:noProof w:val="0"/>
          <w:spacing w:val="-1"/>
        </w:rPr>
        <w:t xml:space="preserve"> </w:t>
      </w:r>
      <w:r w:rsidRPr="00A21164">
        <w:rPr>
          <w:rFonts w:ascii="Liberation Serif" w:hAnsi="Liberation Serif"/>
          <w:noProof w:val="0"/>
        </w:rPr>
        <w:t>without</w:t>
      </w:r>
      <w:r w:rsidRPr="00A21164">
        <w:rPr>
          <w:rFonts w:ascii="Liberation Serif" w:hAnsi="Liberation Serif"/>
          <w:noProof w:val="0"/>
          <w:spacing w:val="-1"/>
        </w:rPr>
        <w:t xml:space="preserve"> </w:t>
      </w:r>
      <w:r w:rsidRPr="00A21164">
        <w:rPr>
          <w:rFonts w:ascii="Liberation Serif" w:hAnsi="Liberation Serif"/>
          <w:noProof w:val="0"/>
        </w:rPr>
        <w:t>using</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menu</w:t>
      </w:r>
      <w:r w:rsidRPr="00A21164">
        <w:rPr>
          <w:rFonts w:ascii="Liberation Serif" w:hAnsi="Liberation Serif"/>
          <w:noProof w:val="0"/>
          <w:spacing w:val="-1"/>
        </w:rPr>
        <w:t xml:space="preserve"> </w:t>
      </w:r>
      <w:r w:rsidRPr="00A21164">
        <w:rPr>
          <w:rFonts w:ascii="Liberation Serif" w:hAnsi="Liberation Serif"/>
          <w:noProof w:val="0"/>
        </w:rPr>
        <w:t>by</w:t>
      </w:r>
      <w:r w:rsidRPr="00A21164">
        <w:rPr>
          <w:rFonts w:ascii="Liberation Serif" w:hAnsi="Liberation Serif"/>
          <w:noProof w:val="0"/>
          <w:spacing w:val="-1"/>
        </w:rPr>
        <w:t xml:space="preserve"> </w:t>
      </w:r>
      <w:r w:rsidRPr="00A21164">
        <w:rPr>
          <w:rFonts w:ascii="Liberation Serif" w:hAnsi="Liberation Serif"/>
          <w:noProof w:val="0"/>
        </w:rPr>
        <w:t>either</w:t>
      </w:r>
      <w:r w:rsidRPr="00A21164">
        <w:rPr>
          <w:rFonts w:ascii="Liberation Serif" w:hAnsi="Liberation Serif"/>
          <w:noProof w:val="0"/>
          <w:spacing w:val="-1"/>
        </w:rPr>
        <w:t xml:space="preserve"> </w:t>
      </w:r>
      <w:r w:rsidRPr="00A21164">
        <w:rPr>
          <w:rFonts w:ascii="Liberation Serif" w:hAnsi="Liberation Serif"/>
          <w:noProof w:val="0"/>
        </w:rPr>
        <w:t>clicking</w:t>
      </w:r>
      <w:r w:rsidRPr="00A21164">
        <w:rPr>
          <w:rFonts w:ascii="Liberation Serif" w:hAnsi="Liberation Serif"/>
          <w:noProof w:val="0"/>
          <w:spacing w:val="-1"/>
        </w:rPr>
        <w:t xml:space="preserve"> </w:t>
      </w:r>
      <w:r w:rsidRPr="00A21164">
        <w:rPr>
          <w:rFonts w:ascii="Liberation Serif" w:hAnsi="Liberation Serif"/>
          <w:noProof w:val="0"/>
        </w:rPr>
        <w:t>mouse Button 2 (middle) alone, or Button 1 (left) in combination with the Control or meta key (names vary depending on your keyboard).</w:t>
      </w:r>
    </w:p>
    <w:p w14:paraId="60FB510F" w14:textId="66E5F5E9" w:rsidR="00DC40AC" w:rsidRPr="00A21164" w:rsidRDefault="00AC5BD0" w:rsidP="00AC5BD0">
      <w:pPr>
        <w:pStyle w:val="Content"/>
        <w:rPr>
          <w:b/>
          <w:noProof w:val="0"/>
        </w:rPr>
      </w:pPr>
      <w:r w:rsidRPr="00A21164">
        <w:rPr>
          <w:rFonts w:ascii="Liberation Serif" w:hAnsi="Liberation Serif"/>
        </w:rPr>
        <w:drawing>
          <wp:anchor distT="0" distB="0" distL="114300" distR="114300" simplePos="0" relativeHeight="252090368" behindDoc="0" locked="0" layoutInCell="1" allowOverlap="1" wp14:anchorId="674C82E0" wp14:editId="0E9668D5">
            <wp:simplePos x="0" y="0"/>
            <wp:positionH relativeFrom="margin">
              <wp:align>right</wp:align>
            </wp:positionH>
            <wp:positionV relativeFrom="paragraph">
              <wp:posOffset>4445</wp:posOffset>
            </wp:positionV>
            <wp:extent cx="835660" cy="1524635"/>
            <wp:effectExtent l="0" t="0" r="2540" b="0"/>
            <wp:wrapSquare wrapText="bothSides"/>
            <wp:docPr id="1126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290" name=""/>
                    <pic:cNvPicPr/>
                  </pic:nvPicPr>
                  <pic:blipFill>
                    <a:blip r:embed="rId184">
                      <a:extLst>
                        <a:ext uri="{28A0092B-C50C-407E-A947-70E740481C1C}">
                          <a14:useLocalDpi xmlns:a14="http://schemas.microsoft.com/office/drawing/2010/main"/>
                        </a:ext>
                      </a:extLst>
                    </a:blip>
                    <a:stretch>
                      <a:fillRect/>
                    </a:stretch>
                  </pic:blipFill>
                  <pic:spPr>
                    <a:xfrm>
                      <a:off x="0" y="0"/>
                      <a:ext cx="835660" cy="1524635"/>
                    </a:xfrm>
                    <a:prstGeom prst="rect">
                      <a:avLst/>
                    </a:prstGeom>
                  </pic:spPr>
                </pic:pic>
              </a:graphicData>
            </a:graphic>
            <wp14:sizeRelH relativeFrom="margin">
              <wp14:pctWidth>0</wp14:pctWidth>
            </wp14:sizeRelH>
            <wp14:sizeRelV relativeFrom="margin">
              <wp14:pctHeight>0</wp14:pctHeight>
            </wp14:sizeRelV>
          </wp:anchor>
        </w:drawing>
      </w:r>
      <w:r w:rsidR="00E34E19" w:rsidRPr="00A21164">
        <w:rPr>
          <w:rFonts w:ascii="Liberation Serif" w:hAnsi="Liberation Serif"/>
          <w:noProof w:val="0"/>
        </w:rPr>
        <w:t>Hovering with your m</w:t>
      </w:r>
      <w:r w:rsidR="009925C0" w:rsidRPr="00A21164">
        <w:rPr>
          <w:rFonts w:ascii="Liberation Serif" w:hAnsi="Liberation Serif"/>
          <w:noProof w:val="0"/>
        </w:rPr>
        <w:t xml:space="preserve">ouse </w:t>
      </w:r>
      <w:r w:rsidR="00E34E19" w:rsidRPr="00A21164">
        <w:rPr>
          <w:rFonts w:ascii="Liberation Serif" w:hAnsi="Liberation Serif"/>
          <w:noProof w:val="0"/>
        </w:rPr>
        <w:t xml:space="preserve">pointer </w:t>
      </w:r>
      <w:r w:rsidR="009925C0" w:rsidRPr="00A21164">
        <w:rPr>
          <w:rFonts w:ascii="Liberation Serif" w:hAnsi="Liberation Serif"/>
          <w:noProof w:val="0"/>
        </w:rPr>
        <w:t>on the map will provide additional information about spots on the earth</w:t>
      </w:r>
      <w:r w:rsidR="00B03EA9" w:rsidRPr="00A21164">
        <w:rPr>
          <w:rFonts w:ascii="Liberation Serif" w:hAnsi="Liberation Serif"/>
          <w:noProof w:val="0"/>
        </w:rPr>
        <w:t>.</w:t>
      </w:r>
      <w:r w:rsidR="00B03EA9" w:rsidRPr="00A21164">
        <w:rPr>
          <w:noProof w:val="0"/>
        </w:rPr>
        <w:t xml:space="preserve"> </w:t>
      </w:r>
      <w:r w:rsidR="002E66F4" w:rsidRPr="00A21164">
        <w:rPr>
          <w:noProof w:val="0"/>
        </w:rPr>
        <w:t xml:space="preserve">Additional to the coordinates it will display the grid locator, </w:t>
      </w:r>
      <w:r w:rsidR="00577081" w:rsidRPr="00A21164">
        <w:rPr>
          <w:noProof w:val="0"/>
        </w:rPr>
        <w:t xml:space="preserve">CQ zone, ITU zone, the local time and the country prefix. </w:t>
      </w:r>
      <w:r w:rsidR="00597580" w:rsidRPr="00A21164">
        <w:rPr>
          <w:noProof w:val="0"/>
        </w:rPr>
        <w:t xml:space="preserve">It also will give you the </w:t>
      </w:r>
      <w:r w:rsidR="00D76FAA" w:rsidRPr="00A21164">
        <w:rPr>
          <w:noProof w:val="0"/>
        </w:rPr>
        <w:t>angel for</w:t>
      </w:r>
      <w:r w:rsidR="00597580" w:rsidRPr="00A21164">
        <w:rPr>
          <w:noProof w:val="0"/>
        </w:rPr>
        <w:t xml:space="preserve"> short</w:t>
      </w:r>
      <w:r w:rsidR="00E93357" w:rsidRPr="00A21164">
        <w:rPr>
          <w:noProof w:val="0"/>
        </w:rPr>
        <w:t xml:space="preserve"> </w:t>
      </w:r>
      <w:r w:rsidR="00597580" w:rsidRPr="00A21164">
        <w:rPr>
          <w:noProof w:val="0"/>
        </w:rPr>
        <w:t>path</w:t>
      </w:r>
      <w:r w:rsidR="00E93357" w:rsidRPr="00A21164">
        <w:rPr>
          <w:noProof w:val="0"/>
        </w:rPr>
        <w:t xml:space="preserve">, the distance and </w:t>
      </w:r>
      <w:r w:rsidR="005D1414" w:rsidRPr="00A21164">
        <w:rPr>
          <w:noProof w:val="0"/>
        </w:rPr>
        <w:t>the weather conditions if available.</w:t>
      </w:r>
    </w:p>
    <w:p w14:paraId="301E3B6C" w14:textId="42D32F68" w:rsidR="00E34E19" w:rsidRPr="00A21164" w:rsidRDefault="0053032A" w:rsidP="00636286">
      <w:pPr>
        <w:pStyle w:val="Heading1"/>
        <w:pageBreakBefore/>
      </w:pPr>
      <w:bookmarkStart w:id="91" w:name="_Toc235985308"/>
      <w:r w:rsidRPr="00A21164">
        <w:lastRenderedPageBreak/>
        <w:t>Satellite</w:t>
      </w:r>
      <w:r w:rsidR="002E4D08" w:rsidRPr="00A21164">
        <w:t xml:space="preserve"> Information</w:t>
      </w:r>
      <w:bookmarkEnd w:id="91"/>
    </w:p>
    <w:p w14:paraId="7AA491A2" w14:textId="00AD3905" w:rsidR="002E4D08" w:rsidRPr="00A21164" w:rsidRDefault="00EB198C" w:rsidP="00445B93">
      <w:pPr>
        <w:pStyle w:val="Content"/>
        <w:rPr>
          <w:noProof w:val="0"/>
        </w:rPr>
      </w:pPr>
      <w:r w:rsidRPr="00A21164">
        <w:rPr>
          <w:noProof w:val="0"/>
        </w:rPr>
        <w:t xml:space="preserve">A very important feature of HamClock is the display of </w:t>
      </w:r>
      <w:r w:rsidR="00D76FAA" w:rsidRPr="00A21164">
        <w:rPr>
          <w:noProof w:val="0"/>
        </w:rPr>
        <w:t>satellites</w:t>
      </w:r>
      <w:r w:rsidRPr="00A21164">
        <w:rPr>
          <w:noProof w:val="0"/>
        </w:rPr>
        <w:t xml:space="preserve"> </w:t>
      </w:r>
      <w:r w:rsidR="00B8349D" w:rsidRPr="00A21164">
        <w:rPr>
          <w:noProof w:val="0"/>
        </w:rPr>
        <w:t>(</w:t>
      </w:r>
      <w:r w:rsidR="00AB0CBF" w:rsidRPr="00A21164">
        <w:rPr>
          <w:noProof w:val="0"/>
        </w:rPr>
        <w:t>and some astrono</w:t>
      </w:r>
      <w:r w:rsidR="002F646D" w:rsidRPr="00A21164">
        <w:rPr>
          <w:noProof w:val="0"/>
        </w:rPr>
        <w:t>mical</w:t>
      </w:r>
      <w:r w:rsidR="00B8349D" w:rsidRPr="00A21164">
        <w:rPr>
          <w:noProof w:val="0"/>
        </w:rPr>
        <w:t xml:space="preserve"> objects) </w:t>
      </w:r>
      <w:r w:rsidRPr="00A21164">
        <w:rPr>
          <w:noProof w:val="0"/>
        </w:rPr>
        <w:t xml:space="preserve">and </w:t>
      </w:r>
      <w:r w:rsidR="00FA7B2A" w:rsidRPr="00A21164">
        <w:rPr>
          <w:noProof w:val="0"/>
        </w:rPr>
        <w:t xml:space="preserve">their information. The path of a </w:t>
      </w:r>
      <w:r w:rsidR="00D76FAA" w:rsidRPr="00A21164">
        <w:rPr>
          <w:noProof w:val="0"/>
        </w:rPr>
        <w:t>satellite</w:t>
      </w:r>
      <w:r w:rsidR="00FA7B2A" w:rsidRPr="00A21164">
        <w:rPr>
          <w:noProof w:val="0"/>
        </w:rPr>
        <w:t xml:space="preserve"> is displayed as an overlay </w:t>
      </w:r>
      <w:r w:rsidR="00B840B5">
        <w:rPr>
          <w:noProof w:val="0"/>
        </w:rPr>
        <w:t>on</w:t>
      </w:r>
      <w:r w:rsidR="00FA7B2A" w:rsidRPr="00A21164">
        <w:rPr>
          <w:noProof w:val="0"/>
        </w:rPr>
        <w:t xml:space="preserve"> the maps. You can select up to two </w:t>
      </w:r>
      <w:r w:rsidR="00D76FAA" w:rsidRPr="00A21164">
        <w:rPr>
          <w:noProof w:val="0"/>
        </w:rPr>
        <w:t>satellites</w:t>
      </w:r>
      <w:r w:rsidR="00FA7B2A" w:rsidRPr="00A21164">
        <w:rPr>
          <w:noProof w:val="0"/>
        </w:rPr>
        <w:t xml:space="preserve"> to follow.</w:t>
      </w:r>
    </w:p>
    <w:p w14:paraId="43916F48" w14:textId="4E08FD53" w:rsidR="0093137D" w:rsidRPr="00A21164" w:rsidRDefault="0093137D" w:rsidP="00445B93">
      <w:pPr>
        <w:pStyle w:val="Content"/>
        <w:rPr>
          <w:noProof w:val="0"/>
        </w:rPr>
      </w:pPr>
      <w:r w:rsidRPr="00A21164">
        <w:rPr>
          <w:noProof w:val="0"/>
        </w:rPr>
        <w:t xml:space="preserve">To enable </w:t>
      </w:r>
      <w:r w:rsidR="00D76FAA" w:rsidRPr="00A21164">
        <w:rPr>
          <w:noProof w:val="0"/>
        </w:rPr>
        <w:t>satellites</w:t>
      </w:r>
      <w:r w:rsidRPr="00A21164">
        <w:rPr>
          <w:noProof w:val="0"/>
        </w:rPr>
        <w:t xml:space="preserve">, </w:t>
      </w:r>
      <w:r w:rsidR="00CB5A8D" w:rsidRPr="00A21164">
        <w:rPr>
          <w:noProof w:val="0"/>
        </w:rPr>
        <w:t xml:space="preserve">you click on the top of the DX </w:t>
      </w:r>
      <w:r w:rsidR="007F7C16" w:rsidRPr="00A21164">
        <w:rPr>
          <w:noProof w:val="0"/>
        </w:rPr>
        <w:t>pane,</w:t>
      </w:r>
      <w:r w:rsidR="00CB5A8D" w:rsidRPr="00A21164">
        <w:rPr>
          <w:noProof w:val="0"/>
        </w:rPr>
        <w:t xml:space="preserve"> and the </w:t>
      </w:r>
      <w:r w:rsidR="00D76FAA" w:rsidRPr="00A21164">
        <w:rPr>
          <w:noProof w:val="0"/>
        </w:rPr>
        <w:t>satellite</w:t>
      </w:r>
      <w:r w:rsidR="00CB5A8D" w:rsidRPr="00A21164">
        <w:rPr>
          <w:noProof w:val="0"/>
        </w:rPr>
        <w:t xml:space="preserve"> selection page will open.</w:t>
      </w:r>
      <w:r w:rsidR="0064194D" w:rsidRPr="00A21164">
        <w:rPr>
          <w:noProof w:val="0"/>
        </w:rPr>
        <w:t xml:space="preserve"> </w:t>
      </w:r>
      <w:r w:rsidR="0064194D" w:rsidRPr="00A21164">
        <w:drawing>
          <wp:anchor distT="0" distB="0" distL="114300" distR="114300" simplePos="0" relativeHeight="252744704" behindDoc="0" locked="0" layoutInCell="1" allowOverlap="1" wp14:anchorId="15566E35" wp14:editId="6446E39A">
            <wp:simplePos x="0" y="0"/>
            <wp:positionH relativeFrom="column">
              <wp:posOffset>0</wp:posOffset>
            </wp:positionH>
            <wp:positionV relativeFrom="paragraph">
              <wp:posOffset>509905</wp:posOffset>
            </wp:positionV>
            <wp:extent cx="6309360" cy="3677920"/>
            <wp:effectExtent l="0" t="0" r="0" b="0"/>
            <wp:wrapTopAndBottom/>
            <wp:docPr id="7989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5392" name=""/>
                    <pic:cNvPicPr/>
                  </pic:nvPicPr>
                  <pic:blipFill>
                    <a:blip r:embed="rId185" cstate="screen">
                      <a:extLst>
                        <a:ext uri="{28A0092B-C50C-407E-A947-70E740481C1C}">
                          <a14:useLocalDpi xmlns:a14="http://schemas.microsoft.com/office/drawing/2010/main"/>
                        </a:ext>
                      </a:extLst>
                    </a:blip>
                    <a:stretch>
                      <a:fillRect/>
                    </a:stretch>
                  </pic:blipFill>
                  <pic:spPr>
                    <a:xfrm>
                      <a:off x="0" y="0"/>
                      <a:ext cx="6309360" cy="3677920"/>
                    </a:xfrm>
                    <a:prstGeom prst="rect">
                      <a:avLst/>
                    </a:prstGeom>
                  </pic:spPr>
                </pic:pic>
              </a:graphicData>
            </a:graphic>
          </wp:anchor>
        </w:drawing>
      </w:r>
    </w:p>
    <w:p w14:paraId="2DFB4024" w14:textId="6A41EE4F" w:rsidR="00CB5A8D" w:rsidRPr="00A21164" w:rsidRDefault="00636286" w:rsidP="00445B93">
      <w:pPr>
        <w:pStyle w:val="Content"/>
        <w:rPr>
          <w:noProof w:val="0"/>
        </w:rPr>
      </w:pPr>
      <w:r w:rsidRPr="00A21164">
        <w:drawing>
          <wp:anchor distT="0" distB="0" distL="114300" distR="114300" simplePos="0" relativeHeight="252783616" behindDoc="0" locked="0" layoutInCell="1" allowOverlap="1" wp14:anchorId="655B249E" wp14:editId="601016C8">
            <wp:simplePos x="0" y="0"/>
            <wp:positionH relativeFrom="margin">
              <wp:align>left</wp:align>
            </wp:positionH>
            <wp:positionV relativeFrom="paragraph">
              <wp:posOffset>3767113</wp:posOffset>
            </wp:positionV>
            <wp:extent cx="3017520" cy="2795905"/>
            <wp:effectExtent l="0" t="0" r="0" b="4445"/>
            <wp:wrapSquare wrapText="bothSides"/>
            <wp:docPr id="8867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91000" name=""/>
                    <pic:cNvPicPr/>
                  </pic:nvPicPr>
                  <pic:blipFill rotWithShape="1">
                    <a:blip r:embed="rId186" cstate="screen">
                      <a:extLst>
                        <a:ext uri="{28A0092B-C50C-407E-A947-70E740481C1C}">
                          <a14:useLocalDpi xmlns:a14="http://schemas.microsoft.com/office/drawing/2010/main"/>
                        </a:ext>
                      </a:extLst>
                    </a:blip>
                    <a:srcRect/>
                    <a:stretch>
                      <a:fillRect/>
                    </a:stretch>
                  </pic:blipFill>
                  <pic:spPr bwMode="auto">
                    <a:xfrm>
                      <a:off x="0" y="0"/>
                      <a:ext cx="3017520" cy="2795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6FAA" w:rsidRPr="00A21164">
        <w:rPr>
          <w:noProof w:val="0"/>
        </w:rPr>
        <w:t>Satellites</w:t>
      </w:r>
      <w:r w:rsidR="00ED1CC4" w:rsidRPr="00A21164">
        <w:rPr>
          <w:noProof w:val="0"/>
        </w:rPr>
        <w:t xml:space="preserve"> in red text will be coming up the horizon a</w:t>
      </w:r>
      <w:r w:rsidR="00D76FAA">
        <w:rPr>
          <w:noProof w:val="0"/>
        </w:rPr>
        <w:t>t</w:t>
      </w:r>
      <w:r w:rsidR="00ED1CC4" w:rsidRPr="00A21164">
        <w:rPr>
          <w:noProof w:val="0"/>
        </w:rPr>
        <w:t xml:space="preserve"> the DE location in less than 10 minutes. </w:t>
      </w:r>
      <w:r w:rsidR="00D76FAA" w:rsidRPr="00A21164">
        <w:rPr>
          <w:noProof w:val="0"/>
        </w:rPr>
        <w:t>Satellites</w:t>
      </w:r>
      <w:r w:rsidR="00E2032D" w:rsidRPr="00A21164">
        <w:rPr>
          <w:noProof w:val="0"/>
        </w:rPr>
        <w:t xml:space="preserve"> in green text are </w:t>
      </w:r>
      <w:r w:rsidR="00D76FAA" w:rsidRPr="00A21164">
        <w:rPr>
          <w:noProof w:val="0"/>
        </w:rPr>
        <w:t>currently</w:t>
      </w:r>
      <w:r w:rsidR="00E2032D" w:rsidRPr="00A21164">
        <w:rPr>
          <w:noProof w:val="0"/>
        </w:rPr>
        <w:t xml:space="preserve"> above the horizon</w:t>
      </w:r>
      <w:r w:rsidR="00C030CB" w:rsidRPr="00A21164">
        <w:rPr>
          <w:noProof w:val="0"/>
        </w:rPr>
        <w:t>.</w:t>
      </w:r>
    </w:p>
    <w:p w14:paraId="54B7BDB6" w14:textId="58351B4B" w:rsidR="0003716C" w:rsidRPr="00A21164" w:rsidRDefault="0003716C" w:rsidP="00445B93">
      <w:pPr>
        <w:pStyle w:val="Content"/>
        <w:rPr>
          <w:noProof w:val="0"/>
        </w:rPr>
      </w:pPr>
    </w:p>
    <w:p w14:paraId="690693AA" w14:textId="23256353" w:rsidR="00C030CB" w:rsidRPr="00A21164" w:rsidRDefault="00C030CB" w:rsidP="00445B93">
      <w:pPr>
        <w:pStyle w:val="Content"/>
        <w:rPr>
          <w:noProof w:val="0"/>
        </w:rPr>
      </w:pPr>
      <w:r w:rsidRPr="00A21164">
        <w:rPr>
          <w:noProof w:val="0"/>
        </w:rPr>
        <w:t xml:space="preserve">You can select up to two </w:t>
      </w:r>
      <w:r w:rsidR="00D76FAA" w:rsidRPr="00A21164">
        <w:rPr>
          <w:noProof w:val="0"/>
        </w:rPr>
        <w:t>satellites</w:t>
      </w:r>
      <w:r w:rsidRPr="00A21164">
        <w:rPr>
          <w:noProof w:val="0"/>
        </w:rPr>
        <w:t xml:space="preserve"> to bring them in focus. After clicking on O</w:t>
      </w:r>
      <w:r w:rsidR="00A64768" w:rsidRPr="00A21164">
        <w:rPr>
          <w:noProof w:val="0"/>
        </w:rPr>
        <w:t>k, they will be displayed on the map.</w:t>
      </w:r>
      <w:r w:rsidR="00327994" w:rsidRPr="00A21164">
        <w:rPr>
          <w:noProof w:val="0"/>
        </w:rPr>
        <w:t xml:space="preserve"> </w:t>
      </w:r>
    </w:p>
    <w:p w14:paraId="406E83FF" w14:textId="01C536AE" w:rsidR="00733CDC" w:rsidRPr="00A21164" w:rsidRDefault="00733CDC">
      <w:pPr>
        <w:spacing w:after="200"/>
        <w:rPr>
          <w:b w:val="0"/>
        </w:rPr>
      </w:pPr>
    </w:p>
    <w:p w14:paraId="4B0696A4" w14:textId="5E9EE6E3" w:rsidR="00D3222B" w:rsidRPr="00A21164" w:rsidRDefault="00D3222B">
      <w:pPr>
        <w:spacing w:after="200"/>
        <w:rPr>
          <w:b w:val="0"/>
        </w:rPr>
      </w:pPr>
    </w:p>
    <w:p w14:paraId="0529AF7D" w14:textId="60D077C5" w:rsidR="00733CDC" w:rsidRPr="00A21164" w:rsidRDefault="00F1326F" w:rsidP="008E55F6">
      <w:pPr>
        <w:spacing w:after="200"/>
        <w:rPr>
          <w:b w:val="0"/>
        </w:rPr>
      </w:pPr>
      <w:r w:rsidRPr="00A21164">
        <w:rPr>
          <w:b w:val="0"/>
          <w:noProof/>
        </w:rPr>
        <w:lastRenderedPageBreak/>
        <w:drawing>
          <wp:anchor distT="0" distB="0" distL="114300" distR="114300" simplePos="0" relativeHeight="252805120" behindDoc="0" locked="0" layoutInCell="1" allowOverlap="1" wp14:anchorId="4F27B15E" wp14:editId="0A28F372">
            <wp:simplePos x="0" y="0"/>
            <wp:positionH relativeFrom="margin">
              <wp:align>right</wp:align>
            </wp:positionH>
            <wp:positionV relativeFrom="paragraph">
              <wp:posOffset>0</wp:posOffset>
            </wp:positionV>
            <wp:extent cx="1828800" cy="2468880"/>
            <wp:effectExtent l="0" t="0" r="0" b="7620"/>
            <wp:wrapSquare wrapText="bothSides"/>
            <wp:docPr id="5424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7466" name=""/>
                    <pic:cNvPicPr/>
                  </pic:nvPicPr>
                  <pic:blipFill>
                    <a:blip r:embed="rId187">
                      <a:extLst>
                        <a:ext uri="{28A0092B-C50C-407E-A947-70E740481C1C}">
                          <a14:useLocalDpi xmlns:a14="http://schemas.microsoft.com/office/drawing/2010/main"/>
                        </a:ext>
                      </a:extLst>
                    </a:blip>
                    <a:stretch>
                      <a:fillRect/>
                    </a:stretch>
                  </pic:blipFill>
                  <pic:spPr>
                    <a:xfrm>
                      <a:off x="0" y="0"/>
                      <a:ext cx="1828800" cy="2468880"/>
                    </a:xfrm>
                    <a:prstGeom prst="rect">
                      <a:avLst/>
                    </a:prstGeom>
                  </pic:spPr>
                </pic:pic>
              </a:graphicData>
            </a:graphic>
          </wp:anchor>
        </w:drawing>
      </w:r>
      <w:r w:rsidR="00D3222B" w:rsidRPr="00A21164">
        <w:rPr>
          <w:b w:val="0"/>
        </w:rPr>
        <w:t xml:space="preserve">They </w:t>
      </w:r>
      <w:r w:rsidR="002E429E">
        <w:rPr>
          <w:b w:val="0"/>
        </w:rPr>
        <w:t>will be</w:t>
      </w:r>
      <w:r w:rsidR="00D3222B" w:rsidRPr="00A21164">
        <w:rPr>
          <w:b w:val="0"/>
        </w:rPr>
        <w:t xml:space="preserve"> also displayed </w:t>
      </w:r>
      <w:r w:rsidR="007F7C16" w:rsidRPr="00A21164">
        <w:rPr>
          <w:b w:val="0"/>
        </w:rPr>
        <w:t>on</w:t>
      </w:r>
      <w:r w:rsidR="00D3222B" w:rsidRPr="00A21164">
        <w:rPr>
          <w:b w:val="0"/>
        </w:rPr>
        <w:t xml:space="preserve"> the DX pane</w:t>
      </w:r>
      <w:r w:rsidR="00F47536" w:rsidRPr="00A21164">
        <w:rPr>
          <w:b w:val="0"/>
        </w:rPr>
        <w:t xml:space="preserve"> with the </w:t>
      </w:r>
      <w:r w:rsidR="00D76FAA" w:rsidRPr="00A21164">
        <w:rPr>
          <w:b w:val="0"/>
        </w:rPr>
        <w:t>satellite</w:t>
      </w:r>
      <w:r w:rsidR="00F47536" w:rsidRPr="00A21164">
        <w:rPr>
          <w:b w:val="0"/>
        </w:rPr>
        <w:t xml:space="preserve"> name, </w:t>
      </w:r>
      <w:r w:rsidR="009D1630" w:rsidRPr="00A21164">
        <w:rPr>
          <w:b w:val="0"/>
        </w:rPr>
        <w:t xml:space="preserve">current </w:t>
      </w:r>
      <w:r w:rsidR="00E70FA0" w:rsidRPr="00A21164">
        <w:rPr>
          <w:b w:val="0"/>
        </w:rPr>
        <w:t>azimuth</w:t>
      </w:r>
      <w:r w:rsidR="009D1630" w:rsidRPr="00A21164">
        <w:rPr>
          <w:b w:val="0"/>
        </w:rPr>
        <w:t xml:space="preserve"> and </w:t>
      </w:r>
      <w:r w:rsidR="00E70FA0" w:rsidRPr="00A21164">
        <w:rPr>
          <w:b w:val="0"/>
        </w:rPr>
        <w:t>current</w:t>
      </w:r>
      <w:r w:rsidR="009D1630" w:rsidRPr="00A21164">
        <w:rPr>
          <w:b w:val="0"/>
        </w:rPr>
        <w:t xml:space="preserve"> elevation. Negative elevation numbers mean that the </w:t>
      </w:r>
      <w:r w:rsidR="00E70FA0" w:rsidRPr="00A21164">
        <w:rPr>
          <w:b w:val="0"/>
        </w:rPr>
        <w:t>satellite</w:t>
      </w:r>
      <w:r w:rsidR="009D1630" w:rsidRPr="00A21164">
        <w:rPr>
          <w:b w:val="0"/>
        </w:rPr>
        <w:t xml:space="preserve"> is below the horizon and </w:t>
      </w:r>
      <w:r w:rsidR="00E10AE2" w:rsidRPr="00A21164">
        <w:rPr>
          <w:b w:val="0"/>
        </w:rPr>
        <w:t xml:space="preserve">visible at DE. The Age </w:t>
      </w:r>
      <w:r w:rsidR="008E55F6" w:rsidRPr="00A21164">
        <w:rPr>
          <w:b w:val="0"/>
        </w:rPr>
        <w:t>is information about how fresh the data is.</w:t>
      </w:r>
    </w:p>
    <w:p w14:paraId="4F096DC5" w14:textId="60FC5E93" w:rsidR="00214112" w:rsidRPr="00A21164" w:rsidRDefault="00214112" w:rsidP="008E55F6">
      <w:pPr>
        <w:spacing w:after="200"/>
        <w:rPr>
          <w:b w:val="0"/>
        </w:rPr>
      </w:pPr>
    </w:p>
    <w:p w14:paraId="03E2A342" w14:textId="69427F01" w:rsidR="00290BA2" w:rsidRPr="00A21164" w:rsidRDefault="00290BA2" w:rsidP="008E55F6">
      <w:pPr>
        <w:spacing w:after="200"/>
        <w:rPr>
          <w:b w:val="0"/>
        </w:rPr>
      </w:pPr>
    </w:p>
    <w:p w14:paraId="4A7E98DF" w14:textId="4AEEF1FD" w:rsidR="00290BA2" w:rsidRPr="00A21164" w:rsidRDefault="00290BA2" w:rsidP="008E55F6">
      <w:pPr>
        <w:spacing w:after="200"/>
        <w:rPr>
          <w:b w:val="0"/>
        </w:rPr>
      </w:pPr>
    </w:p>
    <w:p w14:paraId="1BAB48C0" w14:textId="66B463C8" w:rsidR="00214112" w:rsidRPr="00A21164" w:rsidRDefault="00D061C8" w:rsidP="00290BA2">
      <w:pPr>
        <w:pStyle w:val="Content"/>
        <w:rPr>
          <w:noProof w:val="0"/>
        </w:rPr>
      </w:pPr>
      <w:r w:rsidRPr="00D061C8">
        <w:drawing>
          <wp:anchor distT="0" distB="0" distL="114300" distR="114300" simplePos="0" relativeHeight="253173760" behindDoc="0" locked="0" layoutInCell="1" allowOverlap="1" wp14:anchorId="3164EB84" wp14:editId="7F1CAD15">
            <wp:simplePos x="0" y="0"/>
            <wp:positionH relativeFrom="column">
              <wp:align>right</wp:align>
            </wp:positionH>
            <wp:positionV relativeFrom="paragraph">
              <wp:posOffset>0</wp:posOffset>
            </wp:positionV>
            <wp:extent cx="1828800" cy="3154680"/>
            <wp:effectExtent l="0" t="0" r="0" b="7620"/>
            <wp:wrapSquare wrapText="bothSides"/>
            <wp:docPr id="13408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5160" name=""/>
                    <pic:cNvPicPr/>
                  </pic:nvPicPr>
                  <pic:blipFill>
                    <a:blip r:embed="rId188" cstate="screen">
                      <a:extLst>
                        <a:ext uri="{28A0092B-C50C-407E-A947-70E740481C1C}">
                          <a14:useLocalDpi xmlns:a14="http://schemas.microsoft.com/office/drawing/2010/main"/>
                        </a:ext>
                      </a:extLst>
                    </a:blip>
                    <a:stretch>
                      <a:fillRect/>
                    </a:stretch>
                  </pic:blipFill>
                  <pic:spPr>
                    <a:xfrm>
                      <a:off x="0" y="0"/>
                      <a:ext cx="1828800" cy="3154680"/>
                    </a:xfrm>
                    <a:prstGeom prst="rect">
                      <a:avLst/>
                    </a:prstGeom>
                  </pic:spPr>
                </pic:pic>
              </a:graphicData>
            </a:graphic>
            <wp14:sizeRelH relativeFrom="margin">
              <wp14:pctWidth>0</wp14:pctWidth>
            </wp14:sizeRelH>
            <wp14:sizeRelV relativeFrom="margin">
              <wp14:pctHeight>0</wp14:pctHeight>
            </wp14:sizeRelV>
          </wp:anchor>
        </w:drawing>
      </w:r>
      <w:r w:rsidR="00290BA2" w:rsidRPr="00A21164">
        <w:rPr>
          <w:noProof w:val="0"/>
        </w:rPr>
        <w:t xml:space="preserve">If satellites are </w:t>
      </w:r>
      <w:r w:rsidR="00E70FA0" w:rsidRPr="00A21164">
        <w:rPr>
          <w:noProof w:val="0"/>
        </w:rPr>
        <w:t>enabled,</w:t>
      </w:r>
      <w:r w:rsidR="00290BA2" w:rsidRPr="00A21164">
        <w:rPr>
          <w:noProof w:val="0"/>
        </w:rPr>
        <w:t xml:space="preserve"> you will have additional options for the DX panel when you click on that panel.</w:t>
      </w:r>
    </w:p>
    <w:p w14:paraId="5A1C6624" w14:textId="28056FF8" w:rsidR="000B4FC3" w:rsidRPr="00A21164" w:rsidRDefault="000B4FC3" w:rsidP="00290BA2">
      <w:pPr>
        <w:pStyle w:val="Content"/>
        <w:rPr>
          <w:noProof w:val="0"/>
        </w:rPr>
      </w:pPr>
      <w:bookmarkStart w:id="92" w:name="_Toc235985309"/>
      <w:r w:rsidRPr="00F65D11">
        <w:rPr>
          <w:rStyle w:val="Heading3Char"/>
        </w:rPr>
        <w:t>Choose satellites/Show DX info here</w:t>
      </w:r>
      <w:bookmarkEnd w:id="92"/>
      <w:r w:rsidRPr="00A21164">
        <w:rPr>
          <w:noProof w:val="0"/>
        </w:rPr>
        <w:t xml:space="preserve"> </w:t>
      </w:r>
      <w:r w:rsidRPr="00A21164">
        <w:rPr>
          <w:noProof w:val="0"/>
        </w:rPr>
        <w:sym w:font="Wingdings" w:char="F0E0"/>
      </w:r>
      <w:r w:rsidRPr="00A21164">
        <w:rPr>
          <w:noProof w:val="0"/>
        </w:rPr>
        <w:t xml:space="preserve"> Here you can select if you want to see the DX information or the </w:t>
      </w:r>
      <w:r w:rsidR="00E70FA0" w:rsidRPr="00A21164">
        <w:rPr>
          <w:noProof w:val="0"/>
        </w:rPr>
        <w:t>satellite</w:t>
      </w:r>
      <w:r w:rsidRPr="00A21164">
        <w:rPr>
          <w:noProof w:val="0"/>
        </w:rPr>
        <w:t xml:space="preserve"> information.</w:t>
      </w:r>
    </w:p>
    <w:p w14:paraId="3B3D42E6" w14:textId="5BC22677" w:rsidR="000B4FC3" w:rsidRDefault="00945317" w:rsidP="00290BA2">
      <w:pPr>
        <w:pStyle w:val="Content"/>
        <w:rPr>
          <w:noProof w:val="0"/>
        </w:rPr>
      </w:pPr>
      <w:r w:rsidRPr="00A21164">
        <w:rPr>
          <w:noProof w:val="0"/>
        </w:rPr>
        <w:t xml:space="preserve">Then you get the option to select which satellite </w:t>
      </w:r>
      <w:r w:rsidR="00A411B7" w:rsidRPr="00A21164">
        <w:rPr>
          <w:noProof w:val="0"/>
        </w:rPr>
        <w:t xml:space="preserve">path </w:t>
      </w:r>
      <w:r w:rsidRPr="00A21164">
        <w:rPr>
          <w:noProof w:val="0"/>
        </w:rPr>
        <w:t xml:space="preserve">you want to </w:t>
      </w:r>
      <w:r w:rsidR="00E70FA0" w:rsidRPr="00A21164">
        <w:rPr>
          <w:noProof w:val="0"/>
        </w:rPr>
        <w:t>display</w:t>
      </w:r>
      <w:r w:rsidRPr="00A21164">
        <w:rPr>
          <w:noProof w:val="0"/>
        </w:rPr>
        <w:t xml:space="preserve"> </w:t>
      </w:r>
      <w:r w:rsidR="00A411B7" w:rsidRPr="00A21164">
        <w:rPr>
          <w:noProof w:val="0"/>
        </w:rPr>
        <w:t>as overlay on the map</w:t>
      </w:r>
      <w:r w:rsidR="00DF04CC" w:rsidRPr="00A21164">
        <w:rPr>
          <w:noProof w:val="0"/>
        </w:rPr>
        <w:t xml:space="preserve"> (Show track also)</w:t>
      </w:r>
      <w:r w:rsidRPr="00A21164">
        <w:rPr>
          <w:noProof w:val="0"/>
        </w:rPr>
        <w:t>.</w:t>
      </w:r>
    </w:p>
    <w:p w14:paraId="3AA8B099" w14:textId="1799F524" w:rsidR="00E2420B" w:rsidRPr="00515098" w:rsidRDefault="00515098" w:rsidP="00290BA2">
      <w:pPr>
        <w:pStyle w:val="Content"/>
        <w:rPr>
          <w:b/>
          <w:bCs/>
          <w:noProof w:val="0"/>
        </w:rPr>
      </w:pPr>
      <w:r>
        <w:rPr>
          <w:b/>
          <w:bCs/>
          <w:noProof w:val="0"/>
        </w:rPr>
        <w:t>Sa</w:t>
      </w:r>
      <w:r w:rsidR="005D54D1">
        <w:rPr>
          <w:b/>
          <w:bCs/>
          <w:noProof w:val="0"/>
        </w:rPr>
        <w:t>tellite Specific Information</w:t>
      </w:r>
    </w:p>
    <w:p w14:paraId="1C818956" w14:textId="77777777" w:rsidR="00A0593D" w:rsidRDefault="00A0593D" w:rsidP="00A0593D">
      <w:pPr>
        <w:pStyle w:val="Content"/>
        <w:rPr>
          <w:noProof w:val="0"/>
        </w:rPr>
      </w:pPr>
      <w:bookmarkStart w:id="93" w:name="_Toc235985310"/>
      <w:r w:rsidRPr="00F65D11">
        <w:rPr>
          <w:rStyle w:val="Heading3Char"/>
        </w:rPr>
        <w:t>Show pass here</w:t>
      </w:r>
      <w:bookmarkEnd w:id="93"/>
      <w:r>
        <w:rPr>
          <w:b/>
          <w:bCs/>
          <w:noProof w:val="0"/>
        </w:rPr>
        <w:t xml:space="preserve"> </w:t>
      </w:r>
      <w:r w:rsidRPr="000566B0">
        <w:rPr>
          <w:b/>
          <w:bCs/>
          <w:noProof w:val="0"/>
        </w:rPr>
        <w:sym w:font="Wingdings" w:char="F0E0"/>
      </w:r>
      <w:r>
        <w:rPr>
          <w:b/>
          <w:bCs/>
          <w:noProof w:val="0"/>
        </w:rPr>
        <w:t xml:space="preserve"> </w:t>
      </w:r>
      <w:r w:rsidRPr="00ED27FB">
        <w:rPr>
          <w:noProof w:val="0"/>
        </w:rPr>
        <w:t xml:space="preserve">selects </w:t>
      </w:r>
      <w:r>
        <w:rPr>
          <w:noProof w:val="0"/>
        </w:rPr>
        <w:t>which of</w:t>
      </w:r>
      <w:r w:rsidRPr="00ED27FB">
        <w:rPr>
          <w:noProof w:val="0"/>
        </w:rPr>
        <w:t xml:space="preserve"> the</w:t>
      </w:r>
      <w:r>
        <w:rPr>
          <w:b/>
          <w:bCs/>
          <w:noProof w:val="0"/>
        </w:rPr>
        <w:t xml:space="preserve"> </w:t>
      </w:r>
      <w:r>
        <w:rPr>
          <w:noProof w:val="0"/>
        </w:rPr>
        <w:t xml:space="preserve">satellite information is shown in the DX pane. </w:t>
      </w:r>
    </w:p>
    <w:p w14:paraId="6A802931" w14:textId="72109FF0" w:rsidR="00DF04CC" w:rsidRDefault="00153B9F" w:rsidP="00290BA2">
      <w:pPr>
        <w:pStyle w:val="Content"/>
        <w:rPr>
          <w:noProof w:val="0"/>
        </w:rPr>
      </w:pPr>
      <w:r w:rsidRPr="00F65D11">
        <w:rPr>
          <w:rStyle w:val="Heading3Char"/>
        </w:rPr>
        <w:drawing>
          <wp:anchor distT="0" distB="0" distL="114300" distR="114300" simplePos="0" relativeHeight="252845056" behindDoc="0" locked="0" layoutInCell="1" allowOverlap="1" wp14:anchorId="66BC1C3A" wp14:editId="78AC2537">
            <wp:simplePos x="0" y="0"/>
            <wp:positionH relativeFrom="column">
              <wp:posOffset>11430</wp:posOffset>
            </wp:positionH>
            <wp:positionV relativeFrom="paragraph">
              <wp:posOffset>476250</wp:posOffset>
            </wp:positionV>
            <wp:extent cx="4311650" cy="1169035"/>
            <wp:effectExtent l="0" t="0" r="0" b="0"/>
            <wp:wrapTopAndBottom/>
            <wp:docPr id="157134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6855" name=""/>
                    <pic:cNvPicPr/>
                  </pic:nvPicPr>
                  <pic:blipFill>
                    <a:blip r:embed="rId189" cstate="screen">
                      <a:extLst>
                        <a:ext uri="{28A0092B-C50C-407E-A947-70E740481C1C}">
                          <a14:useLocalDpi xmlns:a14="http://schemas.microsoft.com/office/drawing/2010/main"/>
                        </a:ext>
                      </a:extLst>
                    </a:blip>
                    <a:stretch>
                      <a:fillRect/>
                    </a:stretch>
                  </pic:blipFill>
                  <pic:spPr>
                    <a:xfrm>
                      <a:off x="0" y="0"/>
                      <a:ext cx="4311650" cy="1169035"/>
                    </a:xfrm>
                    <a:prstGeom prst="rect">
                      <a:avLst/>
                    </a:prstGeom>
                  </pic:spPr>
                </pic:pic>
              </a:graphicData>
            </a:graphic>
            <wp14:sizeRelH relativeFrom="margin">
              <wp14:pctWidth>0</wp14:pctWidth>
            </wp14:sizeRelH>
            <wp14:sizeRelV relativeFrom="margin">
              <wp14:pctHeight>0</wp14:pctHeight>
            </wp14:sizeRelV>
          </wp:anchor>
        </w:drawing>
      </w:r>
      <w:bookmarkStart w:id="94" w:name="_Toc235985311"/>
      <w:r w:rsidR="00DF04CC" w:rsidRPr="00F65D11">
        <w:rPr>
          <w:rStyle w:val="Heading3Char"/>
        </w:rPr>
        <w:t>Show rise/set table</w:t>
      </w:r>
      <w:bookmarkEnd w:id="94"/>
      <w:r w:rsidR="00DF04CC" w:rsidRPr="00A21164">
        <w:rPr>
          <w:b/>
          <w:bCs/>
          <w:noProof w:val="0"/>
        </w:rPr>
        <w:t xml:space="preserve"> </w:t>
      </w:r>
      <w:r w:rsidR="00710C05" w:rsidRPr="00A21164">
        <w:rPr>
          <w:noProof w:val="0"/>
        </w:rPr>
        <w:sym w:font="Wingdings" w:char="F0E0"/>
      </w:r>
      <w:r w:rsidR="00710C05" w:rsidRPr="00A21164">
        <w:rPr>
          <w:noProof w:val="0"/>
        </w:rPr>
        <w:t xml:space="preserve"> displays a table with the rise and set time and angular information.</w:t>
      </w:r>
    </w:p>
    <w:p w14:paraId="76625B97" w14:textId="77777777" w:rsidR="00763A09" w:rsidRDefault="00763A09">
      <w:pPr>
        <w:spacing w:after="200"/>
        <w:rPr>
          <w:bCs/>
        </w:rPr>
      </w:pPr>
      <w:r>
        <w:rPr>
          <w:b w:val="0"/>
          <w:bCs/>
        </w:rPr>
        <w:br w:type="page"/>
      </w:r>
    </w:p>
    <w:p w14:paraId="22FAD8C8" w14:textId="7660A0EC" w:rsidR="0009265B" w:rsidRDefault="0012377F" w:rsidP="00290BA2">
      <w:pPr>
        <w:pStyle w:val="Content"/>
        <w:rPr>
          <w:noProof w:val="0"/>
        </w:rPr>
      </w:pPr>
      <w:bookmarkStart w:id="95" w:name="_Toc235985312"/>
      <w:r w:rsidRPr="00F65D11">
        <w:rPr>
          <w:rStyle w:val="Heading3Char"/>
        </w:rPr>
        <w:lastRenderedPageBreak/>
        <w:t xml:space="preserve">Show </w:t>
      </w:r>
      <w:r w:rsidR="00763A09" w:rsidRPr="00F65D11">
        <w:rPr>
          <w:rStyle w:val="Heading3Char"/>
        </w:rPr>
        <w:t>freq/modes</w:t>
      </w:r>
      <w:bookmarkEnd w:id="95"/>
      <w:r>
        <w:rPr>
          <w:b/>
          <w:bCs/>
          <w:noProof w:val="0"/>
        </w:rPr>
        <w:t xml:space="preserve"> </w:t>
      </w:r>
      <w:r w:rsidRPr="0012377F">
        <w:rPr>
          <w:b/>
          <w:bCs/>
          <w:noProof w:val="0"/>
        </w:rPr>
        <w:sym w:font="Wingdings" w:char="F0E0"/>
      </w:r>
      <w:r>
        <w:rPr>
          <w:b/>
          <w:bCs/>
          <w:noProof w:val="0"/>
        </w:rPr>
        <w:t xml:space="preserve"> </w:t>
      </w:r>
      <w:r w:rsidR="00A145E2" w:rsidRPr="00A145E2">
        <w:rPr>
          <w:noProof w:val="0"/>
        </w:rPr>
        <w:t>Shows a table of the active frequencies and modes.</w:t>
      </w:r>
    </w:p>
    <w:p w14:paraId="1C7F09EF" w14:textId="73B86420" w:rsidR="00FE2FE2" w:rsidRDefault="00FE2FE2" w:rsidP="00290BA2">
      <w:pPr>
        <w:pStyle w:val="Content"/>
        <w:rPr>
          <w:noProof w:val="0"/>
        </w:rPr>
      </w:pPr>
      <w:r w:rsidRPr="00FE2FE2">
        <w:drawing>
          <wp:inline distT="0" distB="0" distL="0" distR="0" wp14:anchorId="03E61A49" wp14:editId="710C1C72">
            <wp:extent cx="6309360" cy="3731260"/>
            <wp:effectExtent l="0" t="0" r="0" b="2540"/>
            <wp:docPr id="2600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4032" name=""/>
                    <pic:cNvPicPr/>
                  </pic:nvPicPr>
                  <pic:blipFill>
                    <a:blip r:embed="rId190" cstate="screen">
                      <a:extLst>
                        <a:ext uri="{28A0092B-C50C-407E-A947-70E740481C1C}">
                          <a14:useLocalDpi xmlns:a14="http://schemas.microsoft.com/office/drawing/2010/main"/>
                        </a:ext>
                      </a:extLst>
                    </a:blip>
                    <a:stretch>
                      <a:fillRect/>
                    </a:stretch>
                  </pic:blipFill>
                  <pic:spPr>
                    <a:xfrm>
                      <a:off x="0" y="0"/>
                      <a:ext cx="6309360" cy="3731260"/>
                    </a:xfrm>
                    <a:prstGeom prst="rect">
                      <a:avLst/>
                    </a:prstGeom>
                  </pic:spPr>
                </pic:pic>
              </a:graphicData>
            </a:graphic>
          </wp:inline>
        </w:drawing>
      </w:r>
    </w:p>
    <w:p w14:paraId="562FF9A4" w14:textId="6058B788" w:rsidR="00FE2FE2" w:rsidRDefault="00FE2FE2" w:rsidP="00290BA2">
      <w:pPr>
        <w:pStyle w:val="Content"/>
        <w:rPr>
          <w:noProof w:val="0"/>
        </w:rPr>
      </w:pPr>
      <w:r>
        <w:rPr>
          <w:noProof w:val="0"/>
        </w:rPr>
        <w:t xml:space="preserve">By selecting a line and clicking on “OK” you will see the live </w:t>
      </w:r>
      <w:r w:rsidR="00CD597C">
        <w:rPr>
          <w:noProof w:val="0"/>
        </w:rPr>
        <w:t>Doppler display.</w:t>
      </w:r>
    </w:p>
    <w:p w14:paraId="123785DD" w14:textId="5B4C66E1" w:rsidR="00CD597C" w:rsidRPr="0012377F" w:rsidRDefault="00612A77" w:rsidP="00290BA2">
      <w:pPr>
        <w:pStyle w:val="Content"/>
        <w:rPr>
          <w:noProof w:val="0"/>
        </w:rPr>
      </w:pPr>
      <w:r w:rsidRPr="00612A77">
        <w:drawing>
          <wp:inline distT="0" distB="0" distL="0" distR="0" wp14:anchorId="1D13B7EE" wp14:editId="32AB4F40">
            <wp:extent cx="6309360" cy="3114040"/>
            <wp:effectExtent l="0" t="0" r="0" b="0"/>
            <wp:docPr id="6595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1048" name=""/>
                    <pic:cNvPicPr/>
                  </pic:nvPicPr>
                  <pic:blipFill>
                    <a:blip r:embed="rId191" cstate="screen">
                      <a:extLst>
                        <a:ext uri="{28A0092B-C50C-407E-A947-70E740481C1C}">
                          <a14:useLocalDpi xmlns:a14="http://schemas.microsoft.com/office/drawing/2010/main"/>
                        </a:ext>
                      </a:extLst>
                    </a:blip>
                    <a:stretch>
                      <a:fillRect/>
                    </a:stretch>
                  </pic:blipFill>
                  <pic:spPr>
                    <a:xfrm>
                      <a:off x="0" y="0"/>
                      <a:ext cx="6309360" cy="3114040"/>
                    </a:xfrm>
                    <a:prstGeom prst="rect">
                      <a:avLst/>
                    </a:prstGeom>
                  </pic:spPr>
                </pic:pic>
              </a:graphicData>
            </a:graphic>
          </wp:inline>
        </w:drawing>
      </w:r>
    </w:p>
    <w:p w14:paraId="5FCB9314" w14:textId="77777777" w:rsidR="00E64526" w:rsidRPr="00A21164" w:rsidRDefault="00E64526">
      <w:pPr>
        <w:spacing w:after="200"/>
        <w:rPr>
          <w:bCs/>
        </w:rPr>
      </w:pPr>
      <w:r w:rsidRPr="00A21164">
        <w:rPr>
          <w:b w:val="0"/>
          <w:bCs/>
        </w:rPr>
        <w:br w:type="page"/>
      </w:r>
    </w:p>
    <w:p w14:paraId="3275E8BD" w14:textId="3604061C" w:rsidR="001F3CE6" w:rsidRPr="00A21164" w:rsidRDefault="001E0146" w:rsidP="00290BA2">
      <w:pPr>
        <w:pStyle w:val="Content"/>
        <w:rPr>
          <w:noProof w:val="0"/>
        </w:rPr>
      </w:pPr>
      <w:r w:rsidRPr="00F65D11">
        <w:rPr>
          <w:rStyle w:val="Heading3Char"/>
        </w:rPr>
        <w:lastRenderedPageBreak/>
        <mc:AlternateContent>
          <mc:Choice Requires="wps">
            <w:drawing>
              <wp:anchor distT="0" distB="0" distL="114300" distR="114300" simplePos="0" relativeHeight="252881920" behindDoc="0" locked="0" layoutInCell="1" allowOverlap="1" wp14:anchorId="38B9095D" wp14:editId="3696B37C">
                <wp:simplePos x="0" y="0"/>
                <wp:positionH relativeFrom="column">
                  <wp:posOffset>5393788</wp:posOffset>
                </wp:positionH>
                <wp:positionV relativeFrom="paragraph">
                  <wp:posOffset>1387573</wp:posOffset>
                </wp:positionV>
                <wp:extent cx="644476" cy="1711032"/>
                <wp:effectExtent l="0" t="0" r="22860" b="22860"/>
                <wp:wrapNone/>
                <wp:docPr id="1775348227" name="Oval 156"/>
                <wp:cNvGraphicFramePr/>
                <a:graphic xmlns:a="http://schemas.openxmlformats.org/drawingml/2006/main">
                  <a:graphicData uri="http://schemas.microsoft.com/office/word/2010/wordprocessingShape">
                    <wps:wsp>
                      <wps:cNvSpPr/>
                      <wps:spPr>
                        <a:xfrm>
                          <a:off x="0" y="0"/>
                          <a:ext cx="644476" cy="171103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D5F1D" id="Oval 156" o:spid="_x0000_s1026" style="position:absolute;margin-left:424.7pt;margin-top:109.25pt;width:50.75pt;height:134.75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" filled="f" strokecolor="#e00" strokeweight="2pt"/>
            </w:pict>
          </mc:Fallback>
        </mc:AlternateContent>
      </w:r>
      <w:r w:rsidR="0044040D" w:rsidRPr="00F65D11">
        <w:rPr>
          <w:rStyle w:val="Heading3Char"/>
        </w:rPr>
        <w:drawing>
          <wp:anchor distT="0" distB="0" distL="114300" distR="114300" simplePos="0" relativeHeight="252863488" behindDoc="0" locked="0" layoutInCell="1" allowOverlap="1" wp14:anchorId="3501F484" wp14:editId="18709907">
            <wp:simplePos x="0" y="0"/>
            <wp:positionH relativeFrom="margin">
              <wp:align>right</wp:align>
            </wp:positionH>
            <wp:positionV relativeFrom="paragraph">
              <wp:posOffset>245940</wp:posOffset>
            </wp:positionV>
            <wp:extent cx="6309360" cy="3157220"/>
            <wp:effectExtent l="0" t="0" r="0" b="5080"/>
            <wp:wrapTopAndBottom/>
            <wp:docPr id="8397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52806" name=""/>
                    <pic:cNvPicPr/>
                  </pic:nvPicPr>
                  <pic:blipFill>
                    <a:blip r:embed="rId192" cstate="screen">
                      <a:extLst>
                        <a:ext uri="{28A0092B-C50C-407E-A947-70E740481C1C}">
                          <a14:useLocalDpi xmlns:a14="http://schemas.microsoft.com/office/drawing/2010/main"/>
                        </a:ext>
                      </a:extLst>
                    </a:blip>
                    <a:stretch>
                      <a:fillRect/>
                    </a:stretch>
                  </pic:blipFill>
                  <pic:spPr>
                    <a:xfrm>
                      <a:off x="0" y="0"/>
                      <a:ext cx="6309360" cy="3157220"/>
                    </a:xfrm>
                    <a:prstGeom prst="rect">
                      <a:avLst/>
                    </a:prstGeom>
                  </pic:spPr>
                </pic:pic>
              </a:graphicData>
            </a:graphic>
          </wp:anchor>
        </w:drawing>
      </w:r>
      <w:bookmarkStart w:id="96" w:name="_Toc235985313"/>
      <w:r w:rsidR="00E64526" w:rsidRPr="00F65D11">
        <w:rPr>
          <w:rStyle w:val="Heading3Char"/>
        </w:rPr>
        <w:t>Show planning tool</w:t>
      </w:r>
      <w:bookmarkEnd w:id="96"/>
      <w:r w:rsidR="00E64526" w:rsidRPr="00A21164">
        <w:rPr>
          <w:noProof w:val="0"/>
        </w:rPr>
        <w:t xml:space="preserve"> </w:t>
      </w:r>
      <w:r w:rsidR="00E64526" w:rsidRPr="00A21164">
        <w:rPr>
          <w:noProof w:val="0"/>
        </w:rPr>
        <w:sym w:font="Wingdings" w:char="F0E0"/>
      </w:r>
      <w:r w:rsidR="00E64526" w:rsidRPr="00A21164">
        <w:rPr>
          <w:noProof w:val="0"/>
        </w:rPr>
        <w:t xml:space="preserve"> </w:t>
      </w:r>
      <w:r w:rsidR="0044040D" w:rsidRPr="00A21164">
        <w:rPr>
          <w:noProof w:val="0"/>
        </w:rPr>
        <w:t xml:space="preserve">this tool allows you to plan for a satellite connection </w:t>
      </w:r>
      <w:r w:rsidR="00E70FA0" w:rsidRPr="00A21164">
        <w:rPr>
          <w:noProof w:val="0"/>
        </w:rPr>
        <w:t>between</w:t>
      </w:r>
      <w:r w:rsidR="0044040D" w:rsidRPr="00A21164">
        <w:rPr>
          <w:noProof w:val="0"/>
        </w:rPr>
        <w:t xml:space="preserve"> DE and DX</w:t>
      </w:r>
      <w:r w:rsidR="00C02C50" w:rsidRPr="00A21164">
        <w:rPr>
          <w:noProof w:val="0"/>
        </w:rPr>
        <w:t xml:space="preserve">. The satellite </w:t>
      </w:r>
      <w:r w:rsidR="00C96DDA" w:rsidRPr="00A21164">
        <w:rPr>
          <w:noProof w:val="0"/>
        </w:rPr>
        <w:t>must</w:t>
      </w:r>
      <w:r w:rsidR="00C02C50" w:rsidRPr="00A21164">
        <w:rPr>
          <w:noProof w:val="0"/>
        </w:rPr>
        <w:t xml:space="preserve"> be above horizon (&gt;0) </w:t>
      </w:r>
      <w:r w:rsidR="000A488B" w:rsidRPr="00A21164">
        <w:rPr>
          <w:noProof w:val="0"/>
        </w:rPr>
        <w:t xml:space="preserve">to make </w:t>
      </w:r>
      <w:r w:rsidR="00E70FA0" w:rsidRPr="00A21164">
        <w:rPr>
          <w:noProof w:val="0"/>
        </w:rPr>
        <w:t>contact</w:t>
      </w:r>
      <w:r w:rsidR="000A488B" w:rsidRPr="00A21164">
        <w:rPr>
          <w:noProof w:val="0"/>
        </w:rPr>
        <w:t xml:space="preserve"> possible. There is a green </w:t>
      </w:r>
      <w:r w:rsidRPr="00A21164">
        <w:rPr>
          <w:noProof w:val="0"/>
        </w:rPr>
        <w:t>block for the time slot on the DE timeline.</w:t>
      </w:r>
    </w:p>
    <w:p w14:paraId="69AAE182" w14:textId="51EBF724" w:rsidR="0053032A" w:rsidRDefault="00C96DDA" w:rsidP="00290BA2">
      <w:pPr>
        <w:pStyle w:val="Content"/>
        <w:rPr>
          <w:noProof w:val="0"/>
        </w:rPr>
      </w:pPr>
      <w:bookmarkStart w:id="97" w:name="_Toc235985314"/>
      <w:r w:rsidRPr="00F65D11">
        <w:rPr>
          <w:rStyle w:val="Heading3Char"/>
        </w:rPr>
        <w:t>Show pass progression</w:t>
      </w:r>
      <w:bookmarkEnd w:id="97"/>
      <w:r w:rsidRPr="00C96DDA">
        <w:rPr>
          <w:b/>
          <w:bCs/>
          <w:noProof w:val="0"/>
        </w:rPr>
        <w:t xml:space="preserve"> </w:t>
      </w:r>
      <w:r w:rsidRPr="00C96DDA">
        <w:rPr>
          <w:b/>
          <w:bCs/>
          <w:noProof w:val="0"/>
        </w:rPr>
        <w:sym w:font="Wingdings" w:char="F0E0"/>
      </w:r>
      <w:r w:rsidRPr="00C96DDA">
        <w:rPr>
          <w:b/>
          <w:bCs/>
          <w:noProof w:val="0"/>
        </w:rPr>
        <w:t xml:space="preserve"> </w:t>
      </w:r>
      <w:r w:rsidR="008430C8">
        <w:rPr>
          <w:noProof w:val="0"/>
        </w:rPr>
        <w:t>Displays the path progression</w:t>
      </w:r>
      <w:r w:rsidR="00724061">
        <w:rPr>
          <w:noProof w:val="0"/>
        </w:rPr>
        <w:t xml:space="preserve"> per day and timeslot.</w:t>
      </w:r>
    </w:p>
    <w:p w14:paraId="7BF7AF18" w14:textId="2BB560B4" w:rsidR="008430C8" w:rsidRDefault="008430C8" w:rsidP="00290BA2">
      <w:pPr>
        <w:pStyle w:val="Content"/>
        <w:rPr>
          <w:noProof w:val="0"/>
        </w:rPr>
      </w:pPr>
      <w:r w:rsidRPr="008430C8">
        <w:drawing>
          <wp:inline distT="0" distB="0" distL="0" distR="0" wp14:anchorId="684BB420" wp14:editId="470EA8DA">
            <wp:extent cx="6309360" cy="3118485"/>
            <wp:effectExtent l="0" t="0" r="0" b="5715"/>
            <wp:docPr id="19125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4531" name=""/>
                    <pic:cNvPicPr/>
                  </pic:nvPicPr>
                  <pic:blipFill>
                    <a:blip r:embed="rId193" cstate="screen">
                      <a:extLst>
                        <a:ext uri="{28A0092B-C50C-407E-A947-70E740481C1C}">
                          <a14:useLocalDpi xmlns:a14="http://schemas.microsoft.com/office/drawing/2010/main"/>
                        </a:ext>
                      </a:extLst>
                    </a:blip>
                    <a:stretch>
                      <a:fillRect/>
                    </a:stretch>
                  </pic:blipFill>
                  <pic:spPr>
                    <a:xfrm>
                      <a:off x="0" y="0"/>
                      <a:ext cx="6309360" cy="3118485"/>
                    </a:xfrm>
                    <a:prstGeom prst="rect">
                      <a:avLst/>
                    </a:prstGeom>
                  </pic:spPr>
                </pic:pic>
              </a:graphicData>
            </a:graphic>
          </wp:inline>
        </w:drawing>
      </w:r>
    </w:p>
    <w:p w14:paraId="78706959" w14:textId="05EB284D" w:rsidR="000A6438" w:rsidRDefault="000A6438">
      <w:pPr>
        <w:spacing w:after="200"/>
        <w:rPr>
          <w:b w:val="0"/>
        </w:rPr>
      </w:pPr>
      <w:r>
        <w:br w:type="page"/>
      </w:r>
    </w:p>
    <w:p w14:paraId="2975D15D" w14:textId="2FE8E8F7" w:rsidR="00724061" w:rsidRDefault="000A6438" w:rsidP="00290BA2">
      <w:pPr>
        <w:pStyle w:val="Content"/>
        <w:rPr>
          <w:noProof w:val="0"/>
        </w:rPr>
      </w:pPr>
      <w:bookmarkStart w:id="98" w:name="_Toc235985315"/>
      <w:r w:rsidRPr="00F65D11">
        <w:rPr>
          <w:rStyle w:val="Heading3Char"/>
        </w:rPr>
        <w:lastRenderedPageBreak/>
        <w:t>Show Sky View</w:t>
      </w:r>
      <w:bookmarkEnd w:id="98"/>
      <w:r w:rsidRPr="000A6438">
        <w:rPr>
          <w:b/>
          <w:bCs/>
          <w:noProof w:val="0"/>
        </w:rPr>
        <w:t xml:space="preserve"> </w:t>
      </w:r>
      <w:r w:rsidRPr="000A6438">
        <w:rPr>
          <w:b/>
          <w:bCs/>
          <w:noProof w:val="0"/>
        </w:rPr>
        <w:sym w:font="Wingdings" w:char="F0E0"/>
      </w:r>
      <w:r w:rsidRPr="00176213">
        <w:rPr>
          <w:noProof w:val="0"/>
        </w:rPr>
        <w:t xml:space="preserve"> </w:t>
      </w:r>
      <w:r w:rsidR="00176213" w:rsidRPr="00176213">
        <w:rPr>
          <w:noProof w:val="0"/>
        </w:rPr>
        <w:t>Provides a display of the satellite’s location in the sky.</w:t>
      </w:r>
    </w:p>
    <w:p w14:paraId="0931C660" w14:textId="386FABF5" w:rsidR="00176213" w:rsidRDefault="006F0F2F" w:rsidP="00290BA2">
      <w:pPr>
        <w:pStyle w:val="Content"/>
        <w:rPr>
          <w:b/>
          <w:bCs/>
          <w:noProof w:val="0"/>
        </w:rPr>
      </w:pPr>
      <w:r w:rsidRPr="006F0F2F">
        <w:rPr>
          <w:b/>
          <w:bCs/>
        </w:rPr>
        <w:drawing>
          <wp:inline distT="0" distB="0" distL="0" distR="0" wp14:anchorId="2F2499E4" wp14:editId="0B25DFFD">
            <wp:extent cx="6309360" cy="2037080"/>
            <wp:effectExtent l="0" t="0" r="0" b="1270"/>
            <wp:docPr id="16530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6326" name=""/>
                    <pic:cNvPicPr/>
                  </pic:nvPicPr>
                  <pic:blipFill>
                    <a:blip r:embed="rId194" cstate="screen">
                      <a:extLst>
                        <a:ext uri="{28A0092B-C50C-407E-A947-70E740481C1C}">
                          <a14:useLocalDpi xmlns:a14="http://schemas.microsoft.com/office/drawing/2010/main"/>
                        </a:ext>
                      </a:extLst>
                    </a:blip>
                    <a:stretch>
                      <a:fillRect/>
                    </a:stretch>
                  </pic:blipFill>
                  <pic:spPr>
                    <a:xfrm>
                      <a:off x="0" y="0"/>
                      <a:ext cx="6309360" cy="2037080"/>
                    </a:xfrm>
                    <a:prstGeom prst="rect">
                      <a:avLst/>
                    </a:prstGeom>
                  </pic:spPr>
                </pic:pic>
              </a:graphicData>
            </a:graphic>
          </wp:inline>
        </w:drawing>
      </w:r>
    </w:p>
    <w:p w14:paraId="3B74B1CE" w14:textId="61D4E4CF" w:rsidR="00D65993" w:rsidRDefault="00D65993" w:rsidP="00290BA2">
      <w:pPr>
        <w:pStyle w:val="Content"/>
        <w:rPr>
          <w:noProof w:val="0"/>
        </w:rPr>
      </w:pPr>
      <w:r w:rsidRPr="00D65993">
        <w:rPr>
          <w:b/>
          <w:bCs/>
          <w:noProof w:val="0"/>
        </w:rPr>
        <w:t>Note</w:t>
      </w:r>
      <w:r>
        <w:rPr>
          <w:b/>
          <w:bCs/>
          <w:noProof w:val="0"/>
        </w:rPr>
        <w:t xml:space="preserve">: </w:t>
      </w:r>
      <w:r w:rsidR="00FD5968">
        <w:rPr>
          <w:noProof w:val="0"/>
        </w:rPr>
        <w:t>The satellite has to be above the horizon to be shown.</w:t>
      </w:r>
    </w:p>
    <w:p w14:paraId="178D418C" w14:textId="03E93695" w:rsidR="00FD5968" w:rsidRDefault="00FD5968" w:rsidP="00290BA2">
      <w:pPr>
        <w:pStyle w:val="Content"/>
        <w:rPr>
          <w:noProof w:val="0"/>
        </w:rPr>
      </w:pPr>
      <w:bookmarkStart w:id="99" w:name="_Toc235985316"/>
      <w:r w:rsidRPr="00F65D11">
        <w:rPr>
          <w:rStyle w:val="Heading3Char"/>
        </w:rPr>
        <w:t>Show Orb</w:t>
      </w:r>
      <w:r w:rsidR="00362FCC" w:rsidRPr="00F65D11">
        <w:rPr>
          <w:rStyle w:val="Heading3Char"/>
        </w:rPr>
        <w:t>T</w:t>
      </w:r>
      <w:r w:rsidRPr="00F65D11">
        <w:rPr>
          <w:rStyle w:val="Heading3Char"/>
        </w:rPr>
        <w:t>rack</w:t>
      </w:r>
      <w:bookmarkEnd w:id="99"/>
      <w:r>
        <w:rPr>
          <w:b/>
          <w:bCs/>
          <w:noProof w:val="0"/>
        </w:rPr>
        <w:t xml:space="preserve"> </w:t>
      </w:r>
      <w:r w:rsidRPr="00FD5968">
        <w:rPr>
          <w:b/>
          <w:bCs/>
          <w:noProof w:val="0"/>
        </w:rPr>
        <w:sym w:font="Wingdings" w:char="F0E0"/>
      </w:r>
      <w:r w:rsidRPr="002D53E6">
        <w:rPr>
          <w:noProof w:val="0"/>
        </w:rPr>
        <w:t xml:space="preserve"> </w:t>
      </w:r>
      <w:r w:rsidR="005742F3" w:rsidRPr="002D53E6">
        <w:rPr>
          <w:noProof w:val="0"/>
        </w:rPr>
        <w:t>Links to the OrbTra</w:t>
      </w:r>
      <w:r w:rsidR="002D53E6" w:rsidRPr="002D53E6">
        <w:rPr>
          <w:noProof w:val="0"/>
        </w:rPr>
        <w:t>ck.org website for live satellite tracking.</w:t>
      </w:r>
    </w:p>
    <w:p w14:paraId="3AF2DAD6" w14:textId="3F3ACB0F" w:rsidR="003E31E5" w:rsidRDefault="003E31E5" w:rsidP="00290BA2">
      <w:pPr>
        <w:pStyle w:val="Content"/>
        <w:rPr>
          <w:noProof w:val="0"/>
        </w:rPr>
      </w:pPr>
      <w:r w:rsidRPr="003E31E5">
        <w:drawing>
          <wp:inline distT="0" distB="0" distL="0" distR="0" wp14:anchorId="4D8CDB6F" wp14:editId="4624C1A6">
            <wp:extent cx="6309360" cy="3442335"/>
            <wp:effectExtent l="0" t="0" r="0" b="5715"/>
            <wp:docPr id="18013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4104" name=""/>
                    <pic:cNvPicPr/>
                  </pic:nvPicPr>
                  <pic:blipFill>
                    <a:blip r:embed="rId195" cstate="screen">
                      <a:extLst>
                        <a:ext uri="{28A0092B-C50C-407E-A947-70E740481C1C}">
                          <a14:useLocalDpi xmlns:a14="http://schemas.microsoft.com/office/drawing/2010/main"/>
                        </a:ext>
                      </a:extLst>
                    </a:blip>
                    <a:stretch>
                      <a:fillRect/>
                    </a:stretch>
                  </pic:blipFill>
                  <pic:spPr>
                    <a:xfrm>
                      <a:off x="0" y="0"/>
                      <a:ext cx="6309360" cy="3442335"/>
                    </a:xfrm>
                    <a:prstGeom prst="rect">
                      <a:avLst/>
                    </a:prstGeom>
                  </pic:spPr>
                </pic:pic>
              </a:graphicData>
            </a:graphic>
          </wp:inline>
        </w:drawing>
      </w:r>
    </w:p>
    <w:p w14:paraId="7CCF203E" w14:textId="201DE24B" w:rsidR="003E31E5" w:rsidRDefault="003E31E5">
      <w:pPr>
        <w:spacing w:after="200"/>
        <w:rPr>
          <w:b w:val="0"/>
        </w:rPr>
      </w:pPr>
      <w:r>
        <w:br w:type="page"/>
      </w:r>
    </w:p>
    <w:p w14:paraId="357F16F0" w14:textId="546BF82C" w:rsidR="003E31E5" w:rsidRDefault="003E31E5" w:rsidP="00290BA2">
      <w:pPr>
        <w:pStyle w:val="Content"/>
        <w:rPr>
          <w:noProof w:val="0"/>
        </w:rPr>
      </w:pPr>
      <w:bookmarkStart w:id="100" w:name="_Toc235985317"/>
      <w:r w:rsidRPr="00F65D11">
        <w:rPr>
          <w:rStyle w:val="Heading3Char"/>
        </w:rPr>
        <w:lastRenderedPageBreak/>
        <w:t>Show SatNogs</w:t>
      </w:r>
      <w:bookmarkEnd w:id="100"/>
      <w:r>
        <w:rPr>
          <w:b/>
          <w:bCs/>
          <w:noProof w:val="0"/>
        </w:rPr>
        <w:t xml:space="preserve"> </w:t>
      </w:r>
      <w:r w:rsidRPr="003E31E5">
        <w:rPr>
          <w:b/>
          <w:bCs/>
          <w:noProof w:val="0"/>
        </w:rPr>
        <w:sym w:font="Wingdings" w:char="F0E0"/>
      </w:r>
      <w:r>
        <w:rPr>
          <w:b/>
          <w:bCs/>
          <w:noProof w:val="0"/>
        </w:rPr>
        <w:t xml:space="preserve"> </w:t>
      </w:r>
      <w:r>
        <w:rPr>
          <w:noProof w:val="0"/>
        </w:rPr>
        <w:t xml:space="preserve"> </w:t>
      </w:r>
      <w:r w:rsidR="00536315">
        <w:rPr>
          <w:noProof w:val="0"/>
        </w:rPr>
        <w:t xml:space="preserve">Links to the SatNogs website for </w:t>
      </w:r>
      <w:r w:rsidR="003B704E">
        <w:rPr>
          <w:noProof w:val="0"/>
        </w:rPr>
        <w:t>detailed satellite information.</w:t>
      </w:r>
    </w:p>
    <w:p w14:paraId="6A134476" w14:textId="2512590C" w:rsidR="00536315" w:rsidRDefault="003B704E" w:rsidP="00290BA2">
      <w:pPr>
        <w:pStyle w:val="Content"/>
        <w:rPr>
          <w:noProof w:val="0"/>
        </w:rPr>
      </w:pPr>
      <w:r w:rsidRPr="003B704E">
        <w:drawing>
          <wp:inline distT="0" distB="0" distL="0" distR="0" wp14:anchorId="4BEEEAB7" wp14:editId="691E3003">
            <wp:extent cx="6309360" cy="3453130"/>
            <wp:effectExtent l="0" t="0" r="0" b="0"/>
            <wp:docPr id="20346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12261" name=""/>
                    <pic:cNvPicPr/>
                  </pic:nvPicPr>
                  <pic:blipFill>
                    <a:blip r:embed="rId196" cstate="screen">
                      <a:extLst>
                        <a:ext uri="{28A0092B-C50C-407E-A947-70E740481C1C}">
                          <a14:useLocalDpi xmlns:a14="http://schemas.microsoft.com/office/drawing/2010/main"/>
                        </a:ext>
                      </a:extLst>
                    </a:blip>
                    <a:stretch>
                      <a:fillRect/>
                    </a:stretch>
                  </pic:blipFill>
                  <pic:spPr>
                    <a:xfrm>
                      <a:off x="0" y="0"/>
                      <a:ext cx="6309360" cy="3453130"/>
                    </a:xfrm>
                    <a:prstGeom prst="rect">
                      <a:avLst/>
                    </a:prstGeom>
                  </pic:spPr>
                </pic:pic>
              </a:graphicData>
            </a:graphic>
          </wp:inline>
        </w:drawing>
      </w:r>
    </w:p>
    <w:p w14:paraId="5B02B3C5" w14:textId="0C5EE72C" w:rsidR="003B704E" w:rsidRDefault="00317DEF" w:rsidP="00290BA2">
      <w:pPr>
        <w:pStyle w:val="Content"/>
        <w:rPr>
          <w:noProof w:val="0"/>
        </w:rPr>
      </w:pPr>
      <w:r w:rsidRPr="00317DEF">
        <w:drawing>
          <wp:inline distT="0" distB="0" distL="0" distR="0" wp14:anchorId="2FD730C4" wp14:editId="4ED554AC">
            <wp:extent cx="6309360" cy="3228975"/>
            <wp:effectExtent l="0" t="0" r="0" b="9525"/>
            <wp:docPr id="99106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0993" name=""/>
                    <pic:cNvPicPr/>
                  </pic:nvPicPr>
                  <pic:blipFill>
                    <a:blip r:embed="rId197" cstate="screen">
                      <a:extLst>
                        <a:ext uri="{28A0092B-C50C-407E-A947-70E740481C1C}">
                          <a14:useLocalDpi xmlns:a14="http://schemas.microsoft.com/office/drawing/2010/main"/>
                        </a:ext>
                      </a:extLst>
                    </a:blip>
                    <a:stretch>
                      <a:fillRect/>
                    </a:stretch>
                  </pic:blipFill>
                  <pic:spPr>
                    <a:xfrm>
                      <a:off x="0" y="0"/>
                      <a:ext cx="6309360" cy="3228975"/>
                    </a:xfrm>
                    <a:prstGeom prst="rect">
                      <a:avLst/>
                    </a:prstGeom>
                  </pic:spPr>
                </pic:pic>
              </a:graphicData>
            </a:graphic>
          </wp:inline>
        </w:drawing>
      </w:r>
    </w:p>
    <w:p w14:paraId="59097A1A" w14:textId="24401076" w:rsidR="00D26A7E" w:rsidRDefault="00D26A7E">
      <w:pPr>
        <w:spacing w:after="200"/>
        <w:rPr>
          <w:b w:val="0"/>
        </w:rPr>
      </w:pPr>
      <w:r>
        <w:br w:type="page"/>
      </w:r>
    </w:p>
    <w:p w14:paraId="48C439E9" w14:textId="03B420EB" w:rsidR="00B10252" w:rsidRDefault="00D26A7E" w:rsidP="00290BA2">
      <w:pPr>
        <w:pStyle w:val="Content"/>
        <w:rPr>
          <w:noProof w:val="0"/>
        </w:rPr>
      </w:pPr>
      <w:bookmarkStart w:id="101" w:name="_Toc235985318"/>
      <w:r w:rsidRPr="00F65D11">
        <w:rPr>
          <w:rStyle w:val="Heading3Char"/>
        </w:rPr>
        <w:lastRenderedPageBreak/>
        <w:t>Show Status</w:t>
      </w:r>
      <w:bookmarkEnd w:id="101"/>
      <w:r>
        <w:rPr>
          <w:b/>
          <w:bCs/>
          <w:noProof w:val="0"/>
        </w:rPr>
        <w:t xml:space="preserve"> </w:t>
      </w:r>
      <w:r w:rsidRPr="00D26A7E">
        <w:rPr>
          <w:b/>
          <w:bCs/>
          <w:noProof w:val="0"/>
        </w:rPr>
        <w:sym w:font="Wingdings" w:char="F0E0"/>
      </w:r>
      <w:r>
        <w:rPr>
          <w:noProof w:val="0"/>
        </w:rPr>
        <w:t xml:space="preserve"> </w:t>
      </w:r>
      <w:r w:rsidR="00112E1E">
        <w:rPr>
          <w:noProof w:val="0"/>
        </w:rPr>
        <w:t>Links to the AMSAT website for status information of amateur sa</w:t>
      </w:r>
      <w:r w:rsidR="006F0758">
        <w:rPr>
          <w:noProof w:val="0"/>
        </w:rPr>
        <w:t>tellites.</w:t>
      </w:r>
    </w:p>
    <w:p w14:paraId="5C95160C" w14:textId="1B9925AB" w:rsidR="006F0758" w:rsidRPr="00D26A7E" w:rsidRDefault="006F0758" w:rsidP="00290BA2">
      <w:pPr>
        <w:pStyle w:val="Content"/>
        <w:rPr>
          <w:noProof w:val="0"/>
        </w:rPr>
      </w:pPr>
      <w:r w:rsidRPr="006F0758">
        <w:drawing>
          <wp:inline distT="0" distB="0" distL="0" distR="0" wp14:anchorId="5D46D3F5" wp14:editId="2862E56F">
            <wp:extent cx="6309360" cy="4654550"/>
            <wp:effectExtent l="0" t="0" r="0" b="0"/>
            <wp:docPr id="19698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21454" name=""/>
                    <pic:cNvPicPr/>
                  </pic:nvPicPr>
                  <pic:blipFill>
                    <a:blip r:embed="rId198" cstate="screen">
                      <a:extLst>
                        <a:ext uri="{28A0092B-C50C-407E-A947-70E740481C1C}">
                          <a14:useLocalDpi xmlns:a14="http://schemas.microsoft.com/office/drawing/2010/main"/>
                        </a:ext>
                      </a:extLst>
                    </a:blip>
                    <a:stretch>
                      <a:fillRect/>
                    </a:stretch>
                  </pic:blipFill>
                  <pic:spPr>
                    <a:xfrm>
                      <a:off x="0" y="0"/>
                      <a:ext cx="6309360" cy="4654550"/>
                    </a:xfrm>
                    <a:prstGeom prst="rect">
                      <a:avLst/>
                    </a:prstGeom>
                  </pic:spPr>
                </pic:pic>
              </a:graphicData>
            </a:graphic>
          </wp:inline>
        </w:drawing>
      </w:r>
    </w:p>
    <w:p w14:paraId="007B6D1A" w14:textId="7714E7B7" w:rsidR="00087EA4" w:rsidRPr="00A21164" w:rsidRDefault="00087EA4" w:rsidP="002366BA">
      <w:pPr>
        <w:pStyle w:val="Heading1"/>
        <w:pageBreakBefore/>
      </w:pPr>
      <w:bookmarkStart w:id="102" w:name="_Toc235985319"/>
      <w:r w:rsidRPr="00A21164">
        <w:lastRenderedPageBreak/>
        <w:t>Clock Functions</w:t>
      </w:r>
      <w:bookmarkEnd w:id="102"/>
    </w:p>
    <w:p w14:paraId="2FF4CE4F" w14:textId="77777777" w:rsidR="00455CBB" w:rsidRPr="00A21164" w:rsidRDefault="00087EA4" w:rsidP="00087EA4">
      <w:pPr>
        <w:pStyle w:val="Content"/>
        <w:rPr>
          <w:noProof w:val="0"/>
        </w:rPr>
      </w:pPr>
      <w:r w:rsidRPr="00A21164">
        <w:rPr>
          <w:noProof w:val="0"/>
        </w:rPr>
        <w:t>It wouldn’t be called HamClock if it wouldn’t have different clock options.</w:t>
      </w:r>
    </w:p>
    <w:p w14:paraId="4CFD9E0F" w14:textId="77777777" w:rsidR="00490A04" w:rsidRPr="008E1F46" w:rsidRDefault="00BD4E45" w:rsidP="008E1F46">
      <w:pPr>
        <w:pStyle w:val="Heading3"/>
        <w:rPr>
          <w:sz w:val="28"/>
          <w:szCs w:val="28"/>
        </w:rPr>
      </w:pPr>
      <w:bookmarkStart w:id="103" w:name="time"/>
      <w:bookmarkStart w:id="104" w:name="_Toc235985320"/>
      <w:r w:rsidRPr="008E1F46">
        <w:rPr>
          <w:sz w:val="28"/>
          <w:szCs w:val="28"/>
        </w:rPr>
        <w:t>Time</w:t>
      </w:r>
      <w:bookmarkEnd w:id="103"/>
      <w:bookmarkEnd w:id="104"/>
    </w:p>
    <w:p w14:paraId="30CB2D23" w14:textId="3175AB8A" w:rsidR="00003022" w:rsidRPr="00A21164" w:rsidRDefault="00BD4E45" w:rsidP="002D37F1">
      <w:pPr>
        <w:pStyle w:val="Content"/>
        <w:rPr>
          <w:noProof w:val="0"/>
        </w:rPr>
      </w:pPr>
      <w:r w:rsidRPr="00A21164">
        <w:rPr>
          <w:noProof w:val="0"/>
        </w:rPr>
        <w:t xml:space="preserve">The time shown in large white letters below your call always shows HamClock’s idea of UTC. If your DE time is incorrect, click the </w:t>
      </w:r>
      <w:r w:rsidR="00E70FA0" w:rsidRPr="00A21164">
        <w:rPr>
          <w:noProof w:val="0"/>
        </w:rPr>
        <w:t>time zone</w:t>
      </w:r>
      <w:r w:rsidRPr="00A21164">
        <w:rPr>
          <w:noProof w:val="0"/>
        </w:rPr>
        <w:t xml:space="preserve"> offset button</w:t>
      </w:r>
      <w:r w:rsidR="00041645" w:rsidRPr="00A21164">
        <w:rPr>
          <w:noProof w:val="0"/>
        </w:rPr>
        <w:t>.</w:t>
      </w:r>
      <w:r w:rsidRPr="00A21164">
        <w:rPr>
          <w:noProof w:val="0"/>
        </w:rPr>
        <w:t xml:space="preserve"> If the UTC button is black-letters-on-white- </w:t>
      </w:r>
      <w:r w:rsidR="00E70FA0" w:rsidRPr="00A21164">
        <w:rPr>
          <w:noProof w:val="0"/>
        </w:rPr>
        <w:t>background,</w:t>
      </w:r>
      <w:r w:rsidRPr="00A21164">
        <w:rPr>
          <w:noProof w:val="0"/>
        </w:rPr>
        <w:t xml:space="preserve"> then HamClock is using real UTC. But you may modify the time by clicking on </w:t>
      </w:r>
      <w:r w:rsidR="00026FE5" w:rsidRPr="00A21164">
        <w:rPr>
          <w:noProof w:val="0"/>
        </w:rPr>
        <w:t>the numbers</w:t>
      </w:r>
      <w:r w:rsidRPr="00A21164">
        <w:rPr>
          <w:noProof w:val="0"/>
        </w:rPr>
        <w:t>. This can be useful, for example, to show a satellite location, gray line or VOACAP</w:t>
      </w:r>
      <w:r w:rsidRPr="00A21164">
        <w:rPr>
          <w:noProof w:val="0"/>
          <w:spacing w:val="-1"/>
        </w:rPr>
        <w:t xml:space="preserve"> </w:t>
      </w:r>
      <w:r w:rsidRPr="00A21164">
        <w:rPr>
          <w:noProof w:val="0"/>
        </w:rPr>
        <w:t>prediction at some moment in the past or future. Changing away from UTC causes the UTC button to flash red</w:t>
      </w:r>
      <w:r w:rsidRPr="00A21164">
        <w:rPr>
          <w:noProof w:val="0"/>
          <w:spacing w:val="-2"/>
        </w:rPr>
        <w:t xml:space="preserve"> </w:t>
      </w:r>
      <w:r w:rsidRPr="00A21164">
        <w:rPr>
          <w:noProof w:val="0"/>
          <w:color w:val="FFFFFF"/>
          <w:shd w:val="clear" w:color="auto" w:fill="FF0000"/>
        </w:rPr>
        <w:t>OFF</w:t>
      </w:r>
      <w:r w:rsidRPr="00A21164">
        <w:rPr>
          <w:noProof w:val="0"/>
          <w:color w:val="FFFFFF"/>
        </w:rPr>
        <w:t xml:space="preserve"> </w:t>
      </w:r>
      <w:r w:rsidRPr="00A21164">
        <w:rPr>
          <w:noProof w:val="0"/>
        </w:rPr>
        <w:t>as a stark reminder HamClock is no longer tracking real UTC. Clicking the red button will return abruptly back to real UTC. A large question mark is shown when time is unknown</w:t>
      </w:r>
      <w:r w:rsidR="00343A03" w:rsidRPr="00A21164">
        <w:rPr>
          <w:noProof w:val="0"/>
        </w:rPr>
        <w:t xml:space="preserve"> (no NTP server </w:t>
      </w:r>
      <w:r w:rsidR="00E70FA0" w:rsidRPr="00A21164">
        <w:rPr>
          <w:noProof w:val="0"/>
        </w:rPr>
        <w:t>is available</w:t>
      </w:r>
      <w:r w:rsidR="00343A03" w:rsidRPr="00A21164">
        <w:rPr>
          <w:noProof w:val="0"/>
        </w:rPr>
        <w:t xml:space="preserve"> due to network issues)</w:t>
      </w:r>
      <w:r w:rsidRPr="00A21164">
        <w:rPr>
          <w:noProof w:val="0"/>
        </w:rPr>
        <w:t>.</w:t>
      </w:r>
      <w:r w:rsidR="00D0565C" w:rsidRPr="00A21164">
        <w:rPr>
          <w:noProof w:val="0"/>
        </w:rPr>
        <w:t xml:space="preserve"> </w:t>
      </w:r>
      <w:r w:rsidR="004337EC" w:rsidRPr="00A21164">
        <w:rPr>
          <w:noProof w:val="0"/>
        </w:rPr>
        <w:t xml:space="preserve">Additional </w:t>
      </w:r>
      <w:r w:rsidR="0026059A" w:rsidRPr="00A21164">
        <w:rPr>
          <w:noProof w:val="0"/>
        </w:rPr>
        <w:t xml:space="preserve">time displays </w:t>
      </w:r>
      <w:r w:rsidR="00E70FA0" w:rsidRPr="00A21164">
        <w:rPr>
          <w:noProof w:val="0"/>
        </w:rPr>
        <w:t>are available</w:t>
      </w:r>
      <w:r w:rsidR="00003022" w:rsidRPr="00A21164">
        <w:rPr>
          <w:noProof w:val="0"/>
        </w:rPr>
        <w:t>.</w:t>
      </w:r>
      <w:r w:rsidR="00804231" w:rsidRPr="00A21164">
        <w:rPr>
          <w:noProof w:val="0"/>
        </w:rPr>
        <w:t xml:space="preserve"> Local time in the DE panel (if </w:t>
      </w:r>
      <w:r w:rsidR="00380E31" w:rsidRPr="00A21164">
        <w:rPr>
          <w:noProof w:val="0"/>
        </w:rPr>
        <w:t>displayed</w:t>
      </w:r>
      <w:r w:rsidR="00804231" w:rsidRPr="00A21164">
        <w:rPr>
          <w:noProof w:val="0"/>
        </w:rPr>
        <w:t xml:space="preserve">). Time at the DX location </w:t>
      </w:r>
      <w:r w:rsidR="002366BA" w:rsidRPr="00A21164">
        <w:rPr>
          <w:noProof w:val="0"/>
        </w:rPr>
        <w:t>in the DX panel (if displayed).</w:t>
      </w:r>
    </w:p>
    <w:p w14:paraId="6CA8307E" w14:textId="0D338686" w:rsidR="00490A04" w:rsidRPr="008E1F46" w:rsidRDefault="00490A04" w:rsidP="008E1F46">
      <w:pPr>
        <w:pStyle w:val="Heading3"/>
        <w:rPr>
          <w:sz w:val="28"/>
          <w:szCs w:val="28"/>
        </w:rPr>
      </w:pPr>
      <w:bookmarkStart w:id="105" w:name="_Toc235985321"/>
      <w:r w:rsidRPr="008E1F46">
        <w:rPr>
          <w:sz w:val="28"/>
          <w:szCs w:val="28"/>
        </w:rPr>
        <w:t>Stopwatch</w:t>
      </w:r>
      <w:r w:rsidR="00866151" w:rsidRPr="008E1F46">
        <w:rPr>
          <w:sz w:val="28"/>
          <w:szCs w:val="28"/>
        </w:rPr>
        <w:t xml:space="preserve"> and Alarms</w:t>
      </w:r>
      <w:bookmarkEnd w:id="105"/>
    </w:p>
    <w:p w14:paraId="4857D57F" w14:textId="791C5462" w:rsidR="00490A04" w:rsidRPr="00A21164" w:rsidRDefault="005B20E6" w:rsidP="00F3022D">
      <w:pPr>
        <w:pStyle w:val="Content"/>
        <w:rPr>
          <w:noProof w:val="0"/>
        </w:rPr>
      </w:pPr>
      <w:r w:rsidRPr="00A21164">
        <w:drawing>
          <wp:anchor distT="0" distB="0" distL="114300" distR="114300" simplePos="0" relativeHeight="252902400" behindDoc="0" locked="0" layoutInCell="1" allowOverlap="1" wp14:anchorId="66FF4E0F" wp14:editId="69375A0F">
            <wp:simplePos x="0" y="0"/>
            <wp:positionH relativeFrom="margin">
              <wp:align>center</wp:align>
            </wp:positionH>
            <wp:positionV relativeFrom="paragraph">
              <wp:posOffset>926660</wp:posOffset>
            </wp:positionV>
            <wp:extent cx="5433060" cy="3006090"/>
            <wp:effectExtent l="0" t="0" r="0" b="3810"/>
            <wp:wrapTopAndBottom/>
            <wp:docPr id="12355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5429" name=""/>
                    <pic:cNvPicPr/>
                  </pic:nvPicPr>
                  <pic:blipFill>
                    <a:blip r:embed="rId199" cstate="screen">
                      <a:extLst>
                        <a:ext uri="{28A0092B-C50C-407E-A947-70E740481C1C}">
                          <a14:useLocalDpi xmlns:a14="http://schemas.microsoft.com/office/drawing/2010/main"/>
                        </a:ext>
                      </a:extLst>
                    </a:blip>
                    <a:stretch>
                      <a:fillRect/>
                    </a:stretch>
                  </pic:blipFill>
                  <pic:spPr>
                    <a:xfrm>
                      <a:off x="0" y="0"/>
                      <a:ext cx="5433060" cy="3006090"/>
                    </a:xfrm>
                    <a:prstGeom prst="rect">
                      <a:avLst/>
                    </a:prstGeom>
                  </pic:spPr>
                </pic:pic>
              </a:graphicData>
            </a:graphic>
          </wp:anchor>
        </w:drawing>
      </w:r>
      <w:r w:rsidR="00F3022D" w:rsidRPr="00A21164">
        <w:rPr>
          <w:noProof w:val="0"/>
        </w:rPr>
        <w:t xml:space="preserve">Click the stopwatch icon (beneath UTC seconds) to enter. </w:t>
      </w:r>
      <w:r w:rsidR="00590812" w:rsidRPr="00A21164">
        <w:rPr>
          <w:noProof w:val="0"/>
        </w:rPr>
        <w:t>It will d</w:t>
      </w:r>
      <w:r w:rsidR="00F3022D" w:rsidRPr="00A21164">
        <w:rPr>
          <w:noProof w:val="0"/>
        </w:rPr>
        <w:t xml:space="preserve">isplay elapsed time in HH:MM:SS.SS. Clicking </w:t>
      </w:r>
      <w:r w:rsidR="00F3022D" w:rsidRPr="00A21164">
        <w:rPr>
          <w:b/>
          <w:bCs/>
          <w:noProof w:val="0"/>
        </w:rPr>
        <w:t>Run</w:t>
      </w:r>
      <w:r w:rsidR="00F3022D" w:rsidRPr="00A21164">
        <w:rPr>
          <w:noProof w:val="0"/>
        </w:rPr>
        <w:t xml:space="preserve"> begins or resumes counting; </w:t>
      </w:r>
      <w:r w:rsidR="00F3022D" w:rsidRPr="00A21164">
        <w:rPr>
          <w:b/>
          <w:bCs/>
          <w:noProof w:val="0"/>
        </w:rPr>
        <w:t>Stop</w:t>
      </w:r>
      <w:r w:rsidR="00F3022D" w:rsidRPr="00A21164">
        <w:rPr>
          <w:noProof w:val="0"/>
        </w:rPr>
        <w:t xml:space="preserve"> freezes display and counting; </w:t>
      </w:r>
      <w:r w:rsidR="00F3022D" w:rsidRPr="00A21164">
        <w:rPr>
          <w:b/>
          <w:bCs/>
          <w:noProof w:val="0"/>
        </w:rPr>
        <w:t>Lap</w:t>
      </w:r>
      <w:r w:rsidR="00F3022D" w:rsidRPr="00A21164">
        <w:rPr>
          <w:noProof w:val="0"/>
        </w:rPr>
        <w:t xml:space="preserve"> freezes display but continues counting; </w:t>
      </w:r>
      <w:r w:rsidR="00F3022D" w:rsidRPr="00A21164">
        <w:rPr>
          <w:b/>
          <w:bCs/>
          <w:noProof w:val="0"/>
        </w:rPr>
        <w:t>Reset</w:t>
      </w:r>
      <w:r w:rsidR="00F3022D" w:rsidRPr="00A21164">
        <w:rPr>
          <w:noProof w:val="0"/>
        </w:rPr>
        <w:t xml:space="preserve"> starts over; click along the spectrum bar to adjust color; </w:t>
      </w:r>
      <w:r w:rsidR="00F3022D" w:rsidRPr="00A21164">
        <w:rPr>
          <w:b/>
          <w:bCs/>
          <w:noProof w:val="0"/>
        </w:rPr>
        <w:t xml:space="preserve">Exit </w:t>
      </w:r>
      <w:r w:rsidR="00F3022D" w:rsidRPr="00A21164">
        <w:rPr>
          <w:noProof w:val="0"/>
        </w:rPr>
        <w:t>returns to main HamClock screen.</w:t>
      </w:r>
    </w:p>
    <w:p w14:paraId="1AB91672" w14:textId="0C303428" w:rsidR="00455CBB" w:rsidRPr="00A21164" w:rsidRDefault="00455CBB" w:rsidP="00087EA4">
      <w:pPr>
        <w:pStyle w:val="Content"/>
        <w:rPr>
          <w:noProof w:val="0"/>
        </w:rPr>
      </w:pPr>
    </w:p>
    <w:p w14:paraId="40D7E2E4" w14:textId="770C7F3D" w:rsidR="00087EA4" w:rsidRPr="00A21164" w:rsidRDefault="00E303CC" w:rsidP="00087EA4">
      <w:pPr>
        <w:pStyle w:val="Content"/>
        <w:rPr>
          <w:noProof w:val="0"/>
        </w:rPr>
      </w:pPr>
      <w:r w:rsidRPr="004E43FD">
        <w:rPr>
          <w:rStyle w:val="Heading3Char"/>
        </w:rPr>
        <w:lastRenderedPageBreak/>
        <w:drawing>
          <wp:anchor distT="0" distB="0" distL="114300" distR="114300" simplePos="0" relativeHeight="252925952" behindDoc="0" locked="0" layoutInCell="1" allowOverlap="1" wp14:anchorId="0D3C8F31" wp14:editId="5F5C0BA3">
            <wp:simplePos x="0" y="0"/>
            <wp:positionH relativeFrom="margin">
              <wp:align>right</wp:align>
            </wp:positionH>
            <wp:positionV relativeFrom="paragraph">
              <wp:posOffset>466628</wp:posOffset>
            </wp:positionV>
            <wp:extent cx="6309360" cy="3769995"/>
            <wp:effectExtent l="0" t="0" r="0" b="1905"/>
            <wp:wrapTopAndBottom/>
            <wp:docPr id="17860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1680" name=""/>
                    <pic:cNvPicPr/>
                  </pic:nvPicPr>
                  <pic:blipFill>
                    <a:blip r:embed="rId200" cstate="screen">
                      <a:extLst>
                        <a:ext uri="{28A0092B-C50C-407E-A947-70E740481C1C}">
                          <a14:useLocalDpi xmlns:a14="http://schemas.microsoft.com/office/drawing/2010/main"/>
                        </a:ext>
                      </a:extLst>
                    </a:blip>
                    <a:stretch>
                      <a:fillRect/>
                    </a:stretch>
                  </pic:blipFill>
                  <pic:spPr>
                    <a:xfrm>
                      <a:off x="0" y="0"/>
                      <a:ext cx="6309360" cy="3769995"/>
                    </a:xfrm>
                    <a:prstGeom prst="rect">
                      <a:avLst/>
                    </a:prstGeom>
                  </pic:spPr>
                </pic:pic>
              </a:graphicData>
            </a:graphic>
          </wp:anchor>
        </w:drawing>
      </w:r>
      <w:bookmarkStart w:id="106" w:name="_Toc235985322"/>
      <w:r w:rsidR="00A136F6" w:rsidRPr="004E43FD">
        <w:rPr>
          <w:rStyle w:val="Heading3Char"/>
        </w:rPr>
        <w:t>Big Clock</w:t>
      </w:r>
      <w:bookmarkEnd w:id="106"/>
      <w:r w:rsidR="00465EF4" w:rsidRPr="00A21164">
        <w:rPr>
          <w:noProof w:val="0"/>
        </w:rPr>
        <w:t xml:space="preserve"> select</w:t>
      </w:r>
      <w:r w:rsidR="004E43FD">
        <w:rPr>
          <w:noProof w:val="0"/>
        </w:rPr>
        <w:t>s</w:t>
      </w:r>
      <w:r w:rsidR="00465EF4" w:rsidRPr="00A21164">
        <w:rPr>
          <w:noProof w:val="0"/>
        </w:rPr>
        <w:t xml:space="preserve"> a full screen digital clock replacing the normal HamClock display.</w:t>
      </w:r>
    </w:p>
    <w:p w14:paraId="045C6778" w14:textId="0DA13AB9" w:rsidR="00012030" w:rsidRPr="00A21164" w:rsidRDefault="00C153F0" w:rsidP="00087EA4">
      <w:pPr>
        <w:pStyle w:val="Content"/>
        <w:rPr>
          <w:noProof w:val="0"/>
        </w:rPr>
      </w:pPr>
      <w:r w:rsidRPr="00A21164">
        <w:drawing>
          <wp:anchor distT="0" distB="0" distL="114300" distR="114300" simplePos="0" relativeHeight="252946432" behindDoc="0" locked="0" layoutInCell="1" allowOverlap="1" wp14:anchorId="38418FB0" wp14:editId="4BADA33C">
            <wp:simplePos x="0" y="0"/>
            <wp:positionH relativeFrom="margin">
              <wp:align>left</wp:align>
            </wp:positionH>
            <wp:positionV relativeFrom="paragraph">
              <wp:posOffset>3737171</wp:posOffset>
            </wp:positionV>
            <wp:extent cx="1147445" cy="2959735"/>
            <wp:effectExtent l="0" t="0" r="0" b="0"/>
            <wp:wrapSquare wrapText="bothSides"/>
            <wp:docPr id="14103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85695" name=""/>
                    <pic:cNvPicPr/>
                  </pic:nvPicPr>
                  <pic:blipFill>
                    <a:blip r:embed="rId201" cstate="screen">
                      <a:extLst>
                        <a:ext uri="{28A0092B-C50C-407E-A947-70E740481C1C}">
                          <a14:useLocalDpi xmlns:a14="http://schemas.microsoft.com/office/drawing/2010/main"/>
                        </a:ext>
                      </a:extLst>
                    </a:blip>
                    <a:stretch>
                      <a:fillRect/>
                    </a:stretch>
                  </pic:blipFill>
                  <pic:spPr>
                    <a:xfrm>
                      <a:off x="0" y="0"/>
                      <a:ext cx="1147445" cy="2959735"/>
                    </a:xfrm>
                    <a:prstGeom prst="rect">
                      <a:avLst/>
                    </a:prstGeom>
                  </pic:spPr>
                </pic:pic>
              </a:graphicData>
            </a:graphic>
          </wp:anchor>
        </w:drawing>
      </w:r>
      <w:r w:rsidRPr="00A21164">
        <w:rPr>
          <w:noProof w:val="0"/>
        </w:rPr>
        <w:t>Clicking on the clock area opens up a set of options you can choose from.</w:t>
      </w:r>
    </w:p>
    <w:p w14:paraId="22D25328" w14:textId="3970574D" w:rsidR="00F04729" w:rsidRPr="00A21164" w:rsidRDefault="00F04729" w:rsidP="00087EA4">
      <w:pPr>
        <w:pStyle w:val="Content"/>
        <w:rPr>
          <w:noProof w:val="0"/>
        </w:rPr>
      </w:pPr>
      <w:r w:rsidRPr="00A21164">
        <w:rPr>
          <w:noProof w:val="0"/>
        </w:rPr>
        <w:t xml:space="preserve">You can select </w:t>
      </w:r>
      <w:r w:rsidR="00380E31" w:rsidRPr="00A21164">
        <w:rPr>
          <w:noProof w:val="0"/>
        </w:rPr>
        <w:t>between</w:t>
      </w:r>
      <w:r w:rsidRPr="00A21164">
        <w:rPr>
          <w:noProof w:val="0"/>
        </w:rPr>
        <w:t xml:space="preserve"> different clock forms (analog/digital)</w:t>
      </w:r>
      <w:r w:rsidR="003F23B2" w:rsidRPr="00A21164">
        <w:rPr>
          <w:noProof w:val="0"/>
        </w:rPr>
        <w:t>, color choices and other options.</w:t>
      </w:r>
    </w:p>
    <w:p w14:paraId="4E23CE54" w14:textId="7B913319" w:rsidR="000164E9" w:rsidRPr="00A21164" w:rsidRDefault="0088443E" w:rsidP="00087EA4">
      <w:pPr>
        <w:pStyle w:val="Content"/>
        <w:rPr>
          <w:noProof w:val="0"/>
        </w:rPr>
      </w:pPr>
      <w:r w:rsidRPr="00A21164">
        <w:rPr>
          <w:noProof w:val="0"/>
        </w:rPr>
        <w:t xml:space="preserve">Independent 24 </w:t>
      </w:r>
      <w:r w:rsidR="00380E31" w:rsidRPr="00A21164">
        <w:rPr>
          <w:noProof w:val="0"/>
        </w:rPr>
        <w:t>hours</w:t>
      </w:r>
      <w:r w:rsidRPr="00A21164">
        <w:rPr>
          <w:noProof w:val="0"/>
        </w:rPr>
        <w:t xml:space="preserve"> daily and once-only alarms are available. They may use either DE or UTC time zones. When either is armed, the alarm clock icon on the HamClock main screen will be green (instead of gray) and the alarm time may be shown in Big Clock. When either alarm goes off it will be announced on the main screen in the center pane; on the Stopwatch screen by highlighting its control button; and on Big Clock by highlighting the alarm time. Clicking any of these will cancel the alarm; these alerts automatically time out after 60 seconds. See page </w:t>
      </w:r>
      <w:r w:rsidR="00C823C0">
        <w:rPr>
          <w:noProof w:val="0"/>
          <w:highlight w:val="yellow"/>
        </w:rPr>
        <w:fldChar w:fldCharType="begin"/>
      </w:r>
      <w:r w:rsidR="00C823C0">
        <w:rPr>
          <w:noProof w:val="0"/>
        </w:rPr>
        <w:instrText xml:space="preserve"> PAGEREF _Ref231825272 \h </w:instrText>
      </w:r>
      <w:r w:rsidR="00C823C0">
        <w:rPr>
          <w:noProof w:val="0"/>
          <w:highlight w:val="yellow"/>
        </w:rPr>
      </w:r>
      <w:r w:rsidR="00C823C0">
        <w:rPr>
          <w:noProof w:val="0"/>
          <w:highlight w:val="yellow"/>
        </w:rPr>
        <w:fldChar w:fldCharType="separate"/>
      </w:r>
      <w:r w:rsidR="00C823C0">
        <w:t>68</w:t>
      </w:r>
      <w:r w:rsidR="00C823C0">
        <w:rPr>
          <w:noProof w:val="0"/>
          <w:highlight w:val="yellow"/>
        </w:rPr>
        <w:fldChar w:fldCharType="end"/>
      </w:r>
      <w:r w:rsidRPr="00A21164">
        <w:rPr>
          <w:noProof w:val="0"/>
        </w:rPr>
        <w:t xml:space="preserve"> for hardware control.</w:t>
      </w:r>
    </w:p>
    <w:p w14:paraId="51F76CC1" w14:textId="0503590B" w:rsidR="00245C1A" w:rsidRPr="00A21164" w:rsidRDefault="0044491D" w:rsidP="00087EA4">
      <w:pPr>
        <w:pStyle w:val="Content"/>
        <w:rPr>
          <w:noProof w:val="0"/>
        </w:rPr>
      </w:pPr>
      <w:bookmarkStart w:id="107" w:name="_Toc235985323"/>
      <w:r w:rsidRPr="004E43FD">
        <w:rPr>
          <w:rStyle w:val="Heading3Char"/>
        </w:rPr>
        <w:t>Count down</w:t>
      </w:r>
      <w:bookmarkEnd w:id="107"/>
      <w:r w:rsidRPr="00A21164">
        <w:rPr>
          <w:noProof w:val="0"/>
        </w:rPr>
        <w:t xml:space="preserve"> counts backwards from the value set at its right, click just above or below to increase or decrease down to 1 minute. If counting down is active: the main HamClock screen shows the time remaining in lieu of the stopwatch icon; Countdown may be chosen as a Pane option; and the value may be shown in Big Clock. It may be </w:t>
      </w:r>
      <w:r w:rsidRPr="00A21164">
        <w:rPr>
          <w:noProof w:val="0"/>
        </w:rPr>
        <w:lastRenderedPageBreak/>
        <w:t xml:space="preserve">restarted from any of these locations with a click. Hold the main icon for 3 seconds to enter the Stopwatch screen. See page </w:t>
      </w:r>
      <w:r w:rsidR="00C823C0">
        <w:rPr>
          <w:noProof w:val="0"/>
          <w:highlight w:val="yellow"/>
        </w:rPr>
        <w:fldChar w:fldCharType="begin"/>
      </w:r>
      <w:r w:rsidR="00C823C0">
        <w:rPr>
          <w:noProof w:val="0"/>
        </w:rPr>
        <w:instrText xml:space="preserve"> PAGEREF _Ref231825299 \h </w:instrText>
      </w:r>
      <w:r w:rsidR="00C823C0">
        <w:rPr>
          <w:noProof w:val="0"/>
          <w:highlight w:val="yellow"/>
        </w:rPr>
      </w:r>
      <w:r w:rsidR="00C823C0">
        <w:rPr>
          <w:noProof w:val="0"/>
          <w:highlight w:val="yellow"/>
        </w:rPr>
        <w:fldChar w:fldCharType="separate"/>
      </w:r>
      <w:r w:rsidR="00C823C0">
        <w:t>68</w:t>
      </w:r>
      <w:r w:rsidR="00C823C0">
        <w:rPr>
          <w:noProof w:val="0"/>
          <w:highlight w:val="yellow"/>
        </w:rPr>
        <w:fldChar w:fldCharType="end"/>
      </w:r>
      <w:r w:rsidRPr="00A21164">
        <w:rPr>
          <w:noProof w:val="0"/>
        </w:rPr>
        <w:t xml:space="preserve"> for hardware control.</w:t>
      </w:r>
    </w:p>
    <w:p w14:paraId="1EADA456" w14:textId="77777777" w:rsidR="00950F09" w:rsidRPr="00A21164" w:rsidRDefault="00950F09" w:rsidP="00950F09">
      <w:pPr>
        <w:pStyle w:val="Content"/>
        <w:rPr>
          <w:noProof w:val="0"/>
        </w:rPr>
      </w:pPr>
      <w:bookmarkStart w:id="108" w:name="_Toc235985324"/>
      <w:r w:rsidRPr="008E1F46">
        <w:rPr>
          <w:rStyle w:val="Heading3Char"/>
        </w:rPr>
        <w:t>Brightness and Light sensor controls</w:t>
      </w:r>
      <w:bookmarkEnd w:id="108"/>
      <w:r w:rsidRPr="008E1F46">
        <w:t>: If a light sensor is installed (aka “photo resistor” for historical reasons) and the Full scrn direct? option in Setup page 5 is Yes, then the right-most pane may be set to show two vertical scales. The left shows the current display brightness and the right the current light sensor reading. Both include their respective calibration markers. Brightness is scaled from, and limited to, Min% to Max% from Setup page 4. If the display can only be turned on or off, the brightness scale will only show a marker at top or bottom. To calibrate a desired brightness response, start by exposing the light sensor to a bright intensity then click in the upper half of the left scale to set the desired display brightness at that intensity (or just “on”). Then expose the sensor to a dim light and click in the lower half to set the desired brightness at that low intensity (or “off”). Systems without a light sensor but with ability to control display brightness will provide a single slider to control display brightness manually.</w:t>
      </w:r>
    </w:p>
    <w:p w14:paraId="2CD818F1" w14:textId="471D430C" w:rsidR="008C5ABF" w:rsidRPr="00A21164" w:rsidRDefault="00950F09" w:rsidP="00950F09">
      <w:pPr>
        <w:pStyle w:val="Content"/>
        <w:rPr>
          <w:noProof w:val="0"/>
        </w:rPr>
      </w:pPr>
      <w:bookmarkStart w:id="109" w:name="_Toc235985325"/>
      <w:r w:rsidRPr="008E1F46">
        <w:rPr>
          <w:rStyle w:val="Heading3Char"/>
        </w:rPr>
        <w:t>On/Off timers</w:t>
      </w:r>
      <w:bookmarkEnd w:id="109"/>
      <w:r w:rsidRPr="00A21164">
        <w:rPr>
          <w:b/>
          <w:bCs/>
          <w:noProof w:val="0"/>
        </w:rPr>
        <w:t>:</w:t>
      </w:r>
      <w:r w:rsidRPr="00A21164">
        <w:rPr>
          <w:noProof w:val="0"/>
        </w:rPr>
        <w:t xml:space="preserve"> The upper right-most HamClock pane may provide a table of DE clock </w:t>
      </w:r>
      <w:r w:rsidRPr="00A21164">
        <w:rPr>
          <w:b/>
          <w:bCs/>
          <w:noProof w:val="0"/>
        </w:rPr>
        <w:t>On</w:t>
      </w:r>
      <w:r w:rsidRPr="00A21164">
        <w:rPr>
          <w:noProof w:val="0"/>
        </w:rPr>
        <w:t xml:space="preserve"> and </w:t>
      </w:r>
      <w:r w:rsidRPr="00A21164">
        <w:rPr>
          <w:b/>
          <w:bCs/>
          <w:noProof w:val="0"/>
        </w:rPr>
        <w:t>Off</w:t>
      </w:r>
      <w:r w:rsidRPr="00A21164">
        <w:rPr>
          <w:noProof w:val="0"/>
        </w:rPr>
        <w:t xml:space="preserve"> times at which the display may be set to </w:t>
      </w:r>
      <w:r w:rsidRPr="00A21164">
        <w:rPr>
          <w:b/>
          <w:bCs/>
          <w:noProof w:val="0"/>
        </w:rPr>
        <w:t>Max%</w:t>
      </w:r>
      <w:r w:rsidRPr="00A21164">
        <w:rPr>
          <w:noProof w:val="0"/>
        </w:rPr>
        <w:t xml:space="preserve"> or </w:t>
      </w:r>
      <w:r w:rsidRPr="00A21164">
        <w:rPr>
          <w:b/>
          <w:bCs/>
          <w:noProof w:val="0"/>
        </w:rPr>
        <w:t>Min%</w:t>
      </w:r>
      <w:r w:rsidRPr="00A21164">
        <w:rPr>
          <w:noProof w:val="0"/>
        </w:rPr>
        <w:t xml:space="preserve">, respectively; set the times equal to disable. Idle sets the number of minutes of no user activity after which the display may change to Min%; set to zero to disable. Changing the On or Off times will also set the On/Off table in Setup page 7 to </w:t>
      </w:r>
      <w:r w:rsidR="00380E31" w:rsidRPr="00A21164">
        <w:rPr>
          <w:noProof w:val="0"/>
        </w:rPr>
        <w:t>match</w:t>
      </w:r>
      <w:r w:rsidRPr="00A21164">
        <w:rPr>
          <w:noProof w:val="0"/>
        </w:rPr>
        <w:t xml:space="preserve"> the current day. Conversely, the pane values will be reset from this table at each local midnight. If these timers turn the display Off, the light sensor will then not control display brightness again until either a timer commands the display back On or the user clicks anywhere in HamClock to restore brightness</w:t>
      </w:r>
      <w:r w:rsidR="007D7EEC" w:rsidRPr="00A21164">
        <w:rPr>
          <w:noProof w:val="0"/>
        </w:rPr>
        <w:t>.</w:t>
      </w:r>
    </w:p>
    <w:p w14:paraId="1C799E0B" w14:textId="77777777" w:rsidR="00786482" w:rsidRDefault="008C5ABF">
      <w:pPr>
        <w:spacing w:after="200"/>
      </w:pPr>
      <w:r w:rsidRPr="00A21164">
        <w:br w:type="page"/>
      </w:r>
    </w:p>
    <w:p w14:paraId="126D87E4" w14:textId="656D362D" w:rsidR="002A1857" w:rsidRDefault="002A1857" w:rsidP="002A1857">
      <w:pPr>
        <w:pStyle w:val="Heading1"/>
      </w:pPr>
      <w:bookmarkStart w:id="110" w:name="_Toc235985326"/>
      <w:r>
        <w:lastRenderedPageBreak/>
        <w:t>Mobile Dashboard</w:t>
      </w:r>
      <w:bookmarkEnd w:id="110"/>
      <w:r w:rsidR="00EF5CBD" w:rsidRPr="00EF5CBD">
        <w:t xml:space="preserve"> </w:t>
      </w:r>
    </w:p>
    <w:p w14:paraId="46C20C1D" w14:textId="011A6527" w:rsidR="002A1857" w:rsidRDefault="00EF5CBD" w:rsidP="002A1857">
      <w:pPr>
        <w:pStyle w:val="Content"/>
      </w:pPr>
      <w:r>
        <mc:AlternateContent>
          <mc:Choice Requires="wpg">
            <w:drawing>
              <wp:anchor distT="0" distB="0" distL="114300" distR="114300" simplePos="0" relativeHeight="253052928" behindDoc="0" locked="0" layoutInCell="1" allowOverlap="1" wp14:anchorId="30786136" wp14:editId="6FA5EE23">
                <wp:simplePos x="0" y="0"/>
                <wp:positionH relativeFrom="column">
                  <wp:posOffset>4022090</wp:posOffset>
                </wp:positionH>
                <wp:positionV relativeFrom="paragraph">
                  <wp:posOffset>3810</wp:posOffset>
                </wp:positionV>
                <wp:extent cx="2286000" cy="4777105"/>
                <wp:effectExtent l="0" t="0" r="0" b="4445"/>
                <wp:wrapSquare wrapText="bothSides"/>
                <wp:docPr id="841696855" name="Group 157"/>
                <wp:cNvGraphicFramePr/>
                <a:graphic xmlns:a="http://schemas.openxmlformats.org/drawingml/2006/main">
                  <a:graphicData uri="http://schemas.microsoft.com/office/word/2010/wordprocessingGroup">
                    <wpg:wgp>
                      <wpg:cNvGrpSpPr/>
                      <wpg:grpSpPr>
                        <a:xfrm>
                          <a:off x="0" y="0"/>
                          <a:ext cx="2286000" cy="4777105"/>
                          <a:chOff x="0" y="0"/>
                          <a:chExt cx="2286000" cy="4777349"/>
                        </a:xfrm>
                      </wpg:grpSpPr>
                      <pic:pic xmlns:pic="http://schemas.openxmlformats.org/drawingml/2006/picture">
                        <pic:nvPicPr>
                          <pic:cNvPr id="460694610" name="Picture 1"/>
                          <pic:cNvPicPr>
                            <a:picLocks noChangeAspect="1"/>
                          </pic:cNvPicPr>
                        </pic:nvPicPr>
                        <pic:blipFill>
                          <a:blip r:embed="rId202" cstate="screen">
                            <a:extLst>
                              <a:ext uri="{28A0092B-C50C-407E-A947-70E740481C1C}">
                                <a14:useLocalDpi xmlns:a14="http://schemas.microsoft.com/office/drawing/2010/main"/>
                              </a:ext>
                            </a:extLst>
                          </a:blip>
                          <a:stretch>
                            <a:fillRect/>
                          </a:stretch>
                        </pic:blipFill>
                        <pic:spPr>
                          <a:xfrm>
                            <a:off x="0" y="0"/>
                            <a:ext cx="2286000" cy="3172460"/>
                          </a:xfrm>
                          <a:prstGeom prst="rect">
                            <a:avLst/>
                          </a:prstGeom>
                        </pic:spPr>
                      </pic:pic>
                      <pic:pic xmlns:pic="http://schemas.openxmlformats.org/drawingml/2006/picture">
                        <pic:nvPicPr>
                          <pic:cNvPr id="639511827" name="Picture 1"/>
                          <pic:cNvPicPr>
                            <a:picLocks noChangeAspect="1"/>
                          </pic:cNvPicPr>
                        </pic:nvPicPr>
                        <pic:blipFill>
                          <a:blip r:embed="rId203" cstate="print">
                            <a:extLst>
                              <a:ext uri="{28A0092B-C50C-407E-A947-70E740481C1C}">
                                <a14:useLocalDpi xmlns:a14="http://schemas.microsoft.com/office/drawing/2010/main" val="0"/>
                              </a:ext>
                            </a:extLst>
                          </a:blip>
                          <a:stretch>
                            <a:fillRect/>
                          </a:stretch>
                        </pic:blipFill>
                        <pic:spPr>
                          <a:xfrm>
                            <a:off x="0" y="3159369"/>
                            <a:ext cx="2286000" cy="1617980"/>
                          </a:xfrm>
                          <a:prstGeom prst="rect">
                            <a:avLst/>
                          </a:prstGeom>
                        </pic:spPr>
                      </pic:pic>
                    </wpg:wgp>
                  </a:graphicData>
                </a:graphic>
              </wp:anchor>
            </w:drawing>
          </mc:Choice>
          <mc:Fallback>
            <w:pict>
              <v:group w14:anchorId="651EB1A9" id="Group 157" o:spid="_x0000_s1026" style="position:absolute;margin-left:316.7pt;margin-top:.3pt;width:180pt;height:376.15pt;z-index:253052928" coordsize="22860,47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">
                <v:shape id="Picture 1" o:spid="_x0000_s1027" type="#_x0000_t75" style="position:absolute;width:22860;height:3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">
                  <v:imagedata r:id="rId204" o:title=""/>
                </v:shape>
                <v:shape id="Picture 1" o:spid="_x0000_s1028" type="#_x0000_t75" style="position:absolute;top:31593;width:22860;height:16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">
                  <v:imagedata r:id="rId205" o:title=""/>
                </v:shape>
                <w10:wrap type="square"/>
              </v:group>
            </w:pict>
          </mc:Fallback>
        </mc:AlternateContent>
      </w:r>
      <w:r w:rsidR="00D237DD">
        <w:t>For accessing your HamClock remotely from a phone or tablet</w:t>
      </w:r>
      <w:r w:rsidR="00924D74">
        <w:t>, a</w:t>
      </w:r>
      <w:r w:rsidR="00E00CC8">
        <w:t xml:space="preserve"> mobile dashboard</w:t>
      </w:r>
      <w:r w:rsidR="00924D74">
        <w:t xml:space="preserve"> is available</w:t>
      </w:r>
      <w:r w:rsidR="00E00CC8">
        <w:t xml:space="preserve">. </w:t>
      </w:r>
      <w:r w:rsidR="00FE5374">
        <w:t>You access it on port 8080 with the following command:</w:t>
      </w:r>
    </w:p>
    <w:p w14:paraId="519E0873" w14:textId="25896B66" w:rsidR="003F19B9" w:rsidRPr="00A21164" w:rsidRDefault="003F19B9" w:rsidP="003F19B9">
      <w:pPr>
        <w:pStyle w:val="Content"/>
        <w:keepNext/>
        <w:keepLines/>
        <w:rPr>
          <w:noProof w:val="0"/>
        </w:rPr>
      </w:pPr>
      <w:r w:rsidRPr="00A21164">
        <w:rPr>
          <w:b/>
          <w:bCs/>
          <w:noProof w:val="0"/>
          <w:color w:val="EE0000"/>
        </w:rPr>
        <w:t>&lt;IPAddress&gt;:808</w:t>
      </w:r>
      <w:r w:rsidR="00B66E3C">
        <w:rPr>
          <w:b/>
          <w:bCs/>
          <w:noProof w:val="0"/>
          <w:color w:val="EE0000"/>
        </w:rPr>
        <w:t>0</w:t>
      </w:r>
      <w:r w:rsidRPr="00A21164">
        <w:rPr>
          <w:b/>
          <w:bCs/>
          <w:noProof w:val="0"/>
          <w:color w:val="EE0000"/>
        </w:rPr>
        <w:t>/</w:t>
      </w:r>
      <w:r w:rsidR="00B66E3C">
        <w:rPr>
          <w:b/>
          <w:bCs/>
          <w:noProof w:val="0"/>
          <w:color w:val="EE0000"/>
        </w:rPr>
        <w:t>dashboard</w:t>
      </w:r>
      <w:r w:rsidRPr="00A21164">
        <w:rPr>
          <w:b/>
          <w:bCs/>
          <w:noProof w:val="0"/>
          <w:color w:val="EE0000"/>
        </w:rPr>
        <w:t>.html</w:t>
      </w:r>
    </w:p>
    <w:p w14:paraId="19B09C08" w14:textId="255489E9" w:rsidR="003F19B9" w:rsidRPr="00A21164" w:rsidRDefault="0082477A" w:rsidP="003F19B9">
      <w:pPr>
        <w:pStyle w:val="Content"/>
        <w:rPr>
          <w:noProof w:val="0"/>
        </w:rPr>
      </w:pPr>
      <w:r>
        <w:rPr>
          <w:noProof w:val="0"/>
        </w:rPr>
        <w:t xml:space="preserve">Or using the </w:t>
      </w:r>
      <w:r w:rsidR="003F19B9" w:rsidRPr="00A21164">
        <w:rPr>
          <w:noProof w:val="0"/>
        </w:rPr>
        <w:t>host name instead:</w:t>
      </w:r>
    </w:p>
    <w:p w14:paraId="275EA497" w14:textId="6F068056" w:rsidR="004D6E26" w:rsidRDefault="003F19B9" w:rsidP="004D6E26">
      <w:pPr>
        <w:pStyle w:val="Content"/>
      </w:pPr>
      <w:r w:rsidRPr="00A21164">
        <w:rPr>
          <w:b/>
          <w:bCs/>
          <w:noProof w:val="0"/>
          <w:color w:val="EE0000"/>
        </w:rPr>
        <w:t>&lt;hostname&gt;:808</w:t>
      </w:r>
      <w:r w:rsidR="0082477A">
        <w:rPr>
          <w:b/>
          <w:bCs/>
          <w:noProof w:val="0"/>
          <w:color w:val="EE0000"/>
        </w:rPr>
        <w:t>0</w:t>
      </w:r>
      <w:r w:rsidRPr="00A21164">
        <w:rPr>
          <w:b/>
          <w:bCs/>
          <w:noProof w:val="0"/>
          <w:color w:val="EE0000"/>
        </w:rPr>
        <w:t>/</w:t>
      </w:r>
      <w:r w:rsidR="004D6E26">
        <w:rPr>
          <w:b/>
          <w:bCs/>
          <w:noProof w:val="0"/>
          <w:color w:val="EE0000"/>
        </w:rPr>
        <w:t>dashboard</w:t>
      </w:r>
      <w:r w:rsidRPr="00A21164">
        <w:rPr>
          <w:b/>
          <w:bCs/>
          <w:noProof w:val="0"/>
          <w:color w:val="EE0000"/>
        </w:rPr>
        <w:t>.html</w:t>
      </w:r>
    </w:p>
    <w:p w14:paraId="4A8A310D" w14:textId="3FCFFECD" w:rsidR="00FE5374" w:rsidRDefault="009254A7" w:rsidP="003F19B9">
      <w:pPr>
        <w:pStyle w:val="Content"/>
      </w:pPr>
      <w:r>
        <w:t xml:space="preserve">The dashboard shows a text representation for the most important </w:t>
      </w:r>
      <w:r w:rsidR="0025706C">
        <w:t>information from HamClock.</w:t>
      </w:r>
    </w:p>
    <w:p w14:paraId="1C08AB43" w14:textId="2D8FA145" w:rsidR="0025706C" w:rsidRDefault="004C671F" w:rsidP="003F19B9">
      <w:pPr>
        <w:pStyle w:val="Content"/>
      </w:pPr>
      <w:r>
        <w:t xml:space="preserve">There are no configuration options </w:t>
      </w:r>
      <w:r w:rsidR="00924D74">
        <w:t>at this time</w:t>
      </w:r>
      <w:r>
        <w:t>.</w:t>
      </w:r>
    </w:p>
    <w:p w14:paraId="045054F1" w14:textId="2E93468A" w:rsidR="00786482" w:rsidRDefault="00786482">
      <w:pPr>
        <w:spacing w:after="200"/>
      </w:pPr>
      <w:r>
        <w:br w:type="page"/>
      </w:r>
    </w:p>
    <w:p w14:paraId="6688C47A" w14:textId="52B2CCB0" w:rsidR="008C5ABF" w:rsidRPr="00A21164" w:rsidRDefault="00E240AE" w:rsidP="00E240AE">
      <w:pPr>
        <w:pStyle w:val="Heading1"/>
      </w:pPr>
      <w:bookmarkStart w:id="111" w:name="_Ref231825826"/>
      <w:bookmarkStart w:id="112" w:name="_Toc235985327"/>
      <w:r w:rsidRPr="00A21164">
        <w:lastRenderedPageBreak/>
        <w:t>Watch Lists</w:t>
      </w:r>
      <w:bookmarkEnd w:id="111"/>
      <w:bookmarkEnd w:id="112"/>
    </w:p>
    <w:p w14:paraId="71DDD6EC" w14:textId="6761C8C4" w:rsidR="00E240AE" w:rsidRPr="00A21164" w:rsidRDefault="00B7205B" w:rsidP="00087EA4">
      <w:pPr>
        <w:pStyle w:val="Content"/>
        <w:rPr>
          <w:noProof w:val="0"/>
        </w:rPr>
      </w:pPr>
      <w:r w:rsidRPr="00A21164">
        <w:rPr>
          <w:noProof w:val="0"/>
        </w:rPr>
        <w:t>Watch lists are used to filter DX Cluster, On The Air and ADIF spots. They may be edited either in the Setup session or within the popup menus for each pane. Each watch list consists of one or more specifications separated by commas. Each specification may consist of any of the following requirements, all of which are optional:</w:t>
      </w:r>
    </w:p>
    <w:p w14:paraId="617DAAC0" w14:textId="41DC6DFA" w:rsidR="00125907" w:rsidRPr="00A21164" w:rsidRDefault="00125907">
      <w:pPr>
        <w:pStyle w:val="ListParagraph"/>
        <w:numPr>
          <w:ilvl w:val="0"/>
          <w:numId w:val="35"/>
        </w:numPr>
      </w:pPr>
      <w:r w:rsidRPr="00A21164">
        <w:rPr>
          <w:b/>
        </w:rPr>
        <w:t>Band</w:t>
      </w:r>
      <w:r w:rsidRPr="00A21164">
        <w:rPr>
          <w:b/>
          <w:spacing w:val="-5"/>
        </w:rPr>
        <w:t xml:space="preserve"> </w:t>
      </w:r>
      <w:r w:rsidRPr="00A21164">
        <w:rPr>
          <w:b/>
        </w:rPr>
        <w:t>names</w:t>
      </w:r>
      <w:r w:rsidRPr="00A21164">
        <w:rPr>
          <w:b/>
          <w:spacing w:val="-6"/>
        </w:rPr>
        <w:t xml:space="preserve"> </w:t>
      </w:r>
      <w:r w:rsidRPr="00A21164">
        <w:t>in</w:t>
      </w:r>
      <w:r w:rsidRPr="00A21164">
        <w:rPr>
          <w:spacing w:val="-5"/>
        </w:rPr>
        <w:t xml:space="preserve"> </w:t>
      </w:r>
      <w:r w:rsidRPr="00A21164">
        <w:t>several</w:t>
      </w:r>
      <w:r w:rsidRPr="00A21164">
        <w:rPr>
          <w:spacing w:val="-4"/>
        </w:rPr>
        <w:t xml:space="preserve"> </w:t>
      </w:r>
      <w:r w:rsidRPr="00A21164">
        <w:rPr>
          <w:spacing w:val="-2"/>
        </w:rPr>
        <w:t>formats:</w:t>
      </w:r>
    </w:p>
    <w:p w14:paraId="2D0C8448" w14:textId="23DCA147" w:rsidR="00125907" w:rsidRPr="00A21164" w:rsidRDefault="00125907">
      <w:pPr>
        <w:pStyle w:val="ListParagraph"/>
        <w:numPr>
          <w:ilvl w:val="1"/>
          <w:numId w:val="35"/>
        </w:numPr>
      </w:pPr>
      <w:r w:rsidRPr="00A21164">
        <w:t>a</w:t>
      </w:r>
      <w:r w:rsidRPr="00A21164">
        <w:rPr>
          <w:spacing w:val="-6"/>
        </w:rPr>
        <w:t xml:space="preserve"> </w:t>
      </w:r>
      <w:r w:rsidRPr="00A21164">
        <w:t>single</w:t>
      </w:r>
      <w:r w:rsidRPr="00A21164">
        <w:rPr>
          <w:spacing w:val="-4"/>
        </w:rPr>
        <w:t xml:space="preserve"> </w:t>
      </w:r>
      <w:r w:rsidRPr="00A21164">
        <w:t>band</w:t>
      </w:r>
      <w:r w:rsidRPr="00A21164">
        <w:rPr>
          <w:spacing w:val="-4"/>
        </w:rPr>
        <w:t xml:space="preserve"> </w:t>
      </w:r>
      <w:r w:rsidRPr="00A21164">
        <w:t>name</w:t>
      </w:r>
      <w:r w:rsidRPr="00A21164">
        <w:rPr>
          <w:spacing w:val="-4"/>
        </w:rPr>
        <w:t xml:space="preserve"> </w:t>
      </w:r>
      <w:r w:rsidRPr="00A21164">
        <w:t>followed</w:t>
      </w:r>
      <w:r w:rsidRPr="00A21164">
        <w:rPr>
          <w:spacing w:val="-4"/>
        </w:rPr>
        <w:t xml:space="preserve"> </w:t>
      </w:r>
      <w:r w:rsidRPr="00A21164">
        <w:t>by</w:t>
      </w:r>
      <w:r w:rsidRPr="00A21164">
        <w:rPr>
          <w:spacing w:val="-6"/>
        </w:rPr>
        <w:t xml:space="preserve"> </w:t>
      </w:r>
      <w:r w:rsidRPr="00A21164">
        <w:rPr>
          <w:i/>
        </w:rPr>
        <w:t>M</w:t>
      </w:r>
      <w:r w:rsidRPr="00A21164">
        <w:rPr>
          <w:i/>
          <w:spacing w:val="-4"/>
        </w:rPr>
        <w:t xml:space="preserve"> </w:t>
      </w:r>
      <w:r w:rsidRPr="00A21164">
        <w:t>for</w:t>
      </w:r>
      <w:r w:rsidRPr="00A21164">
        <w:rPr>
          <w:spacing w:val="-4"/>
        </w:rPr>
        <w:t xml:space="preserve"> </w:t>
      </w:r>
      <w:r w:rsidRPr="00A21164">
        <w:t>meters,</w:t>
      </w:r>
      <w:r w:rsidRPr="00A21164">
        <w:rPr>
          <w:spacing w:val="-4"/>
        </w:rPr>
        <w:t xml:space="preserve"> </w:t>
      </w:r>
      <w:r w:rsidRPr="00A21164">
        <w:t>such</w:t>
      </w:r>
      <w:r w:rsidRPr="00A21164">
        <w:rPr>
          <w:spacing w:val="-4"/>
        </w:rPr>
        <w:t xml:space="preserve"> </w:t>
      </w:r>
      <w:r w:rsidRPr="00A21164">
        <w:t>as</w:t>
      </w:r>
      <w:r w:rsidRPr="00A21164">
        <w:rPr>
          <w:spacing w:val="-3"/>
        </w:rPr>
        <w:t xml:space="preserve"> </w:t>
      </w:r>
      <w:r w:rsidRPr="00A21164">
        <w:rPr>
          <w:spacing w:val="-5"/>
        </w:rPr>
        <w:t>40M</w:t>
      </w:r>
      <w:r w:rsidR="006B3D84">
        <w:rPr>
          <w:spacing w:val="-5"/>
        </w:rPr>
        <w:t>.</w:t>
      </w:r>
    </w:p>
    <w:p w14:paraId="543B93A6" w14:textId="6223DF48" w:rsidR="00125907" w:rsidRPr="00A21164" w:rsidRDefault="00125907">
      <w:pPr>
        <w:pStyle w:val="ListParagraph"/>
        <w:numPr>
          <w:ilvl w:val="1"/>
          <w:numId w:val="35"/>
        </w:numPr>
      </w:pPr>
      <w:r w:rsidRPr="00A21164">
        <w:t>multiple</w:t>
      </w:r>
      <w:r w:rsidRPr="00A21164">
        <w:rPr>
          <w:spacing w:val="-8"/>
        </w:rPr>
        <w:t xml:space="preserve"> </w:t>
      </w:r>
      <w:r w:rsidRPr="00A21164">
        <w:t>bands</w:t>
      </w:r>
      <w:r w:rsidRPr="00A21164">
        <w:rPr>
          <w:spacing w:val="-7"/>
        </w:rPr>
        <w:t xml:space="preserve"> </w:t>
      </w:r>
      <w:r w:rsidRPr="00A21164">
        <w:t>separated</w:t>
      </w:r>
      <w:r w:rsidRPr="00A21164">
        <w:rPr>
          <w:spacing w:val="-6"/>
        </w:rPr>
        <w:t xml:space="preserve"> </w:t>
      </w:r>
      <w:r w:rsidRPr="00A21164">
        <w:t>by</w:t>
      </w:r>
      <w:r w:rsidRPr="00A21164">
        <w:rPr>
          <w:spacing w:val="-6"/>
        </w:rPr>
        <w:t xml:space="preserve"> </w:t>
      </w:r>
      <w:r w:rsidRPr="00A21164">
        <w:t>hyphen</w:t>
      </w:r>
      <w:r w:rsidRPr="00A21164">
        <w:rPr>
          <w:spacing w:val="-6"/>
        </w:rPr>
        <w:t xml:space="preserve"> </w:t>
      </w:r>
      <w:r w:rsidRPr="00A21164">
        <w:t>in</w:t>
      </w:r>
      <w:r w:rsidRPr="00A21164">
        <w:rPr>
          <w:spacing w:val="-6"/>
        </w:rPr>
        <w:t xml:space="preserve"> </w:t>
      </w:r>
      <w:r w:rsidRPr="00A21164">
        <w:t>either</w:t>
      </w:r>
      <w:r w:rsidRPr="00A21164">
        <w:rPr>
          <w:spacing w:val="-6"/>
        </w:rPr>
        <w:t xml:space="preserve"> </w:t>
      </w:r>
      <w:r w:rsidRPr="00A21164">
        <w:t>order,</w:t>
      </w:r>
      <w:r w:rsidRPr="00A21164">
        <w:rPr>
          <w:spacing w:val="-6"/>
        </w:rPr>
        <w:t xml:space="preserve"> </w:t>
      </w:r>
      <w:r w:rsidRPr="00A21164">
        <w:t>such</w:t>
      </w:r>
      <w:r w:rsidRPr="00A21164">
        <w:rPr>
          <w:spacing w:val="-6"/>
        </w:rPr>
        <w:t xml:space="preserve"> </w:t>
      </w:r>
      <w:r w:rsidRPr="00A21164">
        <w:t>as</w:t>
      </w:r>
      <w:r w:rsidRPr="00A21164">
        <w:rPr>
          <w:spacing w:val="-6"/>
        </w:rPr>
        <w:t xml:space="preserve"> </w:t>
      </w:r>
      <w:r w:rsidRPr="00A21164">
        <w:t>20-10M</w:t>
      </w:r>
      <w:r w:rsidRPr="00A21164">
        <w:rPr>
          <w:spacing w:val="-6"/>
        </w:rPr>
        <w:t xml:space="preserve"> </w:t>
      </w:r>
      <w:r w:rsidRPr="00A21164">
        <w:t>or</w:t>
      </w:r>
      <w:r w:rsidRPr="00A21164">
        <w:rPr>
          <w:spacing w:val="-6"/>
        </w:rPr>
        <w:t xml:space="preserve"> </w:t>
      </w:r>
      <w:r w:rsidRPr="00A21164">
        <w:t>10-</w:t>
      </w:r>
      <w:r w:rsidRPr="00A21164">
        <w:rPr>
          <w:spacing w:val="-5"/>
        </w:rPr>
        <w:t>20M</w:t>
      </w:r>
      <w:r w:rsidR="006B3D84">
        <w:rPr>
          <w:spacing w:val="-5"/>
        </w:rPr>
        <w:t>.</w:t>
      </w:r>
    </w:p>
    <w:p w14:paraId="0C9C2AD0" w14:textId="1539B9BB" w:rsidR="00125907" w:rsidRPr="00A21164" w:rsidRDefault="00125907">
      <w:pPr>
        <w:pStyle w:val="ListParagraph"/>
        <w:numPr>
          <w:ilvl w:val="1"/>
          <w:numId w:val="35"/>
        </w:numPr>
      </w:pPr>
      <w:r w:rsidRPr="00A21164">
        <w:t>a</w:t>
      </w:r>
      <w:r w:rsidRPr="00A21164">
        <w:rPr>
          <w:spacing w:val="-7"/>
        </w:rPr>
        <w:t xml:space="preserve"> </w:t>
      </w:r>
      <w:r w:rsidRPr="00A21164">
        <w:t>sub-band</w:t>
      </w:r>
      <w:r w:rsidRPr="00A21164">
        <w:rPr>
          <w:spacing w:val="-4"/>
        </w:rPr>
        <w:t xml:space="preserve"> </w:t>
      </w:r>
      <w:r w:rsidRPr="00A21164">
        <w:t>mode</w:t>
      </w:r>
      <w:r w:rsidRPr="00A21164">
        <w:rPr>
          <w:spacing w:val="-4"/>
        </w:rPr>
        <w:t xml:space="preserve"> </w:t>
      </w:r>
      <w:r w:rsidRPr="00A21164">
        <w:t>may</w:t>
      </w:r>
      <w:r w:rsidRPr="00A21164">
        <w:rPr>
          <w:spacing w:val="-5"/>
        </w:rPr>
        <w:t xml:space="preserve"> </w:t>
      </w:r>
      <w:r w:rsidRPr="00A21164">
        <w:t>be</w:t>
      </w:r>
      <w:r w:rsidRPr="00A21164">
        <w:rPr>
          <w:spacing w:val="-4"/>
        </w:rPr>
        <w:t xml:space="preserve"> </w:t>
      </w:r>
      <w:r w:rsidRPr="00A21164">
        <w:t>specified</w:t>
      </w:r>
      <w:r w:rsidRPr="00A21164">
        <w:rPr>
          <w:spacing w:val="-4"/>
        </w:rPr>
        <w:t xml:space="preserve"> </w:t>
      </w:r>
      <w:r w:rsidRPr="00A21164">
        <w:t>following</w:t>
      </w:r>
      <w:r w:rsidRPr="00A21164">
        <w:rPr>
          <w:spacing w:val="-5"/>
        </w:rPr>
        <w:t xml:space="preserve"> </w:t>
      </w:r>
      <w:r w:rsidRPr="00A21164">
        <w:t>the</w:t>
      </w:r>
      <w:r w:rsidRPr="00A21164">
        <w:rPr>
          <w:spacing w:val="-4"/>
        </w:rPr>
        <w:t xml:space="preserve"> </w:t>
      </w:r>
      <w:r w:rsidRPr="00A21164">
        <w:t>band</w:t>
      </w:r>
      <w:r w:rsidRPr="00A21164">
        <w:rPr>
          <w:spacing w:val="-4"/>
        </w:rPr>
        <w:t xml:space="preserve"> </w:t>
      </w:r>
      <w:r w:rsidRPr="00A21164">
        <w:t>number</w:t>
      </w:r>
      <w:r w:rsidRPr="00A21164">
        <w:rPr>
          <w:spacing w:val="-5"/>
        </w:rPr>
        <w:t xml:space="preserve"> </w:t>
      </w:r>
      <w:r w:rsidRPr="00A21164">
        <w:t>such</w:t>
      </w:r>
      <w:r w:rsidRPr="00A21164">
        <w:rPr>
          <w:spacing w:val="-4"/>
        </w:rPr>
        <w:t xml:space="preserve"> </w:t>
      </w:r>
      <w:r w:rsidRPr="00A21164">
        <w:t>as</w:t>
      </w:r>
      <w:r w:rsidRPr="00A21164">
        <w:rPr>
          <w:spacing w:val="-4"/>
        </w:rPr>
        <w:t xml:space="preserve"> </w:t>
      </w:r>
      <w:r w:rsidRPr="00A21164">
        <w:t>40CW</w:t>
      </w:r>
      <w:r w:rsidRPr="00A21164">
        <w:rPr>
          <w:spacing w:val="-6"/>
        </w:rPr>
        <w:t xml:space="preserve"> </w:t>
      </w:r>
      <w:r w:rsidRPr="00A21164">
        <w:t>or</w:t>
      </w:r>
      <w:r w:rsidRPr="00A21164">
        <w:rPr>
          <w:spacing w:val="-4"/>
        </w:rPr>
        <w:t xml:space="preserve"> </w:t>
      </w:r>
      <w:r w:rsidRPr="00A21164">
        <w:t>20SSB</w:t>
      </w:r>
      <w:r w:rsidRPr="00A21164">
        <w:rPr>
          <w:spacing w:val="-4"/>
        </w:rPr>
        <w:t xml:space="preserve"> </w:t>
      </w:r>
      <w:r w:rsidRPr="00A21164">
        <w:t>or</w:t>
      </w:r>
      <w:r w:rsidRPr="00A21164">
        <w:rPr>
          <w:spacing w:val="-4"/>
        </w:rPr>
        <w:t xml:space="preserve"> </w:t>
      </w:r>
      <w:r w:rsidRPr="00A21164">
        <w:rPr>
          <w:spacing w:val="-2"/>
        </w:rPr>
        <w:t>30FT8</w:t>
      </w:r>
      <w:r w:rsidR="006B3D84">
        <w:rPr>
          <w:spacing w:val="-2"/>
        </w:rPr>
        <w:t>.</w:t>
      </w:r>
    </w:p>
    <w:p w14:paraId="5E23296E" w14:textId="1B780946" w:rsidR="00125907" w:rsidRPr="00A21164" w:rsidRDefault="00125907">
      <w:pPr>
        <w:pStyle w:val="ListParagraph"/>
        <w:numPr>
          <w:ilvl w:val="1"/>
          <w:numId w:val="35"/>
        </w:numPr>
      </w:pPr>
      <w:r w:rsidRPr="00A21164">
        <w:t>multiple</w:t>
      </w:r>
      <w:r w:rsidRPr="00A21164">
        <w:rPr>
          <w:spacing w:val="-8"/>
        </w:rPr>
        <w:t xml:space="preserve"> </w:t>
      </w:r>
      <w:r w:rsidRPr="00A21164">
        <w:t>sub-band</w:t>
      </w:r>
      <w:r w:rsidRPr="00A21164">
        <w:rPr>
          <w:spacing w:val="-6"/>
        </w:rPr>
        <w:t xml:space="preserve"> </w:t>
      </w:r>
      <w:r w:rsidRPr="00A21164">
        <w:t>ranges</w:t>
      </w:r>
      <w:r w:rsidRPr="00A21164">
        <w:rPr>
          <w:spacing w:val="-6"/>
        </w:rPr>
        <w:t xml:space="preserve"> </w:t>
      </w:r>
      <w:r w:rsidRPr="00A21164">
        <w:t>separated</w:t>
      </w:r>
      <w:r w:rsidRPr="00A21164">
        <w:rPr>
          <w:spacing w:val="-6"/>
        </w:rPr>
        <w:t xml:space="preserve"> </w:t>
      </w:r>
      <w:r w:rsidRPr="00A21164">
        <w:t>with</w:t>
      </w:r>
      <w:r w:rsidRPr="00A21164">
        <w:rPr>
          <w:spacing w:val="-6"/>
        </w:rPr>
        <w:t xml:space="preserve"> </w:t>
      </w:r>
      <w:r w:rsidRPr="00A21164">
        <w:t>a</w:t>
      </w:r>
      <w:r w:rsidRPr="00A21164">
        <w:rPr>
          <w:spacing w:val="-5"/>
        </w:rPr>
        <w:t xml:space="preserve"> </w:t>
      </w:r>
      <w:r w:rsidRPr="00A21164">
        <w:t>hyphen,</w:t>
      </w:r>
      <w:r w:rsidRPr="00A21164">
        <w:rPr>
          <w:spacing w:val="-6"/>
        </w:rPr>
        <w:t xml:space="preserve"> </w:t>
      </w:r>
      <w:r w:rsidRPr="00A21164">
        <w:t>such</w:t>
      </w:r>
      <w:r w:rsidRPr="00A21164">
        <w:rPr>
          <w:spacing w:val="-6"/>
        </w:rPr>
        <w:t xml:space="preserve"> </w:t>
      </w:r>
      <w:r w:rsidRPr="00A21164">
        <w:t>as</w:t>
      </w:r>
      <w:r w:rsidRPr="00A21164">
        <w:rPr>
          <w:spacing w:val="-6"/>
        </w:rPr>
        <w:t xml:space="preserve"> </w:t>
      </w:r>
      <w:r w:rsidRPr="00A21164">
        <w:t>160-10CW</w:t>
      </w:r>
      <w:r w:rsidRPr="00A21164">
        <w:rPr>
          <w:spacing w:val="-6"/>
        </w:rPr>
        <w:t xml:space="preserve"> </w:t>
      </w:r>
      <w:r w:rsidRPr="00A21164">
        <w:t>or</w:t>
      </w:r>
      <w:r w:rsidRPr="00A21164">
        <w:rPr>
          <w:spacing w:val="-5"/>
        </w:rPr>
        <w:t xml:space="preserve"> </w:t>
      </w:r>
      <w:r w:rsidRPr="00A21164">
        <w:t>10-</w:t>
      </w:r>
      <w:r w:rsidRPr="00A21164">
        <w:rPr>
          <w:spacing w:val="-2"/>
        </w:rPr>
        <w:t>20DATA</w:t>
      </w:r>
      <w:r w:rsidR="006B3D84">
        <w:rPr>
          <w:spacing w:val="-2"/>
        </w:rPr>
        <w:t>.</w:t>
      </w:r>
    </w:p>
    <w:p w14:paraId="05F93FD3" w14:textId="546756C1" w:rsidR="00125907" w:rsidRPr="00A21164" w:rsidRDefault="007E64E4">
      <w:pPr>
        <w:pStyle w:val="ListParagraph"/>
        <w:numPr>
          <w:ilvl w:val="0"/>
          <w:numId w:val="35"/>
        </w:numPr>
      </w:pPr>
      <w:r w:rsidRPr="00A21164">
        <w:rPr>
          <w:b/>
          <w:bCs/>
        </w:rPr>
        <w:t>E</w:t>
      </w:r>
      <w:r w:rsidR="00125907" w:rsidRPr="00A21164">
        <w:rPr>
          <w:b/>
          <w:bCs/>
        </w:rPr>
        <w:t>xact</w:t>
      </w:r>
      <w:r w:rsidR="00125907" w:rsidRPr="00A21164">
        <w:rPr>
          <w:b/>
          <w:bCs/>
          <w:spacing w:val="-7"/>
        </w:rPr>
        <w:t xml:space="preserve"> </w:t>
      </w:r>
      <w:r w:rsidR="00125907" w:rsidRPr="00A21164">
        <w:rPr>
          <w:b/>
          <w:bCs/>
        </w:rPr>
        <w:t>frequency</w:t>
      </w:r>
      <w:r w:rsidR="00125907" w:rsidRPr="00A21164">
        <w:rPr>
          <w:spacing w:val="-7"/>
        </w:rPr>
        <w:t xml:space="preserve"> </w:t>
      </w:r>
      <w:r w:rsidR="00125907" w:rsidRPr="00A21164">
        <w:rPr>
          <w:spacing w:val="-2"/>
        </w:rPr>
        <w:t>range:</w:t>
      </w:r>
    </w:p>
    <w:p w14:paraId="4612337B" w14:textId="77777777" w:rsidR="00125907" w:rsidRPr="00A21164" w:rsidRDefault="00125907">
      <w:pPr>
        <w:pStyle w:val="ListParagraph"/>
        <w:numPr>
          <w:ilvl w:val="1"/>
          <w:numId w:val="35"/>
        </w:numPr>
      </w:pPr>
      <w:r w:rsidRPr="00A21164">
        <w:t>min-max</w:t>
      </w:r>
      <w:r w:rsidRPr="00A21164">
        <w:rPr>
          <w:spacing w:val="-8"/>
        </w:rPr>
        <w:t xml:space="preserve"> </w:t>
      </w:r>
      <w:r w:rsidRPr="00A21164">
        <w:t>in</w:t>
      </w:r>
      <w:r w:rsidRPr="00A21164">
        <w:rPr>
          <w:spacing w:val="-5"/>
        </w:rPr>
        <w:t xml:space="preserve"> </w:t>
      </w:r>
      <w:r w:rsidRPr="00A21164">
        <w:t>MHz</w:t>
      </w:r>
      <w:r w:rsidRPr="00A21164">
        <w:rPr>
          <w:spacing w:val="-5"/>
        </w:rPr>
        <w:t xml:space="preserve"> </w:t>
      </w:r>
      <w:r w:rsidRPr="00A21164">
        <w:t>which</w:t>
      </w:r>
      <w:r w:rsidRPr="00A21164">
        <w:rPr>
          <w:spacing w:val="-5"/>
        </w:rPr>
        <w:t xml:space="preserve"> </w:t>
      </w:r>
      <w:r w:rsidRPr="00A21164">
        <w:t>may</w:t>
      </w:r>
      <w:r w:rsidRPr="00A21164">
        <w:rPr>
          <w:spacing w:val="-5"/>
        </w:rPr>
        <w:t xml:space="preserve"> </w:t>
      </w:r>
      <w:r w:rsidRPr="00A21164">
        <w:t>span</w:t>
      </w:r>
      <w:r w:rsidRPr="00A21164">
        <w:rPr>
          <w:spacing w:val="-5"/>
        </w:rPr>
        <w:t xml:space="preserve"> </w:t>
      </w:r>
      <w:r w:rsidRPr="00A21164">
        <w:t>multiple</w:t>
      </w:r>
      <w:r w:rsidRPr="00A21164">
        <w:rPr>
          <w:spacing w:val="-6"/>
        </w:rPr>
        <w:t xml:space="preserve"> </w:t>
      </w:r>
      <w:r w:rsidRPr="00A21164">
        <w:t>bands,</w:t>
      </w:r>
      <w:r w:rsidRPr="00A21164">
        <w:rPr>
          <w:spacing w:val="-5"/>
        </w:rPr>
        <w:t xml:space="preserve"> </w:t>
      </w:r>
      <w:r w:rsidRPr="00A21164">
        <w:t>such</w:t>
      </w:r>
      <w:r w:rsidRPr="00A21164">
        <w:rPr>
          <w:spacing w:val="-5"/>
        </w:rPr>
        <w:t xml:space="preserve"> </w:t>
      </w:r>
      <w:r w:rsidRPr="00A21164">
        <w:t>as</w:t>
      </w:r>
      <w:r w:rsidRPr="00A21164">
        <w:rPr>
          <w:spacing w:val="-5"/>
        </w:rPr>
        <w:t xml:space="preserve"> </w:t>
      </w:r>
      <w:r w:rsidRPr="00A21164">
        <w:t>14-14.02MHZ</w:t>
      </w:r>
      <w:r w:rsidRPr="00A21164">
        <w:rPr>
          <w:spacing w:val="-5"/>
        </w:rPr>
        <w:t xml:space="preserve"> </w:t>
      </w:r>
      <w:r w:rsidRPr="00A21164">
        <w:t>or</w:t>
      </w:r>
      <w:r w:rsidRPr="00A21164">
        <w:rPr>
          <w:spacing w:val="-5"/>
        </w:rPr>
        <w:t xml:space="preserve"> </w:t>
      </w:r>
      <w:r w:rsidRPr="00A21164">
        <w:t>7.0-</w:t>
      </w:r>
      <w:r w:rsidRPr="00A21164">
        <w:rPr>
          <w:spacing w:val="-2"/>
        </w:rPr>
        <w:t>10.15MHZ</w:t>
      </w:r>
    </w:p>
    <w:p w14:paraId="434DC781" w14:textId="77777777" w:rsidR="00125907" w:rsidRPr="00A21164" w:rsidRDefault="00125907">
      <w:pPr>
        <w:pStyle w:val="ListParagraph"/>
        <w:numPr>
          <w:ilvl w:val="0"/>
          <w:numId w:val="35"/>
        </w:numPr>
      </w:pPr>
      <w:r w:rsidRPr="00A21164">
        <w:rPr>
          <w:b/>
        </w:rPr>
        <w:t>ADIF</w:t>
      </w:r>
      <w:r w:rsidRPr="00A21164">
        <w:rPr>
          <w:b/>
          <w:spacing w:val="-9"/>
        </w:rPr>
        <w:t xml:space="preserve"> </w:t>
      </w:r>
      <w:r w:rsidRPr="00A21164">
        <w:rPr>
          <w:b/>
        </w:rPr>
        <w:t>keyword</w:t>
      </w:r>
      <w:r w:rsidRPr="00A21164">
        <w:t>:</w:t>
      </w:r>
      <w:r w:rsidRPr="00A21164">
        <w:rPr>
          <w:spacing w:val="-5"/>
        </w:rPr>
        <w:t xml:space="preserve"> </w:t>
      </w:r>
      <w:r w:rsidRPr="00A21164">
        <w:t>predefined</w:t>
      </w:r>
      <w:r w:rsidRPr="00A21164">
        <w:rPr>
          <w:spacing w:val="-5"/>
        </w:rPr>
        <w:t xml:space="preserve"> </w:t>
      </w:r>
      <w:r w:rsidRPr="00A21164">
        <w:t>qualities</w:t>
      </w:r>
      <w:r w:rsidRPr="00A21164">
        <w:rPr>
          <w:spacing w:val="-5"/>
        </w:rPr>
        <w:t xml:space="preserve"> </w:t>
      </w:r>
      <w:r w:rsidRPr="00A21164">
        <w:t>of</w:t>
      </w:r>
      <w:r w:rsidRPr="00A21164">
        <w:rPr>
          <w:spacing w:val="-6"/>
        </w:rPr>
        <w:t xml:space="preserve"> </w:t>
      </w:r>
      <w:r w:rsidRPr="00A21164">
        <w:t>a</w:t>
      </w:r>
      <w:r w:rsidRPr="00A21164">
        <w:rPr>
          <w:spacing w:val="-5"/>
        </w:rPr>
        <w:t xml:space="preserve"> </w:t>
      </w:r>
      <w:r w:rsidRPr="00A21164">
        <w:t>spot</w:t>
      </w:r>
      <w:r w:rsidRPr="00A21164">
        <w:rPr>
          <w:spacing w:val="-5"/>
        </w:rPr>
        <w:t xml:space="preserve"> </w:t>
      </w:r>
      <w:r w:rsidRPr="00A21164">
        <w:t>which</w:t>
      </w:r>
      <w:r w:rsidRPr="00A21164">
        <w:rPr>
          <w:spacing w:val="-5"/>
        </w:rPr>
        <w:t xml:space="preserve"> </w:t>
      </w:r>
      <w:r w:rsidRPr="00A21164">
        <w:t>must</w:t>
      </w:r>
      <w:r w:rsidRPr="00A21164">
        <w:rPr>
          <w:spacing w:val="-7"/>
        </w:rPr>
        <w:t xml:space="preserve"> </w:t>
      </w:r>
      <w:r w:rsidRPr="00A21164">
        <w:rPr>
          <w:i/>
        </w:rPr>
        <w:t>not</w:t>
      </w:r>
      <w:r w:rsidRPr="00A21164">
        <w:rPr>
          <w:i/>
          <w:spacing w:val="-5"/>
        </w:rPr>
        <w:t xml:space="preserve"> </w:t>
      </w:r>
      <w:r w:rsidRPr="00A21164">
        <w:t>be</w:t>
      </w:r>
      <w:r w:rsidRPr="00A21164">
        <w:rPr>
          <w:spacing w:val="-5"/>
        </w:rPr>
        <w:t xml:space="preserve"> </w:t>
      </w:r>
      <w:r w:rsidRPr="00A21164">
        <w:t>found</w:t>
      </w:r>
      <w:r w:rsidRPr="00A21164">
        <w:rPr>
          <w:spacing w:val="-5"/>
        </w:rPr>
        <w:t xml:space="preserve"> </w:t>
      </w:r>
      <w:r w:rsidRPr="00A21164">
        <w:t>within</w:t>
      </w:r>
      <w:r w:rsidRPr="00A21164">
        <w:rPr>
          <w:spacing w:val="-5"/>
        </w:rPr>
        <w:t xml:space="preserve"> </w:t>
      </w:r>
      <w:r w:rsidRPr="00A21164">
        <w:t>the</w:t>
      </w:r>
      <w:r w:rsidRPr="00A21164">
        <w:rPr>
          <w:spacing w:val="-5"/>
        </w:rPr>
        <w:t xml:space="preserve"> </w:t>
      </w:r>
      <w:r w:rsidRPr="00A21164">
        <w:t>current</w:t>
      </w:r>
      <w:r w:rsidRPr="00A21164">
        <w:rPr>
          <w:spacing w:val="-14"/>
        </w:rPr>
        <w:t xml:space="preserve"> </w:t>
      </w:r>
      <w:r w:rsidRPr="00A21164">
        <w:t>ADIF</w:t>
      </w:r>
      <w:r w:rsidRPr="00A21164">
        <w:rPr>
          <w:spacing w:val="-5"/>
        </w:rPr>
        <w:t xml:space="preserve"> </w:t>
      </w:r>
      <w:r w:rsidRPr="00A21164">
        <w:rPr>
          <w:spacing w:val="-2"/>
        </w:rPr>
        <w:t>file:</w:t>
      </w:r>
    </w:p>
    <w:p w14:paraId="19EB8731" w14:textId="373E8F53" w:rsidR="00125907" w:rsidRPr="00A21164" w:rsidRDefault="00125907">
      <w:pPr>
        <w:pStyle w:val="ListParagraph"/>
        <w:numPr>
          <w:ilvl w:val="1"/>
          <w:numId w:val="35"/>
        </w:numPr>
      </w:pPr>
      <w:r w:rsidRPr="00A21164">
        <w:rPr>
          <w:b/>
          <w:spacing w:val="-2"/>
        </w:rPr>
        <w:t>NADXCC</w:t>
      </w:r>
      <w:r w:rsidRPr="00A21164">
        <w:rPr>
          <w:spacing w:val="-2"/>
        </w:rPr>
        <w:t>:</w:t>
      </w:r>
      <w:r w:rsidR="00FE4EE2" w:rsidRPr="00A21164">
        <w:rPr>
          <w:spacing w:val="-2"/>
        </w:rPr>
        <w:tab/>
      </w:r>
      <w:r w:rsidRPr="00A21164">
        <w:tab/>
        <w:t>no</w:t>
      </w:r>
      <w:r w:rsidRPr="00A21164">
        <w:rPr>
          <w:spacing w:val="-16"/>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6"/>
        </w:rPr>
        <w:t xml:space="preserve"> </w:t>
      </w:r>
      <w:r w:rsidRPr="00A21164">
        <w:t>spot’s</w:t>
      </w:r>
      <w:r w:rsidRPr="00A21164">
        <w:rPr>
          <w:spacing w:val="-5"/>
        </w:rPr>
        <w:t xml:space="preserve"> </w:t>
      </w:r>
      <w:r w:rsidRPr="00A21164">
        <w:t>DXCC</w:t>
      </w:r>
      <w:r w:rsidRPr="00A21164">
        <w:rPr>
          <w:spacing w:val="-5"/>
        </w:rPr>
        <w:t xml:space="preserve"> </w:t>
      </w:r>
      <w:r w:rsidR="009D6657" w:rsidRPr="00A21164">
        <w:rPr>
          <w:spacing w:val="-2"/>
        </w:rPr>
        <w:t>entity.</w:t>
      </w:r>
    </w:p>
    <w:p w14:paraId="7BAE28C8" w14:textId="2DFF656B" w:rsidR="00125907" w:rsidRPr="00A21164" w:rsidRDefault="00125907">
      <w:pPr>
        <w:pStyle w:val="ListParagraph"/>
        <w:numPr>
          <w:ilvl w:val="1"/>
          <w:numId w:val="35"/>
        </w:numPr>
      </w:pPr>
      <w:r w:rsidRPr="00A21164">
        <w:rPr>
          <w:b/>
          <w:spacing w:val="-2"/>
        </w:rPr>
        <w:t>NAPREF</w:t>
      </w:r>
      <w:r w:rsidRPr="00A21164">
        <w:rPr>
          <w:spacing w:val="-2"/>
        </w:rPr>
        <w:t>:</w:t>
      </w:r>
      <w:r w:rsidR="00FE4EE2" w:rsidRPr="00A21164">
        <w:rPr>
          <w:spacing w:val="-2"/>
        </w:rPr>
        <w:tab/>
      </w:r>
      <w:r w:rsidRPr="00A21164">
        <w:tab/>
        <w:t>no</w:t>
      </w:r>
      <w:r w:rsidRPr="00A21164">
        <w:rPr>
          <w:spacing w:val="-14"/>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5"/>
        </w:rPr>
        <w:t xml:space="preserve"> </w:t>
      </w:r>
      <w:r w:rsidRPr="00A21164">
        <w:t>spot’s</w:t>
      </w:r>
      <w:r w:rsidRPr="00A21164">
        <w:rPr>
          <w:spacing w:val="-5"/>
        </w:rPr>
        <w:t xml:space="preserve"> </w:t>
      </w:r>
      <w:r w:rsidR="009D6657" w:rsidRPr="00A21164">
        <w:rPr>
          <w:spacing w:val="-2"/>
        </w:rPr>
        <w:t>prefix.</w:t>
      </w:r>
    </w:p>
    <w:p w14:paraId="635F7385" w14:textId="36561A82" w:rsidR="00125907" w:rsidRPr="00A21164" w:rsidRDefault="00125907">
      <w:pPr>
        <w:pStyle w:val="ListParagraph"/>
        <w:numPr>
          <w:ilvl w:val="1"/>
          <w:numId w:val="35"/>
        </w:numPr>
      </w:pPr>
      <w:r w:rsidRPr="00A21164">
        <w:rPr>
          <w:b/>
          <w:spacing w:val="-2"/>
        </w:rPr>
        <w:t>NAGRID</w:t>
      </w:r>
      <w:r w:rsidRPr="00A21164">
        <w:rPr>
          <w:spacing w:val="-2"/>
        </w:rPr>
        <w:t>:</w:t>
      </w:r>
      <w:r w:rsidRPr="00A21164">
        <w:tab/>
      </w:r>
      <w:r w:rsidR="00FE4EE2" w:rsidRPr="00A21164">
        <w:tab/>
      </w:r>
      <w:r w:rsidRPr="00A21164">
        <w:t>no</w:t>
      </w:r>
      <w:r w:rsidRPr="00A21164">
        <w:rPr>
          <w:spacing w:val="-16"/>
        </w:rPr>
        <w:t xml:space="preserve"> </w:t>
      </w:r>
      <w:r w:rsidRPr="00A21164">
        <w:t>ADIF</w:t>
      </w:r>
      <w:r w:rsidRPr="00A21164">
        <w:rPr>
          <w:spacing w:val="-7"/>
        </w:rPr>
        <w:t xml:space="preserve"> </w:t>
      </w:r>
      <w:r w:rsidRPr="00A21164">
        <w:t>entry</w:t>
      </w:r>
      <w:r w:rsidRPr="00A21164">
        <w:rPr>
          <w:spacing w:val="-5"/>
        </w:rPr>
        <w:t xml:space="preserve"> </w:t>
      </w:r>
      <w:r w:rsidRPr="00A21164">
        <w:t>matches</w:t>
      </w:r>
      <w:r w:rsidRPr="00A21164">
        <w:rPr>
          <w:spacing w:val="-6"/>
        </w:rPr>
        <w:t xml:space="preserve"> </w:t>
      </w:r>
      <w:r w:rsidRPr="00A21164">
        <w:t>the</w:t>
      </w:r>
      <w:r w:rsidRPr="00A21164">
        <w:rPr>
          <w:spacing w:val="-5"/>
        </w:rPr>
        <w:t xml:space="preserve"> </w:t>
      </w:r>
      <w:r w:rsidRPr="00A21164">
        <w:t>spot’s</w:t>
      </w:r>
      <w:r w:rsidRPr="00A21164">
        <w:rPr>
          <w:spacing w:val="-5"/>
        </w:rPr>
        <w:t xml:space="preserve"> </w:t>
      </w:r>
      <w:r w:rsidRPr="00A21164">
        <w:t>grid</w:t>
      </w:r>
      <w:r w:rsidRPr="00A21164">
        <w:rPr>
          <w:spacing w:val="-6"/>
        </w:rPr>
        <w:t xml:space="preserve"> </w:t>
      </w:r>
      <w:r w:rsidRPr="00A21164">
        <w:t>(first</w:t>
      </w:r>
      <w:r w:rsidRPr="00A21164">
        <w:rPr>
          <w:spacing w:val="-5"/>
        </w:rPr>
        <w:t xml:space="preserve"> </w:t>
      </w:r>
      <w:r w:rsidRPr="00A21164">
        <w:t>4</w:t>
      </w:r>
      <w:r w:rsidRPr="00A21164">
        <w:rPr>
          <w:spacing w:val="-5"/>
        </w:rPr>
        <w:t xml:space="preserve"> </w:t>
      </w:r>
      <w:r w:rsidRPr="00A21164">
        <w:t>characters</w:t>
      </w:r>
      <w:r w:rsidRPr="00A21164">
        <w:rPr>
          <w:spacing w:val="-5"/>
        </w:rPr>
        <w:t xml:space="preserve"> </w:t>
      </w:r>
      <w:r w:rsidRPr="00A21164">
        <w:rPr>
          <w:spacing w:val="-2"/>
        </w:rPr>
        <w:t>only)</w:t>
      </w:r>
    </w:p>
    <w:p w14:paraId="5FDFA0B0" w14:textId="646A97FD" w:rsidR="00125907" w:rsidRPr="00A21164" w:rsidRDefault="00125907">
      <w:pPr>
        <w:pStyle w:val="ListParagraph"/>
        <w:numPr>
          <w:ilvl w:val="1"/>
          <w:numId w:val="35"/>
        </w:numPr>
      </w:pPr>
      <w:r w:rsidRPr="00A21164">
        <w:rPr>
          <w:b/>
          <w:spacing w:val="-2"/>
        </w:rPr>
        <w:t>NABAND</w:t>
      </w:r>
      <w:r w:rsidRPr="00A21164">
        <w:rPr>
          <w:spacing w:val="-2"/>
        </w:rPr>
        <w:t>:</w:t>
      </w:r>
      <w:r w:rsidRPr="00A21164">
        <w:tab/>
        <w:t>no</w:t>
      </w:r>
      <w:r w:rsidRPr="00A21164">
        <w:rPr>
          <w:spacing w:val="-14"/>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5"/>
        </w:rPr>
        <w:t xml:space="preserve"> </w:t>
      </w:r>
      <w:r w:rsidRPr="00A21164">
        <w:t>spot’s</w:t>
      </w:r>
      <w:r w:rsidRPr="00A21164">
        <w:rPr>
          <w:spacing w:val="-5"/>
        </w:rPr>
        <w:t xml:space="preserve"> </w:t>
      </w:r>
      <w:r w:rsidR="009D6657" w:rsidRPr="00A21164">
        <w:rPr>
          <w:spacing w:val="-4"/>
        </w:rPr>
        <w:t>band.</w:t>
      </w:r>
    </w:p>
    <w:p w14:paraId="212464F1" w14:textId="49EF1CAC" w:rsidR="00125907" w:rsidRPr="00A21164" w:rsidRDefault="009D6657">
      <w:pPr>
        <w:pStyle w:val="ListParagraph"/>
        <w:numPr>
          <w:ilvl w:val="1"/>
          <w:numId w:val="35"/>
        </w:numPr>
      </w:pPr>
      <w:r w:rsidRPr="00A21164">
        <w:t>These</w:t>
      </w:r>
      <w:r w:rsidR="00125907" w:rsidRPr="00A21164">
        <w:rPr>
          <w:spacing w:val="-7"/>
        </w:rPr>
        <w:t xml:space="preserve"> </w:t>
      </w:r>
      <w:r w:rsidR="00125907" w:rsidRPr="00A21164">
        <w:t>may</w:t>
      </w:r>
      <w:r w:rsidR="00125907" w:rsidRPr="00A21164">
        <w:rPr>
          <w:spacing w:val="-5"/>
        </w:rPr>
        <w:t xml:space="preserve"> </w:t>
      </w:r>
      <w:r w:rsidR="00125907" w:rsidRPr="00A21164">
        <w:t>be</w:t>
      </w:r>
      <w:r w:rsidR="00125907" w:rsidRPr="00A21164">
        <w:rPr>
          <w:spacing w:val="-4"/>
        </w:rPr>
        <w:t xml:space="preserve"> </w:t>
      </w:r>
      <w:r w:rsidR="00125907" w:rsidRPr="00A21164">
        <w:t>combined,</w:t>
      </w:r>
      <w:r w:rsidR="00125907" w:rsidRPr="00A21164">
        <w:rPr>
          <w:spacing w:val="-5"/>
        </w:rPr>
        <w:t xml:space="preserve"> </w:t>
      </w:r>
      <w:r w:rsidR="00125907" w:rsidRPr="00A21164">
        <w:t>such</w:t>
      </w:r>
      <w:r w:rsidR="00125907" w:rsidRPr="00A21164">
        <w:rPr>
          <w:spacing w:val="-5"/>
        </w:rPr>
        <w:t xml:space="preserve"> </w:t>
      </w:r>
      <w:r w:rsidR="00125907" w:rsidRPr="00A21164">
        <w:t>as</w:t>
      </w:r>
      <w:r w:rsidR="00125907" w:rsidRPr="00A21164">
        <w:rPr>
          <w:spacing w:val="-4"/>
        </w:rPr>
        <w:t xml:space="preserve"> </w:t>
      </w:r>
      <w:r w:rsidR="00125907" w:rsidRPr="00A21164">
        <w:t>NAGRID</w:t>
      </w:r>
      <w:r w:rsidR="00125907" w:rsidRPr="00A21164">
        <w:rPr>
          <w:spacing w:val="-6"/>
        </w:rPr>
        <w:t xml:space="preserve"> </w:t>
      </w:r>
      <w:r w:rsidR="00125907" w:rsidRPr="00A21164">
        <w:t>NABAND</w:t>
      </w:r>
      <w:r w:rsidR="00125907" w:rsidRPr="00A21164">
        <w:rPr>
          <w:spacing w:val="-4"/>
        </w:rPr>
        <w:t xml:space="preserve"> </w:t>
      </w:r>
      <w:r w:rsidR="00125907" w:rsidRPr="00A21164">
        <w:t>to</w:t>
      </w:r>
      <w:r w:rsidR="00125907" w:rsidRPr="00A21164">
        <w:rPr>
          <w:spacing w:val="-5"/>
        </w:rPr>
        <w:t xml:space="preserve"> </w:t>
      </w:r>
      <w:r w:rsidR="00125907" w:rsidRPr="00A21164">
        <w:t>require</w:t>
      </w:r>
      <w:r w:rsidR="00125907" w:rsidRPr="00A21164">
        <w:rPr>
          <w:spacing w:val="-4"/>
        </w:rPr>
        <w:t xml:space="preserve"> </w:t>
      </w:r>
      <w:r w:rsidR="00125907" w:rsidRPr="00A21164">
        <w:t>no</w:t>
      </w:r>
      <w:r w:rsidR="00125907" w:rsidRPr="00A21164">
        <w:rPr>
          <w:spacing w:val="-5"/>
        </w:rPr>
        <w:t xml:space="preserve"> </w:t>
      </w:r>
      <w:r w:rsidR="00125907" w:rsidRPr="00A21164">
        <w:t>matching</w:t>
      </w:r>
      <w:r w:rsidR="00125907" w:rsidRPr="00A21164">
        <w:rPr>
          <w:spacing w:val="-5"/>
        </w:rPr>
        <w:t xml:space="preserve"> </w:t>
      </w:r>
      <w:r w:rsidR="00125907" w:rsidRPr="00A21164">
        <w:t>grid</w:t>
      </w:r>
      <w:r w:rsidR="00125907" w:rsidRPr="00A21164">
        <w:rPr>
          <w:spacing w:val="-4"/>
        </w:rPr>
        <w:t xml:space="preserve"> </w:t>
      </w:r>
      <w:r w:rsidR="00125907" w:rsidRPr="00A21164">
        <w:t>square</w:t>
      </w:r>
      <w:r w:rsidR="00125907" w:rsidRPr="00A21164">
        <w:rPr>
          <w:spacing w:val="-5"/>
        </w:rPr>
        <w:t xml:space="preserve"> </w:t>
      </w:r>
      <w:r w:rsidR="00125907" w:rsidRPr="00A21164">
        <w:t>or</w:t>
      </w:r>
      <w:r w:rsidR="00125907" w:rsidRPr="00A21164">
        <w:rPr>
          <w:spacing w:val="-4"/>
        </w:rPr>
        <w:t xml:space="preserve"> band</w:t>
      </w:r>
      <w:r w:rsidRPr="00A21164">
        <w:rPr>
          <w:spacing w:val="-4"/>
        </w:rPr>
        <w:t>.</w:t>
      </w:r>
    </w:p>
    <w:p w14:paraId="0C4145B3" w14:textId="77777777" w:rsidR="00125907" w:rsidRPr="00A21164" w:rsidRDefault="00125907">
      <w:pPr>
        <w:pStyle w:val="ListParagraph"/>
        <w:numPr>
          <w:ilvl w:val="0"/>
          <w:numId w:val="35"/>
        </w:numPr>
      </w:pPr>
      <w:r w:rsidRPr="00A21164">
        <w:rPr>
          <w:b/>
        </w:rPr>
        <w:t>prefix</w:t>
      </w:r>
      <w:r w:rsidRPr="00A21164">
        <w:t>:</w:t>
      </w:r>
      <w:r w:rsidRPr="00A21164">
        <w:rPr>
          <w:spacing w:val="-8"/>
        </w:rPr>
        <w:t xml:space="preserve"> </w:t>
      </w:r>
      <w:r w:rsidRPr="00A21164">
        <w:t>anything</w:t>
      </w:r>
      <w:r w:rsidRPr="00A21164">
        <w:rPr>
          <w:spacing w:val="-5"/>
        </w:rPr>
        <w:t xml:space="preserve"> </w:t>
      </w:r>
      <w:r w:rsidRPr="00A21164">
        <w:t>not</w:t>
      </w:r>
      <w:r w:rsidRPr="00A21164">
        <w:rPr>
          <w:spacing w:val="-5"/>
        </w:rPr>
        <w:t xml:space="preserve"> </w:t>
      </w:r>
      <w:r w:rsidRPr="00A21164">
        <w:t>fitting</w:t>
      </w:r>
      <w:r w:rsidRPr="00A21164">
        <w:rPr>
          <w:spacing w:val="-6"/>
        </w:rPr>
        <w:t xml:space="preserve"> </w:t>
      </w:r>
      <w:r w:rsidRPr="00A21164">
        <w:t>the</w:t>
      </w:r>
      <w:r w:rsidRPr="00A21164">
        <w:rPr>
          <w:spacing w:val="-5"/>
        </w:rPr>
        <w:t xml:space="preserve"> </w:t>
      </w:r>
      <w:r w:rsidRPr="00A21164">
        <w:t>above</w:t>
      </w:r>
      <w:r w:rsidRPr="00A21164">
        <w:rPr>
          <w:spacing w:val="-5"/>
        </w:rPr>
        <w:t xml:space="preserve"> </w:t>
      </w:r>
      <w:r w:rsidRPr="00A21164">
        <w:t>rules</w:t>
      </w:r>
      <w:r w:rsidRPr="00A21164">
        <w:rPr>
          <w:spacing w:val="-6"/>
        </w:rPr>
        <w:t xml:space="preserve"> </w:t>
      </w:r>
      <w:r w:rsidRPr="00A21164">
        <w:t>specifies</w:t>
      </w:r>
      <w:r w:rsidRPr="00A21164">
        <w:rPr>
          <w:spacing w:val="-5"/>
        </w:rPr>
        <w:t xml:space="preserve"> </w:t>
      </w:r>
      <w:r w:rsidRPr="00A21164">
        <w:t>the</w:t>
      </w:r>
      <w:r w:rsidRPr="00A21164">
        <w:rPr>
          <w:spacing w:val="-5"/>
        </w:rPr>
        <w:t xml:space="preserve"> </w:t>
      </w:r>
      <w:r w:rsidRPr="00A21164">
        <w:t>required</w:t>
      </w:r>
      <w:r w:rsidRPr="00A21164">
        <w:rPr>
          <w:spacing w:val="-5"/>
        </w:rPr>
        <w:t xml:space="preserve"> </w:t>
      </w:r>
      <w:r w:rsidRPr="00A21164">
        <w:t>leading</w:t>
      </w:r>
      <w:r w:rsidRPr="00A21164">
        <w:rPr>
          <w:spacing w:val="-6"/>
        </w:rPr>
        <w:t xml:space="preserve"> </w:t>
      </w:r>
      <w:r w:rsidRPr="00A21164">
        <w:t>characters</w:t>
      </w:r>
      <w:r w:rsidRPr="00A21164">
        <w:rPr>
          <w:spacing w:val="-5"/>
        </w:rPr>
        <w:t xml:space="preserve"> </w:t>
      </w:r>
      <w:r w:rsidRPr="00A21164">
        <w:t>of</w:t>
      </w:r>
      <w:r w:rsidRPr="00A21164">
        <w:rPr>
          <w:spacing w:val="-5"/>
        </w:rPr>
        <w:t xml:space="preserve"> </w:t>
      </w:r>
      <w:r w:rsidRPr="00A21164">
        <w:t>a</w:t>
      </w:r>
      <w:r w:rsidRPr="00A21164">
        <w:rPr>
          <w:spacing w:val="-6"/>
        </w:rPr>
        <w:t xml:space="preserve"> </w:t>
      </w:r>
      <w:r w:rsidRPr="00A21164">
        <w:t>call</w:t>
      </w:r>
      <w:r w:rsidRPr="00A21164">
        <w:rPr>
          <w:spacing w:val="-5"/>
        </w:rPr>
        <w:t xml:space="preserve"> </w:t>
      </w:r>
      <w:r w:rsidRPr="00A21164">
        <w:t>(see</w:t>
      </w:r>
      <w:r w:rsidRPr="00A21164">
        <w:rPr>
          <w:spacing w:val="-5"/>
        </w:rPr>
        <w:t xml:space="preserve"> </w:t>
      </w:r>
      <w:r w:rsidRPr="00A21164">
        <w:t>more</w:t>
      </w:r>
      <w:r w:rsidRPr="00A21164">
        <w:rPr>
          <w:spacing w:val="-5"/>
        </w:rPr>
        <w:t xml:space="preserve"> </w:t>
      </w:r>
      <w:r w:rsidRPr="00A21164">
        <w:rPr>
          <w:spacing w:val="-2"/>
        </w:rPr>
        <w:t>below)</w:t>
      </w:r>
    </w:p>
    <w:p w14:paraId="3F1B96D4" w14:textId="77777777" w:rsidR="00125907" w:rsidRPr="00A21164" w:rsidRDefault="00125907" w:rsidP="00ED1CBE">
      <w:r w:rsidRPr="00A21164">
        <w:t>Notes:</w:t>
      </w:r>
    </w:p>
    <w:p w14:paraId="207622B4" w14:textId="77777777" w:rsidR="00125907" w:rsidRPr="00A21164" w:rsidRDefault="00125907">
      <w:pPr>
        <w:pStyle w:val="ListParagraph"/>
        <w:numPr>
          <w:ilvl w:val="0"/>
          <w:numId w:val="36"/>
        </w:numPr>
      </w:pPr>
      <w:r w:rsidRPr="00A21164">
        <w:t>Prefixes</w:t>
      </w:r>
      <w:r w:rsidRPr="00A21164">
        <w:rPr>
          <w:spacing w:val="-13"/>
        </w:rPr>
        <w:t xml:space="preserve"> </w:t>
      </w:r>
      <w:r w:rsidRPr="00A21164">
        <w:t>only</w:t>
      </w:r>
      <w:r w:rsidRPr="00A21164">
        <w:rPr>
          <w:spacing w:val="-5"/>
        </w:rPr>
        <w:t xml:space="preserve"> </w:t>
      </w:r>
      <w:r w:rsidRPr="00A21164">
        <w:t>check</w:t>
      </w:r>
      <w:r w:rsidRPr="00A21164">
        <w:rPr>
          <w:spacing w:val="-4"/>
        </w:rPr>
        <w:t xml:space="preserve"> </w:t>
      </w:r>
      <w:r w:rsidRPr="00A21164">
        <w:t>their</w:t>
      </w:r>
      <w:r w:rsidRPr="00A21164">
        <w:rPr>
          <w:spacing w:val="-5"/>
        </w:rPr>
        <w:t xml:space="preserve"> </w:t>
      </w:r>
      <w:r w:rsidRPr="00A21164">
        <w:t>number</w:t>
      </w:r>
      <w:r w:rsidRPr="00A21164">
        <w:rPr>
          <w:spacing w:val="-4"/>
        </w:rPr>
        <w:t xml:space="preserve"> </w:t>
      </w:r>
      <w:r w:rsidRPr="00A21164">
        <w:t>of</w:t>
      </w:r>
      <w:r w:rsidRPr="00A21164">
        <w:rPr>
          <w:spacing w:val="-4"/>
        </w:rPr>
        <w:t xml:space="preserve"> </w:t>
      </w:r>
      <w:r w:rsidRPr="00A21164">
        <w:t>characters</w:t>
      </w:r>
      <w:r w:rsidRPr="00A21164">
        <w:rPr>
          <w:spacing w:val="-5"/>
        </w:rPr>
        <w:t xml:space="preserve"> </w:t>
      </w:r>
      <w:r w:rsidRPr="00A21164">
        <w:t>for</w:t>
      </w:r>
      <w:r w:rsidRPr="00A21164">
        <w:rPr>
          <w:spacing w:val="-4"/>
        </w:rPr>
        <w:t xml:space="preserve"> </w:t>
      </w:r>
      <w:r w:rsidRPr="00A21164">
        <w:t>a</w:t>
      </w:r>
      <w:r w:rsidRPr="00A21164">
        <w:rPr>
          <w:spacing w:val="-4"/>
        </w:rPr>
        <w:t xml:space="preserve"> </w:t>
      </w:r>
      <w:r w:rsidRPr="00A21164">
        <w:t>match.</w:t>
      </w:r>
      <w:r w:rsidRPr="00A21164">
        <w:rPr>
          <w:spacing w:val="-5"/>
        </w:rPr>
        <w:t xml:space="preserve"> </w:t>
      </w:r>
      <w:r w:rsidRPr="00A21164">
        <w:t>Ex:</w:t>
      </w:r>
      <w:r w:rsidRPr="00A21164">
        <w:rPr>
          <w:spacing w:val="-4"/>
        </w:rPr>
        <w:t xml:space="preserve"> </w:t>
      </w:r>
      <w:r w:rsidRPr="00A21164">
        <w:t>prefix</w:t>
      </w:r>
      <w:r w:rsidRPr="00A21164">
        <w:rPr>
          <w:spacing w:val="-14"/>
        </w:rPr>
        <w:t xml:space="preserve"> </w:t>
      </w:r>
      <w:r w:rsidRPr="00A21164">
        <w:t>AA</w:t>
      </w:r>
      <w:r w:rsidRPr="00A21164">
        <w:rPr>
          <w:spacing w:val="-14"/>
        </w:rPr>
        <w:t xml:space="preserve"> </w:t>
      </w:r>
      <w:r w:rsidRPr="00A21164">
        <w:t>matches</w:t>
      </w:r>
      <w:r w:rsidRPr="00A21164">
        <w:rPr>
          <w:spacing w:val="-14"/>
        </w:rPr>
        <w:t xml:space="preserve"> </w:t>
      </w:r>
      <w:r w:rsidRPr="00A21164">
        <w:t>AA0</w:t>
      </w:r>
      <w:r w:rsidRPr="00A21164">
        <w:rPr>
          <w:spacing w:val="-4"/>
        </w:rPr>
        <w:t xml:space="preserve"> </w:t>
      </w:r>
      <w:r w:rsidRPr="00A21164">
        <w:t>and</w:t>
      </w:r>
      <w:r w:rsidRPr="00A21164">
        <w:rPr>
          <w:spacing w:val="-14"/>
        </w:rPr>
        <w:t xml:space="preserve"> </w:t>
      </w:r>
      <w:r w:rsidRPr="00A21164">
        <w:t>AA1</w:t>
      </w:r>
      <w:r w:rsidRPr="00A21164">
        <w:rPr>
          <w:spacing w:val="-4"/>
        </w:rPr>
        <w:t xml:space="preserve"> </w:t>
      </w:r>
      <w:r w:rsidRPr="00A21164">
        <w:t>but</w:t>
      </w:r>
      <w:r w:rsidRPr="00A21164">
        <w:rPr>
          <w:spacing w:val="-5"/>
        </w:rPr>
        <w:t xml:space="preserve"> </w:t>
      </w:r>
      <w:r w:rsidRPr="00A21164">
        <w:t>not</w:t>
      </w:r>
      <w:r w:rsidRPr="00A21164">
        <w:rPr>
          <w:spacing w:val="-14"/>
        </w:rPr>
        <w:t xml:space="preserve"> </w:t>
      </w:r>
      <w:r w:rsidRPr="00A21164">
        <w:t>A</w:t>
      </w:r>
      <w:r w:rsidRPr="00A21164">
        <w:rPr>
          <w:spacing w:val="-14"/>
        </w:rPr>
        <w:t xml:space="preserve"> </w:t>
      </w:r>
      <w:r w:rsidRPr="00A21164">
        <w:t>or</w:t>
      </w:r>
      <w:r w:rsidRPr="00A21164">
        <w:rPr>
          <w:spacing w:val="-13"/>
        </w:rPr>
        <w:t xml:space="preserve"> </w:t>
      </w:r>
      <w:r w:rsidRPr="00A21164">
        <w:rPr>
          <w:spacing w:val="-5"/>
        </w:rPr>
        <w:t>AB.</w:t>
      </w:r>
    </w:p>
    <w:p w14:paraId="6F1E0524" w14:textId="77777777" w:rsidR="00125907" w:rsidRPr="00A21164" w:rsidRDefault="00125907">
      <w:pPr>
        <w:pStyle w:val="ListParagraph"/>
        <w:numPr>
          <w:ilvl w:val="0"/>
          <w:numId w:val="36"/>
        </w:numPr>
      </w:pPr>
      <w:r w:rsidRPr="00A21164">
        <w:t>Spot</w:t>
      </w:r>
      <w:r w:rsidRPr="00A21164">
        <w:rPr>
          <w:spacing w:val="-4"/>
        </w:rPr>
        <w:t xml:space="preserve"> </w:t>
      </w:r>
      <w:r w:rsidRPr="00A21164">
        <w:t>call</w:t>
      </w:r>
      <w:r w:rsidRPr="00A21164">
        <w:rPr>
          <w:spacing w:val="-4"/>
        </w:rPr>
        <w:t xml:space="preserve"> </w:t>
      </w:r>
      <w:r w:rsidRPr="00A21164">
        <w:t>signs</w:t>
      </w:r>
      <w:r w:rsidRPr="00A21164">
        <w:rPr>
          <w:spacing w:val="-4"/>
        </w:rPr>
        <w:t xml:space="preserve"> </w:t>
      </w:r>
      <w:r w:rsidRPr="00A21164">
        <w:t>containing</w:t>
      </w:r>
      <w:r w:rsidRPr="00A21164">
        <w:rPr>
          <w:spacing w:val="-4"/>
        </w:rPr>
        <w:t xml:space="preserve"> </w:t>
      </w:r>
      <w:r w:rsidRPr="00A21164">
        <w:t>a</w:t>
      </w:r>
      <w:r w:rsidRPr="00A21164">
        <w:rPr>
          <w:spacing w:val="-4"/>
        </w:rPr>
        <w:t xml:space="preserve"> </w:t>
      </w:r>
      <w:r w:rsidRPr="00A21164">
        <w:t>slash</w:t>
      </w:r>
      <w:r w:rsidRPr="00A21164">
        <w:rPr>
          <w:spacing w:val="-4"/>
        </w:rPr>
        <w:t xml:space="preserve"> </w:t>
      </w:r>
      <w:r w:rsidRPr="00A21164">
        <w:t>(/)</w:t>
      </w:r>
      <w:r w:rsidRPr="00A21164">
        <w:rPr>
          <w:spacing w:val="-4"/>
        </w:rPr>
        <w:t xml:space="preserve"> </w:t>
      </w:r>
      <w:r w:rsidRPr="00A21164">
        <w:t>are</w:t>
      </w:r>
      <w:r w:rsidRPr="00A21164">
        <w:rPr>
          <w:spacing w:val="-4"/>
        </w:rPr>
        <w:t xml:space="preserve"> </w:t>
      </w:r>
      <w:r w:rsidRPr="00A21164">
        <w:t>broken</w:t>
      </w:r>
      <w:r w:rsidRPr="00A21164">
        <w:rPr>
          <w:spacing w:val="-4"/>
        </w:rPr>
        <w:t xml:space="preserve"> </w:t>
      </w:r>
      <w:r w:rsidRPr="00A21164">
        <w:t>into</w:t>
      </w:r>
      <w:r w:rsidRPr="00A21164">
        <w:rPr>
          <w:spacing w:val="-4"/>
        </w:rPr>
        <w:t xml:space="preserve"> </w:t>
      </w:r>
      <w:r w:rsidRPr="00A21164">
        <w:t>“dx”</w:t>
      </w:r>
      <w:r w:rsidRPr="00A21164">
        <w:rPr>
          <w:spacing w:val="-4"/>
        </w:rPr>
        <w:t xml:space="preserve"> </w:t>
      </w:r>
      <w:r w:rsidRPr="00A21164">
        <w:t>and</w:t>
      </w:r>
      <w:r w:rsidRPr="00A21164">
        <w:rPr>
          <w:spacing w:val="-4"/>
        </w:rPr>
        <w:t xml:space="preserve"> </w:t>
      </w:r>
      <w:r w:rsidRPr="00A21164">
        <w:t>“home”</w:t>
      </w:r>
      <w:r w:rsidRPr="00A21164">
        <w:rPr>
          <w:spacing w:val="-4"/>
        </w:rPr>
        <w:t xml:space="preserve"> </w:t>
      </w:r>
      <w:r w:rsidRPr="00A21164">
        <w:t>portions.</w:t>
      </w:r>
      <w:r w:rsidRPr="00A21164">
        <w:rPr>
          <w:spacing w:val="-8"/>
        </w:rPr>
        <w:t xml:space="preserve"> </w:t>
      </w:r>
      <w:r w:rsidRPr="00A21164">
        <w:t>The</w:t>
      </w:r>
      <w:r w:rsidRPr="00A21164">
        <w:rPr>
          <w:spacing w:val="-4"/>
        </w:rPr>
        <w:t xml:space="preserve"> </w:t>
      </w:r>
      <w:r w:rsidRPr="00A21164">
        <w:t>“dx”</w:t>
      </w:r>
      <w:r w:rsidRPr="00A21164">
        <w:rPr>
          <w:spacing w:val="-4"/>
        </w:rPr>
        <w:t xml:space="preserve"> </w:t>
      </w:r>
      <w:r w:rsidRPr="00A21164">
        <w:t>portion</w:t>
      </w:r>
      <w:r w:rsidRPr="00A21164">
        <w:rPr>
          <w:spacing w:val="-4"/>
        </w:rPr>
        <w:t xml:space="preserve"> </w:t>
      </w:r>
      <w:r w:rsidRPr="00A21164">
        <w:t>is</w:t>
      </w:r>
      <w:r w:rsidRPr="00A21164">
        <w:rPr>
          <w:spacing w:val="-4"/>
        </w:rPr>
        <w:t xml:space="preserve"> </w:t>
      </w:r>
      <w:r w:rsidRPr="00A21164">
        <w:t>the</w:t>
      </w:r>
      <w:r w:rsidRPr="00A21164">
        <w:rPr>
          <w:spacing w:val="-4"/>
        </w:rPr>
        <w:t xml:space="preserve"> </w:t>
      </w:r>
      <w:r w:rsidRPr="00A21164">
        <w:t>shorter</w:t>
      </w:r>
      <w:r w:rsidRPr="00A21164">
        <w:rPr>
          <w:spacing w:val="-4"/>
        </w:rPr>
        <w:t xml:space="preserve"> </w:t>
      </w:r>
      <w:r w:rsidRPr="00A21164">
        <w:t>side but</w:t>
      </w:r>
      <w:r w:rsidRPr="00A21164">
        <w:rPr>
          <w:spacing w:val="-2"/>
        </w:rPr>
        <w:t xml:space="preserve"> </w:t>
      </w:r>
      <w:r w:rsidRPr="00A21164">
        <w:t>is</w:t>
      </w:r>
      <w:r w:rsidRPr="00A21164">
        <w:rPr>
          <w:spacing w:val="-3"/>
        </w:rPr>
        <w:t xml:space="preserve"> </w:t>
      </w:r>
      <w:r w:rsidRPr="00A21164">
        <w:rPr>
          <w:i/>
        </w:rPr>
        <w:t>ignored</w:t>
      </w:r>
      <w:r w:rsidRPr="00A21164">
        <w:rPr>
          <w:i/>
          <w:spacing w:val="-3"/>
        </w:rPr>
        <w:t xml:space="preserve"> </w:t>
      </w:r>
      <w:r w:rsidRPr="00A21164">
        <w:t>if</w:t>
      </w:r>
      <w:r w:rsidRPr="00A21164">
        <w:rPr>
          <w:spacing w:val="-2"/>
        </w:rPr>
        <w:t xml:space="preserve"> </w:t>
      </w:r>
      <w:r w:rsidRPr="00A21164">
        <w:t>it</w:t>
      </w:r>
      <w:r w:rsidRPr="00A21164">
        <w:rPr>
          <w:spacing w:val="-2"/>
        </w:rPr>
        <w:t xml:space="preserve"> </w:t>
      </w:r>
      <w:r w:rsidRPr="00A21164">
        <w:t>consists</w:t>
      </w:r>
      <w:r w:rsidRPr="00A21164">
        <w:rPr>
          <w:spacing w:val="-3"/>
        </w:rPr>
        <w:t xml:space="preserve"> </w:t>
      </w:r>
      <w:r w:rsidRPr="00A21164">
        <w:t>of</w:t>
      </w:r>
      <w:r w:rsidRPr="00A21164">
        <w:rPr>
          <w:spacing w:val="-2"/>
        </w:rPr>
        <w:t xml:space="preserve"> </w:t>
      </w:r>
      <w:r w:rsidRPr="00A21164">
        <w:t>1</w:t>
      </w:r>
      <w:r w:rsidRPr="00A21164">
        <w:rPr>
          <w:spacing w:val="-2"/>
        </w:rPr>
        <w:t xml:space="preserve"> </w:t>
      </w:r>
      <w:r w:rsidRPr="00A21164">
        <w:t>character</w:t>
      </w:r>
      <w:r w:rsidRPr="00A21164">
        <w:rPr>
          <w:spacing w:val="-3"/>
        </w:rPr>
        <w:t xml:space="preserve"> </w:t>
      </w:r>
      <w:r w:rsidRPr="00A21164">
        <w:t>or</w:t>
      </w:r>
      <w:r w:rsidRPr="00A21164">
        <w:rPr>
          <w:spacing w:val="-2"/>
        </w:rPr>
        <w:t xml:space="preserve"> </w:t>
      </w:r>
      <w:r w:rsidRPr="00A21164">
        <w:t>digit,</w:t>
      </w:r>
      <w:r w:rsidRPr="00A21164">
        <w:rPr>
          <w:spacing w:val="-2"/>
        </w:rPr>
        <w:t xml:space="preserve"> </w:t>
      </w:r>
      <w:r w:rsidRPr="00A21164">
        <w:t>is</w:t>
      </w:r>
      <w:r w:rsidRPr="00A21164">
        <w:rPr>
          <w:spacing w:val="-3"/>
        </w:rPr>
        <w:t xml:space="preserve"> </w:t>
      </w:r>
      <w:r w:rsidRPr="00A21164">
        <w:t>one</w:t>
      </w:r>
      <w:r w:rsidRPr="00A21164">
        <w:rPr>
          <w:spacing w:val="-2"/>
        </w:rPr>
        <w:t xml:space="preserve"> </w:t>
      </w:r>
      <w:r w:rsidRPr="00A21164">
        <w:t>of</w:t>
      </w:r>
      <w:r w:rsidRPr="00A21164">
        <w:rPr>
          <w:spacing w:val="-2"/>
        </w:rPr>
        <w:t xml:space="preserve"> </w:t>
      </w:r>
      <w:r w:rsidRPr="00A21164">
        <w:t>the</w:t>
      </w:r>
      <w:r w:rsidRPr="00A21164">
        <w:rPr>
          <w:spacing w:val="-3"/>
        </w:rPr>
        <w:t xml:space="preserve"> </w:t>
      </w:r>
      <w:r w:rsidRPr="00A21164">
        <w:t>abbreviations</w:t>
      </w:r>
      <w:r w:rsidRPr="00A21164">
        <w:rPr>
          <w:spacing w:val="-2"/>
        </w:rPr>
        <w:t xml:space="preserve"> </w:t>
      </w:r>
      <w:r w:rsidRPr="00A21164">
        <w:t>/MM</w:t>
      </w:r>
      <w:r w:rsidRPr="00A21164">
        <w:rPr>
          <w:spacing w:val="-2"/>
        </w:rPr>
        <w:t xml:space="preserve"> </w:t>
      </w:r>
      <w:r w:rsidRPr="00A21164">
        <w:t>or</w:t>
      </w:r>
      <w:r w:rsidRPr="00A21164">
        <w:rPr>
          <w:spacing w:val="-3"/>
        </w:rPr>
        <w:t xml:space="preserve"> </w:t>
      </w:r>
      <w:r w:rsidRPr="00A21164">
        <w:t>/AM,</w:t>
      </w:r>
      <w:r w:rsidRPr="00A21164">
        <w:rPr>
          <w:spacing w:val="-2"/>
        </w:rPr>
        <w:t xml:space="preserve"> </w:t>
      </w:r>
      <w:r w:rsidRPr="00A21164">
        <w:t>or</w:t>
      </w:r>
      <w:r w:rsidRPr="00A21164">
        <w:rPr>
          <w:spacing w:val="-2"/>
        </w:rPr>
        <w:t xml:space="preserve"> </w:t>
      </w:r>
      <w:r w:rsidRPr="00A21164">
        <w:t>consists</w:t>
      </w:r>
      <w:r w:rsidRPr="00A21164">
        <w:rPr>
          <w:spacing w:val="-3"/>
        </w:rPr>
        <w:t xml:space="preserve"> </w:t>
      </w:r>
      <w:r w:rsidRPr="00A21164">
        <w:t>of</w:t>
      </w:r>
      <w:r w:rsidRPr="00A21164">
        <w:rPr>
          <w:spacing w:val="-2"/>
        </w:rPr>
        <w:t xml:space="preserve"> </w:t>
      </w:r>
      <w:r w:rsidRPr="00A21164">
        <w:t>3</w:t>
      </w:r>
      <w:r w:rsidRPr="00A21164">
        <w:rPr>
          <w:spacing w:val="-2"/>
        </w:rPr>
        <w:t xml:space="preserve"> </w:t>
      </w:r>
      <w:r w:rsidRPr="00A21164">
        <w:t>or</w:t>
      </w:r>
      <w:r w:rsidRPr="00A21164">
        <w:rPr>
          <w:spacing w:val="-3"/>
        </w:rPr>
        <w:t xml:space="preserve"> </w:t>
      </w:r>
      <w:r w:rsidRPr="00A21164">
        <w:t>more characters without any digits such as /QRP. Calls without a slash are always considered to be “home” calls.</w:t>
      </w:r>
    </w:p>
    <w:p w14:paraId="6DB8274B" w14:textId="77777777" w:rsidR="00125907" w:rsidRPr="00A21164" w:rsidRDefault="00125907">
      <w:pPr>
        <w:pStyle w:val="ListParagraph"/>
        <w:numPr>
          <w:ilvl w:val="0"/>
          <w:numId w:val="36"/>
        </w:numPr>
      </w:pPr>
      <w:r w:rsidRPr="00A21164">
        <w:t>Ex:</w:t>
      </w:r>
      <w:r w:rsidRPr="00A21164">
        <w:rPr>
          <w:spacing w:val="-6"/>
        </w:rPr>
        <w:t xml:space="preserve"> </w:t>
      </w:r>
      <w:r w:rsidRPr="00A21164">
        <w:t>VK2/WB0OEW</w:t>
      </w:r>
      <w:r w:rsidRPr="00A21164">
        <w:rPr>
          <w:spacing w:val="-7"/>
        </w:rPr>
        <w:t xml:space="preserve"> </w:t>
      </w:r>
      <w:r w:rsidRPr="00A21164">
        <w:t>and</w:t>
      </w:r>
      <w:r w:rsidRPr="00A21164">
        <w:rPr>
          <w:spacing w:val="-6"/>
        </w:rPr>
        <w:t xml:space="preserve"> </w:t>
      </w:r>
      <w:r w:rsidRPr="00A21164">
        <w:t>WB0OEW/VK2</w:t>
      </w:r>
      <w:r w:rsidRPr="00A21164">
        <w:rPr>
          <w:spacing w:val="-6"/>
        </w:rPr>
        <w:t xml:space="preserve"> </w:t>
      </w:r>
      <w:r w:rsidRPr="00A21164">
        <w:t>both</w:t>
      </w:r>
      <w:r w:rsidRPr="00A21164">
        <w:rPr>
          <w:spacing w:val="-6"/>
        </w:rPr>
        <w:t xml:space="preserve"> </w:t>
      </w:r>
      <w:r w:rsidRPr="00A21164">
        <w:t>assign</w:t>
      </w:r>
      <w:r w:rsidRPr="00A21164">
        <w:rPr>
          <w:spacing w:val="-6"/>
        </w:rPr>
        <w:t xml:space="preserve"> </w:t>
      </w:r>
      <w:r w:rsidRPr="00A21164">
        <w:t>“dx”</w:t>
      </w:r>
      <w:r w:rsidRPr="00A21164">
        <w:rPr>
          <w:spacing w:val="-6"/>
        </w:rPr>
        <w:t xml:space="preserve"> </w:t>
      </w:r>
      <w:r w:rsidRPr="00A21164">
        <w:t>to</w:t>
      </w:r>
      <w:r w:rsidRPr="00A21164">
        <w:rPr>
          <w:spacing w:val="-6"/>
        </w:rPr>
        <w:t xml:space="preserve"> </w:t>
      </w:r>
      <w:r w:rsidRPr="00A21164">
        <w:t>VK2</w:t>
      </w:r>
      <w:r w:rsidRPr="00A21164">
        <w:rPr>
          <w:spacing w:val="-6"/>
        </w:rPr>
        <w:t xml:space="preserve"> </w:t>
      </w:r>
      <w:r w:rsidRPr="00A21164">
        <w:t>and</w:t>
      </w:r>
      <w:r w:rsidRPr="00A21164">
        <w:rPr>
          <w:spacing w:val="-6"/>
        </w:rPr>
        <w:t xml:space="preserve"> </w:t>
      </w:r>
      <w:r w:rsidRPr="00A21164">
        <w:t>“home”</w:t>
      </w:r>
      <w:r w:rsidRPr="00A21164">
        <w:rPr>
          <w:spacing w:val="-6"/>
        </w:rPr>
        <w:t xml:space="preserve"> </w:t>
      </w:r>
      <w:r w:rsidRPr="00A21164">
        <w:t>to</w:t>
      </w:r>
      <w:r w:rsidRPr="00A21164">
        <w:rPr>
          <w:spacing w:val="-6"/>
        </w:rPr>
        <w:t xml:space="preserve"> </w:t>
      </w:r>
      <w:r w:rsidRPr="00A21164">
        <w:t>WB0OEW,</w:t>
      </w:r>
      <w:r w:rsidRPr="00A21164">
        <w:rPr>
          <w:spacing w:val="-6"/>
        </w:rPr>
        <w:t xml:space="preserve"> </w:t>
      </w:r>
      <w:r w:rsidRPr="00A21164">
        <w:t>but</w:t>
      </w:r>
      <w:r w:rsidRPr="00A21164">
        <w:rPr>
          <w:spacing w:val="-6"/>
        </w:rPr>
        <w:t xml:space="preserve"> </w:t>
      </w:r>
      <w:r w:rsidRPr="00A21164">
        <w:t>WB0OEW/0 assigns “home” to WB0OEW but has no “dx” portion because /0 is ignored.</w:t>
      </w:r>
    </w:p>
    <w:p w14:paraId="4CC853C5" w14:textId="77777777" w:rsidR="00125907" w:rsidRPr="00A21164" w:rsidRDefault="00125907">
      <w:pPr>
        <w:pStyle w:val="ListParagraph"/>
        <w:numPr>
          <w:ilvl w:val="0"/>
          <w:numId w:val="36"/>
        </w:numPr>
      </w:pPr>
      <w:r w:rsidRPr="00A21164">
        <w:t>Watch</w:t>
      </w:r>
      <w:r w:rsidRPr="00A21164">
        <w:rPr>
          <w:spacing w:val="-4"/>
        </w:rPr>
        <w:t xml:space="preserve"> </w:t>
      </w:r>
      <w:r w:rsidRPr="00A21164">
        <w:t>list</w:t>
      </w:r>
      <w:r w:rsidRPr="00A21164">
        <w:rPr>
          <w:spacing w:val="-4"/>
        </w:rPr>
        <w:t xml:space="preserve"> </w:t>
      </w:r>
      <w:r w:rsidRPr="00A21164">
        <w:t>prefixes</w:t>
      </w:r>
      <w:r w:rsidRPr="00A21164">
        <w:rPr>
          <w:spacing w:val="-4"/>
        </w:rPr>
        <w:t xml:space="preserve"> </w:t>
      </w:r>
      <w:r w:rsidRPr="00A21164">
        <w:t>that</w:t>
      </w:r>
      <w:r w:rsidRPr="00A21164">
        <w:rPr>
          <w:spacing w:val="-4"/>
        </w:rPr>
        <w:t xml:space="preserve"> </w:t>
      </w:r>
      <w:r w:rsidRPr="00A21164">
        <w:t>end</w:t>
      </w:r>
      <w:r w:rsidRPr="00A21164">
        <w:rPr>
          <w:spacing w:val="-4"/>
        </w:rPr>
        <w:t xml:space="preserve"> </w:t>
      </w:r>
      <w:r w:rsidRPr="00A21164">
        <w:t>in</w:t>
      </w:r>
      <w:r w:rsidRPr="00A21164">
        <w:rPr>
          <w:spacing w:val="-4"/>
        </w:rPr>
        <w:t xml:space="preserve"> </w:t>
      </w:r>
      <w:r w:rsidRPr="00A21164">
        <w:t>a</w:t>
      </w:r>
      <w:r w:rsidRPr="00A21164">
        <w:rPr>
          <w:spacing w:val="-4"/>
        </w:rPr>
        <w:t xml:space="preserve"> </w:t>
      </w:r>
      <w:r w:rsidRPr="00A21164">
        <w:t>slash,</w:t>
      </w:r>
      <w:r w:rsidRPr="00A21164">
        <w:rPr>
          <w:spacing w:val="-4"/>
        </w:rPr>
        <w:t xml:space="preserve"> </w:t>
      </w:r>
      <w:r w:rsidRPr="00A21164">
        <w:t>/,</w:t>
      </w:r>
      <w:r w:rsidRPr="00A21164">
        <w:rPr>
          <w:spacing w:val="-4"/>
        </w:rPr>
        <w:t xml:space="preserve"> </w:t>
      </w:r>
      <w:r w:rsidRPr="00A21164">
        <w:t>apply</w:t>
      </w:r>
      <w:r w:rsidRPr="00A21164">
        <w:rPr>
          <w:spacing w:val="-4"/>
        </w:rPr>
        <w:t xml:space="preserve"> </w:t>
      </w:r>
      <w:r w:rsidRPr="00A21164">
        <w:t>only</w:t>
      </w:r>
      <w:r w:rsidRPr="00A21164">
        <w:rPr>
          <w:spacing w:val="-4"/>
        </w:rPr>
        <w:t xml:space="preserve"> </w:t>
      </w:r>
      <w:r w:rsidRPr="00A21164">
        <w:t>to</w:t>
      </w:r>
      <w:r w:rsidRPr="00A21164">
        <w:rPr>
          <w:spacing w:val="-4"/>
        </w:rPr>
        <w:t xml:space="preserve"> </w:t>
      </w:r>
      <w:r w:rsidRPr="00A21164">
        <w:t>the</w:t>
      </w:r>
      <w:r w:rsidRPr="00A21164">
        <w:rPr>
          <w:spacing w:val="-4"/>
        </w:rPr>
        <w:t xml:space="preserve"> </w:t>
      </w:r>
      <w:r w:rsidRPr="00A21164">
        <w:t>“dx”</w:t>
      </w:r>
      <w:r w:rsidRPr="00A21164">
        <w:rPr>
          <w:spacing w:val="-4"/>
        </w:rPr>
        <w:t xml:space="preserve"> </w:t>
      </w:r>
      <w:r w:rsidRPr="00A21164">
        <w:t>portion</w:t>
      </w:r>
      <w:r w:rsidRPr="00A21164">
        <w:rPr>
          <w:spacing w:val="-4"/>
        </w:rPr>
        <w:t xml:space="preserve"> </w:t>
      </w:r>
      <w:r w:rsidRPr="00A21164">
        <w:t>of</w:t>
      </w:r>
      <w:r w:rsidRPr="00A21164">
        <w:rPr>
          <w:spacing w:val="-4"/>
        </w:rPr>
        <w:t xml:space="preserve"> </w:t>
      </w:r>
      <w:r w:rsidRPr="00A21164">
        <w:t>a</w:t>
      </w:r>
      <w:r w:rsidRPr="00A21164">
        <w:rPr>
          <w:spacing w:val="-4"/>
        </w:rPr>
        <w:t xml:space="preserve"> </w:t>
      </w:r>
      <w:r w:rsidRPr="00A21164">
        <w:t>portable</w:t>
      </w:r>
      <w:r w:rsidRPr="00A21164">
        <w:rPr>
          <w:spacing w:val="-4"/>
        </w:rPr>
        <w:t xml:space="preserve"> </w:t>
      </w:r>
      <w:r w:rsidRPr="00A21164">
        <w:t>call.</w:t>
      </w:r>
      <w:r w:rsidRPr="00A21164">
        <w:rPr>
          <w:spacing w:val="-4"/>
        </w:rPr>
        <w:t xml:space="preserve"> </w:t>
      </w:r>
      <w:r w:rsidRPr="00A21164">
        <w:t>Prefixes</w:t>
      </w:r>
      <w:r w:rsidRPr="00A21164">
        <w:rPr>
          <w:spacing w:val="-4"/>
        </w:rPr>
        <w:t xml:space="preserve"> </w:t>
      </w:r>
      <w:r w:rsidRPr="00A21164">
        <w:t>without</w:t>
      </w:r>
      <w:r w:rsidRPr="00A21164">
        <w:rPr>
          <w:spacing w:val="-4"/>
        </w:rPr>
        <w:t xml:space="preserve"> </w:t>
      </w:r>
      <w:r w:rsidRPr="00A21164">
        <w:t>a</w:t>
      </w:r>
      <w:r w:rsidRPr="00A21164">
        <w:rPr>
          <w:spacing w:val="-4"/>
        </w:rPr>
        <w:t xml:space="preserve"> </w:t>
      </w:r>
      <w:r w:rsidRPr="00A21164">
        <w:t xml:space="preserve">slash apply only to the “home” portion of a call. Ex: the prefix VK2 </w:t>
      </w:r>
      <w:r w:rsidRPr="00A21164">
        <w:rPr>
          <w:b/>
        </w:rPr>
        <w:t xml:space="preserve">will </w:t>
      </w:r>
      <w:r w:rsidRPr="00A21164">
        <w:t xml:space="preserve">match WB0/VK2ABC but </w:t>
      </w:r>
      <w:r w:rsidRPr="00A21164">
        <w:rPr>
          <w:b/>
        </w:rPr>
        <w:t xml:space="preserve">not </w:t>
      </w:r>
      <w:r w:rsidRPr="00A21164">
        <w:t xml:space="preserve">VK2/WB0OEW; conversely prefix WB/ </w:t>
      </w:r>
      <w:r w:rsidRPr="00A21164">
        <w:rPr>
          <w:b/>
        </w:rPr>
        <w:t xml:space="preserve">will </w:t>
      </w:r>
      <w:r w:rsidRPr="00A21164">
        <w:t xml:space="preserve">match VK2ABC/WB0 but </w:t>
      </w:r>
      <w:r w:rsidRPr="00A21164">
        <w:rPr>
          <w:b/>
        </w:rPr>
        <w:t xml:space="preserve">not </w:t>
      </w:r>
      <w:r w:rsidRPr="00A21164">
        <w:t>WB0OEW/VK2.</w:t>
      </w:r>
    </w:p>
    <w:p w14:paraId="3C427938" w14:textId="77777777" w:rsidR="00125907" w:rsidRPr="00A21164" w:rsidRDefault="00125907">
      <w:pPr>
        <w:pStyle w:val="ListParagraph"/>
        <w:numPr>
          <w:ilvl w:val="0"/>
          <w:numId w:val="36"/>
        </w:numPr>
      </w:pPr>
      <w:r w:rsidRPr="00A21164">
        <w:t>A</w:t>
      </w:r>
      <w:r w:rsidRPr="00A21164">
        <w:rPr>
          <w:spacing w:val="-16"/>
        </w:rPr>
        <w:t xml:space="preserve"> </w:t>
      </w:r>
      <w:r w:rsidRPr="00A21164">
        <w:t>spot</w:t>
      </w:r>
      <w:r w:rsidRPr="00A21164">
        <w:rPr>
          <w:spacing w:val="-5"/>
        </w:rPr>
        <w:t xml:space="preserve"> </w:t>
      </w:r>
      <w:r w:rsidRPr="00A21164">
        <w:t>is</w:t>
      </w:r>
      <w:r w:rsidRPr="00A21164">
        <w:rPr>
          <w:spacing w:val="-4"/>
        </w:rPr>
        <w:t xml:space="preserve"> </w:t>
      </w:r>
      <w:r w:rsidRPr="00A21164">
        <w:t>considered</w:t>
      </w:r>
      <w:r w:rsidRPr="00A21164">
        <w:rPr>
          <w:spacing w:val="-4"/>
        </w:rPr>
        <w:t xml:space="preserve"> </w:t>
      </w:r>
      <w:r w:rsidRPr="00A21164">
        <w:t>a</w:t>
      </w:r>
      <w:r w:rsidRPr="00A21164">
        <w:rPr>
          <w:spacing w:val="-4"/>
        </w:rPr>
        <w:t xml:space="preserve"> </w:t>
      </w:r>
      <w:r w:rsidRPr="00A21164">
        <w:t>match</w:t>
      </w:r>
      <w:r w:rsidRPr="00A21164">
        <w:rPr>
          <w:spacing w:val="-4"/>
        </w:rPr>
        <w:t xml:space="preserve"> </w:t>
      </w:r>
      <w:r w:rsidRPr="00A21164">
        <w:t>if</w:t>
      </w:r>
      <w:r w:rsidRPr="00A21164">
        <w:rPr>
          <w:spacing w:val="-4"/>
        </w:rPr>
        <w:t xml:space="preserve"> </w:t>
      </w:r>
      <w:r w:rsidRPr="00A21164">
        <w:t>it</w:t>
      </w:r>
      <w:r w:rsidRPr="00A21164">
        <w:rPr>
          <w:spacing w:val="-5"/>
        </w:rPr>
        <w:t xml:space="preserve"> </w:t>
      </w:r>
      <w:r w:rsidRPr="00A21164">
        <w:t>is</w:t>
      </w:r>
      <w:r w:rsidRPr="00A21164">
        <w:rPr>
          <w:spacing w:val="-4"/>
        </w:rPr>
        <w:t xml:space="preserve"> </w:t>
      </w:r>
      <w:r w:rsidRPr="00A21164">
        <w:t>selected</w:t>
      </w:r>
      <w:r w:rsidRPr="00A21164">
        <w:rPr>
          <w:spacing w:val="-4"/>
        </w:rPr>
        <w:t xml:space="preserve"> </w:t>
      </w:r>
      <w:r w:rsidRPr="00A21164">
        <w:t>by</w:t>
      </w:r>
      <w:r w:rsidRPr="00A21164">
        <w:rPr>
          <w:spacing w:val="-5"/>
        </w:rPr>
        <w:t xml:space="preserve"> </w:t>
      </w:r>
      <w:r w:rsidRPr="00A21164">
        <w:rPr>
          <w:b/>
        </w:rPr>
        <w:t>all</w:t>
      </w:r>
      <w:r w:rsidRPr="00A21164">
        <w:rPr>
          <w:b/>
          <w:spacing w:val="-4"/>
        </w:rPr>
        <w:t xml:space="preserve"> </w:t>
      </w:r>
      <w:r w:rsidRPr="00A21164">
        <w:t>the</w:t>
      </w:r>
      <w:r w:rsidRPr="00A21164">
        <w:rPr>
          <w:spacing w:val="-4"/>
        </w:rPr>
        <w:t xml:space="preserve"> </w:t>
      </w:r>
      <w:r w:rsidRPr="00A21164">
        <w:t>given</w:t>
      </w:r>
      <w:r w:rsidRPr="00A21164">
        <w:rPr>
          <w:spacing w:val="-4"/>
        </w:rPr>
        <w:t xml:space="preserve"> </w:t>
      </w:r>
      <w:r w:rsidRPr="00A21164">
        <w:t>requirements</w:t>
      </w:r>
      <w:r w:rsidRPr="00A21164">
        <w:rPr>
          <w:spacing w:val="-4"/>
        </w:rPr>
        <w:t xml:space="preserve"> </w:t>
      </w:r>
      <w:r w:rsidRPr="00A21164">
        <w:t>within</w:t>
      </w:r>
      <w:r w:rsidRPr="00A21164">
        <w:rPr>
          <w:spacing w:val="-6"/>
        </w:rPr>
        <w:t xml:space="preserve"> </w:t>
      </w:r>
      <w:r w:rsidRPr="00A21164">
        <w:rPr>
          <w:b/>
        </w:rPr>
        <w:t>any</w:t>
      </w:r>
      <w:r w:rsidRPr="00A21164">
        <w:rPr>
          <w:b/>
          <w:spacing w:val="-4"/>
        </w:rPr>
        <w:t xml:space="preserve"> </w:t>
      </w:r>
      <w:r w:rsidRPr="00A21164">
        <w:t>of</w:t>
      </w:r>
      <w:r w:rsidRPr="00A21164">
        <w:rPr>
          <w:spacing w:val="-4"/>
        </w:rPr>
        <w:t xml:space="preserve"> </w:t>
      </w:r>
      <w:r w:rsidRPr="00A21164">
        <w:t>the</w:t>
      </w:r>
      <w:r w:rsidRPr="00A21164">
        <w:rPr>
          <w:spacing w:val="-4"/>
        </w:rPr>
        <w:t xml:space="preserve"> </w:t>
      </w:r>
      <w:r w:rsidRPr="00A21164">
        <w:t>given</w:t>
      </w:r>
      <w:r w:rsidRPr="00A21164">
        <w:rPr>
          <w:spacing w:val="-4"/>
        </w:rPr>
        <w:t xml:space="preserve"> </w:t>
      </w:r>
      <w:r w:rsidRPr="00A21164">
        <w:rPr>
          <w:spacing w:val="-2"/>
        </w:rPr>
        <w:t>specifications.</w:t>
      </w:r>
    </w:p>
    <w:p w14:paraId="5D312C37" w14:textId="77777777" w:rsidR="00125907" w:rsidRPr="00A21164" w:rsidRDefault="00125907">
      <w:pPr>
        <w:pStyle w:val="ListParagraph"/>
        <w:numPr>
          <w:ilvl w:val="0"/>
          <w:numId w:val="36"/>
        </w:numPr>
      </w:pPr>
      <w:r w:rsidRPr="00A21164">
        <w:t>Think</w:t>
      </w:r>
      <w:r w:rsidRPr="00A21164">
        <w:rPr>
          <w:spacing w:val="-8"/>
        </w:rPr>
        <w:t xml:space="preserve"> </w:t>
      </w:r>
      <w:r w:rsidRPr="00A21164">
        <w:t>carefully</w:t>
      </w:r>
      <w:r w:rsidRPr="00A21164">
        <w:rPr>
          <w:spacing w:val="-5"/>
        </w:rPr>
        <w:t xml:space="preserve"> </w:t>
      </w:r>
      <w:r w:rsidRPr="00A21164">
        <w:t>when</w:t>
      </w:r>
      <w:r w:rsidRPr="00A21164">
        <w:rPr>
          <w:spacing w:val="-6"/>
        </w:rPr>
        <w:t xml:space="preserve"> </w:t>
      </w:r>
      <w:r w:rsidRPr="00A21164">
        <w:t>mixing</w:t>
      </w:r>
      <w:r w:rsidRPr="00A21164">
        <w:rPr>
          <w:spacing w:val="-5"/>
        </w:rPr>
        <w:t xml:space="preserve"> </w:t>
      </w:r>
      <w:r w:rsidRPr="00A21164">
        <w:t>watch</w:t>
      </w:r>
      <w:r w:rsidRPr="00A21164">
        <w:rPr>
          <w:spacing w:val="-5"/>
        </w:rPr>
        <w:t xml:space="preserve"> </w:t>
      </w:r>
      <w:r w:rsidRPr="00A21164">
        <w:t>lists</w:t>
      </w:r>
      <w:r w:rsidRPr="00A21164">
        <w:rPr>
          <w:spacing w:val="-6"/>
        </w:rPr>
        <w:t xml:space="preserve"> </w:t>
      </w:r>
      <w:r w:rsidRPr="00A21164">
        <w:t>with</w:t>
      </w:r>
      <w:r w:rsidRPr="00A21164">
        <w:rPr>
          <w:spacing w:val="-5"/>
        </w:rPr>
        <w:t xml:space="preserve"> </w:t>
      </w:r>
      <w:r w:rsidRPr="00A21164">
        <w:t>native</w:t>
      </w:r>
      <w:r w:rsidRPr="00A21164">
        <w:rPr>
          <w:spacing w:val="-5"/>
        </w:rPr>
        <w:t xml:space="preserve"> </w:t>
      </w:r>
      <w:r w:rsidRPr="00A21164">
        <w:t>DX</w:t>
      </w:r>
      <w:r w:rsidRPr="00A21164">
        <w:rPr>
          <w:spacing w:val="-6"/>
        </w:rPr>
        <w:t xml:space="preserve"> </w:t>
      </w:r>
      <w:r w:rsidRPr="00A21164">
        <w:t>Cluster</w:t>
      </w:r>
      <w:r w:rsidRPr="00A21164">
        <w:rPr>
          <w:spacing w:val="-5"/>
        </w:rPr>
        <w:t xml:space="preserve"> </w:t>
      </w:r>
      <w:r w:rsidRPr="00A21164">
        <w:t>commands</w:t>
      </w:r>
      <w:r w:rsidRPr="00A21164">
        <w:rPr>
          <w:spacing w:val="-5"/>
        </w:rPr>
        <w:t xml:space="preserve"> </w:t>
      </w:r>
      <w:r w:rsidRPr="00A21164">
        <w:t>(see</w:t>
      </w:r>
      <w:r w:rsidRPr="00A21164">
        <w:rPr>
          <w:spacing w:val="-6"/>
        </w:rPr>
        <w:t xml:space="preserve"> </w:t>
      </w:r>
      <w:r w:rsidRPr="00A21164">
        <w:t>Setup</w:t>
      </w:r>
      <w:r w:rsidRPr="00A21164">
        <w:rPr>
          <w:spacing w:val="-5"/>
        </w:rPr>
        <w:t xml:space="preserve"> </w:t>
      </w:r>
      <w:r w:rsidRPr="00A21164">
        <w:t>page</w:t>
      </w:r>
      <w:r w:rsidRPr="00A21164">
        <w:rPr>
          <w:spacing w:val="-5"/>
        </w:rPr>
        <w:t xml:space="preserve"> 2).</w:t>
      </w:r>
    </w:p>
    <w:p w14:paraId="427A0FC6" w14:textId="77777777" w:rsidR="00125907" w:rsidRPr="00A21164" w:rsidRDefault="00125907">
      <w:pPr>
        <w:pStyle w:val="ListParagraph"/>
        <w:numPr>
          <w:ilvl w:val="0"/>
          <w:numId w:val="36"/>
        </w:numPr>
      </w:pPr>
      <w:r w:rsidRPr="00A21164">
        <w:t>The</w:t>
      </w:r>
      <w:r w:rsidRPr="00A21164">
        <w:rPr>
          <w:spacing w:val="-16"/>
        </w:rPr>
        <w:t xml:space="preserve"> </w:t>
      </w:r>
      <w:r w:rsidRPr="00A21164">
        <w:t>ADIF</w:t>
      </w:r>
      <w:r w:rsidRPr="00A21164">
        <w:rPr>
          <w:spacing w:val="-5"/>
        </w:rPr>
        <w:t xml:space="preserve"> </w:t>
      </w:r>
      <w:r w:rsidRPr="00A21164">
        <w:t>keywords</w:t>
      </w:r>
      <w:r w:rsidRPr="00A21164">
        <w:rPr>
          <w:spacing w:val="-4"/>
        </w:rPr>
        <w:t xml:space="preserve"> </w:t>
      </w:r>
      <w:r w:rsidRPr="00A21164">
        <w:t>may</w:t>
      </w:r>
      <w:r w:rsidRPr="00A21164">
        <w:rPr>
          <w:spacing w:val="-4"/>
        </w:rPr>
        <w:t xml:space="preserve"> </w:t>
      </w:r>
      <w:r w:rsidRPr="00A21164">
        <w:t>not</w:t>
      </w:r>
      <w:r w:rsidRPr="00A21164">
        <w:rPr>
          <w:spacing w:val="-4"/>
        </w:rPr>
        <w:t xml:space="preserve"> </w:t>
      </w:r>
      <w:r w:rsidRPr="00A21164">
        <w:t>be</w:t>
      </w:r>
      <w:r w:rsidRPr="00A21164">
        <w:rPr>
          <w:spacing w:val="-4"/>
        </w:rPr>
        <w:t xml:space="preserve"> </w:t>
      </w:r>
      <w:r w:rsidRPr="00A21164">
        <w:t>used</w:t>
      </w:r>
      <w:r w:rsidRPr="00A21164">
        <w:rPr>
          <w:spacing w:val="-4"/>
        </w:rPr>
        <w:t xml:space="preserve"> </w:t>
      </w:r>
      <w:r w:rsidRPr="00A21164">
        <w:t>in</w:t>
      </w:r>
      <w:r w:rsidRPr="00A21164">
        <w:rPr>
          <w:spacing w:val="-4"/>
        </w:rPr>
        <w:t xml:space="preserve"> </w:t>
      </w:r>
      <w:r w:rsidRPr="00A21164">
        <w:t>the</w:t>
      </w:r>
      <w:r w:rsidRPr="00A21164">
        <w:rPr>
          <w:spacing w:val="-14"/>
        </w:rPr>
        <w:t xml:space="preserve"> </w:t>
      </w:r>
      <w:r w:rsidRPr="00A21164">
        <w:t>ADIF</w:t>
      </w:r>
      <w:r w:rsidRPr="00A21164">
        <w:rPr>
          <w:spacing w:val="-4"/>
        </w:rPr>
        <w:t xml:space="preserve"> </w:t>
      </w:r>
      <w:r w:rsidRPr="00A21164">
        <w:t>watch</w:t>
      </w:r>
      <w:r w:rsidRPr="00A21164">
        <w:rPr>
          <w:spacing w:val="-3"/>
        </w:rPr>
        <w:t xml:space="preserve"> </w:t>
      </w:r>
      <w:r w:rsidRPr="00A21164">
        <w:rPr>
          <w:spacing w:val="-2"/>
        </w:rPr>
        <w:t>list.</w:t>
      </w:r>
    </w:p>
    <w:p w14:paraId="5FBBF7F1" w14:textId="77777777" w:rsidR="00125907" w:rsidRPr="00A21164" w:rsidRDefault="00125907">
      <w:pPr>
        <w:pStyle w:val="ListParagraph"/>
        <w:numPr>
          <w:ilvl w:val="0"/>
          <w:numId w:val="36"/>
        </w:numPr>
      </w:pPr>
      <w:r w:rsidRPr="00A21164">
        <w:t>The</w:t>
      </w:r>
      <w:r w:rsidRPr="00A21164">
        <w:rPr>
          <w:spacing w:val="-9"/>
        </w:rPr>
        <w:t xml:space="preserve"> </w:t>
      </w:r>
      <w:r w:rsidRPr="00A21164">
        <w:t>supported</w:t>
      </w:r>
      <w:r w:rsidRPr="00A21164">
        <w:rPr>
          <w:spacing w:val="-9"/>
        </w:rPr>
        <w:t xml:space="preserve"> </w:t>
      </w:r>
      <w:r w:rsidRPr="00A21164">
        <w:t>sub-band</w:t>
      </w:r>
      <w:r w:rsidRPr="00A21164">
        <w:rPr>
          <w:spacing w:val="-9"/>
        </w:rPr>
        <w:t xml:space="preserve"> </w:t>
      </w:r>
      <w:r w:rsidRPr="00A21164">
        <w:t>modes</w:t>
      </w:r>
      <w:r w:rsidRPr="00A21164">
        <w:rPr>
          <w:spacing w:val="-9"/>
        </w:rPr>
        <w:t xml:space="preserve"> </w:t>
      </w:r>
      <w:r w:rsidRPr="00A21164">
        <w:t>are</w:t>
      </w:r>
      <w:r w:rsidRPr="00A21164">
        <w:rPr>
          <w:spacing w:val="-9"/>
        </w:rPr>
        <w:t xml:space="preserve"> </w:t>
      </w:r>
      <w:r w:rsidRPr="00A21164">
        <w:t>based</w:t>
      </w:r>
      <w:r w:rsidRPr="00A21164">
        <w:rPr>
          <w:spacing w:val="-9"/>
        </w:rPr>
        <w:t xml:space="preserve"> </w:t>
      </w:r>
      <w:r w:rsidRPr="00A21164">
        <w:t>on</w:t>
      </w:r>
      <w:r w:rsidRPr="00A21164">
        <w:rPr>
          <w:spacing w:val="-9"/>
        </w:rPr>
        <w:t xml:space="preserve"> </w:t>
      </w:r>
      <w:r w:rsidRPr="00A21164">
        <w:t>those</w:t>
      </w:r>
      <w:r w:rsidRPr="00A21164">
        <w:rPr>
          <w:spacing w:val="-9"/>
        </w:rPr>
        <w:t xml:space="preserve"> </w:t>
      </w:r>
      <w:r w:rsidRPr="00A21164">
        <w:t>in</w:t>
      </w:r>
      <w:r w:rsidRPr="00A21164">
        <w:rPr>
          <w:spacing w:val="-9"/>
        </w:rPr>
        <w:t xml:space="preserve"> </w:t>
      </w:r>
      <w:r w:rsidRPr="00A21164">
        <w:t>DX</w:t>
      </w:r>
      <w:r w:rsidRPr="00A21164">
        <w:rPr>
          <w:spacing w:val="-9"/>
        </w:rPr>
        <w:t xml:space="preserve"> </w:t>
      </w:r>
      <w:r w:rsidRPr="00A21164">
        <w:t>clusters:</w:t>
      </w:r>
      <w:r w:rsidRPr="00A21164">
        <w:rPr>
          <w:spacing w:val="-9"/>
        </w:rPr>
        <w:t xml:space="preserve"> </w:t>
      </w:r>
      <w:r w:rsidRPr="00A21164">
        <w:t>CW,</w:t>
      </w:r>
      <w:r w:rsidRPr="00A21164">
        <w:rPr>
          <w:spacing w:val="-9"/>
        </w:rPr>
        <w:t xml:space="preserve"> </w:t>
      </w:r>
      <w:r w:rsidRPr="00A21164">
        <w:t>DATA,</w:t>
      </w:r>
      <w:r w:rsidRPr="00A21164">
        <w:rPr>
          <w:spacing w:val="-9"/>
        </w:rPr>
        <w:t xml:space="preserve"> </w:t>
      </w:r>
      <w:r w:rsidRPr="00A21164">
        <w:t>FT4,</w:t>
      </w:r>
      <w:r w:rsidRPr="00A21164">
        <w:rPr>
          <w:spacing w:val="-9"/>
        </w:rPr>
        <w:t xml:space="preserve"> </w:t>
      </w:r>
      <w:r w:rsidRPr="00A21164">
        <w:t>FT8,</w:t>
      </w:r>
      <w:r w:rsidRPr="00A21164">
        <w:rPr>
          <w:spacing w:val="-9"/>
        </w:rPr>
        <w:t xml:space="preserve"> </w:t>
      </w:r>
      <w:r w:rsidRPr="00A21164">
        <w:t>RTTY,</w:t>
      </w:r>
      <w:r w:rsidRPr="00A21164">
        <w:rPr>
          <w:spacing w:val="-9"/>
        </w:rPr>
        <w:t xml:space="preserve"> </w:t>
      </w:r>
      <w:r w:rsidRPr="00A21164">
        <w:t>SSB.</w:t>
      </w:r>
      <w:r w:rsidRPr="00A21164">
        <w:rPr>
          <w:spacing w:val="-12"/>
        </w:rPr>
        <w:t xml:space="preserve"> </w:t>
      </w:r>
      <w:r w:rsidRPr="00A21164">
        <w:t>Modes are implemented as frequency boundaries, not actual transmission content, so may not be correct.</w:t>
      </w:r>
    </w:p>
    <w:p w14:paraId="018FE149" w14:textId="77777777" w:rsidR="004C06DB" w:rsidRPr="00A21164" w:rsidRDefault="004C06DB">
      <w:pPr>
        <w:spacing w:after="200"/>
        <w:rPr>
          <w:b w:val="0"/>
        </w:rPr>
      </w:pPr>
      <w:r w:rsidRPr="00A21164">
        <w:br w:type="page"/>
      </w:r>
    </w:p>
    <w:p w14:paraId="4923D0A9" w14:textId="0211D7C9" w:rsidR="00125907" w:rsidRPr="00A21164" w:rsidRDefault="00125907" w:rsidP="004B69D3">
      <w:pPr>
        <w:pStyle w:val="Content"/>
        <w:rPr>
          <w:noProof w:val="0"/>
        </w:rPr>
      </w:pPr>
      <w:r w:rsidRPr="00A21164">
        <w:rPr>
          <w:noProof w:val="0"/>
        </w:rPr>
        <w:lastRenderedPageBreak/>
        <w:t>Each</w:t>
      </w:r>
      <w:r w:rsidRPr="00A21164">
        <w:rPr>
          <w:noProof w:val="0"/>
          <w:spacing w:val="-6"/>
        </w:rPr>
        <w:t xml:space="preserve"> </w:t>
      </w:r>
      <w:r w:rsidRPr="00A21164">
        <w:rPr>
          <w:noProof w:val="0"/>
        </w:rPr>
        <w:t>watch</w:t>
      </w:r>
      <w:r w:rsidRPr="00A21164">
        <w:rPr>
          <w:noProof w:val="0"/>
          <w:spacing w:val="-4"/>
        </w:rPr>
        <w:t xml:space="preserve"> </w:t>
      </w:r>
      <w:r w:rsidRPr="00A21164">
        <w:rPr>
          <w:noProof w:val="0"/>
        </w:rPr>
        <w:t>list</w:t>
      </w:r>
      <w:r w:rsidRPr="00A21164">
        <w:rPr>
          <w:noProof w:val="0"/>
          <w:spacing w:val="-3"/>
        </w:rPr>
        <w:t xml:space="preserve"> </w:t>
      </w:r>
      <w:r w:rsidRPr="00A21164">
        <w:rPr>
          <w:noProof w:val="0"/>
        </w:rPr>
        <w:t>can</w:t>
      </w:r>
      <w:r w:rsidRPr="00A21164">
        <w:rPr>
          <w:noProof w:val="0"/>
          <w:spacing w:val="-4"/>
        </w:rPr>
        <w:t xml:space="preserve"> </w:t>
      </w:r>
      <w:r w:rsidRPr="00A21164">
        <w:rPr>
          <w:noProof w:val="0"/>
        </w:rPr>
        <w:t>be</w:t>
      </w:r>
      <w:r w:rsidRPr="00A21164">
        <w:rPr>
          <w:noProof w:val="0"/>
          <w:spacing w:val="-4"/>
        </w:rPr>
        <w:t xml:space="preserve"> </w:t>
      </w:r>
      <w:r w:rsidRPr="00A21164">
        <w:rPr>
          <w:noProof w:val="0"/>
        </w:rPr>
        <w:t>set</w:t>
      </w:r>
      <w:r w:rsidRPr="00A21164">
        <w:rPr>
          <w:noProof w:val="0"/>
          <w:spacing w:val="-4"/>
        </w:rPr>
        <w:t xml:space="preserve"> </w:t>
      </w:r>
      <w:r w:rsidRPr="00A21164">
        <w:rPr>
          <w:noProof w:val="0"/>
        </w:rPr>
        <w:t>to</w:t>
      </w:r>
      <w:r w:rsidRPr="00A21164">
        <w:rPr>
          <w:noProof w:val="0"/>
          <w:spacing w:val="-3"/>
        </w:rPr>
        <w:t xml:space="preserve"> </w:t>
      </w:r>
      <w:r w:rsidRPr="00A21164">
        <w:rPr>
          <w:noProof w:val="0"/>
        </w:rPr>
        <w:t>control</w:t>
      </w:r>
      <w:r w:rsidRPr="00A21164">
        <w:rPr>
          <w:noProof w:val="0"/>
          <w:spacing w:val="-4"/>
        </w:rPr>
        <w:t xml:space="preserve"> </w:t>
      </w:r>
      <w:r w:rsidRPr="00A21164">
        <w:rPr>
          <w:noProof w:val="0"/>
        </w:rPr>
        <w:t>its</w:t>
      </w:r>
      <w:r w:rsidRPr="00A21164">
        <w:rPr>
          <w:noProof w:val="0"/>
          <w:spacing w:val="-4"/>
        </w:rPr>
        <w:t xml:space="preserve"> </w:t>
      </w:r>
      <w:r w:rsidRPr="00A21164">
        <w:rPr>
          <w:noProof w:val="0"/>
        </w:rPr>
        <w:t>display</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in</w:t>
      </w:r>
      <w:r w:rsidRPr="00A21164">
        <w:rPr>
          <w:noProof w:val="0"/>
          <w:spacing w:val="-3"/>
        </w:rPr>
        <w:t xml:space="preserve"> </w:t>
      </w:r>
      <w:r w:rsidRPr="00A21164">
        <w:rPr>
          <w:noProof w:val="0"/>
        </w:rPr>
        <w:t>one</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four</w:t>
      </w:r>
      <w:r w:rsidRPr="00A21164">
        <w:rPr>
          <w:noProof w:val="0"/>
          <w:spacing w:val="-3"/>
        </w:rPr>
        <w:t xml:space="preserve"> </w:t>
      </w:r>
      <w:r w:rsidRPr="00A21164">
        <w:rPr>
          <w:noProof w:val="0"/>
          <w:spacing w:val="-2"/>
        </w:rPr>
        <w:t>ways:</w:t>
      </w:r>
    </w:p>
    <w:p w14:paraId="0F4CF8CE" w14:textId="25C02310" w:rsidR="004B69D3" w:rsidRPr="00A21164" w:rsidRDefault="00125907">
      <w:pPr>
        <w:pStyle w:val="ListParagraph"/>
        <w:numPr>
          <w:ilvl w:val="0"/>
          <w:numId w:val="37"/>
        </w:numPr>
      </w:pPr>
      <w:r w:rsidRPr="00A21164">
        <w:rPr>
          <w:b/>
          <w:spacing w:val="-4"/>
        </w:rPr>
        <w:t>Off</w:t>
      </w:r>
      <w:r w:rsidRPr="00A21164">
        <w:rPr>
          <w:spacing w:val="-4"/>
        </w:rPr>
        <w:t>:</w:t>
      </w:r>
      <w:r w:rsidRPr="00A21164">
        <w:tab/>
        <w:t>HamClock</w:t>
      </w:r>
      <w:r w:rsidRPr="00A21164">
        <w:rPr>
          <w:spacing w:val="-6"/>
        </w:rPr>
        <w:t xml:space="preserve"> </w:t>
      </w:r>
      <w:r w:rsidRPr="00A21164">
        <w:t>will</w:t>
      </w:r>
      <w:r w:rsidRPr="00A21164">
        <w:rPr>
          <w:spacing w:val="-6"/>
        </w:rPr>
        <w:t xml:space="preserve"> </w:t>
      </w:r>
      <w:r w:rsidRPr="00A21164">
        <w:t>save</w:t>
      </w:r>
      <w:r w:rsidRPr="00A21164">
        <w:rPr>
          <w:spacing w:val="-6"/>
        </w:rPr>
        <w:t xml:space="preserve"> </w:t>
      </w:r>
      <w:r w:rsidRPr="00A21164">
        <w:t>the</w:t>
      </w:r>
      <w:r w:rsidRPr="00A21164">
        <w:rPr>
          <w:spacing w:val="-6"/>
        </w:rPr>
        <w:t xml:space="preserve"> </w:t>
      </w:r>
      <w:r w:rsidRPr="00A21164">
        <w:t>watch</w:t>
      </w:r>
      <w:r w:rsidRPr="00A21164">
        <w:rPr>
          <w:spacing w:val="-6"/>
        </w:rPr>
        <w:t xml:space="preserve"> </w:t>
      </w:r>
      <w:r w:rsidR="003F0527" w:rsidRPr="00A21164">
        <w:t>list,</w:t>
      </w:r>
      <w:r w:rsidRPr="00A21164">
        <w:rPr>
          <w:spacing w:val="-6"/>
        </w:rPr>
        <w:t xml:space="preserve"> </w:t>
      </w:r>
      <w:r w:rsidRPr="00A21164">
        <w:t>but</w:t>
      </w:r>
      <w:r w:rsidRPr="00A21164">
        <w:rPr>
          <w:spacing w:val="-6"/>
        </w:rPr>
        <w:t xml:space="preserve"> </w:t>
      </w:r>
      <w:r w:rsidRPr="00A21164">
        <w:t>it</w:t>
      </w:r>
      <w:r w:rsidRPr="00A21164">
        <w:rPr>
          <w:spacing w:val="-6"/>
        </w:rPr>
        <w:t xml:space="preserve"> </w:t>
      </w:r>
      <w:r w:rsidRPr="00A21164">
        <w:t>has</w:t>
      </w:r>
      <w:r w:rsidRPr="00A21164">
        <w:rPr>
          <w:spacing w:val="-6"/>
        </w:rPr>
        <w:t xml:space="preserve"> </w:t>
      </w:r>
      <w:r w:rsidRPr="00A21164">
        <w:t>no</w:t>
      </w:r>
      <w:r w:rsidRPr="00A21164">
        <w:rPr>
          <w:spacing w:val="-6"/>
        </w:rPr>
        <w:t xml:space="preserve"> </w:t>
      </w:r>
      <w:r w:rsidRPr="00A21164">
        <w:t>effect;</w:t>
      </w:r>
      <w:r w:rsidRPr="00A21164">
        <w:rPr>
          <w:spacing w:val="-6"/>
        </w:rPr>
        <w:t xml:space="preserve"> </w:t>
      </w:r>
      <w:r w:rsidRPr="00A21164">
        <w:t>all</w:t>
      </w:r>
      <w:r w:rsidRPr="00A21164">
        <w:rPr>
          <w:spacing w:val="-6"/>
        </w:rPr>
        <w:t xml:space="preserve"> </w:t>
      </w:r>
      <w:r w:rsidRPr="00A21164">
        <w:t>spots</w:t>
      </w:r>
      <w:r w:rsidRPr="00A21164">
        <w:rPr>
          <w:spacing w:val="-7"/>
        </w:rPr>
        <w:t xml:space="preserve"> </w:t>
      </w:r>
      <w:r w:rsidRPr="00A21164">
        <w:t>are</w:t>
      </w:r>
      <w:r w:rsidRPr="00A21164">
        <w:rPr>
          <w:spacing w:val="-6"/>
        </w:rPr>
        <w:t xml:space="preserve"> </w:t>
      </w:r>
      <w:r w:rsidRPr="00A21164">
        <w:t>displayed</w:t>
      </w:r>
      <w:r w:rsidRPr="00A21164">
        <w:rPr>
          <w:spacing w:val="-6"/>
        </w:rPr>
        <w:t xml:space="preserve"> </w:t>
      </w:r>
      <w:r w:rsidRPr="00A21164">
        <w:t>normally.</w:t>
      </w:r>
    </w:p>
    <w:p w14:paraId="34823E61" w14:textId="77777777" w:rsidR="004B69D3" w:rsidRPr="00A21164" w:rsidRDefault="00125907">
      <w:pPr>
        <w:pStyle w:val="ListParagraph"/>
        <w:numPr>
          <w:ilvl w:val="0"/>
          <w:numId w:val="37"/>
        </w:numPr>
      </w:pPr>
      <w:r w:rsidRPr="00A21164">
        <w:rPr>
          <w:b/>
        </w:rPr>
        <w:t>Red</w:t>
      </w:r>
      <w:r w:rsidRPr="00A21164">
        <w:t>:</w:t>
      </w:r>
      <w:r w:rsidRPr="00A21164">
        <w:rPr>
          <w:spacing w:val="40"/>
        </w:rPr>
        <w:t xml:space="preserve"> </w:t>
      </w:r>
      <w:r w:rsidRPr="00A21164">
        <w:t>all spots are displayed but those which match are highlighted in red in the display list.</w:t>
      </w:r>
    </w:p>
    <w:p w14:paraId="7E08C3C0" w14:textId="51B1FEA1" w:rsidR="00125907" w:rsidRPr="00A21164" w:rsidRDefault="00125907">
      <w:pPr>
        <w:pStyle w:val="ListParagraph"/>
        <w:numPr>
          <w:ilvl w:val="0"/>
          <w:numId w:val="37"/>
        </w:numPr>
      </w:pPr>
      <w:r w:rsidRPr="00A21164">
        <w:rPr>
          <w:b/>
        </w:rPr>
        <w:t>Only</w:t>
      </w:r>
      <w:r w:rsidRPr="00A21164">
        <w:t>: like Red but only the matching spots are displayed.</w:t>
      </w:r>
    </w:p>
    <w:p w14:paraId="314A8D38" w14:textId="77777777" w:rsidR="00125907" w:rsidRPr="00A21164" w:rsidRDefault="00125907">
      <w:pPr>
        <w:pStyle w:val="ListParagraph"/>
        <w:numPr>
          <w:ilvl w:val="0"/>
          <w:numId w:val="37"/>
        </w:numPr>
      </w:pPr>
      <w:r w:rsidRPr="00A21164">
        <w:rPr>
          <w:b/>
        </w:rPr>
        <w:t>Not</w:t>
      </w:r>
      <w:r w:rsidRPr="00A21164">
        <w:t>:</w:t>
      </w:r>
      <w:r w:rsidRPr="00A21164">
        <w:rPr>
          <w:spacing w:val="69"/>
          <w:w w:val="150"/>
        </w:rPr>
        <w:t xml:space="preserve"> </w:t>
      </w:r>
      <w:r w:rsidRPr="00A21164">
        <w:t>the</w:t>
      </w:r>
      <w:r w:rsidRPr="00A21164">
        <w:rPr>
          <w:spacing w:val="-5"/>
        </w:rPr>
        <w:t xml:space="preserve"> </w:t>
      </w:r>
      <w:r w:rsidRPr="00A21164">
        <w:t>opposite</w:t>
      </w:r>
      <w:r w:rsidRPr="00A21164">
        <w:rPr>
          <w:spacing w:val="-5"/>
        </w:rPr>
        <w:t xml:space="preserve"> </w:t>
      </w:r>
      <w:r w:rsidRPr="00A21164">
        <w:t>of</w:t>
      </w:r>
      <w:r w:rsidRPr="00A21164">
        <w:rPr>
          <w:spacing w:val="-5"/>
        </w:rPr>
        <w:t xml:space="preserve"> </w:t>
      </w:r>
      <w:r w:rsidRPr="00A21164">
        <w:t>Only,</w:t>
      </w:r>
      <w:r w:rsidRPr="00A21164">
        <w:rPr>
          <w:spacing w:val="-5"/>
        </w:rPr>
        <w:t xml:space="preserve"> </w:t>
      </w:r>
      <w:r w:rsidRPr="00A21164">
        <w:rPr>
          <w:i/>
        </w:rPr>
        <w:t>i.e.,</w:t>
      </w:r>
      <w:r w:rsidRPr="00A21164">
        <w:rPr>
          <w:i/>
          <w:spacing w:val="-5"/>
        </w:rPr>
        <w:t xml:space="preserve"> </w:t>
      </w:r>
      <w:r w:rsidRPr="00A21164">
        <w:t>only</w:t>
      </w:r>
      <w:r w:rsidRPr="00A21164">
        <w:rPr>
          <w:spacing w:val="-5"/>
        </w:rPr>
        <w:t xml:space="preserve"> </w:t>
      </w:r>
      <w:r w:rsidRPr="00A21164">
        <w:t>spots</w:t>
      </w:r>
      <w:r w:rsidRPr="00A21164">
        <w:rPr>
          <w:spacing w:val="-5"/>
        </w:rPr>
        <w:t xml:space="preserve"> </w:t>
      </w:r>
      <w:r w:rsidRPr="00A21164">
        <w:t>that</w:t>
      </w:r>
      <w:r w:rsidRPr="00A21164">
        <w:rPr>
          <w:spacing w:val="-5"/>
        </w:rPr>
        <w:t xml:space="preserve"> </w:t>
      </w:r>
      <w:r w:rsidRPr="00A21164">
        <w:t>do</w:t>
      </w:r>
      <w:r w:rsidRPr="00A21164">
        <w:rPr>
          <w:spacing w:val="-6"/>
        </w:rPr>
        <w:t xml:space="preserve"> </w:t>
      </w:r>
      <w:r w:rsidRPr="00A21164">
        <w:rPr>
          <w:b/>
        </w:rPr>
        <w:t>not</w:t>
      </w:r>
      <w:r w:rsidRPr="00A21164">
        <w:rPr>
          <w:b/>
          <w:spacing w:val="-5"/>
        </w:rPr>
        <w:t xml:space="preserve"> </w:t>
      </w:r>
      <w:r w:rsidRPr="00A21164">
        <w:t>match</w:t>
      </w:r>
      <w:r w:rsidRPr="00A21164">
        <w:rPr>
          <w:spacing w:val="-5"/>
        </w:rPr>
        <w:t xml:space="preserve"> </w:t>
      </w:r>
      <w:r w:rsidRPr="00A21164">
        <w:t>all</w:t>
      </w:r>
      <w:r w:rsidRPr="00A21164">
        <w:rPr>
          <w:spacing w:val="-5"/>
        </w:rPr>
        <w:t xml:space="preserve"> </w:t>
      </w:r>
      <w:r w:rsidRPr="00A21164">
        <w:t>specifications</w:t>
      </w:r>
      <w:r w:rsidRPr="00A21164">
        <w:rPr>
          <w:spacing w:val="-5"/>
        </w:rPr>
        <w:t xml:space="preserve"> </w:t>
      </w:r>
      <w:r w:rsidRPr="00A21164">
        <w:t>are</w:t>
      </w:r>
      <w:r w:rsidRPr="00A21164">
        <w:rPr>
          <w:spacing w:val="-5"/>
        </w:rPr>
        <w:t xml:space="preserve"> </w:t>
      </w:r>
      <w:r w:rsidRPr="00A21164">
        <w:rPr>
          <w:spacing w:val="-2"/>
        </w:rPr>
        <w:t>displayed.</w:t>
      </w:r>
    </w:p>
    <w:p w14:paraId="6752A4F5" w14:textId="77777777" w:rsidR="003800B2" w:rsidRPr="00A21164" w:rsidRDefault="003800B2" w:rsidP="003800B2">
      <w:pPr>
        <w:ind w:left="565"/>
      </w:pPr>
    </w:p>
    <w:tbl>
      <w:tblPr>
        <w:tblW w:w="10159" w:type="dxa"/>
        <w:tblInd w:w="420" w:type="dxa"/>
        <w:tblLayout w:type="fixed"/>
        <w:tblCellMar>
          <w:left w:w="10" w:type="dxa"/>
          <w:right w:w="10" w:type="dxa"/>
        </w:tblCellMar>
        <w:tblLook w:val="04A0" w:firstRow="1" w:lastRow="0" w:firstColumn="1" w:lastColumn="0" w:noHBand="0" w:noVBand="1"/>
      </w:tblPr>
      <w:tblGrid>
        <w:gridCol w:w="2402"/>
        <w:gridCol w:w="7757"/>
      </w:tblGrid>
      <w:tr w:rsidR="003800B2" w:rsidRPr="00A21164" w14:paraId="7E70A1FA" w14:textId="77777777" w:rsidTr="00DD342C">
        <w:trPr>
          <w:trHeight w:val="22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3F5B4B" w14:textId="77777777" w:rsidR="003800B2" w:rsidRPr="00A21164" w:rsidRDefault="003800B2" w:rsidP="00C479B9">
            <w:pPr>
              <w:rPr>
                <w:b w:val="0"/>
                <w:bCs/>
              </w:rPr>
            </w:pPr>
            <w:r w:rsidRPr="00A21164">
              <w:rPr>
                <w:b w:val="0"/>
                <w:bCs/>
              </w:rPr>
              <w:t>Example</w:t>
            </w:r>
            <w:r w:rsidRPr="00A21164">
              <w:rPr>
                <w:b w:val="0"/>
                <w:bCs/>
                <w:spacing w:val="-10"/>
              </w:rPr>
              <w:t xml:space="preserve"> </w:t>
            </w:r>
            <w:r w:rsidRPr="00A21164">
              <w:rPr>
                <w:b w:val="0"/>
                <w:bCs/>
              </w:rPr>
              <w:t>Watch</w:t>
            </w:r>
            <w:r w:rsidRPr="00A21164">
              <w:rPr>
                <w:b w:val="0"/>
                <w:bCs/>
                <w:spacing w:val="-10"/>
              </w:rPr>
              <w:t xml:space="preserve"> </w:t>
            </w:r>
            <w:r w:rsidRPr="00A21164">
              <w:rPr>
                <w:b w:val="0"/>
                <w:bCs/>
                <w:spacing w:val="-4"/>
              </w:rPr>
              <w:t>List</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9E069E" w14:textId="77777777" w:rsidR="003800B2" w:rsidRPr="00A21164" w:rsidRDefault="003800B2" w:rsidP="00C479B9">
            <w:pPr>
              <w:rPr>
                <w:b w:val="0"/>
                <w:bCs/>
              </w:rPr>
            </w:pPr>
            <w:r w:rsidRPr="00A21164">
              <w:rPr>
                <w:b w:val="0"/>
                <w:bCs/>
              </w:rPr>
              <w:t>A</w:t>
            </w:r>
            <w:r w:rsidRPr="00A21164">
              <w:rPr>
                <w:b w:val="0"/>
                <w:bCs/>
                <w:spacing w:val="-12"/>
              </w:rPr>
              <w:t xml:space="preserve"> </w:t>
            </w:r>
            <w:r w:rsidRPr="00A21164">
              <w:rPr>
                <w:b w:val="0"/>
                <w:bCs/>
              </w:rPr>
              <w:t>spot</w:t>
            </w:r>
            <w:r w:rsidRPr="00A21164">
              <w:rPr>
                <w:b w:val="0"/>
                <w:bCs/>
                <w:spacing w:val="-4"/>
              </w:rPr>
              <w:t xml:space="preserve"> </w:t>
            </w:r>
            <w:r w:rsidRPr="00A21164">
              <w:rPr>
                <w:b w:val="0"/>
                <w:bCs/>
              </w:rPr>
              <w:t>matches</w:t>
            </w:r>
            <w:r w:rsidRPr="00A21164">
              <w:rPr>
                <w:b w:val="0"/>
                <w:bCs/>
                <w:spacing w:val="-4"/>
              </w:rPr>
              <w:t xml:space="preserve"> </w:t>
            </w:r>
            <w:r w:rsidRPr="00A21164">
              <w:rPr>
                <w:b w:val="0"/>
                <w:bCs/>
              </w:rPr>
              <w:t>if</w:t>
            </w:r>
            <w:r w:rsidRPr="00A21164">
              <w:rPr>
                <w:b w:val="0"/>
                <w:bCs/>
                <w:spacing w:val="-3"/>
              </w:rPr>
              <w:t xml:space="preserve"> </w:t>
            </w:r>
            <w:r w:rsidRPr="00A21164">
              <w:rPr>
                <w:b w:val="0"/>
                <w:bCs/>
                <w:spacing w:val="-5"/>
              </w:rPr>
              <w:t>...</w:t>
            </w:r>
          </w:p>
        </w:tc>
      </w:tr>
      <w:tr w:rsidR="003800B2" w:rsidRPr="00A21164" w14:paraId="49A5C98D"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02F812" w14:textId="77777777" w:rsidR="003800B2" w:rsidRPr="00A21164" w:rsidRDefault="003800B2" w:rsidP="00C479B9">
            <w:pPr>
              <w:rPr>
                <w:b w:val="0"/>
                <w:bCs/>
              </w:rPr>
            </w:pPr>
            <w:r w:rsidRPr="00A21164">
              <w:rPr>
                <w:b w:val="0"/>
                <w:bCs/>
                <w:spacing w:val="-5"/>
                <w:sz w:val="18"/>
              </w:rPr>
              <w:t>30M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F394F2" w14:textId="77777777" w:rsidR="003800B2" w:rsidRPr="00A21164" w:rsidRDefault="003800B2" w:rsidP="00C479B9">
            <w:pPr>
              <w:rPr>
                <w:b w:val="0"/>
                <w:bCs/>
              </w:rPr>
            </w:pPr>
            <w:r w:rsidRPr="00A21164">
              <w:rPr>
                <w:b w:val="0"/>
                <w:bCs/>
                <w:sz w:val="18"/>
              </w:rPr>
              <w:t>...</w:t>
            </w:r>
            <w:r w:rsidRPr="00A21164">
              <w:rPr>
                <w:b w:val="0"/>
                <w:bCs/>
                <w:spacing w:val="-3"/>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frequency</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30</w:t>
            </w:r>
            <w:r w:rsidRPr="00A21164">
              <w:rPr>
                <w:b w:val="0"/>
                <w:bCs/>
                <w:spacing w:val="-2"/>
                <w:sz w:val="18"/>
              </w:rPr>
              <w:t xml:space="preserve"> meters</w:t>
            </w:r>
          </w:p>
        </w:tc>
      </w:tr>
      <w:tr w:rsidR="003800B2" w:rsidRPr="00A21164" w14:paraId="53933B06"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32048E" w14:textId="77777777" w:rsidR="003800B2" w:rsidRPr="00A21164" w:rsidRDefault="003800B2" w:rsidP="00C479B9">
            <w:pPr>
              <w:rPr>
                <w:b w:val="0"/>
                <w:bCs/>
              </w:rPr>
            </w:pPr>
            <w:r w:rsidRPr="00A21164">
              <w:rPr>
                <w:b w:val="0"/>
                <w:bCs/>
                <w:spacing w:val="-2"/>
                <w:sz w:val="18"/>
              </w:rPr>
              <w:t>40-</w:t>
            </w:r>
            <w:r w:rsidRPr="00A21164">
              <w:rPr>
                <w:b w:val="0"/>
                <w:bCs/>
                <w:spacing w:val="-5"/>
                <w:sz w:val="18"/>
              </w:rPr>
              <w:t>80M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E5AFBA" w14:textId="77777777" w:rsidR="003800B2" w:rsidRPr="00A21164" w:rsidRDefault="003800B2" w:rsidP="00C479B9">
            <w:pPr>
              <w:rPr>
                <w:b w:val="0"/>
                <w:bCs/>
              </w:rPr>
            </w:pPr>
            <w:r w:rsidRPr="00A21164">
              <w:rPr>
                <w:b w:val="0"/>
                <w:bCs/>
                <w:sz w:val="18"/>
              </w:rPr>
              <w:t>...</w:t>
            </w:r>
            <w:r w:rsidRPr="00A21164">
              <w:rPr>
                <w:b w:val="0"/>
                <w:bCs/>
                <w:spacing w:val="-2"/>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frequency</w:t>
            </w:r>
            <w:r w:rsidRPr="00A21164">
              <w:rPr>
                <w:b w:val="0"/>
                <w:bCs/>
                <w:spacing w:val="-2"/>
                <w:sz w:val="18"/>
              </w:rPr>
              <w:t xml:space="preserve"> </w:t>
            </w:r>
            <w:r w:rsidRPr="00A21164">
              <w:rPr>
                <w:b w:val="0"/>
                <w:bCs/>
                <w:sz w:val="18"/>
              </w:rPr>
              <w:t>on</w:t>
            </w:r>
            <w:r w:rsidRPr="00A21164">
              <w:rPr>
                <w:b w:val="0"/>
                <w:bCs/>
                <w:spacing w:val="-3"/>
                <w:sz w:val="18"/>
              </w:rPr>
              <w:t xml:space="preserve"> </w:t>
            </w:r>
            <w:r w:rsidRPr="00A21164">
              <w:rPr>
                <w:b w:val="0"/>
                <w:bCs/>
                <w:sz w:val="18"/>
              </w:rPr>
              <w:t>40</w:t>
            </w:r>
            <w:r w:rsidRPr="00A21164">
              <w:rPr>
                <w:b w:val="0"/>
                <w:bCs/>
                <w:spacing w:val="-3"/>
                <w:sz w:val="18"/>
              </w:rPr>
              <w:t xml:space="preserve"> </w:t>
            </w:r>
            <w:r w:rsidRPr="00A21164">
              <w:rPr>
                <w:b w:val="0"/>
                <w:bCs/>
                <w:sz w:val="18"/>
              </w:rPr>
              <w:t>or</w:t>
            </w:r>
            <w:r w:rsidRPr="00A21164">
              <w:rPr>
                <w:b w:val="0"/>
                <w:bCs/>
                <w:spacing w:val="-3"/>
                <w:sz w:val="18"/>
              </w:rPr>
              <w:t xml:space="preserve"> </w:t>
            </w:r>
            <w:r w:rsidRPr="00A21164">
              <w:rPr>
                <w:b w:val="0"/>
                <w:bCs/>
                <w:sz w:val="18"/>
              </w:rPr>
              <w:t>80</w:t>
            </w:r>
            <w:r w:rsidRPr="00A21164">
              <w:rPr>
                <w:b w:val="0"/>
                <w:bCs/>
                <w:spacing w:val="-2"/>
                <w:sz w:val="18"/>
              </w:rPr>
              <w:t xml:space="preserve"> meters</w:t>
            </w:r>
          </w:p>
        </w:tc>
      </w:tr>
      <w:tr w:rsidR="003800B2" w:rsidRPr="00A21164" w14:paraId="7522129B"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4C47D2" w14:textId="77777777" w:rsidR="003800B2" w:rsidRPr="00A21164" w:rsidRDefault="003800B2" w:rsidP="00C479B9">
            <w:pPr>
              <w:rPr>
                <w:b w:val="0"/>
                <w:bCs/>
              </w:rPr>
            </w:pPr>
            <w:r w:rsidRPr="00A21164">
              <w:rPr>
                <w:b w:val="0"/>
                <w:bCs/>
                <w:spacing w:val="-2"/>
                <w:sz w:val="18"/>
              </w:rPr>
              <w:t>20-10DATA</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6C19AE" w14:textId="77777777" w:rsidR="003800B2" w:rsidRPr="00A21164" w:rsidRDefault="003800B2" w:rsidP="00C479B9">
            <w:pPr>
              <w:rPr>
                <w:b w:val="0"/>
                <w:bCs/>
              </w:rPr>
            </w:pPr>
            <w:r w:rsidRPr="00A21164">
              <w:rPr>
                <w:b w:val="0"/>
                <w:bCs/>
                <w:sz w:val="18"/>
              </w:rPr>
              <w:t>...</w:t>
            </w:r>
            <w:r w:rsidRPr="00A21164">
              <w:rPr>
                <w:b w:val="0"/>
                <w:bCs/>
                <w:spacing w:val="-8"/>
                <w:sz w:val="18"/>
              </w:rPr>
              <w:t xml:space="preserve"> </w:t>
            </w:r>
            <w:r w:rsidRPr="00A21164">
              <w:rPr>
                <w:b w:val="0"/>
                <w:bCs/>
                <w:sz w:val="18"/>
              </w:rPr>
              <w:t>it</w:t>
            </w:r>
            <w:r w:rsidRPr="00A21164">
              <w:rPr>
                <w:b w:val="0"/>
                <w:bCs/>
                <w:spacing w:val="-5"/>
                <w:sz w:val="18"/>
              </w:rPr>
              <w:t xml:space="preserve"> </w:t>
            </w:r>
            <w:r w:rsidRPr="00A21164">
              <w:rPr>
                <w:b w:val="0"/>
                <w:bCs/>
                <w:sz w:val="18"/>
              </w:rPr>
              <w:t>is</w:t>
            </w:r>
            <w:r w:rsidRPr="00A21164">
              <w:rPr>
                <w:b w:val="0"/>
                <w:bCs/>
                <w:spacing w:val="-6"/>
                <w:sz w:val="18"/>
              </w:rPr>
              <w:t xml:space="preserve"> </w:t>
            </w:r>
            <w:r w:rsidRPr="00A21164">
              <w:rPr>
                <w:b w:val="0"/>
                <w:bCs/>
                <w:sz w:val="18"/>
              </w:rPr>
              <w:t>any</w:t>
            </w:r>
            <w:r w:rsidRPr="00A21164">
              <w:rPr>
                <w:b w:val="0"/>
                <w:bCs/>
                <w:spacing w:val="-6"/>
                <w:sz w:val="18"/>
              </w:rPr>
              <w:t xml:space="preserve"> </w:t>
            </w:r>
            <w:r w:rsidRPr="00A21164">
              <w:rPr>
                <w:b w:val="0"/>
                <w:bCs/>
                <w:sz w:val="18"/>
              </w:rPr>
              <w:t>frequency</w:t>
            </w:r>
            <w:r w:rsidRPr="00A21164">
              <w:rPr>
                <w:b w:val="0"/>
                <w:bCs/>
                <w:spacing w:val="-6"/>
                <w:sz w:val="18"/>
              </w:rPr>
              <w:t xml:space="preserve"> </w:t>
            </w:r>
            <w:r w:rsidRPr="00A21164">
              <w:rPr>
                <w:b w:val="0"/>
                <w:bCs/>
                <w:sz w:val="18"/>
              </w:rPr>
              <w:t>spiders</w:t>
            </w:r>
            <w:r w:rsidRPr="00A21164">
              <w:rPr>
                <w:b w:val="0"/>
                <w:bCs/>
                <w:spacing w:val="-6"/>
                <w:sz w:val="18"/>
              </w:rPr>
              <w:t xml:space="preserve"> </w:t>
            </w:r>
            <w:r w:rsidRPr="00A21164">
              <w:rPr>
                <w:b w:val="0"/>
                <w:bCs/>
                <w:sz w:val="18"/>
              </w:rPr>
              <w:t>consider</w:t>
            </w:r>
            <w:r w:rsidRPr="00A21164">
              <w:rPr>
                <w:b w:val="0"/>
                <w:bCs/>
                <w:spacing w:val="-6"/>
                <w:sz w:val="18"/>
              </w:rPr>
              <w:t xml:space="preserve"> </w:t>
            </w:r>
            <w:r w:rsidRPr="00A21164">
              <w:rPr>
                <w:b w:val="0"/>
                <w:bCs/>
                <w:sz w:val="18"/>
              </w:rPr>
              <w:t>DATA</w:t>
            </w:r>
            <w:r w:rsidRPr="00A21164">
              <w:rPr>
                <w:b w:val="0"/>
                <w:bCs/>
                <w:spacing w:val="-13"/>
                <w:sz w:val="18"/>
              </w:rPr>
              <w:t xml:space="preserve"> </w:t>
            </w:r>
            <w:r w:rsidRPr="00A21164">
              <w:rPr>
                <w:b w:val="0"/>
                <w:bCs/>
                <w:sz w:val="18"/>
              </w:rPr>
              <w:t>on</w:t>
            </w:r>
            <w:r w:rsidRPr="00A21164">
              <w:rPr>
                <w:b w:val="0"/>
                <w:bCs/>
                <w:spacing w:val="-6"/>
                <w:sz w:val="18"/>
              </w:rPr>
              <w:t xml:space="preserve"> </w:t>
            </w:r>
            <w:r w:rsidRPr="00A21164">
              <w:rPr>
                <w:b w:val="0"/>
                <w:bCs/>
                <w:sz w:val="18"/>
              </w:rPr>
              <w:t>20</w:t>
            </w:r>
            <w:r w:rsidRPr="00A21164">
              <w:rPr>
                <w:b w:val="0"/>
                <w:bCs/>
                <w:spacing w:val="-6"/>
                <w:sz w:val="18"/>
              </w:rPr>
              <w:t xml:space="preserve"> </w:t>
            </w:r>
            <w:r w:rsidRPr="00A21164">
              <w:rPr>
                <w:b w:val="0"/>
                <w:bCs/>
                <w:sz w:val="18"/>
              </w:rPr>
              <w:t>through</w:t>
            </w:r>
            <w:r w:rsidRPr="00A21164">
              <w:rPr>
                <w:b w:val="0"/>
                <w:bCs/>
                <w:spacing w:val="-6"/>
                <w:sz w:val="18"/>
              </w:rPr>
              <w:t xml:space="preserve"> </w:t>
            </w:r>
            <w:r w:rsidRPr="00A21164">
              <w:rPr>
                <w:b w:val="0"/>
                <w:bCs/>
                <w:sz w:val="18"/>
              </w:rPr>
              <w:t>10</w:t>
            </w:r>
            <w:r w:rsidRPr="00A21164">
              <w:rPr>
                <w:b w:val="0"/>
                <w:bCs/>
                <w:spacing w:val="-5"/>
                <w:sz w:val="18"/>
              </w:rPr>
              <w:t xml:space="preserve"> </w:t>
            </w:r>
            <w:r w:rsidRPr="00A21164">
              <w:rPr>
                <w:b w:val="0"/>
                <w:bCs/>
                <w:spacing w:val="-2"/>
                <w:sz w:val="18"/>
              </w:rPr>
              <w:t>meters</w:t>
            </w:r>
          </w:p>
        </w:tc>
      </w:tr>
      <w:tr w:rsidR="003800B2" w:rsidRPr="00A21164" w14:paraId="570C8A89"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30C1D0" w14:textId="77777777" w:rsidR="003800B2" w:rsidRPr="00A21164" w:rsidRDefault="003800B2" w:rsidP="00C479B9">
            <w:pPr>
              <w:rPr>
                <w:b w:val="0"/>
                <w:bCs/>
              </w:rPr>
            </w:pPr>
            <w:r w:rsidRPr="00A21164">
              <w:rPr>
                <w:b w:val="0"/>
                <w:bCs/>
                <w:sz w:val="18"/>
              </w:rPr>
              <w:t>20m</w:t>
            </w:r>
            <w:r w:rsidRPr="00A21164">
              <w:rPr>
                <w:b w:val="0"/>
                <w:bCs/>
                <w:spacing w:val="-5"/>
                <w:sz w:val="18"/>
              </w:rPr>
              <w:t xml:space="preserve"> </w:t>
            </w:r>
            <w:r w:rsidRPr="00A21164">
              <w:rPr>
                <w:b w:val="0"/>
                <w:bCs/>
                <w:sz w:val="18"/>
              </w:rPr>
              <w:t>WA</w:t>
            </w:r>
            <w:r w:rsidRPr="00A21164">
              <w:rPr>
                <w:b w:val="0"/>
                <w:bCs/>
                <w:spacing w:val="-12"/>
                <w:sz w:val="18"/>
              </w:rPr>
              <w:t xml:space="preserve"> </w:t>
            </w:r>
            <w:r w:rsidRPr="00A21164">
              <w:rPr>
                <w:b w:val="0"/>
                <w:bCs/>
                <w:sz w:val="18"/>
              </w:rPr>
              <w:t>WB</w:t>
            </w:r>
            <w:r w:rsidRPr="00A21164">
              <w:rPr>
                <w:b w:val="0"/>
                <w:bCs/>
                <w:spacing w:val="-4"/>
                <w:sz w:val="18"/>
              </w:rPr>
              <w:t xml:space="preserve"> </w:t>
            </w:r>
            <w:r w:rsidRPr="00A21164">
              <w:rPr>
                <w:b w:val="0"/>
                <w:bCs/>
                <w:spacing w:val="-10"/>
                <w:sz w:val="18"/>
              </w:rPr>
              <w:t>K</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882BFE" w14:textId="77777777" w:rsidR="003800B2" w:rsidRPr="00A21164" w:rsidRDefault="003800B2" w:rsidP="00C479B9">
            <w:pPr>
              <w:rPr>
                <w:b w:val="0"/>
                <w:bCs/>
              </w:rPr>
            </w:pPr>
            <w:r w:rsidRPr="00A21164">
              <w:rPr>
                <w:b w:val="0"/>
                <w:bCs/>
                <w:sz w:val="18"/>
              </w:rPr>
              <w:t>...</w:t>
            </w:r>
            <w:r w:rsidRPr="00A21164">
              <w:rPr>
                <w:b w:val="0"/>
                <w:bCs/>
                <w:spacing w:val="-3"/>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20</w:t>
            </w:r>
            <w:r w:rsidRPr="00A21164">
              <w:rPr>
                <w:b w:val="0"/>
                <w:bCs/>
                <w:spacing w:val="-3"/>
                <w:sz w:val="18"/>
              </w:rPr>
              <w:t xml:space="preserve"> </w:t>
            </w:r>
            <w:r w:rsidRPr="00A21164">
              <w:rPr>
                <w:b w:val="0"/>
                <w:bCs/>
                <w:sz w:val="18"/>
              </w:rPr>
              <w:t>meters</w:t>
            </w:r>
            <w:r w:rsidRPr="00A21164">
              <w:rPr>
                <w:b w:val="0"/>
                <w:bCs/>
                <w:spacing w:val="-3"/>
                <w:sz w:val="18"/>
              </w:rPr>
              <w:t xml:space="preserve"> </w:t>
            </w:r>
            <w:r w:rsidRPr="00A21164">
              <w:rPr>
                <w:b w:val="0"/>
                <w:bCs/>
                <w:sz w:val="18"/>
              </w:rPr>
              <w:t>with</w:t>
            </w:r>
            <w:r w:rsidRPr="00A21164">
              <w:rPr>
                <w:b w:val="0"/>
                <w:bCs/>
                <w:spacing w:val="-3"/>
                <w:sz w:val="18"/>
              </w:rPr>
              <w:t xml:space="preserve"> </w:t>
            </w:r>
            <w:r w:rsidRPr="00A21164">
              <w:rPr>
                <w:b w:val="0"/>
                <w:bCs/>
                <w:sz w:val="18"/>
              </w:rPr>
              <w:t>home</w:t>
            </w:r>
            <w:r w:rsidRPr="00A21164">
              <w:rPr>
                <w:b w:val="0"/>
                <w:bCs/>
                <w:spacing w:val="-3"/>
                <w:sz w:val="18"/>
              </w:rPr>
              <w:t xml:space="preserve"> </w:t>
            </w:r>
            <w:r w:rsidRPr="00A21164">
              <w:rPr>
                <w:b w:val="0"/>
                <w:bCs/>
                <w:sz w:val="18"/>
              </w:rPr>
              <w:t>prefix</w:t>
            </w:r>
            <w:r w:rsidRPr="00A21164">
              <w:rPr>
                <w:b w:val="0"/>
                <w:bCs/>
                <w:spacing w:val="-3"/>
                <w:sz w:val="18"/>
              </w:rPr>
              <w:t xml:space="preserve"> </w:t>
            </w:r>
            <w:r w:rsidRPr="00A21164">
              <w:rPr>
                <w:b w:val="0"/>
                <w:bCs/>
                <w:sz w:val="18"/>
              </w:rPr>
              <w:t>WA</w:t>
            </w:r>
            <w:r w:rsidRPr="00A21164">
              <w:rPr>
                <w:b w:val="0"/>
                <w:bCs/>
                <w:spacing w:val="-11"/>
                <w:sz w:val="18"/>
              </w:rPr>
              <w:t xml:space="preserve"> </w:t>
            </w:r>
            <w:r w:rsidRPr="00A21164">
              <w:rPr>
                <w:b w:val="0"/>
                <w:bCs/>
                <w:sz w:val="18"/>
              </w:rPr>
              <w:t>or</w:t>
            </w:r>
            <w:r w:rsidRPr="00A21164">
              <w:rPr>
                <w:b w:val="0"/>
                <w:bCs/>
                <w:spacing w:val="-3"/>
                <w:sz w:val="18"/>
              </w:rPr>
              <w:t xml:space="preserve"> </w:t>
            </w:r>
            <w:r w:rsidRPr="00A21164">
              <w:rPr>
                <w:b w:val="0"/>
                <w:bCs/>
                <w:sz w:val="18"/>
              </w:rPr>
              <w:t>WB</w:t>
            </w:r>
            <w:r w:rsidRPr="00A21164">
              <w:rPr>
                <w:b w:val="0"/>
                <w:bCs/>
                <w:spacing w:val="-3"/>
                <w:sz w:val="18"/>
              </w:rPr>
              <w:t xml:space="preserve"> </w:t>
            </w:r>
            <w:r w:rsidRPr="00A21164">
              <w:rPr>
                <w:b w:val="0"/>
                <w:bCs/>
                <w:sz w:val="18"/>
              </w:rPr>
              <w:t>or</w:t>
            </w:r>
            <w:r w:rsidRPr="00A21164">
              <w:rPr>
                <w:b w:val="0"/>
                <w:bCs/>
                <w:spacing w:val="-3"/>
                <w:sz w:val="18"/>
              </w:rPr>
              <w:t xml:space="preserve"> </w:t>
            </w:r>
            <w:r w:rsidRPr="00A21164">
              <w:rPr>
                <w:b w:val="0"/>
                <w:bCs/>
                <w:spacing w:val="-10"/>
                <w:sz w:val="18"/>
              </w:rPr>
              <w:t>K</w:t>
            </w:r>
          </w:p>
        </w:tc>
      </w:tr>
      <w:tr w:rsidR="003800B2" w:rsidRPr="00A21164" w14:paraId="721B8504"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2B8CC1" w14:textId="77777777" w:rsidR="003800B2" w:rsidRPr="00A21164" w:rsidRDefault="003800B2" w:rsidP="00C479B9">
            <w:pPr>
              <w:rPr>
                <w:b w:val="0"/>
                <w:bCs/>
              </w:rPr>
            </w:pPr>
            <w:r w:rsidRPr="00A21164">
              <w:rPr>
                <w:b w:val="0"/>
                <w:bCs/>
                <w:spacing w:val="-2"/>
                <w:sz w:val="18"/>
              </w:rPr>
              <w:t>7.0-7.01MHZ</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C37990"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1"/>
                <w:sz w:val="18"/>
              </w:rPr>
              <w:t xml:space="preserve"> </w:t>
            </w:r>
            <w:r w:rsidRPr="00A21164">
              <w:rPr>
                <w:b w:val="0"/>
                <w:bCs/>
                <w:sz w:val="18"/>
              </w:rPr>
              <w:t>is</w:t>
            </w:r>
            <w:r w:rsidRPr="00A21164">
              <w:rPr>
                <w:b w:val="0"/>
                <w:bCs/>
                <w:spacing w:val="-2"/>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2"/>
                <w:sz w:val="18"/>
              </w:rPr>
              <w:t xml:space="preserve"> </w:t>
            </w:r>
            <w:r w:rsidRPr="00A21164">
              <w:rPr>
                <w:b w:val="0"/>
                <w:bCs/>
                <w:sz w:val="18"/>
              </w:rPr>
              <w:t>DX</w:t>
            </w:r>
            <w:r w:rsidRPr="00A21164">
              <w:rPr>
                <w:b w:val="0"/>
                <w:bCs/>
                <w:spacing w:val="-2"/>
                <w:sz w:val="18"/>
              </w:rPr>
              <w:t xml:space="preserve"> </w:t>
            </w:r>
            <w:r w:rsidRPr="00A21164">
              <w:rPr>
                <w:b w:val="0"/>
                <w:bCs/>
                <w:sz w:val="18"/>
              </w:rPr>
              <w:t>CW</w:t>
            </w:r>
            <w:r w:rsidRPr="00A21164">
              <w:rPr>
                <w:b w:val="0"/>
                <w:bCs/>
                <w:spacing w:val="-3"/>
                <w:sz w:val="18"/>
              </w:rPr>
              <w:t xml:space="preserve"> </w:t>
            </w:r>
            <w:r w:rsidRPr="00A21164">
              <w:rPr>
                <w:b w:val="0"/>
                <w:bCs/>
                <w:sz w:val="18"/>
              </w:rPr>
              <w:t>window</w:t>
            </w:r>
            <w:r w:rsidRPr="00A21164">
              <w:rPr>
                <w:b w:val="0"/>
                <w:bCs/>
                <w:spacing w:val="-1"/>
                <w:sz w:val="18"/>
              </w:rPr>
              <w:t xml:space="preserve"> </w:t>
            </w:r>
            <w:r w:rsidRPr="00A21164">
              <w:rPr>
                <w:b w:val="0"/>
                <w:bCs/>
                <w:sz w:val="18"/>
              </w:rPr>
              <w:t>of</w:t>
            </w:r>
            <w:r w:rsidRPr="00A21164">
              <w:rPr>
                <w:b w:val="0"/>
                <w:bCs/>
                <w:spacing w:val="-1"/>
                <w:sz w:val="18"/>
              </w:rPr>
              <w:t xml:space="preserve"> </w:t>
            </w:r>
            <w:r w:rsidRPr="00A21164">
              <w:rPr>
                <w:b w:val="0"/>
                <w:bCs/>
                <w:sz w:val="18"/>
              </w:rPr>
              <w:t>40</w:t>
            </w:r>
            <w:r w:rsidRPr="00A21164">
              <w:rPr>
                <w:b w:val="0"/>
                <w:bCs/>
                <w:spacing w:val="-2"/>
                <w:sz w:val="18"/>
              </w:rPr>
              <w:t xml:space="preserve"> meters</w:t>
            </w:r>
          </w:p>
        </w:tc>
      </w:tr>
      <w:tr w:rsidR="003800B2" w:rsidRPr="00A21164" w14:paraId="445888C6"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CAE676" w14:textId="77777777" w:rsidR="003800B2" w:rsidRPr="00A21164" w:rsidRDefault="003800B2" w:rsidP="00C479B9">
            <w:pPr>
              <w:rPr>
                <w:b w:val="0"/>
                <w:bCs/>
              </w:rPr>
            </w:pPr>
            <w:r w:rsidRPr="00A21164">
              <w:rPr>
                <w:b w:val="0"/>
                <w:bCs/>
                <w:sz w:val="18"/>
              </w:rPr>
              <w:t>VK/</w:t>
            </w:r>
            <w:r w:rsidRPr="00A21164">
              <w:rPr>
                <w:b w:val="0"/>
                <w:bCs/>
                <w:spacing w:val="-3"/>
                <w:sz w:val="18"/>
              </w:rPr>
              <w:t xml:space="preserve"> </w:t>
            </w:r>
            <w:r w:rsidRPr="00A21164">
              <w:rPr>
                <w:b w:val="0"/>
                <w:bCs/>
                <w:sz w:val="18"/>
              </w:rPr>
              <w:t>20M</w:t>
            </w:r>
            <w:r w:rsidRPr="00A21164">
              <w:rPr>
                <w:b w:val="0"/>
                <w:bCs/>
                <w:spacing w:val="-2"/>
                <w:sz w:val="18"/>
              </w:rPr>
              <w:t xml:space="preserve"> </w:t>
            </w:r>
            <w:r w:rsidRPr="00A21164">
              <w:rPr>
                <w:b w:val="0"/>
                <w:bCs/>
                <w:sz w:val="18"/>
              </w:rPr>
              <w:t>30M,</w:t>
            </w:r>
            <w:r w:rsidRPr="00A21164">
              <w:rPr>
                <w:b w:val="0"/>
                <w:bCs/>
                <w:spacing w:val="-2"/>
                <w:sz w:val="18"/>
              </w:rPr>
              <w:t xml:space="preserve"> </w:t>
            </w:r>
            <w:r w:rsidRPr="00A21164">
              <w:rPr>
                <w:b w:val="0"/>
                <w:bCs/>
                <w:sz w:val="18"/>
              </w:rPr>
              <w:t>ZL/</w:t>
            </w:r>
            <w:r w:rsidRPr="00A21164">
              <w:rPr>
                <w:b w:val="0"/>
                <w:bCs/>
                <w:spacing w:val="-1"/>
                <w:sz w:val="18"/>
              </w:rPr>
              <w:t xml:space="preserve"> </w:t>
            </w:r>
            <w:r w:rsidRPr="00A21164">
              <w:rPr>
                <w:b w:val="0"/>
                <w:bCs/>
                <w:spacing w:val="-5"/>
                <w:sz w:val="18"/>
              </w:rPr>
              <w:t>30M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F80806"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2"/>
                <w:sz w:val="18"/>
              </w:rPr>
              <w:t xml:space="preserve"> </w:t>
            </w:r>
            <w:r w:rsidRPr="00A21164">
              <w:rPr>
                <w:b w:val="0"/>
                <w:bCs/>
                <w:sz w:val="18"/>
              </w:rPr>
              <w:t>a</w:t>
            </w:r>
            <w:r w:rsidRPr="00A21164">
              <w:rPr>
                <w:b w:val="0"/>
                <w:bCs/>
                <w:spacing w:val="-3"/>
                <w:sz w:val="18"/>
              </w:rPr>
              <w:t xml:space="preserve"> </w:t>
            </w:r>
            <w:r w:rsidRPr="00A21164">
              <w:rPr>
                <w:b w:val="0"/>
                <w:bCs/>
                <w:sz w:val="18"/>
              </w:rPr>
              <w:t>portable</w:t>
            </w:r>
            <w:r w:rsidRPr="00A21164">
              <w:rPr>
                <w:b w:val="0"/>
                <w:bCs/>
                <w:spacing w:val="-2"/>
                <w:sz w:val="18"/>
              </w:rPr>
              <w:t xml:space="preserve"> </w:t>
            </w:r>
            <w:r w:rsidRPr="00A21164">
              <w:rPr>
                <w:b w:val="0"/>
                <w:bCs/>
                <w:sz w:val="18"/>
              </w:rPr>
              <w:t>station</w:t>
            </w:r>
            <w:r w:rsidRPr="00A21164">
              <w:rPr>
                <w:b w:val="0"/>
                <w:bCs/>
                <w:spacing w:val="-3"/>
                <w:sz w:val="18"/>
              </w:rPr>
              <w:t xml:space="preserve"> </w:t>
            </w:r>
            <w:r w:rsidRPr="00A21164">
              <w:rPr>
                <w:b w:val="0"/>
                <w:bCs/>
                <w:sz w:val="18"/>
              </w:rPr>
              <w:t>in</w:t>
            </w:r>
            <w:r w:rsidRPr="00A21164">
              <w:rPr>
                <w:b w:val="0"/>
                <w:bCs/>
                <w:spacing w:val="-2"/>
                <w:sz w:val="18"/>
              </w:rPr>
              <w:t xml:space="preserve"> </w:t>
            </w:r>
            <w:r w:rsidRPr="00A21164">
              <w:rPr>
                <w:b w:val="0"/>
                <w:bCs/>
                <w:sz w:val="18"/>
              </w:rPr>
              <w:t>VK</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20</w:t>
            </w:r>
            <w:r w:rsidRPr="00A21164">
              <w:rPr>
                <w:b w:val="0"/>
                <w:bCs/>
                <w:spacing w:val="-2"/>
                <w:sz w:val="18"/>
              </w:rPr>
              <w:t xml:space="preserve"> </w:t>
            </w:r>
            <w:r w:rsidRPr="00A21164">
              <w:rPr>
                <w:b w:val="0"/>
                <w:bCs/>
                <w:sz w:val="18"/>
              </w:rPr>
              <w:t>or</w:t>
            </w:r>
            <w:r w:rsidRPr="00A21164">
              <w:rPr>
                <w:b w:val="0"/>
                <w:bCs/>
                <w:spacing w:val="-3"/>
                <w:sz w:val="18"/>
              </w:rPr>
              <w:t xml:space="preserve"> </w:t>
            </w:r>
            <w:r w:rsidRPr="00A21164">
              <w:rPr>
                <w:b w:val="0"/>
                <w:bCs/>
                <w:sz w:val="18"/>
              </w:rPr>
              <w:t>30,</w:t>
            </w:r>
            <w:r w:rsidRPr="00A21164">
              <w:rPr>
                <w:b w:val="0"/>
                <w:bCs/>
                <w:spacing w:val="-2"/>
                <w:sz w:val="18"/>
              </w:rPr>
              <w:t xml:space="preserve"> </w:t>
            </w:r>
            <w:r w:rsidRPr="00A21164">
              <w:rPr>
                <w:b w:val="0"/>
                <w:bCs/>
                <w:sz w:val="18"/>
              </w:rPr>
              <w:t>or</w:t>
            </w:r>
            <w:r w:rsidRPr="00A21164">
              <w:rPr>
                <w:b w:val="0"/>
                <w:bCs/>
                <w:spacing w:val="-3"/>
                <w:sz w:val="18"/>
              </w:rPr>
              <w:t xml:space="preserve"> </w:t>
            </w:r>
            <w:r w:rsidRPr="00A21164">
              <w:rPr>
                <w:b w:val="0"/>
                <w:bCs/>
                <w:sz w:val="18"/>
              </w:rPr>
              <w:t>a</w:t>
            </w:r>
            <w:r w:rsidRPr="00A21164">
              <w:rPr>
                <w:b w:val="0"/>
                <w:bCs/>
                <w:spacing w:val="-2"/>
                <w:sz w:val="18"/>
              </w:rPr>
              <w:t xml:space="preserve"> </w:t>
            </w:r>
            <w:r w:rsidRPr="00A21164">
              <w:rPr>
                <w:b w:val="0"/>
                <w:bCs/>
                <w:sz w:val="18"/>
              </w:rPr>
              <w:t>portable</w:t>
            </w:r>
            <w:r w:rsidRPr="00A21164">
              <w:rPr>
                <w:b w:val="0"/>
                <w:bCs/>
                <w:spacing w:val="-3"/>
                <w:sz w:val="18"/>
              </w:rPr>
              <w:t xml:space="preserve"> </w:t>
            </w:r>
            <w:r w:rsidRPr="00A21164">
              <w:rPr>
                <w:b w:val="0"/>
                <w:bCs/>
                <w:sz w:val="18"/>
              </w:rPr>
              <w:t>ZL</w:t>
            </w:r>
            <w:r w:rsidRPr="00A21164">
              <w:rPr>
                <w:b w:val="0"/>
                <w:bCs/>
                <w:spacing w:val="-8"/>
                <w:sz w:val="18"/>
              </w:rPr>
              <w:t xml:space="preserve"> </w:t>
            </w:r>
            <w:r w:rsidRPr="00A21164">
              <w:rPr>
                <w:b w:val="0"/>
                <w:bCs/>
                <w:sz w:val="18"/>
              </w:rPr>
              <w:t>station</w:t>
            </w:r>
            <w:r w:rsidRPr="00A21164">
              <w:rPr>
                <w:b w:val="0"/>
                <w:bCs/>
                <w:spacing w:val="-3"/>
                <w:sz w:val="18"/>
              </w:rPr>
              <w:t xml:space="preserve"> </w:t>
            </w:r>
            <w:r w:rsidRPr="00A21164">
              <w:rPr>
                <w:b w:val="0"/>
                <w:bCs/>
                <w:sz w:val="18"/>
              </w:rPr>
              <w:t>on</w:t>
            </w:r>
            <w:r w:rsidRPr="00A21164">
              <w:rPr>
                <w:b w:val="0"/>
                <w:bCs/>
                <w:spacing w:val="-2"/>
                <w:sz w:val="18"/>
              </w:rPr>
              <w:t xml:space="preserve"> </w:t>
            </w:r>
            <w:r w:rsidRPr="00A21164">
              <w:rPr>
                <w:b w:val="0"/>
                <w:bCs/>
                <w:spacing w:val="-5"/>
                <w:sz w:val="18"/>
              </w:rPr>
              <w:t>30</w:t>
            </w:r>
          </w:p>
        </w:tc>
      </w:tr>
      <w:tr w:rsidR="003800B2" w:rsidRPr="00A21164" w14:paraId="4770ACE9"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83EF6C" w14:textId="77777777" w:rsidR="003800B2" w:rsidRPr="00A21164" w:rsidRDefault="003800B2" w:rsidP="00C479B9">
            <w:pPr>
              <w:rPr>
                <w:b w:val="0"/>
                <w:bCs/>
              </w:rPr>
            </w:pPr>
            <w:r w:rsidRPr="00A21164">
              <w:rPr>
                <w:b w:val="0"/>
                <w:bCs/>
                <w:spacing w:val="-2"/>
                <w:sz w:val="18"/>
              </w:rPr>
              <w:t>NADXCC</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84AD65" w14:textId="77777777" w:rsidR="003800B2" w:rsidRPr="00A21164" w:rsidRDefault="003800B2" w:rsidP="00C479B9">
            <w:pPr>
              <w:rPr>
                <w:b w:val="0"/>
                <w:bCs/>
              </w:rPr>
            </w:pPr>
            <w:r w:rsidRPr="00A21164">
              <w:rPr>
                <w:b w:val="0"/>
                <w:bCs/>
                <w:sz w:val="18"/>
              </w:rPr>
              <w:t>...</w:t>
            </w:r>
            <w:r w:rsidRPr="00A21164">
              <w:rPr>
                <w:b w:val="0"/>
                <w:bCs/>
                <w:spacing w:val="-5"/>
                <w:sz w:val="18"/>
              </w:rPr>
              <w:t xml:space="preserve"> </w:t>
            </w:r>
            <w:r w:rsidRPr="00A21164">
              <w:rPr>
                <w:b w:val="0"/>
                <w:bCs/>
                <w:sz w:val="18"/>
              </w:rPr>
              <w:t>its</w:t>
            </w:r>
            <w:r w:rsidRPr="00A21164">
              <w:rPr>
                <w:b w:val="0"/>
                <w:bCs/>
                <w:spacing w:val="-3"/>
                <w:sz w:val="18"/>
              </w:rPr>
              <w:t xml:space="preserve"> </w:t>
            </w:r>
            <w:r w:rsidRPr="00A21164">
              <w:rPr>
                <w:b w:val="0"/>
                <w:bCs/>
                <w:sz w:val="18"/>
              </w:rPr>
              <w:t>DXCC</w:t>
            </w:r>
            <w:r w:rsidRPr="00A21164">
              <w:rPr>
                <w:b w:val="0"/>
                <w:bCs/>
                <w:spacing w:val="-3"/>
                <w:sz w:val="18"/>
              </w:rPr>
              <w:t xml:space="preserve"> </w:t>
            </w:r>
            <w:r w:rsidRPr="00A21164">
              <w:rPr>
                <w:b w:val="0"/>
                <w:bCs/>
                <w:sz w:val="18"/>
              </w:rPr>
              <w:t>does</w:t>
            </w:r>
            <w:r w:rsidRPr="00A21164">
              <w:rPr>
                <w:b w:val="0"/>
                <w:bCs/>
                <w:spacing w:val="-3"/>
                <w:sz w:val="18"/>
              </w:rPr>
              <w:t xml:space="preserve"> </w:t>
            </w:r>
            <w:r w:rsidRPr="00A21164">
              <w:rPr>
                <w:b w:val="0"/>
                <w:bCs/>
                <w:sz w:val="18"/>
              </w:rPr>
              <w:t>not</w:t>
            </w:r>
            <w:r w:rsidRPr="00A21164">
              <w:rPr>
                <w:b w:val="0"/>
                <w:bCs/>
                <w:spacing w:val="-3"/>
                <w:sz w:val="18"/>
              </w:rPr>
              <w:t xml:space="preserve"> </w:t>
            </w:r>
            <w:r w:rsidRPr="00A21164">
              <w:rPr>
                <w:b w:val="0"/>
                <w:bCs/>
                <w:sz w:val="18"/>
              </w:rPr>
              <w:t>match</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spot</w:t>
            </w:r>
            <w:r w:rsidRPr="00A21164">
              <w:rPr>
                <w:b w:val="0"/>
                <w:bCs/>
                <w:spacing w:val="-3"/>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3"/>
                <w:sz w:val="18"/>
              </w:rPr>
              <w:t xml:space="preserve"> </w:t>
            </w:r>
            <w:r w:rsidRPr="00A21164">
              <w:rPr>
                <w:b w:val="0"/>
                <w:bCs/>
                <w:sz w:val="18"/>
              </w:rPr>
              <w:t>file</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pacing w:val="-2"/>
                <w:sz w:val="18"/>
              </w:rPr>
              <w:t>band.</w:t>
            </w:r>
          </w:p>
          <w:p w14:paraId="47FCC725" w14:textId="77777777" w:rsidR="003800B2" w:rsidRPr="00A21164" w:rsidRDefault="003800B2" w:rsidP="00C479B9">
            <w:pPr>
              <w:rPr>
                <w:b w:val="0"/>
                <w:bCs/>
              </w:rPr>
            </w:pPr>
            <w:r w:rsidRPr="00A21164">
              <w:rPr>
                <w:b w:val="0"/>
                <w:bCs/>
                <w:i/>
                <w:sz w:val="18"/>
              </w:rPr>
              <w:t>use</w:t>
            </w:r>
            <w:r w:rsidRPr="00A21164">
              <w:rPr>
                <w:b w:val="0"/>
                <w:bCs/>
                <w:i/>
                <w:spacing w:val="-3"/>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2"/>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DXCC</w:t>
            </w:r>
            <w:r w:rsidRPr="00A21164">
              <w:rPr>
                <w:b w:val="0"/>
                <w:bCs/>
                <w:i/>
                <w:spacing w:val="-2"/>
                <w:sz w:val="18"/>
              </w:rPr>
              <w:t xml:space="preserve"> entities.</w:t>
            </w:r>
          </w:p>
        </w:tc>
      </w:tr>
      <w:tr w:rsidR="003800B2" w:rsidRPr="00A21164" w14:paraId="0CFB55E1"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A631A6" w14:textId="77777777" w:rsidR="003800B2" w:rsidRPr="00A21164" w:rsidRDefault="003800B2" w:rsidP="00C479B9">
            <w:pPr>
              <w:rPr>
                <w:b w:val="0"/>
                <w:bCs/>
              </w:rPr>
            </w:pPr>
            <w:r w:rsidRPr="00A21164">
              <w:rPr>
                <w:b w:val="0"/>
                <w:bCs/>
                <w:sz w:val="18"/>
              </w:rPr>
              <w:t>NADXCC</w:t>
            </w:r>
            <w:r w:rsidRPr="00A21164">
              <w:rPr>
                <w:b w:val="0"/>
                <w:bCs/>
                <w:spacing w:val="-3"/>
                <w:sz w:val="18"/>
              </w:rPr>
              <w:t xml:space="preserve"> </w:t>
            </w:r>
            <w:r w:rsidRPr="00A21164">
              <w:rPr>
                <w:b w:val="0"/>
                <w:bCs/>
                <w:spacing w:val="-2"/>
                <w:sz w:val="18"/>
              </w:rPr>
              <w:t>NABAND</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CB8054" w14:textId="77777777" w:rsidR="003800B2" w:rsidRPr="00A21164" w:rsidRDefault="003800B2" w:rsidP="00C479B9">
            <w:pPr>
              <w:rPr>
                <w:b w:val="0"/>
                <w:bCs/>
              </w:rPr>
            </w:pPr>
            <w:r w:rsidRPr="00A21164">
              <w:rPr>
                <w:b w:val="0"/>
                <w:bCs/>
                <w:sz w:val="18"/>
              </w:rPr>
              <w:t>...</w:t>
            </w:r>
            <w:r w:rsidRPr="00A21164">
              <w:rPr>
                <w:b w:val="0"/>
                <w:bCs/>
                <w:spacing w:val="-5"/>
                <w:sz w:val="18"/>
              </w:rPr>
              <w:t xml:space="preserve"> </w:t>
            </w:r>
            <w:r w:rsidRPr="00A21164">
              <w:rPr>
                <w:b w:val="0"/>
                <w:bCs/>
                <w:sz w:val="18"/>
              </w:rPr>
              <w:t>both</w:t>
            </w:r>
            <w:r w:rsidRPr="00A21164">
              <w:rPr>
                <w:b w:val="0"/>
                <w:bCs/>
                <w:spacing w:val="-3"/>
                <w:sz w:val="18"/>
              </w:rPr>
              <w:t xml:space="preserve"> </w:t>
            </w:r>
            <w:r w:rsidRPr="00A21164">
              <w:rPr>
                <w:b w:val="0"/>
                <w:bCs/>
                <w:sz w:val="18"/>
              </w:rPr>
              <w:t>its</w:t>
            </w:r>
            <w:r w:rsidRPr="00A21164">
              <w:rPr>
                <w:b w:val="0"/>
                <w:bCs/>
                <w:spacing w:val="-3"/>
                <w:sz w:val="18"/>
              </w:rPr>
              <w:t xml:space="preserve"> </w:t>
            </w:r>
            <w:r w:rsidRPr="00A21164">
              <w:rPr>
                <w:b w:val="0"/>
                <w:bCs/>
                <w:sz w:val="18"/>
              </w:rPr>
              <w:t>DXCC</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band</w:t>
            </w:r>
            <w:r w:rsidRPr="00A21164">
              <w:rPr>
                <w:b w:val="0"/>
                <w:bCs/>
                <w:spacing w:val="-3"/>
                <w:sz w:val="18"/>
              </w:rPr>
              <w:t xml:space="preserve"> </w:t>
            </w:r>
            <w:r w:rsidRPr="00A21164">
              <w:rPr>
                <w:b w:val="0"/>
                <w:bCs/>
                <w:sz w:val="18"/>
              </w:rPr>
              <w:t>do</w:t>
            </w:r>
            <w:r w:rsidRPr="00A21164">
              <w:rPr>
                <w:b w:val="0"/>
                <w:bCs/>
                <w:spacing w:val="-3"/>
                <w:sz w:val="18"/>
              </w:rPr>
              <w:t xml:space="preserve"> </w:t>
            </w:r>
            <w:r w:rsidRPr="00A21164">
              <w:rPr>
                <w:b w:val="0"/>
                <w:bCs/>
                <w:sz w:val="18"/>
              </w:rPr>
              <w:t>not</w:t>
            </w:r>
            <w:r w:rsidRPr="00A21164">
              <w:rPr>
                <w:b w:val="0"/>
                <w:bCs/>
                <w:spacing w:val="-3"/>
                <w:sz w:val="18"/>
              </w:rPr>
              <w:t xml:space="preserve"> </w:t>
            </w:r>
            <w:r w:rsidRPr="00A21164">
              <w:rPr>
                <w:b w:val="0"/>
                <w:bCs/>
                <w:sz w:val="18"/>
              </w:rPr>
              <w:t>match</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one</w:t>
            </w:r>
            <w:r w:rsidRPr="00A21164">
              <w:rPr>
                <w:b w:val="0"/>
                <w:bCs/>
                <w:spacing w:val="-3"/>
                <w:sz w:val="18"/>
              </w:rPr>
              <w:t xml:space="preserve"> </w:t>
            </w:r>
            <w:r w:rsidRPr="00A21164">
              <w:rPr>
                <w:b w:val="0"/>
                <w:bCs/>
                <w:sz w:val="18"/>
              </w:rPr>
              <w:t>spot</w:t>
            </w:r>
            <w:r w:rsidRPr="00A21164">
              <w:rPr>
                <w:b w:val="0"/>
                <w:bCs/>
                <w:spacing w:val="-3"/>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1"/>
                <w:sz w:val="18"/>
              </w:rPr>
              <w:t xml:space="preserve"> </w:t>
            </w:r>
            <w:r w:rsidRPr="00A21164">
              <w:rPr>
                <w:b w:val="0"/>
                <w:bCs/>
                <w:sz w:val="18"/>
              </w:rPr>
              <w:t>ADIF</w:t>
            </w:r>
            <w:r w:rsidRPr="00A21164">
              <w:rPr>
                <w:b w:val="0"/>
                <w:bCs/>
                <w:spacing w:val="-3"/>
                <w:sz w:val="18"/>
              </w:rPr>
              <w:t xml:space="preserve"> </w:t>
            </w:r>
            <w:r w:rsidRPr="00A21164">
              <w:rPr>
                <w:b w:val="0"/>
                <w:bCs/>
                <w:spacing w:val="-2"/>
                <w:sz w:val="18"/>
              </w:rPr>
              <w:t>file.</w:t>
            </w:r>
          </w:p>
          <w:p w14:paraId="5C06D3E1" w14:textId="77777777" w:rsidR="003800B2" w:rsidRPr="00A21164" w:rsidRDefault="003800B2" w:rsidP="00C479B9">
            <w:pPr>
              <w:rPr>
                <w:b w:val="0"/>
                <w:bCs/>
              </w:rPr>
            </w:pPr>
            <w:r w:rsidRPr="00A21164">
              <w:rPr>
                <w:b w:val="0"/>
                <w:bCs/>
                <w:i/>
                <w:sz w:val="18"/>
              </w:rPr>
              <w:t>use</w:t>
            </w:r>
            <w:r w:rsidRPr="00A21164">
              <w:rPr>
                <w:b w:val="0"/>
                <w:bCs/>
                <w:i/>
                <w:spacing w:val="-3"/>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band</w:t>
            </w:r>
            <w:r w:rsidRPr="00A21164">
              <w:rPr>
                <w:b w:val="0"/>
                <w:bCs/>
                <w:i/>
                <w:spacing w:val="-3"/>
                <w:sz w:val="18"/>
              </w:rPr>
              <w:t xml:space="preserve"> </w:t>
            </w:r>
            <w:r w:rsidRPr="00A21164">
              <w:rPr>
                <w:b w:val="0"/>
                <w:bCs/>
                <w:i/>
                <w:spacing w:val="-2"/>
                <w:sz w:val="18"/>
              </w:rPr>
              <w:t>slots.</w:t>
            </w:r>
          </w:p>
        </w:tc>
      </w:tr>
      <w:tr w:rsidR="003800B2" w:rsidRPr="00A21164" w14:paraId="2959FCCE"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1A44E0" w14:textId="77777777" w:rsidR="003800B2" w:rsidRPr="00A21164" w:rsidRDefault="003800B2" w:rsidP="00C479B9">
            <w:pPr>
              <w:rPr>
                <w:b w:val="0"/>
                <w:bCs/>
              </w:rPr>
            </w:pPr>
            <w:r w:rsidRPr="00A21164">
              <w:rPr>
                <w:b w:val="0"/>
                <w:bCs/>
                <w:sz w:val="18"/>
              </w:rPr>
              <w:t>40M</w:t>
            </w:r>
            <w:r w:rsidRPr="00A21164">
              <w:rPr>
                <w:b w:val="0"/>
                <w:bCs/>
                <w:spacing w:val="-2"/>
                <w:sz w:val="18"/>
              </w:rPr>
              <w:t xml:space="preserve"> NAPREF</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D0F854"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1"/>
                <w:sz w:val="18"/>
              </w:rPr>
              <w:t xml:space="preserve"> </w:t>
            </w:r>
            <w:r w:rsidRPr="00A21164">
              <w:rPr>
                <w:b w:val="0"/>
                <w:bCs/>
                <w:sz w:val="18"/>
              </w:rPr>
              <w:t>is</w:t>
            </w:r>
            <w:r w:rsidRPr="00A21164">
              <w:rPr>
                <w:b w:val="0"/>
                <w:bCs/>
                <w:spacing w:val="-2"/>
                <w:sz w:val="18"/>
              </w:rPr>
              <w:t xml:space="preserve"> </w:t>
            </w:r>
            <w:r w:rsidRPr="00A21164">
              <w:rPr>
                <w:b w:val="0"/>
                <w:bCs/>
                <w:sz w:val="18"/>
              </w:rPr>
              <w:t>on</w:t>
            </w:r>
            <w:r w:rsidRPr="00A21164">
              <w:rPr>
                <w:b w:val="0"/>
                <w:bCs/>
                <w:spacing w:val="-2"/>
                <w:sz w:val="18"/>
              </w:rPr>
              <w:t xml:space="preserve"> </w:t>
            </w:r>
            <w:r w:rsidRPr="00A21164">
              <w:rPr>
                <w:b w:val="0"/>
                <w:bCs/>
                <w:sz w:val="18"/>
              </w:rPr>
              <w:t>40</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has</w:t>
            </w:r>
            <w:r w:rsidRPr="00A21164">
              <w:rPr>
                <w:b w:val="0"/>
                <w:bCs/>
                <w:spacing w:val="-2"/>
                <w:sz w:val="18"/>
              </w:rPr>
              <w:t xml:space="preserve"> </w:t>
            </w:r>
            <w:r w:rsidRPr="00A21164">
              <w:rPr>
                <w:b w:val="0"/>
                <w:bCs/>
                <w:sz w:val="18"/>
              </w:rPr>
              <w:t>a</w:t>
            </w:r>
            <w:r w:rsidRPr="00A21164">
              <w:rPr>
                <w:b w:val="0"/>
                <w:bCs/>
                <w:spacing w:val="-2"/>
                <w:sz w:val="18"/>
              </w:rPr>
              <w:t xml:space="preserve"> </w:t>
            </w:r>
            <w:r w:rsidRPr="00A21164">
              <w:rPr>
                <w:b w:val="0"/>
                <w:bCs/>
                <w:sz w:val="18"/>
              </w:rPr>
              <w:t>prefix</w:t>
            </w:r>
            <w:r w:rsidRPr="00A21164">
              <w:rPr>
                <w:b w:val="0"/>
                <w:bCs/>
                <w:spacing w:val="-2"/>
                <w:sz w:val="18"/>
              </w:rPr>
              <w:t xml:space="preserve"> </w:t>
            </w:r>
            <w:r w:rsidRPr="00A21164">
              <w:rPr>
                <w:b w:val="0"/>
                <w:bCs/>
                <w:sz w:val="18"/>
              </w:rPr>
              <w:t>not</w:t>
            </w:r>
            <w:r w:rsidRPr="00A21164">
              <w:rPr>
                <w:b w:val="0"/>
                <w:bCs/>
                <w:spacing w:val="-2"/>
                <w:sz w:val="18"/>
              </w:rPr>
              <w:t xml:space="preserve"> </w:t>
            </w:r>
            <w:r w:rsidRPr="00A21164">
              <w:rPr>
                <w:b w:val="0"/>
                <w:bCs/>
                <w:sz w:val="18"/>
              </w:rPr>
              <w:t>in</w:t>
            </w:r>
            <w:r w:rsidRPr="00A21164">
              <w:rPr>
                <w:b w:val="0"/>
                <w:bCs/>
                <w:spacing w:val="-2"/>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2"/>
                <w:sz w:val="18"/>
              </w:rPr>
              <w:t xml:space="preserve"> file.</w:t>
            </w:r>
          </w:p>
          <w:p w14:paraId="76D375C5" w14:textId="77777777" w:rsidR="003800B2" w:rsidRPr="00A21164" w:rsidRDefault="003800B2" w:rsidP="00C479B9">
            <w:pPr>
              <w:rPr>
                <w:b w:val="0"/>
                <w:bCs/>
              </w:rPr>
            </w:pPr>
            <w:r w:rsidRPr="00A21164">
              <w:rPr>
                <w:b w:val="0"/>
                <w:bCs/>
                <w:i/>
                <w:sz w:val="18"/>
              </w:rPr>
              <w:t>use</w:t>
            </w:r>
            <w:r w:rsidRPr="00A21164">
              <w:rPr>
                <w:b w:val="0"/>
                <w:bCs/>
                <w:i/>
                <w:spacing w:val="-4"/>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prefixes</w:t>
            </w:r>
            <w:r w:rsidRPr="00A21164">
              <w:rPr>
                <w:b w:val="0"/>
                <w:bCs/>
                <w:i/>
                <w:spacing w:val="-3"/>
                <w:sz w:val="18"/>
              </w:rPr>
              <w:t xml:space="preserve"> </w:t>
            </w:r>
            <w:r w:rsidRPr="00A21164">
              <w:rPr>
                <w:b w:val="0"/>
                <w:bCs/>
                <w:i/>
                <w:sz w:val="18"/>
              </w:rPr>
              <w:t>on</w:t>
            </w:r>
            <w:r w:rsidRPr="00A21164">
              <w:rPr>
                <w:b w:val="0"/>
                <w:bCs/>
                <w:i/>
                <w:spacing w:val="-3"/>
                <w:sz w:val="18"/>
              </w:rPr>
              <w:t xml:space="preserve"> </w:t>
            </w:r>
            <w:r w:rsidRPr="00A21164">
              <w:rPr>
                <w:b w:val="0"/>
                <w:bCs/>
                <w:i/>
                <w:spacing w:val="-5"/>
                <w:sz w:val="18"/>
              </w:rPr>
              <w:t>40m</w:t>
            </w:r>
          </w:p>
        </w:tc>
      </w:tr>
      <w:tr w:rsidR="003800B2" w:rsidRPr="00A21164" w14:paraId="63BB9499"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43696" w14:textId="77777777" w:rsidR="003800B2" w:rsidRPr="00A21164" w:rsidRDefault="003800B2" w:rsidP="00C479B9">
            <w:pPr>
              <w:rPr>
                <w:b w:val="0"/>
                <w:bCs/>
              </w:rPr>
            </w:pPr>
            <w:r w:rsidRPr="00A21164">
              <w:rPr>
                <w:b w:val="0"/>
                <w:bCs/>
                <w:sz w:val="18"/>
              </w:rPr>
              <w:t>20-10M</w:t>
            </w:r>
            <w:r w:rsidRPr="00A21164">
              <w:rPr>
                <w:b w:val="0"/>
                <w:bCs/>
                <w:spacing w:val="-4"/>
                <w:sz w:val="18"/>
              </w:rPr>
              <w:t xml:space="preserve"> </w:t>
            </w:r>
            <w:r w:rsidRPr="00A21164">
              <w:rPr>
                <w:b w:val="0"/>
                <w:bCs/>
                <w:spacing w:val="-2"/>
                <w:sz w:val="18"/>
              </w:rPr>
              <w:t>NAGRID</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EF0AD5"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on</w:t>
            </w:r>
            <w:r w:rsidRPr="00A21164">
              <w:rPr>
                <w:b w:val="0"/>
                <w:bCs/>
                <w:spacing w:val="-2"/>
                <w:sz w:val="18"/>
              </w:rPr>
              <w:t xml:space="preserve"> </w:t>
            </w:r>
            <w:r w:rsidRPr="00A21164">
              <w:rPr>
                <w:b w:val="0"/>
                <w:bCs/>
                <w:sz w:val="18"/>
              </w:rPr>
              <w:t>any</w:t>
            </w:r>
            <w:r w:rsidRPr="00A21164">
              <w:rPr>
                <w:b w:val="0"/>
                <w:bCs/>
                <w:spacing w:val="-3"/>
                <w:sz w:val="18"/>
              </w:rPr>
              <w:t xml:space="preserve"> </w:t>
            </w:r>
            <w:r w:rsidRPr="00A21164">
              <w:rPr>
                <w:b w:val="0"/>
                <w:bCs/>
                <w:sz w:val="18"/>
              </w:rPr>
              <w:t>band</w:t>
            </w:r>
            <w:r w:rsidRPr="00A21164">
              <w:rPr>
                <w:b w:val="0"/>
                <w:bCs/>
                <w:spacing w:val="-3"/>
                <w:sz w:val="18"/>
              </w:rPr>
              <w:t xml:space="preserve"> </w:t>
            </w:r>
            <w:r w:rsidRPr="00A21164">
              <w:rPr>
                <w:b w:val="0"/>
                <w:bCs/>
                <w:sz w:val="18"/>
              </w:rPr>
              <w:t>from</w:t>
            </w:r>
            <w:r w:rsidRPr="00A21164">
              <w:rPr>
                <w:b w:val="0"/>
                <w:bCs/>
                <w:spacing w:val="-2"/>
                <w:sz w:val="18"/>
              </w:rPr>
              <w:t xml:space="preserve"> </w:t>
            </w:r>
            <w:r w:rsidRPr="00A21164">
              <w:rPr>
                <w:b w:val="0"/>
                <w:bCs/>
                <w:sz w:val="18"/>
              </w:rPr>
              <w:t>20</w:t>
            </w:r>
            <w:r w:rsidRPr="00A21164">
              <w:rPr>
                <w:b w:val="0"/>
                <w:bCs/>
                <w:spacing w:val="-3"/>
                <w:sz w:val="18"/>
              </w:rPr>
              <w:t xml:space="preserve"> </w:t>
            </w:r>
            <w:r w:rsidRPr="00A21164">
              <w:rPr>
                <w:b w:val="0"/>
                <w:bCs/>
                <w:sz w:val="18"/>
              </w:rPr>
              <w:t>to</w:t>
            </w:r>
            <w:r w:rsidRPr="00A21164">
              <w:rPr>
                <w:b w:val="0"/>
                <w:bCs/>
                <w:spacing w:val="-3"/>
                <w:sz w:val="18"/>
              </w:rPr>
              <w:t xml:space="preserve"> </w:t>
            </w:r>
            <w:r w:rsidRPr="00A21164">
              <w:rPr>
                <w:b w:val="0"/>
                <w:bCs/>
                <w:sz w:val="18"/>
              </w:rPr>
              <w:t>10</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no</w:t>
            </w:r>
            <w:r w:rsidRPr="00A21164">
              <w:rPr>
                <w:b w:val="0"/>
                <w:bCs/>
                <w:spacing w:val="-3"/>
                <w:sz w:val="18"/>
              </w:rPr>
              <w:t xml:space="preserve"> </w:t>
            </w:r>
            <w:r w:rsidRPr="00A21164">
              <w:rPr>
                <w:b w:val="0"/>
                <w:bCs/>
                <w:sz w:val="18"/>
              </w:rPr>
              <w:t>spots</w:t>
            </w:r>
            <w:r w:rsidRPr="00A21164">
              <w:rPr>
                <w:b w:val="0"/>
                <w:bCs/>
                <w:spacing w:val="-2"/>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3"/>
                <w:sz w:val="18"/>
              </w:rPr>
              <w:t xml:space="preserve"> </w:t>
            </w:r>
            <w:r w:rsidRPr="00A21164">
              <w:rPr>
                <w:b w:val="0"/>
                <w:bCs/>
                <w:sz w:val="18"/>
              </w:rPr>
              <w:t>file</w:t>
            </w:r>
            <w:r w:rsidRPr="00A21164">
              <w:rPr>
                <w:b w:val="0"/>
                <w:bCs/>
                <w:spacing w:val="-2"/>
                <w:sz w:val="18"/>
              </w:rPr>
              <w:t xml:space="preserve"> </w:t>
            </w:r>
            <w:r w:rsidRPr="00A21164">
              <w:rPr>
                <w:b w:val="0"/>
                <w:bCs/>
                <w:sz w:val="18"/>
              </w:rPr>
              <w:t>have</w:t>
            </w:r>
            <w:r w:rsidRPr="00A21164">
              <w:rPr>
                <w:b w:val="0"/>
                <w:bCs/>
                <w:spacing w:val="-3"/>
                <w:sz w:val="18"/>
              </w:rPr>
              <w:t xml:space="preserve"> </w:t>
            </w:r>
            <w:r w:rsidRPr="00A21164">
              <w:rPr>
                <w:b w:val="0"/>
                <w:bCs/>
                <w:sz w:val="18"/>
              </w:rPr>
              <w:t>the</w:t>
            </w:r>
            <w:r w:rsidRPr="00A21164">
              <w:rPr>
                <w:b w:val="0"/>
                <w:bCs/>
                <w:spacing w:val="-3"/>
                <w:sz w:val="18"/>
              </w:rPr>
              <w:t xml:space="preserve"> </w:t>
            </w:r>
            <w:r w:rsidRPr="00A21164">
              <w:rPr>
                <w:b w:val="0"/>
                <w:bCs/>
                <w:sz w:val="18"/>
              </w:rPr>
              <w:t>same</w:t>
            </w:r>
            <w:r w:rsidRPr="00A21164">
              <w:rPr>
                <w:b w:val="0"/>
                <w:bCs/>
                <w:spacing w:val="-2"/>
                <w:sz w:val="18"/>
              </w:rPr>
              <w:t xml:space="preserve"> grid.</w:t>
            </w:r>
          </w:p>
          <w:p w14:paraId="707F6E69" w14:textId="77777777" w:rsidR="003800B2" w:rsidRPr="00A21164" w:rsidRDefault="003800B2" w:rsidP="00C479B9">
            <w:pPr>
              <w:rPr>
                <w:b w:val="0"/>
                <w:bCs/>
              </w:rPr>
            </w:pPr>
            <w:r w:rsidRPr="00A21164">
              <w:rPr>
                <w:b w:val="0"/>
                <w:bCs/>
                <w:i/>
                <w:sz w:val="18"/>
              </w:rPr>
              <w:t>use</w:t>
            </w:r>
            <w:r w:rsidRPr="00A21164">
              <w:rPr>
                <w:b w:val="0"/>
                <w:bCs/>
                <w:i/>
                <w:spacing w:val="-4"/>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4"/>
                <w:sz w:val="18"/>
              </w:rPr>
              <w:t xml:space="preserve"> </w:t>
            </w:r>
            <w:r w:rsidRPr="00A21164">
              <w:rPr>
                <w:b w:val="0"/>
                <w:bCs/>
                <w:i/>
                <w:sz w:val="18"/>
              </w:rPr>
              <w:t>new</w:t>
            </w:r>
            <w:r w:rsidRPr="00A21164">
              <w:rPr>
                <w:b w:val="0"/>
                <w:bCs/>
                <w:i/>
                <w:spacing w:val="-3"/>
                <w:sz w:val="18"/>
              </w:rPr>
              <w:t xml:space="preserve"> </w:t>
            </w:r>
            <w:r w:rsidRPr="00A21164">
              <w:rPr>
                <w:b w:val="0"/>
                <w:bCs/>
                <w:i/>
                <w:sz w:val="18"/>
              </w:rPr>
              <w:t>grids</w:t>
            </w:r>
            <w:r w:rsidRPr="00A21164">
              <w:rPr>
                <w:b w:val="0"/>
                <w:bCs/>
                <w:i/>
                <w:spacing w:val="-3"/>
                <w:sz w:val="18"/>
              </w:rPr>
              <w:t xml:space="preserve"> </w:t>
            </w:r>
            <w:r w:rsidRPr="00A21164">
              <w:rPr>
                <w:b w:val="0"/>
                <w:bCs/>
                <w:i/>
                <w:sz w:val="18"/>
              </w:rPr>
              <w:t>on</w:t>
            </w:r>
            <w:r w:rsidRPr="00A21164">
              <w:rPr>
                <w:b w:val="0"/>
                <w:bCs/>
                <w:i/>
                <w:spacing w:val="-3"/>
                <w:sz w:val="18"/>
              </w:rPr>
              <w:t xml:space="preserve"> </w:t>
            </w:r>
            <w:r w:rsidRPr="00A21164">
              <w:rPr>
                <w:b w:val="0"/>
                <w:bCs/>
                <w:i/>
                <w:sz w:val="18"/>
              </w:rPr>
              <w:t>these</w:t>
            </w:r>
            <w:r w:rsidRPr="00A21164">
              <w:rPr>
                <w:b w:val="0"/>
                <w:bCs/>
                <w:i/>
                <w:spacing w:val="-3"/>
                <w:sz w:val="18"/>
              </w:rPr>
              <w:t xml:space="preserve"> </w:t>
            </w:r>
            <w:r w:rsidRPr="00A21164">
              <w:rPr>
                <w:b w:val="0"/>
                <w:bCs/>
                <w:i/>
                <w:spacing w:val="-2"/>
                <w:sz w:val="18"/>
              </w:rPr>
              <w:t>bands.</w:t>
            </w:r>
          </w:p>
        </w:tc>
      </w:tr>
    </w:tbl>
    <w:p w14:paraId="5F3E2477" w14:textId="783AF5DE" w:rsidR="005958D6" w:rsidRPr="00A21164" w:rsidRDefault="005958D6" w:rsidP="00C479B9">
      <w:pPr>
        <w:rPr>
          <w:b w:val="0"/>
          <w:bCs/>
        </w:rPr>
      </w:pPr>
    </w:p>
    <w:p w14:paraId="08F73A64" w14:textId="77777777" w:rsidR="005958D6" w:rsidRPr="00A21164" w:rsidRDefault="005958D6">
      <w:pPr>
        <w:spacing w:after="200"/>
        <w:rPr>
          <w:b w:val="0"/>
          <w:bCs/>
        </w:rPr>
      </w:pPr>
      <w:r w:rsidRPr="00A21164">
        <w:rPr>
          <w:b w:val="0"/>
          <w:bCs/>
        </w:rPr>
        <w:br w:type="page"/>
      </w:r>
    </w:p>
    <w:p w14:paraId="2B265295" w14:textId="61B7F293" w:rsidR="00B7205B" w:rsidRPr="00A21164" w:rsidRDefault="005310A2" w:rsidP="005310A2">
      <w:pPr>
        <w:pStyle w:val="Heading1"/>
      </w:pPr>
      <w:bookmarkStart w:id="113" w:name="_Ref231824309"/>
      <w:bookmarkStart w:id="114" w:name="_Ref231824311"/>
      <w:bookmarkStart w:id="115" w:name="_Ref231824344"/>
      <w:bookmarkStart w:id="116" w:name="_Ref231824818"/>
      <w:bookmarkStart w:id="117" w:name="_Ref231825272"/>
      <w:bookmarkStart w:id="118" w:name="_Ref231825299"/>
      <w:bookmarkStart w:id="119" w:name="_Ref231825300"/>
      <w:bookmarkStart w:id="120" w:name="_Toc235985328"/>
      <w:r w:rsidRPr="00A21164">
        <w:lastRenderedPageBreak/>
        <w:t>External IO Options</w:t>
      </w:r>
      <w:bookmarkEnd w:id="113"/>
      <w:bookmarkEnd w:id="114"/>
      <w:bookmarkEnd w:id="115"/>
      <w:bookmarkEnd w:id="116"/>
      <w:bookmarkEnd w:id="117"/>
      <w:bookmarkEnd w:id="118"/>
      <w:bookmarkEnd w:id="119"/>
      <w:bookmarkEnd w:id="120"/>
    </w:p>
    <w:p w14:paraId="3FE0BF10" w14:textId="7FFF8B60" w:rsidR="00872E1A" w:rsidRPr="00A21164" w:rsidRDefault="00872E1A" w:rsidP="0023475C">
      <w:pPr>
        <w:pStyle w:val="Content"/>
        <w:rPr>
          <w:noProof w:val="0"/>
        </w:rPr>
      </w:pPr>
      <w:r w:rsidRPr="00A21164">
        <w:rPr>
          <w:noProof w:val="0"/>
        </w:rPr>
        <w:t>HamClock</w:t>
      </w:r>
      <w:r w:rsidRPr="00A21164">
        <w:rPr>
          <w:noProof w:val="0"/>
          <w:spacing w:val="-9"/>
        </w:rPr>
        <w:t xml:space="preserve"> </w:t>
      </w:r>
      <w:r w:rsidRPr="00A21164">
        <w:rPr>
          <w:noProof w:val="0"/>
        </w:rPr>
        <w:t>supports</w:t>
      </w:r>
      <w:r w:rsidRPr="00A21164">
        <w:rPr>
          <w:noProof w:val="0"/>
          <w:spacing w:val="-7"/>
        </w:rPr>
        <w:t xml:space="preserve"> </w:t>
      </w:r>
      <w:r w:rsidRPr="00A21164">
        <w:rPr>
          <w:noProof w:val="0"/>
        </w:rPr>
        <w:t>several</w:t>
      </w:r>
      <w:r w:rsidRPr="00A21164">
        <w:rPr>
          <w:noProof w:val="0"/>
          <w:spacing w:val="-7"/>
        </w:rPr>
        <w:t xml:space="preserve"> </w:t>
      </w:r>
      <w:r w:rsidRPr="00A21164">
        <w:rPr>
          <w:noProof w:val="0"/>
        </w:rPr>
        <w:t>optional</w:t>
      </w:r>
      <w:r w:rsidRPr="00A21164">
        <w:rPr>
          <w:noProof w:val="0"/>
          <w:spacing w:val="-7"/>
        </w:rPr>
        <w:t xml:space="preserve"> </w:t>
      </w:r>
      <w:bookmarkStart w:id="121" w:name="externaldevices"/>
      <w:r w:rsidRPr="00A21164">
        <w:rPr>
          <w:noProof w:val="0"/>
        </w:rPr>
        <w:t>external</w:t>
      </w:r>
      <w:r w:rsidRPr="00A21164">
        <w:rPr>
          <w:noProof w:val="0"/>
          <w:spacing w:val="-6"/>
        </w:rPr>
        <w:t xml:space="preserve"> </w:t>
      </w:r>
      <w:r w:rsidRPr="00A21164">
        <w:rPr>
          <w:noProof w:val="0"/>
        </w:rPr>
        <w:t>devices</w:t>
      </w:r>
      <w:bookmarkEnd w:id="121"/>
      <w:r w:rsidRPr="00A21164">
        <w:rPr>
          <w:noProof w:val="0"/>
          <w:spacing w:val="-7"/>
        </w:rPr>
        <w:t xml:space="preserve"> </w:t>
      </w:r>
      <w:r w:rsidRPr="00A21164">
        <w:rPr>
          <w:noProof w:val="0"/>
        </w:rPr>
        <w:t>to</w:t>
      </w:r>
      <w:r w:rsidRPr="00A21164">
        <w:rPr>
          <w:noProof w:val="0"/>
          <w:spacing w:val="-7"/>
        </w:rPr>
        <w:t xml:space="preserve"> </w:t>
      </w:r>
      <w:r w:rsidRPr="00A21164">
        <w:rPr>
          <w:noProof w:val="0"/>
        </w:rPr>
        <w:t>enhance</w:t>
      </w:r>
      <w:r w:rsidRPr="00A21164">
        <w:rPr>
          <w:noProof w:val="0"/>
          <w:spacing w:val="-7"/>
        </w:rPr>
        <w:t xml:space="preserve"> </w:t>
      </w:r>
      <w:r w:rsidRPr="00A21164">
        <w:rPr>
          <w:noProof w:val="0"/>
        </w:rPr>
        <w:t>the</w:t>
      </w:r>
      <w:r w:rsidRPr="00A21164">
        <w:rPr>
          <w:noProof w:val="0"/>
          <w:spacing w:val="-7"/>
        </w:rPr>
        <w:t xml:space="preserve"> </w:t>
      </w:r>
      <w:r w:rsidRPr="00A21164">
        <w:rPr>
          <w:noProof w:val="0"/>
        </w:rPr>
        <w:t>operator</w:t>
      </w:r>
      <w:r w:rsidRPr="00A21164">
        <w:rPr>
          <w:noProof w:val="0"/>
          <w:spacing w:val="-6"/>
        </w:rPr>
        <w:t xml:space="preserve"> </w:t>
      </w:r>
      <w:r w:rsidRPr="00A21164">
        <w:rPr>
          <w:noProof w:val="0"/>
        </w:rPr>
        <w:t>experience.</w:t>
      </w:r>
      <w:r w:rsidRPr="00A21164">
        <w:rPr>
          <w:noProof w:val="0"/>
          <w:spacing w:val="-11"/>
        </w:rPr>
        <w:t xml:space="preserve"> </w:t>
      </w:r>
      <w:r w:rsidRPr="00A21164">
        <w:rPr>
          <w:noProof w:val="0"/>
        </w:rPr>
        <w:t>These</w:t>
      </w:r>
      <w:r w:rsidRPr="00A21164">
        <w:rPr>
          <w:noProof w:val="0"/>
          <w:spacing w:val="-6"/>
        </w:rPr>
        <w:t xml:space="preserve"> </w:t>
      </w:r>
      <w:r w:rsidRPr="00A21164">
        <w:rPr>
          <w:noProof w:val="0"/>
          <w:spacing w:val="-2"/>
        </w:rPr>
        <w:t>include</w:t>
      </w:r>
      <w:r w:rsidR="00FB472E" w:rsidRPr="00A21164">
        <w:rPr>
          <w:noProof w:val="0"/>
          <w:spacing w:val="-2"/>
        </w:rPr>
        <w:t>:</w:t>
      </w:r>
    </w:p>
    <w:p w14:paraId="2C0E922B" w14:textId="746E272A" w:rsidR="00872E1A" w:rsidRPr="00A21164" w:rsidRDefault="00872E1A">
      <w:pPr>
        <w:pStyle w:val="ListParagraph"/>
        <w:numPr>
          <w:ilvl w:val="0"/>
          <w:numId w:val="38"/>
        </w:numPr>
        <w:rPr>
          <w:bCs/>
        </w:rPr>
      </w:pPr>
      <w:r w:rsidRPr="00A21164">
        <w:rPr>
          <w:bCs/>
        </w:rPr>
        <w:t>one</w:t>
      </w:r>
      <w:r w:rsidRPr="00A21164">
        <w:rPr>
          <w:bCs/>
          <w:spacing w:val="-8"/>
        </w:rPr>
        <w:t xml:space="preserve"> </w:t>
      </w:r>
      <w:r w:rsidRPr="00A21164">
        <w:rPr>
          <w:bCs/>
        </w:rPr>
        <w:t>or</w:t>
      </w:r>
      <w:r w:rsidRPr="00A21164">
        <w:rPr>
          <w:bCs/>
          <w:spacing w:val="-6"/>
        </w:rPr>
        <w:t xml:space="preserve"> </w:t>
      </w:r>
      <w:r w:rsidRPr="00A21164">
        <w:rPr>
          <w:bCs/>
        </w:rPr>
        <w:t>two</w:t>
      </w:r>
      <w:r w:rsidRPr="00A21164">
        <w:rPr>
          <w:spacing w:val="-6"/>
        </w:rPr>
        <w:t xml:space="preserve"> </w:t>
      </w:r>
      <w:r w:rsidRPr="00A21164">
        <w:rPr>
          <w:bCs/>
        </w:rPr>
        <w:t>BME280</w:t>
      </w:r>
      <w:r w:rsidRPr="00A21164">
        <w:rPr>
          <w:bCs/>
          <w:spacing w:val="-6"/>
        </w:rPr>
        <w:t xml:space="preserve"> </w:t>
      </w:r>
      <w:r w:rsidRPr="00A21164">
        <w:rPr>
          <w:bCs/>
        </w:rPr>
        <w:t>environmental</w:t>
      </w:r>
      <w:r w:rsidRPr="00A21164">
        <w:rPr>
          <w:bCs/>
          <w:spacing w:val="-5"/>
        </w:rPr>
        <w:t xml:space="preserve"> </w:t>
      </w:r>
      <w:r w:rsidRPr="00A21164">
        <w:rPr>
          <w:bCs/>
        </w:rPr>
        <w:t>sensors</w:t>
      </w:r>
      <w:r w:rsidRPr="00A21164">
        <w:rPr>
          <w:bCs/>
          <w:spacing w:val="-6"/>
        </w:rPr>
        <w:t xml:space="preserve"> </w:t>
      </w:r>
      <w:r w:rsidRPr="00A21164">
        <w:rPr>
          <w:bCs/>
        </w:rPr>
        <w:t>for</w:t>
      </w:r>
      <w:r w:rsidRPr="00A21164">
        <w:rPr>
          <w:bCs/>
          <w:spacing w:val="-6"/>
        </w:rPr>
        <w:t xml:space="preserve"> </w:t>
      </w:r>
      <w:r w:rsidRPr="00A21164">
        <w:rPr>
          <w:bCs/>
        </w:rPr>
        <w:t>temperature,</w:t>
      </w:r>
      <w:r w:rsidRPr="00A21164">
        <w:rPr>
          <w:bCs/>
          <w:spacing w:val="-6"/>
        </w:rPr>
        <w:t xml:space="preserve"> </w:t>
      </w:r>
      <w:r w:rsidRPr="00A21164">
        <w:rPr>
          <w:bCs/>
        </w:rPr>
        <w:t>pressure</w:t>
      </w:r>
      <w:r w:rsidRPr="00A21164">
        <w:rPr>
          <w:bCs/>
          <w:spacing w:val="-6"/>
        </w:rPr>
        <w:t xml:space="preserve"> </w:t>
      </w:r>
      <w:r w:rsidRPr="00A21164">
        <w:rPr>
          <w:bCs/>
        </w:rPr>
        <w:t>and</w:t>
      </w:r>
      <w:r w:rsidRPr="00A21164">
        <w:rPr>
          <w:bCs/>
          <w:spacing w:val="-5"/>
        </w:rPr>
        <w:t xml:space="preserve"> </w:t>
      </w:r>
      <w:r w:rsidR="0051163E" w:rsidRPr="00A21164">
        <w:rPr>
          <w:bCs/>
          <w:spacing w:val="-2"/>
        </w:rPr>
        <w:t>humidity.</w:t>
      </w:r>
    </w:p>
    <w:p w14:paraId="460A4ECB" w14:textId="0F04BC7D" w:rsidR="00872E1A" w:rsidRPr="00A21164" w:rsidRDefault="00872E1A">
      <w:pPr>
        <w:pStyle w:val="ListParagraph"/>
        <w:numPr>
          <w:ilvl w:val="0"/>
          <w:numId w:val="38"/>
        </w:numPr>
        <w:rPr>
          <w:bCs/>
        </w:rPr>
      </w:pPr>
      <w:r w:rsidRPr="00A21164">
        <w:rPr>
          <w:bCs/>
        </w:rPr>
        <w:t>LTR329</w:t>
      </w:r>
      <w:r w:rsidRPr="00A21164">
        <w:rPr>
          <w:bCs/>
          <w:spacing w:val="-9"/>
        </w:rPr>
        <w:t xml:space="preserve"> </w:t>
      </w:r>
      <w:r w:rsidRPr="00A21164">
        <w:rPr>
          <w:bCs/>
        </w:rPr>
        <w:t>light</w:t>
      </w:r>
      <w:r w:rsidRPr="00A21164">
        <w:rPr>
          <w:bCs/>
          <w:spacing w:val="-7"/>
        </w:rPr>
        <w:t xml:space="preserve"> </w:t>
      </w:r>
      <w:r w:rsidRPr="00A21164">
        <w:rPr>
          <w:bCs/>
        </w:rPr>
        <w:t>sensor</w:t>
      </w:r>
      <w:r w:rsidRPr="00A21164">
        <w:rPr>
          <w:bCs/>
          <w:spacing w:val="-7"/>
        </w:rPr>
        <w:t xml:space="preserve"> </w:t>
      </w:r>
      <w:r w:rsidRPr="00A21164">
        <w:rPr>
          <w:bCs/>
        </w:rPr>
        <w:t>for</w:t>
      </w:r>
      <w:r w:rsidRPr="00A21164">
        <w:rPr>
          <w:bCs/>
          <w:spacing w:val="-7"/>
        </w:rPr>
        <w:t xml:space="preserve"> </w:t>
      </w:r>
      <w:r w:rsidRPr="00A21164">
        <w:rPr>
          <w:bCs/>
        </w:rPr>
        <w:t>automatic</w:t>
      </w:r>
      <w:r w:rsidRPr="00A21164">
        <w:rPr>
          <w:bCs/>
          <w:spacing w:val="-7"/>
        </w:rPr>
        <w:t xml:space="preserve"> </w:t>
      </w:r>
      <w:r w:rsidRPr="00A21164">
        <w:rPr>
          <w:bCs/>
        </w:rPr>
        <w:t>dimming</w:t>
      </w:r>
      <w:r w:rsidRPr="00A21164">
        <w:rPr>
          <w:bCs/>
          <w:spacing w:val="-7"/>
        </w:rPr>
        <w:t xml:space="preserve"> </w:t>
      </w:r>
      <w:r w:rsidRPr="00A21164">
        <w:rPr>
          <w:bCs/>
        </w:rPr>
        <w:t>depending</w:t>
      </w:r>
      <w:r w:rsidRPr="00A21164">
        <w:rPr>
          <w:bCs/>
          <w:spacing w:val="-7"/>
        </w:rPr>
        <w:t xml:space="preserve"> </w:t>
      </w:r>
      <w:r w:rsidRPr="00A21164">
        <w:rPr>
          <w:bCs/>
        </w:rPr>
        <w:t>on</w:t>
      </w:r>
      <w:r w:rsidRPr="00A21164">
        <w:rPr>
          <w:bCs/>
          <w:spacing w:val="-7"/>
        </w:rPr>
        <w:t xml:space="preserve"> </w:t>
      </w:r>
      <w:r w:rsidRPr="00A21164">
        <w:rPr>
          <w:bCs/>
        </w:rPr>
        <w:t>ambient</w:t>
      </w:r>
      <w:r w:rsidRPr="00A21164">
        <w:rPr>
          <w:bCs/>
          <w:spacing w:val="-7"/>
        </w:rPr>
        <w:t xml:space="preserve"> </w:t>
      </w:r>
      <w:r w:rsidRPr="00A21164">
        <w:rPr>
          <w:bCs/>
        </w:rPr>
        <w:t>lighting</w:t>
      </w:r>
      <w:r w:rsidRPr="00A21164">
        <w:rPr>
          <w:bCs/>
          <w:spacing w:val="-7"/>
        </w:rPr>
        <w:t xml:space="preserve"> </w:t>
      </w:r>
      <w:r w:rsidRPr="00A21164">
        <w:rPr>
          <w:bCs/>
        </w:rPr>
        <w:t>(see</w:t>
      </w:r>
      <w:r w:rsidRPr="00A21164">
        <w:rPr>
          <w:bCs/>
          <w:spacing w:val="-7"/>
        </w:rPr>
        <w:t xml:space="preserve"> </w:t>
      </w:r>
      <w:r w:rsidRPr="00A21164">
        <w:rPr>
          <w:bCs/>
        </w:rPr>
        <w:t>page</w:t>
      </w:r>
      <w:r w:rsidR="0051163E" w:rsidRPr="00A21164">
        <w:rPr>
          <w:bCs/>
          <w:spacing w:val="-4"/>
        </w:rPr>
        <w:t>).</w:t>
      </w:r>
    </w:p>
    <w:p w14:paraId="147D8D0D" w14:textId="21B3F6AE" w:rsidR="00872E1A" w:rsidRPr="00A21164" w:rsidRDefault="00872E1A">
      <w:pPr>
        <w:pStyle w:val="ListParagraph"/>
        <w:numPr>
          <w:ilvl w:val="0"/>
          <w:numId w:val="38"/>
        </w:numPr>
        <w:rPr>
          <w:bCs/>
        </w:rPr>
      </w:pPr>
      <w:r w:rsidRPr="00A21164">
        <w:rPr>
          <w:bCs/>
        </w:rPr>
        <w:t>several</w:t>
      </w:r>
      <w:r w:rsidRPr="00A21164">
        <w:rPr>
          <w:bCs/>
          <w:spacing w:val="-13"/>
        </w:rPr>
        <w:t xml:space="preserve"> </w:t>
      </w:r>
      <w:r w:rsidRPr="00A21164">
        <w:rPr>
          <w:bCs/>
        </w:rPr>
        <w:t>switches</w:t>
      </w:r>
      <w:r w:rsidRPr="00A21164">
        <w:rPr>
          <w:bCs/>
          <w:spacing w:val="-6"/>
        </w:rPr>
        <w:t xml:space="preserve"> </w:t>
      </w:r>
      <w:r w:rsidRPr="00A21164">
        <w:rPr>
          <w:bCs/>
        </w:rPr>
        <w:t>and</w:t>
      </w:r>
      <w:r w:rsidRPr="00A21164">
        <w:rPr>
          <w:bCs/>
          <w:spacing w:val="-7"/>
        </w:rPr>
        <w:t xml:space="preserve"> </w:t>
      </w:r>
      <w:r w:rsidRPr="00A21164">
        <w:rPr>
          <w:bCs/>
        </w:rPr>
        <w:t>LEDs</w:t>
      </w:r>
      <w:r w:rsidRPr="00A21164">
        <w:rPr>
          <w:bCs/>
          <w:spacing w:val="-7"/>
        </w:rPr>
        <w:t xml:space="preserve"> </w:t>
      </w:r>
      <w:r w:rsidRPr="00A21164">
        <w:rPr>
          <w:bCs/>
        </w:rPr>
        <w:t>to</w:t>
      </w:r>
      <w:r w:rsidRPr="00A21164">
        <w:rPr>
          <w:bCs/>
          <w:spacing w:val="-6"/>
        </w:rPr>
        <w:t xml:space="preserve"> </w:t>
      </w:r>
      <w:r w:rsidRPr="00A21164">
        <w:rPr>
          <w:bCs/>
        </w:rPr>
        <w:t>complement</w:t>
      </w:r>
      <w:r w:rsidRPr="00A21164">
        <w:rPr>
          <w:bCs/>
          <w:spacing w:val="-7"/>
        </w:rPr>
        <w:t xml:space="preserve"> </w:t>
      </w:r>
      <w:r w:rsidRPr="00A21164">
        <w:rPr>
          <w:bCs/>
        </w:rPr>
        <w:t>the</w:t>
      </w:r>
      <w:r w:rsidRPr="00A21164">
        <w:rPr>
          <w:bCs/>
          <w:spacing w:val="-7"/>
        </w:rPr>
        <w:t xml:space="preserve"> </w:t>
      </w:r>
      <w:r w:rsidRPr="00A21164">
        <w:rPr>
          <w:bCs/>
        </w:rPr>
        <w:t>ON</w:t>
      </w:r>
      <w:r w:rsidRPr="00A21164">
        <w:rPr>
          <w:bCs/>
          <w:spacing w:val="-10"/>
        </w:rPr>
        <w:t xml:space="preserve"> </w:t>
      </w:r>
      <w:r w:rsidRPr="00A21164">
        <w:rPr>
          <w:bCs/>
        </w:rPr>
        <w:t>THE</w:t>
      </w:r>
      <w:r w:rsidRPr="00A21164">
        <w:rPr>
          <w:bCs/>
          <w:spacing w:val="-14"/>
        </w:rPr>
        <w:t xml:space="preserve"> </w:t>
      </w:r>
      <w:r w:rsidRPr="00A21164">
        <w:rPr>
          <w:bCs/>
        </w:rPr>
        <w:t>AIR</w:t>
      </w:r>
      <w:r w:rsidRPr="00A21164">
        <w:rPr>
          <w:bCs/>
          <w:spacing w:val="-6"/>
        </w:rPr>
        <w:t xml:space="preserve"> </w:t>
      </w:r>
      <w:r w:rsidRPr="00A21164">
        <w:rPr>
          <w:bCs/>
        </w:rPr>
        <w:t>indicator,</w:t>
      </w:r>
      <w:r w:rsidRPr="00A21164">
        <w:rPr>
          <w:bCs/>
          <w:spacing w:val="-7"/>
        </w:rPr>
        <w:t xml:space="preserve"> </w:t>
      </w:r>
      <w:r w:rsidRPr="00A21164">
        <w:rPr>
          <w:bCs/>
        </w:rPr>
        <w:t>timer,</w:t>
      </w:r>
      <w:r w:rsidRPr="00A21164">
        <w:rPr>
          <w:bCs/>
          <w:spacing w:val="-7"/>
        </w:rPr>
        <w:t xml:space="preserve"> </w:t>
      </w:r>
      <w:r w:rsidRPr="00A21164">
        <w:rPr>
          <w:bCs/>
        </w:rPr>
        <w:t>alarm</w:t>
      </w:r>
      <w:r w:rsidRPr="00A21164">
        <w:rPr>
          <w:bCs/>
          <w:spacing w:val="-6"/>
        </w:rPr>
        <w:t xml:space="preserve"> </w:t>
      </w:r>
      <w:r w:rsidRPr="00A21164">
        <w:rPr>
          <w:bCs/>
        </w:rPr>
        <w:t>clock</w:t>
      </w:r>
      <w:r w:rsidRPr="00A21164">
        <w:rPr>
          <w:bCs/>
          <w:spacing w:val="-7"/>
        </w:rPr>
        <w:t xml:space="preserve"> </w:t>
      </w:r>
      <w:r w:rsidRPr="00A21164">
        <w:rPr>
          <w:bCs/>
        </w:rPr>
        <w:t>and</w:t>
      </w:r>
      <w:r w:rsidRPr="00A21164">
        <w:rPr>
          <w:bCs/>
          <w:spacing w:val="-7"/>
        </w:rPr>
        <w:t xml:space="preserve"> </w:t>
      </w:r>
      <w:r w:rsidRPr="00A21164">
        <w:rPr>
          <w:bCs/>
        </w:rPr>
        <w:t>satellite</w:t>
      </w:r>
      <w:r w:rsidRPr="00A21164">
        <w:rPr>
          <w:bCs/>
          <w:spacing w:val="-6"/>
        </w:rPr>
        <w:t xml:space="preserve"> </w:t>
      </w:r>
      <w:r w:rsidR="00267C0D" w:rsidRPr="00A21164">
        <w:rPr>
          <w:bCs/>
          <w:spacing w:val="-2"/>
        </w:rPr>
        <w:t>status.</w:t>
      </w:r>
    </w:p>
    <w:p w14:paraId="2F98F441" w14:textId="1A59B9C5" w:rsidR="00872E1A" w:rsidRPr="00A21164" w:rsidRDefault="00872E1A">
      <w:pPr>
        <w:pStyle w:val="ListParagraph"/>
        <w:numPr>
          <w:ilvl w:val="0"/>
          <w:numId w:val="38"/>
        </w:numPr>
        <w:rPr>
          <w:bCs/>
        </w:rPr>
      </w:pPr>
      <w:r w:rsidRPr="00A21164">
        <w:rPr>
          <w:bCs/>
        </w:rPr>
        <w:t>time</w:t>
      </w:r>
      <w:r w:rsidRPr="00A21164">
        <w:rPr>
          <w:bCs/>
          <w:spacing w:val="-8"/>
        </w:rPr>
        <w:t xml:space="preserve"> </w:t>
      </w:r>
      <w:r w:rsidRPr="00A21164">
        <w:rPr>
          <w:bCs/>
        </w:rPr>
        <w:t>and</w:t>
      </w:r>
      <w:r w:rsidRPr="00A21164">
        <w:rPr>
          <w:bCs/>
          <w:spacing w:val="-5"/>
        </w:rPr>
        <w:t xml:space="preserve"> </w:t>
      </w:r>
      <w:r w:rsidRPr="00A21164">
        <w:rPr>
          <w:bCs/>
        </w:rPr>
        <w:t>location</w:t>
      </w:r>
      <w:r w:rsidRPr="00A21164">
        <w:rPr>
          <w:bCs/>
          <w:spacing w:val="-5"/>
        </w:rPr>
        <w:t xml:space="preserve"> </w:t>
      </w:r>
      <w:r w:rsidRPr="00A21164">
        <w:rPr>
          <w:bCs/>
        </w:rPr>
        <w:t>from</w:t>
      </w:r>
      <w:r w:rsidRPr="00A21164">
        <w:rPr>
          <w:bCs/>
          <w:spacing w:val="-4"/>
        </w:rPr>
        <w:t xml:space="preserve"> </w:t>
      </w:r>
      <w:r w:rsidRPr="00A21164">
        <w:rPr>
          <w:bCs/>
        </w:rPr>
        <w:t>NMEA</w:t>
      </w:r>
      <w:r w:rsidRPr="00A21164">
        <w:rPr>
          <w:bCs/>
          <w:spacing w:val="-14"/>
        </w:rPr>
        <w:t xml:space="preserve"> </w:t>
      </w:r>
      <w:r w:rsidRPr="00A21164">
        <w:rPr>
          <w:bCs/>
        </w:rPr>
        <w:t>sentences</w:t>
      </w:r>
      <w:r w:rsidRPr="00A21164">
        <w:rPr>
          <w:bCs/>
          <w:spacing w:val="-5"/>
        </w:rPr>
        <w:t xml:space="preserve"> </w:t>
      </w:r>
      <w:r w:rsidRPr="00A21164">
        <w:rPr>
          <w:bCs/>
        </w:rPr>
        <w:t>from</w:t>
      </w:r>
      <w:r w:rsidRPr="00A21164">
        <w:rPr>
          <w:bCs/>
          <w:spacing w:val="-4"/>
        </w:rPr>
        <w:t xml:space="preserve"> </w:t>
      </w:r>
      <w:r w:rsidRPr="00A21164">
        <w:rPr>
          <w:bCs/>
        </w:rPr>
        <w:t>the</w:t>
      </w:r>
      <w:r w:rsidRPr="00A21164">
        <w:rPr>
          <w:bCs/>
          <w:spacing w:val="-5"/>
        </w:rPr>
        <w:t xml:space="preserve"> </w:t>
      </w:r>
      <w:r w:rsidRPr="00A21164">
        <w:rPr>
          <w:bCs/>
        </w:rPr>
        <w:t>serial</w:t>
      </w:r>
      <w:r w:rsidRPr="00A21164">
        <w:rPr>
          <w:bCs/>
          <w:spacing w:val="-5"/>
        </w:rPr>
        <w:t xml:space="preserve"> </w:t>
      </w:r>
      <w:r w:rsidRPr="00A21164">
        <w:rPr>
          <w:bCs/>
        </w:rPr>
        <w:t>connection</w:t>
      </w:r>
      <w:r w:rsidRPr="00A21164">
        <w:rPr>
          <w:bCs/>
          <w:spacing w:val="-4"/>
        </w:rPr>
        <w:t xml:space="preserve"> </w:t>
      </w:r>
      <w:r w:rsidRPr="00A21164">
        <w:rPr>
          <w:bCs/>
        </w:rPr>
        <w:t>of</w:t>
      </w:r>
      <w:r w:rsidRPr="00A21164">
        <w:rPr>
          <w:bCs/>
          <w:spacing w:val="-5"/>
        </w:rPr>
        <w:t xml:space="preserve"> </w:t>
      </w:r>
      <w:r w:rsidRPr="00A21164">
        <w:rPr>
          <w:bCs/>
        </w:rPr>
        <w:t>a</w:t>
      </w:r>
      <w:r w:rsidRPr="00A21164">
        <w:rPr>
          <w:bCs/>
          <w:spacing w:val="-5"/>
        </w:rPr>
        <w:t xml:space="preserve"> </w:t>
      </w:r>
      <w:r w:rsidRPr="00A21164">
        <w:rPr>
          <w:bCs/>
        </w:rPr>
        <w:t>GPS</w:t>
      </w:r>
      <w:r w:rsidRPr="00A21164">
        <w:rPr>
          <w:bCs/>
          <w:spacing w:val="-4"/>
        </w:rPr>
        <w:t xml:space="preserve"> </w:t>
      </w:r>
      <w:r w:rsidR="00267C0D" w:rsidRPr="00A21164">
        <w:rPr>
          <w:bCs/>
          <w:spacing w:val="-2"/>
        </w:rPr>
        <w:t>receiver.</w:t>
      </w:r>
    </w:p>
    <w:p w14:paraId="19DF34DC" w14:textId="77777777" w:rsidR="00872E1A" w:rsidRPr="00A21164" w:rsidRDefault="00872E1A">
      <w:pPr>
        <w:pStyle w:val="ListParagraph"/>
        <w:numPr>
          <w:ilvl w:val="0"/>
          <w:numId w:val="38"/>
        </w:numPr>
      </w:pPr>
      <w:r w:rsidRPr="00A21164">
        <w:rPr>
          <w:bCs/>
        </w:rPr>
        <w:t>Elecraft</w:t>
      </w:r>
      <w:r w:rsidRPr="00A21164">
        <w:rPr>
          <w:bCs/>
          <w:spacing w:val="-8"/>
        </w:rPr>
        <w:t xml:space="preserve"> </w:t>
      </w:r>
      <w:r w:rsidRPr="00A21164">
        <w:rPr>
          <w:bCs/>
        </w:rPr>
        <w:t>KX3</w:t>
      </w:r>
      <w:r w:rsidRPr="00A21164">
        <w:rPr>
          <w:bCs/>
          <w:spacing w:val="-6"/>
        </w:rPr>
        <w:t xml:space="preserve"> </w:t>
      </w:r>
      <w:r w:rsidRPr="00A21164">
        <w:rPr>
          <w:bCs/>
        </w:rPr>
        <w:t>serial</w:t>
      </w:r>
      <w:r w:rsidRPr="00A21164">
        <w:rPr>
          <w:bCs/>
          <w:spacing w:val="-6"/>
        </w:rPr>
        <w:t xml:space="preserve"> </w:t>
      </w:r>
      <w:r w:rsidRPr="00A21164">
        <w:rPr>
          <w:bCs/>
        </w:rPr>
        <w:t>frequency</w:t>
      </w:r>
      <w:r w:rsidRPr="00A21164">
        <w:rPr>
          <w:bCs/>
          <w:spacing w:val="-5"/>
        </w:rPr>
        <w:t xml:space="preserve"> </w:t>
      </w:r>
      <w:r w:rsidRPr="00A21164">
        <w:rPr>
          <w:bCs/>
        </w:rPr>
        <w:t>control</w:t>
      </w:r>
      <w:r w:rsidRPr="00A21164">
        <w:t>,</w:t>
      </w:r>
      <w:r w:rsidRPr="00A21164">
        <w:rPr>
          <w:spacing w:val="-6"/>
        </w:rPr>
        <w:t xml:space="preserve"> </w:t>
      </w:r>
      <w:r w:rsidRPr="00A21164">
        <w:t>available</w:t>
      </w:r>
      <w:r w:rsidRPr="00A21164">
        <w:rPr>
          <w:spacing w:val="-6"/>
        </w:rPr>
        <w:t xml:space="preserve"> </w:t>
      </w:r>
      <w:r w:rsidRPr="00A21164">
        <w:t>only</w:t>
      </w:r>
      <w:r w:rsidRPr="00A21164">
        <w:rPr>
          <w:spacing w:val="-6"/>
        </w:rPr>
        <w:t xml:space="preserve"> </w:t>
      </w:r>
      <w:r w:rsidRPr="00A21164">
        <w:t>with</w:t>
      </w:r>
      <w:r w:rsidRPr="00A21164">
        <w:rPr>
          <w:spacing w:val="-5"/>
        </w:rPr>
        <w:t xml:space="preserve"> </w:t>
      </w:r>
      <w:r w:rsidRPr="00A21164">
        <w:t>RPi</w:t>
      </w:r>
      <w:r w:rsidRPr="00A21164">
        <w:rPr>
          <w:spacing w:val="-6"/>
        </w:rPr>
        <w:t xml:space="preserve"> </w:t>
      </w:r>
      <w:r w:rsidRPr="00A21164">
        <w:t>header</w:t>
      </w:r>
      <w:r w:rsidRPr="00A21164">
        <w:rPr>
          <w:spacing w:val="-6"/>
        </w:rPr>
        <w:t xml:space="preserve"> </w:t>
      </w:r>
      <w:r w:rsidRPr="00A21164">
        <w:t>pin</w:t>
      </w:r>
      <w:r w:rsidRPr="00A21164">
        <w:rPr>
          <w:spacing w:val="-5"/>
        </w:rPr>
        <w:t xml:space="preserve"> 8.</w:t>
      </w:r>
    </w:p>
    <w:p w14:paraId="2C567893" w14:textId="5CE1C2BC" w:rsidR="00872E1A" w:rsidRPr="00A21164" w:rsidRDefault="00872E1A" w:rsidP="00997A93">
      <w:pPr>
        <w:pStyle w:val="Content"/>
        <w:rPr>
          <w:noProof w:val="0"/>
        </w:rPr>
      </w:pPr>
      <w:r w:rsidRPr="00A21164">
        <w:rPr>
          <w:noProof w:val="0"/>
        </w:rPr>
        <w:t>These</w:t>
      </w:r>
      <w:r w:rsidRPr="00A21164">
        <w:rPr>
          <w:noProof w:val="0"/>
          <w:spacing w:val="-6"/>
        </w:rPr>
        <w:t xml:space="preserve"> </w:t>
      </w:r>
      <w:r w:rsidRPr="00A21164">
        <w:rPr>
          <w:noProof w:val="0"/>
        </w:rPr>
        <w:t>devices</w:t>
      </w:r>
      <w:r w:rsidRPr="00A21164">
        <w:rPr>
          <w:noProof w:val="0"/>
          <w:spacing w:val="-6"/>
        </w:rPr>
        <w:t xml:space="preserve"> </w:t>
      </w:r>
      <w:r w:rsidRPr="00A21164">
        <w:rPr>
          <w:noProof w:val="0"/>
        </w:rPr>
        <w:t>may</w:t>
      </w:r>
      <w:r w:rsidRPr="00A21164">
        <w:rPr>
          <w:noProof w:val="0"/>
          <w:spacing w:val="-6"/>
        </w:rPr>
        <w:t xml:space="preserve"> </w:t>
      </w:r>
      <w:r w:rsidRPr="00A21164">
        <w:rPr>
          <w:noProof w:val="0"/>
        </w:rPr>
        <w:t>be</w:t>
      </w:r>
      <w:r w:rsidRPr="00A21164">
        <w:rPr>
          <w:noProof w:val="0"/>
          <w:spacing w:val="-6"/>
        </w:rPr>
        <w:t xml:space="preserve"> </w:t>
      </w:r>
      <w:r w:rsidRPr="00A21164">
        <w:rPr>
          <w:noProof w:val="0"/>
        </w:rPr>
        <w:t>connected</w:t>
      </w:r>
      <w:r w:rsidRPr="00A21164">
        <w:rPr>
          <w:noProof w:val="0"/>
          <w:spacing w:val="-6"/>
        </w:rPr>
        <w:t xml:space="preserve"> </w:t>
      </w:r>
      <w:r w:rsidRPr="00A21164">
        <w:rPr>
          <w:noProof w:val="0"/>
        </w:rPr>
        <w:t>to</w:t>
      </w:r>
      <w:r w:rsidRPr="00A21164">
        <w:rPr>
          <w:noProof w:val="0"/>
          <w:spacing w:val="-6"/>
        </w:rPr>
        <w:t xml:space="preserve"> </w:t>
      </w:r>
      <w:r w:rsidRPr="00A21164">
        <w:rPr>
          <w:noProof w:val="0"/>
        </w:rPr>
        <w:t>HamClock</w:t>
      </w:r>
      <w:r w:rsidR="004B10D6">
        <w:rPr>
          <w:noProof w:val="0"/>
          <w:spacing w:val="-6"/>
        </w:rPr>
        <w:t xml:space="preserve"> </w:t>
      </w:r>
      <w:r w:rsidRPr="00A21164">
        <w:rPr>
          <w:noProof w:val="0"/>
        </w:rPr>
        <w:t>in</w:t>
      </w:r>
      <w:r w:rsidRPr="00A21164">
        <w:rPr>
          <w:noProof w:val="0"/>
          <w:spacing w:val="-6"/>
        </w:rPr>
        <w:t xml:space="preserve"> </w:t>
      </w:r>
      <w:r w:rsidRPr="00A21164">
        <w:rPr>
          <w:noProof w:val="0"/>
        </w:rPr>
        <w:t>two</w:t>
      </w:r>
      <w:r w:rsidRPr="00A21164">
        <w:rPr>
          <w:noProof w:val="0"/>
          <w:spacing w:val="-6"/>
        </w:rPr>
        <w:t xml:space="preserve"> </w:t>
      </w:r>
      <w:r w:rsidRPr="00A21164">
        <w:rPr>
          <w:noProof w:val="0"/>
        </w:rPr>
        <w:t>different</w:t>
      </w:r>
      <w:r w:rsidRPr="00A21164">
        <w:rPr>
          <w:noProof w:val="0"/>
          <w:spacing w:val="-6"/>
        </w:rPr>
        <w:t xml:space="preserve"> </w:t>
      </w:r>
      <w:r w:rsidRPr="00A21164">
        <w:rPr>
          <w:noProof w:val="0"/>
        </w:rPr>
        <w:t>configurations,</w:t>
      </w:r>
      <w:r w:rsidRPr="00A21164">
        <w:rPr>
          <w:noProof w:val="0"/>
          <w:spacing w:val="-6"/>
        </w:rPr>
        <w:t xml:space="preserve"> </w:t>
      </w:r>
      <w:r w:rsidRPr="00A21164">
        <w:rPr>
          <w:noProof w:val="0"/>
        </w:rPr>
        <w:t>as</w:t>
      </w:r>
      <w:r w:rsidRPr="00A21164">
        <w:rPr>
          <w:noProof w:val="0"/>
          <w:spacing w:val="-6"/>
        </w:rPr>
        <w:t xml:space="preserve"> </w:t>
      </w:r>
      <w:r w:rsidRPr="00A21164">
        <w:rPr>
          <w:noProof w:val="0"/>
        </w:rPr>
        <w:t>shown</w:t>
      </w:r>
      <w:r w:rsidRPr="00A21164">
        <w:rPr>
          <w:noProof w:val="0"/>
          <w:spacing w:val="-6"/>
        </w:rPr>
        <w:t xml:space="preserve"> </w:t>
      </w:r>
      <w:r w:rsidRPr="00A21164">
        <w:rPr>
          <w:noProof w:val="0"/>
        </w:rPr>
        <w:t>below.</w:t>
      </w:r>
      <w:r w:rsidRPr="00A21164">
        <w:rPr>
          <w:noProof w:val="0"/>
          <w:spacing w:val="-6"/>
        </w:rPr>
        <w:t xml:space="preserve"> </w:t>
      </w:r>
      <w:r w:rsidRPr="00A21164">
        <w:rPr>
          <w:noProof w:val="0"/>
        </w:rPr>
        <w:t>Devices</w:t>
      </w:r>
      <w:r w:rsidRPr="00A21164">
        <w:rPr>
          <w:noProof w:val="0"/>
          <w:spacing w:val="-6"/>
        </w:rPr>
        <w:t xml:space="preserve"> </w:t>
      </w:r>
      <w:r w:rsidRPr="00A21164">
        <w:rPr>
          <w:noProof w:val="0"/>
        </w:rPr>
        <w:t>may</w:t>
      </w:r>
      <w:r w:rsidRPr="00A21164">
        <w:rPr>
          <w:noProof w:val="0"/>
          <w:spacing w:val="-6"/>
        </w:rPr>
        <w:t xml:space="preserve"> </w:t>
      </w:r>
      <w:r w:rsidRPr="00A21164">
        <w:rPr>
          <w:noProof w:val="0"/>
        </w:rPr>
        <w:t xml:space="preserve">be connected in any </w:t>
      </w:r>
      <w:r w:rsidR="00F57533" w:rsidRPr="00A21164">
        <w:rPr>
          <w:noProof w:val="0"/>
        </w:rPr>
        <w:t>order,</w:t>
      </w:r>
      <w:r w:rsidRPr="00A21164">
        <w:rPr>
          <w:noProof w:val="0"/>
        </w:rPr>
        <w:t xml:space="preserve"> and all are optional.</w:t>
      </w:r>
    </w:p>
    <w:p w14:paraId="0C5C7307" w14:textId="65ABA518" w:rsidR="00872E1A" w:rsidRPr="00A21164" w:rsidRDefault="00872E1A">
      <w:pPr>
        <w:pStyle w:val="ListParagraph"/>
        <w:numPr>
          <w:ilvl w:val="0"/>
          <w:numId w:val="39"/>
        </w:numPr>
      </w:pPr>
      <w:r w:rsidRPr="00A21164">
        <w:t>to</w:t>
      </w:r>
      <w:r w:rsidRPr="00A21164">
        <w:rPr>
          <w:spacing w:val="-4"/>
        </w:rPr>
        <w:t xml:space="preserve"> </w:t>
      </w:r>
      <w:r w:rsidRPr="00A21164">
        <w:t>the</w:t>
      </w:r>
      <w:r w:rsidRPr="00A21164">
        <w:rPr>
          <w:spacing w:val="-3"/>
        </w:rPr>
        <w:t xml:space="preserve"> </w:t>
      </w:r>
      <w:r w:rsidR="00267C0D" w:rsidRPr="00A21164">
        <w:t>40</w:t>
      </w:r>
      <w:r w:rsidR="00267C0D" w:rsidRPr="00A21164">
        <w:rPr>
          <w:spacing w:val="-4"/>
        </w:rPr>
        <w:t>-pin</w:t>
      </w:r>
      <w:r w:rsidRPr="00A21164">
        <w:rPr>
          <w:spacing w:val="-3"/>
        </w:rPr>
        <w:t xml:space="preserve"> </w:t>
      </w:r>
      <w:r w:rsidRPr="00A21164">
        <w:t>header</w:t>
      </w:r>
      <w:r w:rsidRPr="00A21164">
        <w:rPr>
          <w:spacing w:val="-4"/>
        </w:rPr>
        <w:t xml:space="preserve"> </w:t>
      </w:r>
      <w:r w:rsidRPr="00A21164">
        <w:t>of</w:t>
      </w:r>
      <w:r w:rsidRPr="00A21164">
        <w:rPr>
          <w:spacing w:val="-3"/>
        </w:rPr>
        <w:t xml:space="preserve"> </w:t>
      </w:r>
      <w:r w:rsidRPr="00A21164">
        <w:t>a</w:t>
      </w:r>
      <w:r w:rsidRPr="00A21164">
        <w:rPr>
          <w:spacing w:val="-4"/>
        </w:rPr>
        <w:t xml:space="preserve"> </w:t>
      </w:r>
      <w:r w:rsidRPr="00A21164">
        <w:t>Raspberry</w:t>
      </w:r>
      <w:r w:rsidRPr="00A21164">
        <w:rPr>
          <w:spacing w:val="-3"/>
        </w:rPr>
        <w:t xml:space="preserve"> </w:t>
      </w:r>
      <w:r w:rsidRPr="00A21164">
        <w:rPr>
          <w:spacing w:val="-5"/>
        </w:rPr>
        <w:t>Pi</w:t>
      </w:r>
    </w:p>
    <w:p w14:paraId="51B57BEE" w14:textId="019C0444" w:rsidR="00872E1A" w:rsidRPr="00A21164" w:rsidRDefault="00134BF9">
      <w:pPr>
        <w:pStyle w:val="ListParagraph"/>
        <w:numPr>
          <w:ilvl w:val="0"/>
          <w:numId w:val="39"/>
        </w:numPr>
      </w:pPr>
      <w:r w:rsidRPr="00A21164">
        <w:rPr>
          <w:rFonts w:ascii="Liberation Serif" w:hAnsi="Liberation Serif"/>
          <w:noProof/>
        </w:rPr>
        <w:drawing>
          <wp:anchor distT="0" distB="0" distL="114300" distR="114300" simplePos="0" relativeHeight="252959744" behindDoc="0" locked="0" layoutInCell="1" allowOverlap="1" wp14:anchorId="1E577C92" wp14:editId="260852F2">
            <wp:simplePos x="0" y="0"/>
            <wp:positionH relativeFrom="margin">
              <wp:align>right</wp:align>
            </wp:positionH>
            <wp:positionV relativeFrom="paragraph">
              <wp:posOffset>479962</wp:posOffset>
            </wp:positionV>
            <wp:extent cx="6301105" cy="4214495"/>
            <wp:effectExtent l="0" t="0" r="4445" b="0"/>
            <wp:wrapTopAndBottom/>
            <wp:docPr id="1233458690" name="image9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cstate="screen">
                      <a:lum/>
                      <a:alphaModFix/>
                      <a:extLst>
                        <a:ext uri="{28A0092B-C50C-407E-A947-70E740481C1C}">
                          <a14:useLocalDpi xmlns:a14="http://schemas.microsoft.com/office/drawing/2010/main"/>
                        </a:ext>
                      </a:extLst>
                    </a:blip>
                    <a:srcRect/>
                    <a:stretch>
                      <a:fillRect/>
                    </a:stretch>
                  </pic:blipFill>
                  <pic:spPr>
                    <a:xfrm>
                      <a:off x="0" y="0"/>
                      <a:ext cx="6301105" cy="42144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872E1A" w:rsidRPr="00A21164">
        <w:t>to</w:t>
      </w:r>
      <w:r w:rsidR="00872E1A" w:rsidRPr="00A21164">
        <w:rPr>
          <w:spacing w:val="-7"/>
        </w:rPr>
        <w:t xml:space="preserve"> </w:t>
      </w:r>
      <w:r w:rsidR="00872E1A" w:rsidRPr="00A21164">
        <w:t>any</w:t>
      </w:r>
      <w:r w:rsidR="00872E1A" w:rsidRPr="00A21164">
        <w:rPr>
          <w:spacing w:val="-5"/>
        </w:rPr>
        <w:t xml:space="preserve"> </w:t>
      </w:r>
      <w:r w:rsidR="00267C0D" w:rsidRPr="00A21164">
        <w:t>Linux</w:t>
      </w:r>
      <w:r w:rsidR="00872E1A" w:rsidRPr="00A21164">
        <w:rPr>
          <w:spacing w:val="-5"/>
        </w:rPr>
        <w:t xml:space="preserve"> </w:t>
      </w:r>
      <w:r w:rsidR="00872E1A" w:rsidRPr="00A21164">
        <w:t>or</w:t>
      </w:r>
      <w:r w:rsidR="00872E1A" w:rsidRPr="00A21164">
        <w:rPr>
          <w:spacing w:val="-5"/>
        </w:rPr>
        <w:t xml:space="preserve"> </w:t>
      </w:r>
      <w:r w:rsidR="00872E1A" w:rsidRPr="00A21164">
        <w:t>Mac</w:t>
      </w:r>
      <w:r w:rsidR="00872E1A" w:rsidRPr="00A21164">
        <w:rPr>
          <w:spacing w:val="-5"/>
        </w:rPr>
        <w:t xml:space="preserve"> </w:t>
      </w:r>
      <w:r w:rsidR="00872E1A" w:rsidRPr="00A21164">
        <w:t>with</w:t>
      </w:r>
      <w:r w:rsidR="00872E1A" w:rsidRPr="00A21164">
        <w:rPr>
          <w:spacing w:val="-5"/>
        </w:rPr>
        <w:t xml:space="preserve"> </w:t>
      </w:r>
      <w:r w:rsidR="00872E1A" w:rsidRPr="00A21164">
        <w:t>a</w:t>
      </w:r>
      <w:r w:rsidR="00872E1A" w:rsidRPr="00A21164">
        <w:rPr>
          <w:spacing w:val="-4"/>
        </w:rPr>
        <w:t xml:space="preserve"> </w:t>
      </w:r>
      <w:r w:rsidR="00872E1A" w:rsidRPr="00A21164">
        <w:t>USB</w:t>
      </w:r>
      <w:r w:rsidR="00872E1A" w:rsidRPr="00A21164">
        <w:rPr>
          <w:spacing w:val="-5"/>
        </w:rPr>
        <w:t xml:space="preserve"> </w:t>
      </w:r>
      <w:r w:rsidR="00872E1A" w:rsidRPr="00A21164">
        <w:t>port</w:t>
      </w:r>
      <w:r w:rsidR="00872E1A" w:rsidRPr="00A21164">
        <w:rPr>
          <w:spacing w:val="-5"/>
        </w:rPr>
        <w:t xml:space="preserve"> </w:t>
      </w:r>
      <w:r w:rsidR="00872E1A" w:rsidRPr="00A21164">
        <w:t>using</w:t>
      </w:r>
      <w:r w:rsidR="00872E1A" w:rsidRPr="00A21164">
        <w:rPr>
          <w:spacing w:val="-5"/>
        </w:rPr>
        <w:t xml:space="preserve"> </w:t>
      </w:r>
      <w:r w:rsidR="00872E1A" w:rsidRPr="00A21164">
        <w:t>an</w:t>
      </w:r>
      <w:r w:rsidR="00872E1A" w:rsidRPr="00A21164">
        <w:rPr>
          <w:spacing w:val="-5"/>
        </w:rPr>
        <w:t xml:space="preserve"> </w:t>
      </w:r>
      <w:r w:rsidR="00872E1A" w:rsidRPr="00A21164">
        <w:t>I2CMini</w:t>
      </w:r>
      <w:r w:rsidR="00872E1A" w:rsidRPr="00A21164">
        <w:rPr>
          <w:spacing w:val="-5"/>
        </w:rPr>
        <w:t xml:space="preserve"> </w:t>
      </w:r>
      <w:r w:rsidR="00872E1A" w:rsidRPr="00A21164">
        <w:t>from</w:t>
      </w:r>
      <w:r w:rsidR="00872E1A" w:rsidRPr="00A21164">
        <w:rPr>
          <w:spacing w:val="-6"/>
        </w:rPr>
        <w:t xml:space="preserve"> </w:t>
      </w:r>
      <w:r w:rsidR="00872E1A" w:rsidRPr="00A21164">
        <w:t>i</w:t>
      </w:r>
      <w:hyperlink r:id="rId207" w:history="1">
        <w:r w:rsidR="00872E1A" w:rsidRPr="00A21164">
          <w:t>2cdriver.com</w:t>
        </w:r>
      </w:hyperlink>
      <w:r w:rsidR="00872E1A" w:rsidRPr="00A21164">
        <w:t>,</w:t>
      </w:r>
      <w:r w:rsidR="00872E1A" w:rsidRPr="00A21164">
        <w:rPr>
          <w:spacing w:val="-5"/>
        </w:rPr>
        <w:t xml:space="preserve"> </w:t>
      </w:r>
      <w:r w:rsidR="00872E1A" w:rsidRPr="00A21164">
        <w:t>including</w:t>
      </w:r>
      <w:r w:rsidR="00872E1A" w:rsidRPr="00A21164">
        <w:rPr>
          <w:spacing w:val="-5"/>
        </w:rPr>
        <w:t xml:space="preserve"> </w:t>
      </w:r>
      <w:r w:rsidR="00872E1A" w:rsidRPr="00A21164">
        <w:t>the</w:t>
      </w:r>
      <w:r w:rsidR="00872E1A" w:rsidRPr="00A21164">
        <w:rPr>
          <w:spacing w:val="-5"/>
        </w:rPr>
        <w:t xml:space="preserve"> </w:t>
      </w:r>
      <w:r w:rsidR="00872E1A" w:rsidRPr="00A21164">
        <w:t>Pi</w:t>
      </w:r>
      <w:r w:rsidR="00872E1A" w:rsidRPr="00A21164">
        <w:rPr>
          <w:spacing w:val="-5"/>
        </w:rPr>
        <w:t xml:space="preserve"> </w:t>
      </w:r>
      <w:r w:rsidR="00872E1A" w:rsidRPr="00A21164">
        <w:t>if</w:t>
      </w:r>
      <w:r w:rsidR="00872E1A" w:rsidRPr="00A21164">
        <w:rPr>
          <w:spacing w:val="-4"/>
        </w:rPr>
        <w:t xml:space="preserve"> </w:t>
      </w:r>
      <w:r w:rsidR="00267C0D" w:rsidRPr="00A21164">
        <w:rPr>
          <w:spacing w:val="-2"/>
        </w:rPr>
        <w:t>preferred.</w:t>
      </w:r>
    </w:p>
    <w:p w14:paraId="3B6F61FA" w14:textId="24783426" w:rsidR="002B01D6" w:rsidRPr="00A21164" w:rsidRDefault="002B01D6">
      <w:pPr>
        <w:spacing w:after="200"/>
        <w:rPr>
          <w:b w:val="0"/>
          <w:bCs/>
        </w:rPr>
      </w:pPr>
      <w:r w:rsidRPr="00A21164">
        <w:rPr>
          <w:b w:val="0"/>
          <w:bCs/>
        </w:rPr>
        <w:br w:type="page"/>
      </w:r>
    </w:p>
    <w:p w14:paraId="3275507A" w14:textId="616A0556" w:rsidR="005310A2" w:rsidRPr="00A21164" w:rsidRDefault="002C6F2C" w:rsidP="006F1D3F">
      <w:r w:rsidRPr="00C4108B">
        <w:rPr>
          <w:rStyle w:val="ContentChar"/>
          <w:b w:val="0"/>
          <w:bCs/>
        </w:rPr>
        <w:lastRenderedPageBreak/>
        <w:drawing>
          <wp:anchor distT="0" distB="0" distL="114300" distR="114300" simplePos="0" relativeHeight="252976128" behindDoc="0" locked="0" layoutInCell="1" allowOverlap="1" wp14:anchorId="45F79870" wp14:editId="02B99EA8">
            <wp:simplePos x="0" y="0"/>
            <wp:positionH relativeFrom="margin">
              <wp:align>right</wp:align>
            </wp:positionH>
            <wp:positionV relativeFrom="paragraph">
              <wp:posOffset>586</wp:posOffset>
            </wp:positionV>
            <wp:extent cx="6299835" cy="1377315"/>
            <wp:effectExtent l="0" t="0" r="5715" b="0"/>
            <wp:wrapTopAndBottom/>
            <wp:docPr id="1709203422"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cstate="screen">
                      <a:lum/>
                      <a:alphaModFix/>
                      <a:extLst>
                        <a:ext uri="{28A0092B-C50C-407E-A947-70E740481C1C}">
                          <a14:useLocalDpi xmlns:a14="http://schemas.microsoft.com/office/drawing/2010/main"/>
                        </a:ext>
                      </a:extLst>
                    </a:blip>
                    <a:srcRect/>
                    <a:stretch>
                      <a:fillRect/>
                    </a:stretch>
                  </pic:blipFill>
                  <pic:spPr>
                    <a:xfrm>
                      <a:off x="0" y="0"/>
                      <a:ext cx="6299835" cy="137731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9901A9" w:rsidRPr="00C4108B">
        <w:rPr>
          <w:rStyle w:val="ContentChar"/>
          <w:b w:val="0"/>
          <w:bCs/>
        </w:rPr>
        <w:t xml:space="preserve">The discrete </w:t>
      </w:r>
      <w:bookmarkStart w:id="122" w:name="gpio"/>
      <w:r w:rsidR="009901A9" w:rsidRPr="00C4108B">
        <w:rPr>
          <w:rStyle w:val="ContentChar"/>
          <w:b w:val="0"/>
          <w:bCs/>
        </w:rPr>
        <w:t>GPIO</w:t>
      </w:r>
      <w:bookmarkEnd w:id="122"/>
      <w:r w:rsidR="009901A9" w:rsidRPr="00C4108B">
        <w:rPr>
          <w:rStyle w:val="ContentChar"/>
          <w:b w:val="0"/>
          <w:bCs/>
        </w:rPr>
        <w:t xml:space="preserve"> options are described in the table below. Each is independent and may be chosen separately as desired. Connect the Terminal connections to either the Pi header or the MCP23017 port expander, depending on the HamClock configuration used</w:t>
      </w:r>
      <w:r w:rsidR="001972AC">
        <w:rPr>
          <w:rStyle w:val="ContentChar"/>
          <w:b w:val="0"/>
          <w:bCs/>
        </w:rPr>
        <w:t>.</w:t>
      </w:r>
      <w:r w:rsidR="009901A9" w:rsidRPr="00C4108B">
        <w:rPr>
          <w:rStyle w:val="ContentChar"/>
          <w:b w:val="0"/>
          <w:bCs/>
        </w:rPr>
        <w:t xml:space="preserve"> The MCP23017 is not needed if none of these are used</w:t>
      </w:r>
      <w:r w:rsidR="009901A9" w:rsidRPr="00A21164">
        <w:t>.</w:t>
      </w:r>
    </w:p>
    <w:p w14:paraId="6BAAAB19" w14:textId="29E9878B" w:rsidR="009901A9" w:rsidRPr="00A21164" w:rsidRDefault="005F3A25" w:rsidP="009901A9">
      <w:pPr>
        <w:pStyle w:val="Content"/>
        <w:rPr>
          <w:rFonts w:ascii="Liberation Serif" w:hAnsi="Liberation Serif" w:hint="eastAsia"/>
          <w:noProof w:val="0"/>
        </w:rPr>
      </w:pPr>
      <w:r w:rsidRPr="00A21164">
        <w:rPr>
          <w:rFonts w:ascii="Liberation Serif" w:hAnsi="Liberation Serif"/>
          <w:noProof w:val="0"/>
        </w:rPr>
        <w:t>On</w:t>
      </w:r>
      <w:r w:rsidRPr="00A21164">
        <w:rPr>
          <w:rFonts w:ascii="Liberation Serif" w:hAnsi="Liberation Serif"/>
          <w:noProof w:val="0"/>
          <w:spacing w:val="-5"/>
        </w:rPr>
        <w:t xml:space="preserve"> </w:t>
      </w:r>
      <w:r w:rsidR="00F57533" w:rsidRPr="00A21164">
        <w:rPr>
          <w:rFonts w:ascii="Liberation Serif" w:hAnsi="Liberation Serif"/>
          <w:noProof w:val="0"/>
        </w:rPr>
        <w:t>Raspberry</w:t>
      </w:r>
      <w:r w:rsidRPr="00A21164">
        <w:rPr>
          <w:rFonts w:ascii="Liberation Serif" w:hAnsi="Liberation Serif"/>
          <w:noProof w:val="0"/>
          <w:spacing w:val="-5"/>
        </w:rPr>
        <w:t xml:space="preserve"> </w:t>
      </w:r>
      <w:r w:rsidRPr="00A21164">
        <w:rPr>
          <w:rFonts w:ascii="Liberation Serif" w:hAnsi="Liberation Serif"/>
          <w:noProof w:val="0"/>
        </w:rPr>
        <w:t>Pi,</w:t>
      </w:r>
      <w:r w:rsidRPr="00A21164">
        <w:rPr>
          <w:rFonts w:ascii="Liberation Serif" w:hAnsi="Liberation Serif"/>
          <w:noProof w:val="0"/>
          <w:spacing w:val="-5"/>
        </w:rPr>
        <w:t xml:space="preserve"> </w:t>
      </w:r>
      <w:r w:rsidRPr="00A21164">
        <w:rPr>
          <w:rFonts w:ascii="Liberation Serif" w:hAnsi="Liberation Serif"/>
          <w:noProof w:val="0"/>
        </w:rPr>
        <w:t>Setup</w:t>
      </w:r>
      <w:r w:rsidRPr="00A21164">
        <w:rPr>
          <w:rFonts w:ascii="Liberation Serif" w:hAnsi="Liberation Serif"/>
          <w:noProof w:val="0"/>
          <w:spacing w:val="-5"/>
        </w:rPr>
        <w:t xml:space="preserve"> </w:t>
      </w:r>
      <w:r w:rsidRPr="00A21164">
        <w:rPr>
          <w:rFonts w:ascii="Liberation Serif" w:hAnsi="Liberation Serif"/>
          <w:noProof w:val="0"/>
        </w:rPr>
        <w:t>page</w:t>
      </w:r>
      <w:r w:rsidRPr="00A21164">
        <w:rPr>
          <w:rFonts w:ascii="Liberation Serif" w:hAnsi="Liberation Serif"/>
          <w:noProof w:val="0"/>
          <w:spacing w:val="-5"/>
        </w:rPr>
        <w:t xml:space="preserve"> </w:t>
      </w:r>
      <w:r w:rsidRPr="00A21164">
        <w:rPr>
          <w:rFonts w:ascii="Liberation Serif" w:hAnsi="Liberation Serif"/>
          <w:noProof w:val="0"/>
        </w:rPr>
        <w:t>4</w:t>
      </w:r>
      <w:r w:rsidRPr="00A21164">
        <w:rPr>
          <w:rFonts w:ascii="Liberation Serif" w:hAnsi="Liberation Serif"/>
          <w:noProof w:val="0"/>
          <w:spacing w:val="-5"/>
        </w:rPr>
        <w:t xml:space="preserve"> </w:t>
      </w:r>
      <w:r w:rsidRPr="00A21164">
        <w:rPr>
          <w:rFonts w:ascii="Liberation Serif" w:hAnsi="Liberation Serif"/>
          <w:noProof w:val="0"/>
        </w:rPr>
        <w:t>also</w:t>
      </w:r>
      <w:r w:rsidRPr="00A21164">
        <w:rPr>
          <w:rFonts w:ascii="Liberation Serif" w:hAnsi="Liberation Serif"/>
          <w:noProof w:val="0"/>
          <w:spacing w:val="-5"/>
        </w:rPr>
        <w:t xml:space="preserve"> </w:t>
      </w:r>
      <w:r w:rsidRPr="00A21164">
        <w:rPr>
          <w:rFonts w:ascii="Liberation Serif" w:hAnsi="Liberation Serif"/>
          <w:noProof w:val="0"/>
        </w:rPr>
        <w:t>includes</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toggle</w:t>
      </w:r>
      <w:r w:rsidRPr="00A21164">
        <w:rPr>
          <w:rFonts w:ascii="Liberation Serif" w:hAnsi="Liberation Serif"/>
          <w:noProof w:val="0"/>
          <w:spacing w:val="-5"/>
        </w:rPr>
        <w:t xml:space="preserve"> </w:t>
      </w:r>
      <w:r w:rsidRPr="00A21164">
        <w:rPr>
          <w:rFonts w:ascii="Liberation Serif" w:hAnsi="Liberation Serif"/>
          <w:noProof w:val="0"/>
        </w:rPr>
        <w:t>named</w:t>
      </w:r>
      <w:r w:rsidRPr="00A21164">
        <w:rPr>
          <w:rFonts w:ascii="Liberation Serif" w:hAnsi="Liberation Serif"/>
          <w:noProof w:val="0"/>
          <w:spacing w:val="-7"/>
        </w:rPr>
        <w:t xml:space="preserve"> </w:t>
      </w:r>
      <w:r w:rsidRPr="00A21164">
        <w:rPr>
          <w:rFonts w:ascii="Liberation Serif" w:hAnsi="Liberation Serif"/>
          <w:b/>
          <w:noProof w:val="0"/>
        </w:rPr>
        <w:t>GPIO</w:t>
      </w:r>
      <w:r w:rsidRPr="00A21164">
        <w:rPr>
          <w:rFonts w:ascii="Liberation Serif" w:hAnsi="Liberation Serif"/>
          <w:noProof w:val="0"/>
        </w:rPr>
        <w:t>.</w:t>
      </w:r>
      <w:r w:rsidRPr="00A21164">
        <w:rPr>
          <w:rFonts w:ascii="Liberation Serif" w:hAnsi="Liberation Serif"/>
          <w:noProof w:val="0"/>
          <w:spacing w:val="-5"/>
        </w:rPr>
        <w:t xml:space="preserve"> </w:t>
      </w:r>
      <w:r w:rsidRPr="00A21164">
        <w:rPr>
          <w:rFonts w:ascii="Liberation Serif" w:hAnsi="Liberation Serif"/>
          <w:noProof w:val="0"/>
        </w:rPr>
        <w:t>Setting</w:t>
      </w:r>
      <w:r w:rsidRPr="00A21164">
        <w:rPr>
          <w:rFonts w:ascii="Liberation Serif" w:hAnsi="Liberation Serif"/>
          <w:noProof w:val="0"/>
          <w:spacing w:val="-5"/>
        </w:rPr>
        <w:t xml:space="preserve"> </w:t>
      </w:r>
      <w:r w:rsidRPr="00A21164">
        <w:rPr>
          <w:rFonts w:ascii="Liberation Serif" w:hAnsi="Liberation Serif"/>
          <w:noProof w:val="0"/>
        </w:rPr>
        <w:t>this</w:t>
      </w:r>
      <w:r w:rsidRPr="00A21164">
        <w:rPr>
          <w:rFonts w:ascii="Liberation Serif" w:hAnsi="Liberation Serif"/>
          <w:noProof w:val="0"/>
          <w:spacing w:val="-5"/>
        </w:rPr>
        <w:t xml:space="preserve"> </w:t>
      </w:r>
      <w:r w:rsidRPr="00A21164">
        <w:rPr>
          <w:rFonts w:ascii="Liberation Serif" w:hAnsi="Liberation Serif"/>
          <w:noProof w:val="0"/>
        </w:rPr>
        <w:t>Off</w:t>
      </w:r>
      <w:r w:rsidRPr="00A21164">
        <w:rPr>
          <w:rFonts w:ascii="Liberation Serif" w:hAnsi="Liberation Serif"/>
          <w:noProof w:val="0"/>
          <w:spacing w:val="-5"/>
        </w:rPr>
        <w:t xml:space="preserve"> </w:t>
      </w:r>
      <w:r w:rsidRPr="00A21164">
        <w:rPr>
          <w:rFonts w:ascii="Liberation Serif" w:hAnsi="Liberation Serif"/>
          <w:noProof w:val="0"/>
        </w:rPr>
        <w:t>prevents</w:t>
      </w:r>
      <w:r w:rsidRPr="00A21164">
        <w:rPr>
          <w:rFonts w:ascii="Liberation Serif" w:hAnsi="Liberation Serif"/>
          <w:noProof w:val="0"/>
          <w:spacing w:val="-5"/>
        </w:rPr>
        <w:t xml:space="preserve"> </w:t>
      </w:r>
      <w:r w:rsidRPr="00A21164">
        <w:rPr>
          <w:rFonts w:ascii="Liberation Serif" w:hAnsi="Liberation Serif"/>
          <w:noProof w:val="0"/>
        </w:rPr>
        <w:t>HamClock</w:t>
      </w:r>
      <w:r w:rsidRPr="00A21164">
        <w:rPr>
          <w:rFonts w:ascii="Liberation Serif" w:hAnsi="Liberation Serif"/>
          <w:noProof w:val="0"/>
          <w:spacing w:val="-5"/>
        </w:rPr>
        <w:t xml:space="preserve"> </w:t>
      </w:r>
      <w:r w:rsidRPr="00A21164">
        <w:rPr>
          <w:rFonts w:ascii="Liberation Serif" w:hAnsi="Liberation Serif"/>
          <w:noProof w:val="0"/>
        </w:rPr>
        <w:t>from using</w:t>
      </w:r>
      <w:r w:rsidRPr="00A21164">
        <w:rPr>
          <w:rFonts w:ascii="Liberation Serif" w:hAnsi="Liberation Serif"/>
          <w:noProof w:val="0"/>
          <w:spacing w:val="-4"/>
        </w:rPr>
        <w:t xml:space="preserve"> </w:t>
      </w:r>
      <w:r w:rsidRPr="00A21164">
        <w:rPr>
          <w:rFonts w:ascii="Liberation Serif" w:hAnsi="Liberation Serif"/>
          <w:noProof w:val="0"/>
        </w:rPr>
        <w:t>any</w:t>
      </w:r>
      <w:r w:rsidRPr="00A21164">
        <w:rPr>
          <w:rFonts w:ascii="Liberation Serif" w:hAnsi="Liberation Serif"/>
          <w:noProof w:val="0"/>
          <w:spacing w:val="-4"/>
        </w:rPr>
        <w:t xml:space="preserve"> </w:t>
      </w:r>
      <w:r w:rsidRPr="00A21164">
        <w:rPr>
          <w:rFonts w:ascii="Liberation Serif" w:hAnsi="Liberation Serif"/>
          <w:noProof w:val="0"/>
        </w:rPr>
        <w:t>of</w:t>
      </w:r>
      <w:r w:rsidRPr="00A21164">
        <w:rPr>
          <w:rFonts w:ascii="Liberation Serif" w:hAnsi="Liberation Serif"/>
          <w:noProof w:val="0"/>
          <w:spacing w:val="-4"/>
        </w:rPr>
        <w:t xml:space="preserve"> </w:t>
      </w:r>
      <w:r w:rsidRPr="00A21164">
        <w:rPr>
          <w:rFonts w:ascii="Liberation Serif" w:hAnsi="Liberation Serif"/>
          <w:noProof w:val="0"/>
        </w:rPr>
        <w:t>the</w:t>
      </w:r>
      <w:r w:rsidRPr="00A21164">
        <w:rPr>
          <w:rFonts w:ascii="Liberation Serif" w:hAnsi="Liberation Serif"/>
          <w:noProof w:val="0"/>
          <w:spacing w:val="-4"/>
        </w:rPr>
        <w:t xml:space="preserve"> </w:t>
      </w:r>
      <w:r w:rsidRPr="00A21164">
        <w:rPr>
          <w:rFonts w:ascii="Liberation Serif" w:hAnsi="Liberation Serif"/>
          <w:noProof w:val="0"/>
        </w:rPr>
        <w:t>native</w:t>
      </w:r>
      <w:r w:rsidRPr="00A21164">
        <w:rPr>
          <w:rFonts w:ascii="Liberation Serif" w:hAnsi="Liberation Serif"/>
          <w:noProof w:val="0"/>
          <w:spacing w:val="-4"/>
        </w:rPr>
        <w:t xml:space="preserve"> </w:t>
      </w:r>
      <w:r w:rsidRPr="00A21164">
        <w:rPr>
          <w:rFonts w:ascii="Liberation Serif" w:hAnsi="Liberation Serif"/>
          <w:noProof w:val="0"/>
        </w:rPr>
        <w:t>pins</w:t>
      </w:r>
      <w:r w:rsidRPr="00A21164">
        <w:rPr>
          <w:rFonts w:ascii="Liberation Serif" w:hAnsi="Liberation Serif"/>
          <w:noProof w:val="0"/>
          <w:spacing w:val="-4"/>
        </w:rPr>
        <w:t xml:space="preserve"> </w:t>
      </w:r>
      <w:r w:rsidRPr="00A21164">
        <w:rPr>
          <w:rFonts w:ascii="Liberation Serif" w:hAnsi="Liberation Serif"/>
          <w:noProof w:val="0"/>
        </w:rPr>
        <w:t>in</w:t>
      </w:r>
      <w:r w:rsidRPr="00A21164">
        <w:rPr>
          <w:rFonts w:ascii="Liberation Serif" w:hAnsi="Liberation Serif"/>
          <w:noProof w:val="0"/>
          <w:spacing w:val="-4"/>
        </w:rPr>
        <w:t xml:space="preserve"> </w:t>
      </w:r>
      <w:r w:rsidRPr="00A21164">
        <w:rPr>
          <w:rFonts w:ascii="Liberation Serif" w:hAnsi="Liberation Serif"/>
          <w:noProof w:val="0"/>
        </w:rPr>
        <w:t>order</w:t>
      </w:r>
      <w:r w:rsidRPr="00A21164">
        <w:rPr>
          <w:rFonts w:ascii="Liberation Serif" w:hAnsi="Liberation Serif"/>
          <w:noProof w:val="0"/>
          <w:spacing w:val="-4"/>
        </w:rPr>
        <w:t xml:space="preserve"> </w:t>
      </w:r>
      <w:r w:rsidRPr="00A21164">
        <w:rPr>
          <w:rFonts w:ascii="Liberation Serif" w:hAnsi="Liberation Serif"/>
          <w:noProof w:val="0"/>
        </w:rPr>
        <w:t>that</w:t>
      </w:r>
      <w:r w:rsidRPr="00A21164">
        <w:rPr>
          <w:rFonts w:ascii="Liberation Serif" w:hAnsi="Liberation Serif"/>
          <w:noProof w:val="0"/>
          <w:spacing w:val="-4"/>
        </w:rPr>
        <w:t xml:space="preserve"> </w:t>
      </w:r>
      <w:r w:rsidRPr="00A21164">
        <w:rPr>
          <w:rFonts w:ascii="Liberation Serif" w:hAnsi="Liberation Serif"/>
          <w:noProof w:val="0"/>
        </w:rPr>
        <w:t>they</w:t>
      </w:r>
      <w:r w:rsidRPr="00A21164">
        <w:rPr>
          <w:rFonts w:ascii="Liberation Serif" w:hAnsi="Liberation Serif"/>
          <w:noProof w:val="0"/>
          <w:spacing w:val="-4"/>
        </w:rPr>
        <w:t xml:space="preserve"> </w:t>
      </w:r>
      <w:r w:rsidRPr="00A21164">
        <w:rPr>
          <w:rFonts w:ascii="Liberation Serif" w:hAnsi="Liberation Serif"/>
          <w:noProof w:val="0"/>
        </w:rPr>
        <w:t>may</w:t>
      </w:r>
      <w:r w:rsidRPr="00A21164">
        <w:rPr>
          <w:rFonts w:ascii="Liberation Serif" w:hAnsi="Liberation Serif"/>
          <w:noProof w:val="0"/>
          <w:spacing w:val="-4"/>
        </w:rPr>
        <w:t xml:space="preserve"> </w:t>
      </w:r>
      <w:r w:rsidRPr="00A21164">
        <w:rPr>
          <w:rFonts w:ascii="Liberation Serif" w:hAnsi="Liberation Serif"/>
          <w:noProof w:val="0"/>
        </w:rPr>
        <w:t>be</w:t>
      </w:r>
      <w:r w:rsidRPr="00A21164">
        <w:rPr>
          <w:rFonts w:ascii="Liberation Serif" w:hAnsi="Liberation Serif"/>
          <w:noProof w:val="0"/>
          <w:spacing w:val="-4"/>
        </w:rPr>
        <w:t xml:space="preserve"> </w:t>
      </w:r>
      <w:r w:rsidRPr="00A21164">
        <w:rPr>
          <w:rFonts w:ascii="Liberation Serif" w:hAnsi="Liberation Serif"/>
          <w:noProof w:val="0"/>
        </w:rPr>
        <w:t>used</w:t>
      </w:r>
      <w:r w:rsidRPr="00A21164">
        <w:rPr>
          <w:rFonts w:ascii="Liberation Serif" w:hAnsi="Liberation Serif"/>
          <w:noProof w:val="0"/>
          <w:spacing w:val="-4"/>
        </w:rPr>
        <w:t xml:space="preserve"> </w:t>
      </w:r>
      <w:r w:rsidRPr="00A21164">
        <w:rPr>
          <w:rFonts w:ascii="Liberation Serif" w:hAnsi="Liberation Serif"/>
          <w:noProof w:val="0"/>
        </w:rPr>
        <w:t>for</w:t>
      </w:r>
      <w:r w:rsidRPr="00A21164">
        <w:rPr>
          <w:rFonts w:ascii="Liberation Serif" w:hAnsi="Liberation Serif"/>
          <w:noProof w:val="0"/>
          <w:spacing w:val="-4"/>
        </w:rPr>
        <w:t xml:space="preserve"> </w:t>
      </w:r>
      <w:r w:rsidRPr="00A21164">
        <w:rPr>
          <w:rFonts w:ascii="Liberation Serif" w:hAnsi="Liberation Serif"/>
          <w:noProof w:val="0"/>
        </w:rPr>
        <w:t>something</w:t>
      </w:r>
      <w:r w:rsidRPr="00A21164">
        <w:rPr>
          <w:rFonts w:ascii="Liberation Serif" w:hAnsi="Liberation Serif"/>
          <w:noProof w:val="0"/>
          <w:spacing w:val="-4"/>
        </w:rPr>
        <w:t xml:space="preserve"> </w:t>
      </w:r>
      <w:r w:rsidRPr="00A21164">
        <w:rPr>
          <w:rFonts w:ascii="Liberation Serif" w:hAnsi="Liberation Serif"/>
          <w:noProof w:val="0"/>
        </w:rPr>
        <w:t>else.</w:t>
      </w:r>
      <w:r w:rsidRPr="00A21164">
        <w:rPr>
          <w:rFonts w:ascii="Liberation Serif" w:hAnsi="Liberation Serif"/>
          <w:noProof w:val="0"/>
          <w:spacing w:val="-7"/>
        </w:rPr>
        <w:t xml:space="preserve"> </w:t>
      </w:r>
      <w:r w:rsidRPr="00A21164">
        <w:rPr>
          <w:rFonts w:ascii="Liberation Serif" w:hAnsi="Liberation Serif"/>
          <w:noProof w:val="0"/>
        </w:rPr>
        <w:t>To</w:t>
      </w:r>
      <w:r w:rsidRPr="00A21164">
        <w:rPr>
          <w:rFonts w:ascii="Liberation Serif" w:hAnsi="Liberation Serif"/>
          <w:noProof w:val="0"/>
          <w:spacing w:val="-4"/>
        </w:rPr>
        <w:t xml:space="preserve"> </w:t>
      </w:r>
      <w:r w:rsidRPr="00A21164">
        <w:rPr>
          <w:rFonts w:ascii="Liberation Serif" w:hAnsi="Liberation Serif"/>
          <w:noProof w:val="0"/>
        </w:rPr>
        <w:t>use</w:t>
      </w:r>
      <w:r w:rsidRPr="00A21164">
        <w:rPr>
          <w:rFonts w:ascii="Liberation Serif" w:hAnsi="Liberation Serif"/>
          <w:noProof w:val="0"/>
          <w:spacing w:val="-4"/>
        </w:rPr>
        <w:t xml:space="preserve"> </w:t>
      </w:r>
      <w:r w:rsidRPr="00A21164">
        <w:rPr>
          <w:rFonts w:ascii="Liberation Serif" w:hAnsi="Liberation Serif"/>
          <w:noProof w:val="0"/>
        </w:rPr>
        <w:t>the</w:t>
      </w:r>
      <w:r w:rsidRPr="00A21164">
        <w:rPr>
          <w:rFonts w:ascii="Liberation Serif" w:hAnsi="Liberation Serif"/>
          <w:noProof w:val="0"/>
          <w:spacing w:val="-4"/>
        </w:rPr>
        <w:t xml:space="preserve"> </w:t>
      </w:r>
      <w:r w:rsidRPr="00A21164">
        <w:rPr>
          <w:rFonts w:ascii="Liberation Serif" w:hAnsi="Liberation Serif"/>
          <w:noProof w:val="0"/>
        </w:rPr>
        <w:t>I2C</w:t>
      </w:r>
      <w:r w:rsidRPr="00A21164">
        <w:rPr>
          <w:rFonts w:ascii="Liberation Serif" w:hAnsi="Liberation Serif"/>
          <w:noProof w:val="0"/>
          <w:spacing w:val="-5"/>
        </w:rPr>
        <w:t xml:space="preserve"> </w:t>
      </w:r>
      <w:r w:rsidRPr="00A21164">
        <w:rPr>
          <w:rFonts w:ascii="Liberation Serif" w:hAnsi="Liberation Serif"/>
          <w:noProof w:val="0"/>
        </w:rPr>
        <w:t>header</w:t>
      </w:r>
      <w:r w:rsidRPr="00A21164">
        <w:rPr>
          <w:rFonts w:ascii="Liberation Serif" w:hAnsi="Liberation Serif"/>
          <w:noProof w:val="0"/>
          <w:spacing w:val="-4"/>
        </w:rPr>
        <w:t xml:space="preserve"> </w:t>
      </w:r>
      <w:r w:rsidRPr="00A21164">
        <w:rPr>
          <w:rFonts w:ascii="Liberation Serif" w:hAnsi="Liberation Serif"/>
          <w:noProof w:val="0"/>
        </w:rPr>
        <w:t>pins</w:t>
      </w:r>
      <w:r w:rsidRPr="00A21164">
        <w:rPr>
          <w:rFonts w:ascii="Liberation Serif" w:hAnsi="Liberation Serif"/>
          <w:noProof w:val="0"/>
          <w:spacing w:val="-4"/>
        </w:rPr>
        <w:t xml:space="preserve"> </w:t>
      </w:r>
      <w:r w:rsidRPr="00A21164">
        <w:rPr>
          <w:rFonts w:ascii="Liberation Serif" w:hAnsi="Liberation Serif"/>
          <w:noProof w:val="0"/>
        </w:rPr>
        <w:t>on</w:t>
      </w:r>
      <w:r w:rsidRPr="00A21164">
        <w:rPr>
          <w:rFonts w:ascii="Liberation Serif" w:hAnsi="Liberation Serif"/>
          <w:noProof w:val="0"/>
          <w:spacing w:val="-4"/>
        </w:rPr>
        <w:t xml:space="preserve"> </w:t>
      </w:r>
      <w:r w:rsidRPr="00A21164">
        <w:rPr>
          <w:rFonts w:ascii="Liberation Serif" w:hAnsi="Liberation Serif"/>
          <w:noProof w:val="0"/>
        </w:rPr>
        <w:t xml:space="preserve">a RPi the </w:t>
      </w:r>
      <w:r w:rsidRPr="00A21164">
        <w:rPr>
          <w:rFonts w:ascii="Liberation Serif" w:hAnsi="Liberation Serif"/>
          <w:b/>
          <w:noProof w:val="0"/>
        </w:rPr>
        <w:t xml:space="preserve">GPIO </w:t>
      </w:r>
      <w:r w:rsidRPr="00A21164">
        <w:rPr>
          <w:rFonts w:ascii="Liberation Serif" w:hAnsi="Liberation Serif"/>
          <w:noProof w:val="0"/>
        </w:rPr>
        <w:t>toggle must be set to</w:t>
      </w:r>
      <w:r w:rsidRPr="00A21164">
        <w:rPr>
          <w:rFonts w:ascii="Liberation Serif" w:hAnsi="Liberation Serif"/>
          <w:noProof w:val="0"/>
          <w:spacing w:val="-8"/>
        </w:rPr>
        <w:t xml:space="preserve"> </w:t>
      </w:r>
      <w:r w:rsidRPr="00A21164">
        <w:rPr>
          <w:rFonts w:ascii="Liberation Serif" w:hAnsi="Liberation Serif"/>
          <w:noProof w:val="0"/>
        </w:rPr>
        <w:t xml:space="preserve">Active </w:t>
      </w:r>
      <w:r w:rsidRPr="00A21164">
        <w:rPr>
          <w:rFonts w:ascii="Liberation Serif" w:hAnsi="Liberation Serif"/>
          <w:i/>
          <w:noProof w:val="0"/>
        </w:rPr>
        <w:t xml:space="preserve">in addition to </w:t>
      </w:r>
      <w:r w:rsidRPr="00A21164">
        <w:rPr>
          <w:rFonts w:ascii="Liberation Serif" w:hAnsi="Liberation Serif"/>
          <w:noProof w:val="0"/>
        </w:rPr>
        <w:t>setting the proper file name (see next).</w:t>
      </w:r>
    </w:p>
    <w:tbl>
      <w:tblPr>
        <w:tblW w:w="9929" w:type="dxa"/>
        <w:tblInd w:w="218" w:type="dxa"/>
        <w:tblLayout w:type="fixed"/>
        <w:tblCellMar>
          <w:left w:w="0" w:type="dxa"/>
          <w:right w:w="0" w:type="dxa"/>
        </w:tblCellMar>
        <w:tblLook w:val="04A0" w:firstRow="1" w:lastRow="0" w:firstColumn="1" w:lastColumn="0" w:noHBand="0" w:noVBand="1"/>
      </w:tblPr>
      <w:tblGrid>
        <w:gridCol w:w="2904"/>
        <w:gridCol w:w="3852"/>
        <w:gridCol w:w="1161"/>
        <w:gridCol w:w="1253"/>
        <w:gridCol w:w="759"/>
      </w:tblGrid>
      <w:tr w:rsidR="00207DB8" w:rsidRPr="00A21164" w14:paraId="4DCB472D" w14:textId="77777777" w:rsidTr="0025426B">
        <w:trPr>
          <w:trHeight w:val="562"/>
        </w:trPr>
        <w:tc>
          <w:tcPr>
            <w:tcW w:w="2904" w:type="dxa"/>
            <w:tcBorders>
              <w:top w:val="single" w:sz="18" w:space="0" w:color="000000"/>
              <w:left w:val="single" w:sz="18" w:space="0" w:color="000000"/>
              <w:bottom w:val="single" w:sz="8" w:space="0" w:color="000000"/>
              <w:right w:val="single" w:sz="8" w:space="0" w:color="000000"/>
            </w:tcBorders>
            <w:shd w:val="clear" w:color="auto" w:fill="D5D5D5"/>
            <w:tcMar>
              <w:top w:w="0" w:type="dxa"/>
              <w:left w:w="0" w:type="dxa"/>
              <w:bottom w:w="0" w:type="dxa"/>
              <w:right w:w="0" w:type="dxa"/>
            </w:tcMar>
          </w:tcPr>
          <w:p w14:paraId="48701327" w14:textId="77777777" w:rsidR="00207DB8" w:rsidRPr="00A21164" w:rsidRDefault="00207DB8" w:rsidP="00DD342C">
            <w:pPr>
              <w:pStyle w:val="TableParagraph"/>
              <w:spacing w:before="44"/>
              <w:ind w:left="846"/>
            </w:pPr>
            <w:r w:rsidRPr="00A21164">
              <w:rPr>
                <w:rFonts w:ascii="Liberation Serif" w:hAnsi="Liberation Serif"/>
                <w:b/>
                <w:sz w:val="20"/>
              </w:rPr>
              <w:t>GPIO</w:t>
            </w:r>
            <w:r w:rsidRPr="00A21164">
              <w:rPr>
                <w:rFonts w:ascii="Liberation Serif" w:hAnsi="Liberation Serif"/>
                <w:b/>
                <w:spacing w:val="-4"/>
                <w:sz w:val="20"/>
              </w:rPr>
              <w:t xml:space="preserve"> </w:t>
            </w:r>
            <w:r w:rsidRPr="00A21164">
              <w:rPr>
                <w:rFonts w:ascii="Liberation Serif" w:hAnsi="Liberation Serif"/>
                <w:b/>
                <w:spacing w:val="-2"/>
                <w:sz w:val="20"/>
              </w:rPr>
              <w:t>Option</w:t>
            </w:r>
          </w:p>
        </w:tc>
        <w:tc>
          <w:tcPr>
            <w:tcW w:w="3852"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0E9B8A79" w14:textId="77777777" w:rsidR="00207DB8" w:rsidRPr="00A21164" w:rsidRDefault="00207DB8" w:rsidP="00DD342C">
            <w:pPr>
              <w:pStyle w:val="TableParagraph"/>
              <w:spacing w:before="44"/>
              <w:ind w:left="1371" w:right="1341"/>
              <w:jc w:val="center"/>
            </w:pPr>
            <w:r w:rsidRPr="00A21164">
              <w:rPr>
                <w:rFonts w:ascii="Liberation Serif" w:hAnsi="Liberation Serif"/>
                <w:b/>
                <w:spacing w:val="-2"/>
                <w:sz w:val="20"/>
              </w:rPr>
              <w:t>Description</w:t>
            </w:r>
          </w:p>
        </w:tc>
        <w:tc>
          <w:tcPr>
            <w:tcW w:w="1161"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001C0C7E" w14:textId="77777777" w:rsidR="00207DB8" w:rsidRPr="00A21164" w:rsidRDefault="00207DB8" w:rsidP="00DD342C">
            <w:pPr>
              <w:pStyle w:val="TableParagraph"/>
              <w:spacing w:before="44"/>
              <w:ind w:left="156" w:right="126"/>
              <w:jc w:val="center"/>
            </w:pPr>
            <w:r w:rsidRPr="00A21164">
              <w:rPr>
                <w:rFonts w:ascii="Liberation Serif" w:hAnsi="Liberation Serif"/>
                <w:b/>
                <w:spacing w:val="-2"/>
                <w:sz w:val="20"/>
              </w:rPr>
              <w:t>Terminal</w:t>
            </w:r>
          </w:p>
        </w:tc>
        <w:tc>
          <w:tcPr>
            <w:tcW w:w="1253"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4F17EAA8" w14:textId="77777777" w:rsidR="00207DB8" w:rsidRPr="00A21164" w:rsidRDefault="00207DB8" w:rsidP="00DD342C">
            <w:pPr>
              <w:pStyle w:val="TableParagraph"/>
              <w:spacing w:before="49" w:line="230" w:lineRule="auto"/>
              <w:ind w:left="475" w:right="134" w:hanging="305"/>
            </w:pPr>
            <w:r w:rsidRPr="00A21164">
              <w:rPr>
                <w:rFonts w:ascii="Liberation Serif" w:hAnsi="Liberation Serif"/>
                <w:b/>
                <w:sz w:val="20"/>
              </w:rPr>
              <w:t>Pi</w:t>
            </w:r>
            <w:r w:rsidRPr="00A21164">
              <w:rPr>
                <w:rFonts w:ascii="Liberation Serif" w:hAnsi="Liberation Serif"/>
                <w:b/>
                <w:spacing w:val="-14"/>
                <w:sz w:val="20"/>
              </w:rPr>
              <w:t xml:space="preserve"> </w:t>
            </w:r>
            <w:r w:rsidRPr="00A21164">
              <w:rPr>
                <w:rFonts w:ascii="Liberation Serif" w:hAnsi="Liberation Serif"/>
                <w:b/>
                <w:sz w:val="20"/>
              </w:rPr>
              <w:t xml:space="preserve">Header </w:t>
            </w:r>
            <w:r w:rsidRPr="00A21164">
              <w:rPr>
                <w:rFonts w:ascii="Liberation Serif" w:hAnsi="Liberation Serif"/>
                <w:b/>
                <w:spacing w:val="-4"/>
                <w:sz w:val="20"/>
              </w:rPr>
              <w:t>Pin</w:t>
            </w:r>
          </w:p>
        </w:tc>
        <w:tc>
          <w:tcPr>
            <w:tcW w:w="759" w:type="dxa"/>
            <w:tcBorders>
              <w:top w:val="single" w:sz="18" w:space="0" w:color="000000"/>
              <w:left w:val="single" w:sz="8" w:space="0" w:color="000000"/>
              <w:bottom w:val="single" w:sz="8" w:space="0" w:color="000000"/>
              <w:right w:val="single" w:sz="18" w:space="0" w:color="000000"/>
            </w:tcBorders>
            <w:shd w:val="clear" w:color="auto" w:fill="D5D5D5"/>
            <w:tcMar>
              <w:top w:w="0" w:type="dxa"/>
              <w:left w:w="0" w:type="dxa"/>
              <w:bottom w:w="0" w:type="dxa"/>
              <w:right w:w="0" w:type="dxa"/>
            </w:tcMar>
          </w:tcPr>
          <w:p w14:paraId="6392014D" w14:textId="77777777" w:rsidR="00207DB8" w:rsidRPr="00A21164" w:rsidRDefault="00207DB8" w:rsidP="00DD342C">
            <w:pPr>
              <w:pStyle w:val="TableParagraph"/>
              <w:spacing w:before="44" w:line="227" w:lineRule="exact"/>
              <w:ind w:left="132" w:right="104"/>
              <w:jc w:val="center"/>
            </w:pPr>
            <w:r w:rsidRPr="00A21164">
              <w:rPr>
                <w:rFonts w:ascii="Liberation Serif" w:hAnsi="Liberation Serif"/>
                <w:b/>
                <w:spacing w:val="-2"/>
                <w:sz w:val="20"/>
              </w:rPr>
              <w:t>MCP23017</w:t>
            </w:r>
          </w:p>
          <w:p w14:paraId="7348E021" w14:textId="77777777" w:rsidR="00207DB8" w:rsidRPr="00A21164" w:rsidRDefault="00207DB8" w:rsidP="00DD342C">
            <w:pPr>
              <w:pStyle w:val="TableParagraph"/>
              <w:spacing w:before="0" w:line="227" w:lineRule="exact"/>
              <w:ind w:left="132" w:right="104"/>
              <w:jc w:val="center"/>
            </w:pPr>
            <w:r w:rsidRPr="00A21164">
              <w:rPr>
                <w:rFonts w:ascii="Liberation Serif" w:hAnsi="Liberation Serif"/>
                <w:b/>
                <w:spacing w:val="-5"/>
                <w:sz w:val="20"/>
              </w:rPr>
              <w:t>Pin</w:t>
            </w:r>
          </w:p>
        </w:tc>
      </w:tr>
      <w:tr w:rsidR="00207DB8" w:rsidRPr="00A21164" w14:paraId="024FE26F" w14:textId="77777777" w:rsidTr="0025426B">
        <w:trPr>
          <w:trHeight w:val="2490"/>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0A76667D" w14:textId="77777777" w:rsidR="00207DB8" w:rsidRPr="00A21164" w:rsidRDefault="00207DB8" w:rsidP="00DD342C">
            <w:pPr>
              <w:pStyle w:val="TableParagraph"/>
              <w:spacing w:before="10"/>
              <w:ind w:left="0"/>
              <w:rPr>
                <w:rFonts w:ascii="Liberation Serif" w:hAnsi="Liberation Serif"/>
                <w:sz w:val="14"/>
              </w:rPr>
            </w:pPr>
          </w:p>
          <w:p w14:paraId="7B46746A" w14:textId="77777777" w:rsidR="00207DB8" w:rsidRPr="00A21164" w:rsidRDefault="00207DB8" w:rsidP="00DD342C">
            <w:pPr>
              <w:pStyle w:val="TableParagraph"/>
              <w:spacing w:before="0"/>
              <w:ind w:left="165"/>
            </w:pPr>
            <w:r w:rsidRPr="00A21164">
              <w:rPr>
                <w:rFonts w:ascii="Liberation Serif" w:hAnsi="Liberation Serif"/>
                <w:noProof/>
                <w:sz w:val="20"/>
              </w:rPr>
              <w:drawing>
                <wp:inline distT="0" distB="0" distL="0" distR="0" wp14:anchorId="3E86FDD0" wp14:editId="6BF3CAD8">
                  <wp:extent cx="1527139" cy="1414119"/>
                  <wp:effectExtent l="0" t="0" r="0" b="0"/>
                  <wp:docPr id="1559776820" name="image9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cstate="screen">
                            <a:lum/>
                            <a:alphaModFix/>
                            <a:extLst>
                              <a:ext uri="{28A0092B-C50C-407E-A947-70E740481C1C}">
                                <a14:useLocalDpi xmlns:a14="http://schemas.microsoft.com/office/drawing/2010/main"/>
                              </a:ext>
                            </a:extLst>
                          </a:blip>
                          <a:srcRect/>
                          <a:stretch>
                            <a:fillRect/>
                          </a:stretch>
                        </pic:blipFill>
                        <pic:spPr>
                          <a:xfrm>
                            <a:off x="0" y="0"/>
                            <a:ext cx="1527139" cy="141411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8ED10C0" w14:textId="0C8A4D6A" w:rsidR="00207DB8" w:rsidRPr="00A21164" w:rsidRDefault="00207DB8" w:rsidP="00674751">
            <w:pPr>
              <w:spacing w:line="240" w:lineRule="auto"/>
              <w:rPr>
                <w:b w:val="0"/>
                <w:bCs/>
                <w:sz w:val="20"/>
                <w:szCs w:val="20"/>
              </w:rPr>
            </w:pPr>
            <w:r w:rsidRPr="00A21164">
              <w:rPr>
                <w:b w:val="0"/>
                <w:bCs/>
                <w:sz w:val="20"/>
                <w:szCs w:val="20"/>
              </w:rPr>
              <w:t>A falling edge from a SPST switch or PTT</w:t>
            </w:r>
            <w:r w:rsidRPr="00A21164">
              <w:rPr>
                <w:b w:val="0"/>
                <w:bCs/>
                <w:spacing w:val="-7"/>
                <w:sz w:val="20"/>
                <w:szCs w:val="20"/>
              </w:rPr>
              <w:t xml:space="preserve"> </w:t>
            </w:r>
            <w:r w:rsidRPr="00A21164">
              <w:rPr>
                <w:b w:val="0"/>
                <w:bCs/>
                <w:sz w:val="20"/>
                <w:szCs w:val="20"/>
              </w:rPr>
              <w:t>line</w:t>
            </w:r>
            <w:r w:rsidRPr="00A21164">
              <w:rPr>
                <w:b w:val="0"/>
                <w:bCs/>
                <w:spacing w:val="-3"/>
                <w:sz w:val="20"/>
                <w:szCs w:val="20"/>
              </w:rPr>
              <w:t xml:space="preserve"> </w:t>
            </w:r>
            <w:r w:rsidRPr="00A21164">
              <w:rPr>
                <w:b w:val="0"/>
                <w:bCs/>
                <w:sz w:val="20"/>
                <w:szCs w:val="20"/>
              </w:rPr>
              <w:t>on</w:t>
            </w:r>
            <w:r w:rsidRPr="00A21164">
              <w:rPr>
                <w:b w:val="0"/>
                <w:bCs/>
                <w:spacing w:val="-3"/>
                <w:sz w:val="20"/>
                <w:szCs w:val="20"/>
              </w:rPr>
              <w:t xml:space="preserve"> </w:t>
            </w:r>
            <w:r w:rsidRPr="00A21164">
              <w:rPr>
                <w:b w:val="0"/>
                <w:bCs/>
                <w:sz w:val="20"/>
                <w:szCs w:val="20"/>
              </w:rPr>
              <w:t>terminal</w:t>
            </w:r>
            <w:r w:rsidRPr="00A21164">
              <w:rPr>
                <w:b w:val="0"/>
                <w:bCs/>
                <w:spacing w:val="-3"/>
                <w:sz w:val="20"/>
                <w:szCs w:val="20"/>
              </w:rPr>
              <w:t xml:space="preserve"> </w:t>
            </w:r>
            <w:r w:rsidRPr="00A21164">
              <w:rPr>
                <w:b w:val="0"/>
                <w:bCs/>
                <w:sz w:val="20"/>
                <w:szCs w:val="20"/>
              </w:rPr>
              <w:t>CD_4</w:t>
            </w:r>
            <w:r w:rsidRPr="00A21164">
              <w:rPr>
                <w:b w:val="0"/>
                <w:bCs/>
                <w:spacing w:val="-3"/>
                <w:sz w:val="20"/>
                <w:szCs w:val="20"/>
              </w:rPr>
              <w:t xml:space="preserve"> </w:t>
            </w:r>
            <w:r w:rsidRPr="00A21164">
              <w:rPr>
                <w:b w:val="0"/>
                <w:bCs/>
                <w:sz w:val="20"/>
                <w:szCs w:val="20"/>
              </w:rPr>
              <w:t>(re)starts</w:t>
            </w:r>
            <w:r w:rsidRPr="00A21164">
              <w:rPr>
                <w:b w:val="0"/>
                <w:bCs/>
                <w:spacing w:val="-3"/>
                <w:sz w:val="20"/>
                <w:szCs w:val="20"/>
              </w:rPr>
              <w:t xml:space="preserve"> </w:t>
            </w:r>
            <w:r w:rsidRPr="00A21164">
              <w:rPr>
                <w:b w:val="0"/>
                <w:bCs/>
                <w:sz w:val="20"/>
                <w:szCs w:val="20"/>
              </w:rPr>
              <w:t xml:space="preserve">the </w:t>
            </w:r>
            <w:r w:rsidR="00EA0486" w:rsidRPr="00A21164">
              <w:rPr>
                <w:b w:val="0"/>
                <w:bCs/>
                <w:sz w:val="20"/>
                <w:szCs w:val="20"/>
              </w:rPr>
              <w:t>count</w:t>
            </w:r>
            <w:r w:rsidR="00EA0486" w:rsidRPr="00A21164">
              <w:rPr>
                <w:b w:val="0"/>
                <w:bCs/>
                <w:spacing w:val="-13"/>
                <w:sz w:val="20"/>
                <w:szCs w:val="20"/>
              </w:rPr>
              <w:t>d</w:t>
            </w:r>
            <w:r w:rsidR="00EA0486" w:rsidRPr="00A21164">
              <w:rPr>
                <w:b w:val="0"/>
                <w:bCs/>
                <w:sz w:val="20"/>
                <w:szCs w:val="20"/>
              </w:rPr>
              <w:t>own</w:t>
            </w:r>
            <w:r w:rsidRPr="00A21164">
              <w:rPr>
                <w:b w:val="0"/>
                <w:bCs/>
                <w:spacing w:val="-13"/>
                <w:sz w:val="20"/>
                <w:szCs w:val="20"/>
              </w:rPr>
              <w:t xml:space="preserve"> </w:t>
            </w:r>
            <w:r w:rsidRPr="00A21164">
              <w:rPr>
                <w:b w:val="0"/>
                <w:bCs/>
                <w:sz w:val="20"/>
                <w:szCs w:val="20"/>
              </w:rPr>
              <w:t>timer.</w:t>
            </w:r>
            <w:r w:rsidRPr="00A21164">
              <w:rPr>
                <w:b w:val="0"/>
                <w:bCs/>
                <w:spacing w:val="-13"/>
                <w:sz w:val="20"/>
                <w:szCs w:val="20"/>
              </w:rPr>
              <w:t xml:space="preserve"> </w:t>
            </w:r>
            <w:r w:rsidRPr="00A21164">
              <w:rPr>
                <w:b w:val="0"/>
                <w:bCs/>
                <w:sz w:val="20"/>
                <w:szCs w:val="20"/>
              </w:rPr>
              <w:t>Driving</w:t>
            </w:r>
            <w:r w:rsidRPr="00A21164">
              <w:rPr>
                <w:b w:val="0"/>
                <w:bCs/>
                <w:spacing w:val="-13"/>
                <w:sz w:val="20"/>
                <w:szCs w:val="20"/>
              </w:rPr>
              <w:t xml:space="preserve"> </w:t>
            </w:r>
            <w:r w:rsidRPr="00A21164">
              <w:rPr>
                <w:b w:val="0"/>
                <w:bCs/>
                <w:sz w:val="20"/>
                <w:szCs w:val="20"/>
              </w:rPr>
              <w:t>voltage,</w:t>
            </w:r>
            <w:r w:rsidRPr="00A21164">
              <w:rPr>
                <w:b w:val="0"/>
                <w:bCs/>
                <w:spacing w:val="-13"/>
                <w:sz w:val="20"/>
                <w:szCs w:val="20"/>
              </w:rPr>
              <w:t xml:space="preserve"> </w:t>
            </w:r>
            <w:r w:rsidRPr="00A21164">
              <w:rPr>
                <w:b w:val="0"/>
                <w:bCs/>
                <w:sz w:val="20"/>
                <w:szCs w:val="20"/>
              </w:rPr>
              <w:t>if</w:t>
            </w:r>
            <w:r w:rsidRPr="00A21164">
              <w:rPr>
                <w:b w:val="0"/>
                <w:bCs/>
                <w:spacing w:val="-13"/>
                <w:sz w:val="20"/>
                <w:szCs w:val="20"/>
              </w:rPr>
              <w:t xml:space="preserve"> </w:t>
            </w:r>
            <w:r w:rsidRPr="00A21164">
              <w:rPr>
                <w:b w:val="0"/>
                <w:bCs/>
                <w:sz w:val="20"/>
                <w:szCs w:val="20"/>
              </w:rPr>
              <w:t>any, must not exceed 3.3 V. The LEDs indicate</w:t>
            </w:r>
            <w:r w:rsidRPr="00A21164">
              <w:rPr>
                <w:b w:val="0"/>
                <w:bCs/>
                <w:spacing w:val="-5"/>
                <w:sz w:val="20"/>
                <w:szCs w:val="20"/>
              </w:rPr>
              <w:t xml:space="preserve"> </w:t>
            </w:r>
            <w:r w:rsidRPr="00A21164">
              <w:rPr>
                <w:b w:val="0"/>
                <w:bCs/>
                <w:sz w:val="20"/>
                <w:szCs w:val="20"/>
              </w:rPr>
              <w:t>the</w:t>
            </w:r>
            <w:r w:rsidRPr="00A21164">
              <w:rPr>
                <w:b w:val="0"/>
                <w:bCs/>
                <w:spacing w:val="-5"/>
                <w:sz w:val="20"/>
                <w:szCs w:val="20"/>
              </w:rPr>
              <w:t xml:space="preserve"> </w:t>
            </w:r>
            <w:r w:rsidRPr="00A21164">
              <w:rPr>
                <w:b w:val="0"/>
                <w:bCs/>
                <w:sz w:val="20"/>
                <w:szCs w:val="20"/>
              </w:rPr>
              <w:t>time</w:t>
            </w:r>
            <w:r w:rsidRPr="00A21164">
              <w:rPr>
                <w:b w:val="0"/>
                <w:bCs/>
                <w:spacing w:val="-5"/>
                <w:sz w:val="20"/>
                <w:szCs w:val="20"/>
              </w:rPr>
              <w:t xml:space="preserve"> </w:t>
            </w:r>
            <w:r w:rsidRPr="00A21164">
              <w:rPr>
                <w:b w:val="0"/>
                <w:bCs/>
                <w:sz w:val="20"/>
                <w:szCs w:val="20"/>
              </w:rPr>
              <w:t>remaining:</w:t>
            </w:r>
            <w:r w:rsidRPr="00A21164">
              <w:rPr>
                <w:b w:val="0"/>
                <w:bCs/>
                <w:spacing w:val="-5"/>
                <w:sz w:val="20"/>
                <w:szCs w:val="20"/>
              </w:rPr>
              <w:t xml:space="preserve"> </w:t>
            </w:r>
            <w:r w:rsidRPr="00A21164">
              <w:rPr>
                <w:b w:val="0"/>
                <w:bCs/>
                <w:sz w:val="20"/>
                <w:szCs w:val="20"/>
              </w:rPr>
              <w:t>green</w:t>
            </w:r>
            <w:r w:rsidRPr="00A21164">
              <w:rPr>
                <w:b w:val="0"/>
                <w:bCs/>
                <w:spacing w:val="-5"/>
                <w:sz w:val="20"/>
                <w:szCs w:val="20"/>
              </w:rPr>
              <w:t xml:space="preserve"> </w:t>
            </w:r>
            <w:r w:rsidRPr="00A21164">
              <w:rPr>
                <w:b w:val="0"/>
                <w:bCs/>
                <w:sz w:val="20"/>
                <w:szCs w:val="20"/>
              </w:rPr>
              <w:t>when counting down; both when 1 minute or less remains; red when timed out.</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A87489" w14:textId="77777777" w:rsidR="00207DB8" w:rsidRPr="00A21164" w:rsidRDefault="00207DB8" w:rsidP="00AC112E">
            <w:pPr>
              <w:jc w:val="center"/>
              <w:rPr>
                <w:b w:val="0"/>
                <w:bCs/>
                <w:sz w:val="20"/>
                <w:szCs w:val="20"/>
              </w:rPr>
            </w:pPr>
            <w:r w:rsidRPr="00A21164">
              <w:rPr>
                <w:b w:val="0"/>
                <w:bCs/>
                <w:sz w:val="20"/>
                <w:szCs w:val="20"/>
              </w:rPr>
              <w:t>CD_1 CD_2 CD_3 CD_4</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8B7CFD" w14:textId="77777777" w:rsidR="00207DB8" w:rsidRPr="00A21164" w:rsidRDefault="00207DB8" w:rsidP="00AC112E">
            <w:pPr>
              <w:jc w:val="center"/>
              <w:rPr>
                <w:b w:val="0"/>
                <w:bCs/>
                <w:sz w:val="20"/>
                <w:szCs w:val="20"/>
              </w:rPr>
            </w:pPr>
            <w:r w:rsidRPr="00A21164">
              <w:rPr>
                <w:b w:val="0"/>
                <w:bCs/>
                <w:sz w:val="20"/>
                <w:szCs w:val="20"/>
              </w:rPr>
              <w:t>17</w:t>
            </w:r>
          </w:p>
          <w:p w14:paraId="7846F237" w14:textId="77777777" w:rsidR="00207DB8" w:rsidRPr="00A21164" w:rsidRDefault="00207DB8" w:rsidP="00AC112E">
            <w:pPr>
              <w:jc w:val="center"/>
              <w:rPr>
                <w:b w:val="0"/>
                <w:bCs/>
                <w:sz w:val="20"/>
                <w:szCs w:val="20"/>
              </w:rPr>
            </w:pPr>
            <w:r w:rsidRPr="00A21164">
              <w:rPr>
                <w:b w:val="0"/>
                <w:bCs/>
                <w:sz w:val="20"/>
                <w:szCs w:val="20"/>
              </w:rPr>
              <w:t>33</w:t>
            </w:r>
          </w:p>
          <w:p w14:paraId="54C70F02" w14:textId="77777777" w:rsidR="00207DB8" w:rsidRPr="00A21164" w:rsidRDefault="00207DB8" w:rsidP="00AC112E">
            <w:pPr>
              <w:jc w:val="center"/>
              <w:rPr>
                <w:b w:val="0"/>
                <w:bCs/>
                <w:sz w:val="20"/>
                <w:szCs w:val="20"/>
              </w:rPr>
            </w:pPr>
            <w:r w:rsidRPr="00A21164">
              <w:rPr>
                <w:b w:val="0"/>
                <w:bCs/>
                <w:sz w:val="20"/>
                <w:szCs w:val="20"/>
              </w:rPr>
              <w:t>35</w:t>
            </w:r>
          </w:p>
          <w:p w14:paraId="73979046" w14:textId="77777777" w:rsidR="00207DB8" w:rsidRPr="00A21164" w:rsidRDefault="00207DB8" w:rsidP="00AC112E">
            <w:pPr>
              <w:jc w:val="center"/>
              <w:rPr>
                <w:sz w:val="20"/>
                <w:szCs w:val="20"/>
              </w:rPr>
            </w:pPr>
            <w:r w:rsidRPr="00A21164">
              <w:rPr>
                <w:b w:val="0"/>
                <w:bCs/>
                <w:sz w:val="20"/>
                <w:szCs w:val="20"/>
              </w:rPr>
              <w:t>37</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1886B163" w14:textId="77777777" w:rsidR="00207DB8" w:rsidRPr="00A21164" w:rsidRDefault="00207DB8" w:rsidP="00360C50">
            <w:pPr>
              <w:rPr>
                <w:b w:val="0"/>
                <w:bCs/>
                <w:sz w:val="20"/>
                <w:szCs w:val="20"/>
              </w:rPr>
            </w:pPr>
            <w:r w:rsidRPr="00A21164">
              <w:rPr>
                <w:b w:val="0"/>
                <w:bCs/>
                <w:spacing w:val="-4"/>
                <w:sz w:val="20"/>
                <w:szCs w:val="20"/>
              </w:rPr>
              <w:t xml:space="preserve">VIN </w:t>
            </w:r>
            <w:r w:rsidRPr="00A21164">
              <w:rPr>
                <w:b w:val="0"/>
                <w:bCs/>
                <w:sz w:val="20"/>
                <w:szCs w:val="20"/>
              </w:rPr>
              <w:t>A0 A1 A2</w:t>
            </w:r>
          </w:p>
        </w:tc>
      </w:tr>
      <w:tr w:rsidR="00207DB8" w:rsidRPr="00A21164" w14:paraId="5BD7FDA7" w14:textId="77777777" w:rsidTr="0025426B">
        <w:trPr>
          <w:trHeight w:val="1468"/>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4DAE6A08" w14:textId="77777777" w:rsidR="00207DB8" w:rsidRPr="00A21164" w:rsidRDefault="00207DB8" w:rsidP="00DD342C">
            <w:pPr>
              <w:pStyle w:val="TableParagraph"/>
              <w:spacing w:before="6"/>
              <w:ind w:left="0"/>
              <w:rPr>
                <w:rFonts w:ascii="Liberation Serif" w:hAnsi="Liberation Serif"/>
                <w:sz w:val="15"/>
              </w:rPr>
            </w:pPr>
          </w:p>
          <w:p w14:paraId="3726871B" w14:textId="77777777" w:rsidR="00207DB8" w:rsidRPr="00A21164" w:rsidRDefault="00207DB8" w:rsidP="00DD342C">
            <w:pPr>
              <w:pStyle w:val="TableParagraph"/>
              <w:spacing w:before="0"/>
              <w:ind w:left="417"/>
            </w:pPr>
            <w:r w:rsidRPr="00A21164">
              <w:rPr>
                <w:rFonts w:ascii="Liberation Serif" w:hAnsi="Liberation Serif"/>
                <w:noProof/>
                <w:sz w:val="20"/>
              </w:rPr>
              <w:drawing>
                <wp:inline distT="0" distB="0" distL="0" distR="0" wp14:anchorId="046490B3" wp14:editId="604FAEDA">
                  <wp:extent cx="1355780" cy="699881"/>
                  <wp:effectExtent l="0" t="0" r="0" b="4969"/>
                  <wp:docPr id="49452790" name="image9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cstate="screen">
                            <a:lum/>
                            <a:alphaModFix/>
                            <a:extLst>
                              <a:ext uri="{28A0092B-C50C-407E-A947-70E740481C1C}">
                                <a14:useLocalDpi xmlns:a14="http://schemas.microsoft.com/office/drawing/2010/main"/>
                              </a:ext>
                            </a:extLst>
                          </a:blip>
                          <a:srcRect/>
                          <a:stretch>
                            <a:fillRect/>
                          </a:stretch>
                        </pic:blipFill>
                        <pic:spPr>
                          <a:xfrm>
                            <a:off x="0" y="0"/>
                            <a:ext cx="1355780" cy="699881"/>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19EB40" w14:textId="77777777" w:rsidR="00207DB8" w:rsidRPr="00A21164" w:rsidRDefault="00207DB8" w:rsidP="00674751">
            <w:pPr>
              <w:spacing w:line="240" w:lineRule="auto"/>
              <w:rPr>
                <w:b w:val="0"/>
                <w:bCs/>
                <w:sz w:val="20"/>
                <w:szCs w:val="20"/>
              </w:rPr>
            </w:pPr>
            <w:r w:rsidRPr="00A21164">
              <w:rPr>
                <w:b w:val="0"/>
                <w:bCs/>
                <w:sz w:val="20"/>
                <w:szCs w:val="20"/>
              </w:rPr>
              <w:t>Output</w:t>
            </w:r>
            <w:r w:rsidRPr="00A21164">
              <w:rPr>
                <w:b w:val="0"/>
                <w:bCs/>
                <w:spacing w:val="-2"/>
                <w:sz w:val="20"/>
                <w:szCs w:val="20"/>
              </w:rPr>
              <w:t xml:space="preserve"> </w:t>
            </w:r>
            <w:r w:rsidRPr="00A21164">
              <w:rPr>
                <w:b w:val="0"/>
                <w:bCs/>
                <w:sz w:val="20"/>
                <w:szCs w:val="20"/>
              </w:rPr>
              <w:t>terminal</w:t>
            </w:r>
            <w:r w:rsidRPr="00A21164">
              <w:rPr>
                <w:b w:val="0"/>
                <w:bCs/>
                <w:spacing w:val="-2"/>
                <w:sz w:val="20"/>
                <w:szCs w:val="20"/>
              </w:rPr>
              <w:t xml:space="preserve"> </w:t>
            </w:r>
            <w:r w:rsidRPr="00A21164">
              <w:rPr>
                <w:b w:val="0"/>
                <w:bCs/>
                <w:sz w:val="20"/>
                <w:szCs w:val="20"/>
              </w:rPr>
              <w:t>SA_A</w:t>
            </w:r>
            <w:r w:rsidRPr="00A21164">
              <w:rPr>
                <w:b w:val="0"/>
                <w:bCs/>
                <w:spacing w:val="-13"/>
                <w:sz w:val="20"/>
                <w:szCs w:val="20"/>
              </w:rPr>
              <w:t xml:space="preserve"> </w:t>
            </w:r>
            <w:r w:rsidRPr="00A21164">
              <w:rPr>
                <w:b w:val="0"/>
                <w:bCs/>
                <w:sz w:val="20"/>
                <w:szCs w:val="20"/>
              </w:rPr>
              <w:t>indicates</w:t>
            </w:r>
            <w:r w:rsidRPr="00A21164">
              <w:rPr>
                <w:b w:val="0"/>
                <w:bCs/>
                <w:spacing w:val="-3"/>
                <w:sz w:val="20"/>
                <w:szCs w:val="20"/>
              </w:rPr>
              <w:t xml:space="preserve"> </w:t>
            </w:r>
            <w:r w:rsidRPr="00A21164">
              <w:rPr>
                <w:b w:val="0"/>
                <w:bCs/>
                <w:sz w:val="20"/>
                <w:szCs w:val="20"/>
              </w:rPr>
              <w:t>satellite visibility</w:t>
            </w:r>
            <w:r w:rsidRPr="00A21164">
              <w:rPr>
                <w:b w:val="0"/>
                <w:bCs/>
                <w:spacing w:val="-11"/>
                <w:sz w:val="20"/>
                <w:szCs w:val="20"/>
              </w:rPr>
              <w:t xml:space="preserve"> </w:t>
            </w:r>
            <w:r w:rsidRPr="00A21164">
              <w:rPr>
                <w:b w:val="0"/>
                <w:bCs/>
                <w:sz w:val="20"/>
                <w:szCs w:val="20"/>
              </w:rPr>
              <w:t>from</w:t>
            </w:r>
            <w:r w:rsidRPr="00A21164">
              <w:rPr>
                <w:b w:val="0"/>
                <w:bCs/>
                <w:spacing w:val="-11"/>
                <w:sz w:val="20"/>
                <w:szCs w:val="20"/>
              </w:rPr>
              <w:t xml:space="preserve"> </w:t>
            </w:r>
            <w:r w:rsidRPr="00A21164">
              <w:rPr>
                <w:b w:val="0"/>
                <w:bCs/>
                <w:sz w:val="20"/>
                <w:szCs w:val="20"/>
              </w:rPr>
              <w:t>DE.</w:t>
            </w:r>
            <w:r w:rsidRPr="00A21164">
              <w:rPr>
                <w:b w:val="0"/>
                <w:bCs/>
                <w:spacing w:val="-11"/>
                <w:sz w:val="20"/>
                <w:szCs w:val="20"/>
              </w:rPr>
              <w:t xml:space="preserve"> </w:t>
            </w:r>
            <w:r w:rsidRPr="00A21164">
              <w:rPr>
                <w:b w:val="0"/>
                <w:bCs/>
                <w:sz w:val="20"/>
                <w:szCs w:val="20"/>
              </w:rPr>
              <w:t>Normally</w:t>
            </w:r>
            <w:r w:rsidRPr="00A21164">
              <w:rPr>
                <w:b w:val="0"/>
                <w:bCs/>
                <w:spacing w:val="-11"/>
                <w:sz w:val="20"/>
                <w:szCs w:val="20"/>
              </w:rPr>
              <w:t xml:space="preserve"> </w:t>
            </w:r>
            <w:r w:rsidRPr="00A21164">
              <w:rPr>
                <w:b w:val="0"/>
                <w:bCs/>
                <w:sz w:val="20"/>
                <w:szCs w:val="20"/>
              </w:rPr>
              <w:t>low,</w:t>
            </w:r>
            <w:r w:rsidRPr="00A21164">
              <w:rPr>
                <w:b w:val="0"/>
                <w:bCs/>
                <w:spacing w:val="-11"/>
                <w:sz w:val="20"/>
                <w:szCs w:val="20"/>
              </w:rPr>
              <w:t xml:space="preserve"> </w:t>
            </w:r>
            <w:r w:rsidRPr="00A21164">
              <w:rPr>
                <w:b w:val="0"/>
                <w:bCs/>
                <w:sz w:val="20"/>
                <w:szCs w:val="20"/>
              </w:rPr>
              <w:t>it</w:t>
            </w:r>
            <w:r w:rsidRPr="00A21164">
              <w:rPr>
                <w:b w:val="0"/>
                <w:bCs/>
                <w:spacing w:val="-11"/>
                <w:sz w:val="20"/>
                <w:szCs w:val="20"/>
              </w:rPr>
              <w:t xml:space="preserve"> </w:t>
            </w:r>
            <w:r w:rsidRPr="00A21164">
              <w:rPr>
                <w:b w:val="0"/>
                <w:bCs/>
                <w:sz w:val="20"/>
                <w:szCs w:val="20"/>
              </w:rPr>
              <w:t>cycles high at 1 Hz for 1 minute before rise, stays high during the pass, cycles at 2 Hz</w:t>
            </w:r>
            <w:r w:rsidRPr="00A21164">
              <w:rPr>
                <w:b w:val="0"/>
                <w:bCs/>
                <w:spacing w:val="-6"/>
                <w:sz w:val="20"/>
                <w:szCs w:val="20"/>
              </w:rPr>
              <w:t xml:space="preserve"> </w:t>
            </w:r>
            <w:r w:rsidRPr="00A21164">
              <w:rPr>
                <w:b w:val="0"/>
                <w:bCs/>
                <w:sz w:val="20"/>
                <w:szCs w:val="20"/>
              </w:rPr>
              <w:t>during</w:t>
            </w:r>
            <w:r w:rsidRPr="00A21164">
              <w:rPr>
                <w:b w:val="0"/>
                <w:bCs/>
                <w:spacing w:val="-6"/>
                <w:sz w:val="20"/>
                <w:szCs w:val="20"/>
              </w:rPr>
              <w:t xml:space="preserve"> </w:t>
            </w:r>
            <w:r w:rsidRPr="00A21164">
              <w:rPr>
                <w:b w:val="0"/>
                <w:bCs/>
                <w:sz w:val="20"/>
                <w:szCs w:val="20"/>
              </w:rPr>
              <w:t>the</w:t>
            </w:r>
            <w:r w:rsidRPr="00A21164">
              <w:rPr>
                <w:b w:val="0"/>
                <w:bCs/>
                <w:spacing w:val="-6"/>
                <w:sz w:val="20"/>
                <w:szCs w:val="20"/>
              </w:rPr>
              <w:t xml:space="preserve"> </w:t>
            </w:r>
            <w:r w:rsidRPr="00A21164">
              <w:rPr>
                <w:b w:val="0"/>
                <w:bCs/>
                <w:sz w:val="20"/>
                <w:szCs w:val="20"/>
              </w:rPr>
              <w:t>last</w:t>
            </w:r>
            <w:r w:rsidRPr="00A21164">
              <w:rPr>
                <w:b w:val="0"/>
                <w:bCs/>
                <w:spacing w:val="-6"/>
                <w:sz w:val="20"/>
                <w:szCs w:val="20"/>
              </w:rPr>
              <w:t xml:space="preserve"> </w:t>
            </w:r>
            <w:r w:rsidRPr="00A21164">
              <w:rPr>
                <w:b w:val="0"/>
                <w:bCs/>
                <w:sz w:val="20"/>
                <w:szCs w:val="20"/>
              </w:rPr>
              <w:t>minute</w:t>
            </w:r>
            <w:r w:rsidRPr="00A21164">
              <w:rPr>
                <w:b w:val="0"/>
                <w:bCs/>
                <w:spacing w:val="-6"/>
                <w:sz w:val="20"/>
                <w:szCs w:val="20"/>
              </w:rPr>
              <w:t xml:space="preserve"> </w:t>
            </w:r>
            <w:r w:rsidRPr="00A21164">
              <w:rPr>
                <w:b w:val="0"/>
                <w:bCs/>
                <w:sz w:val="20"/>
                <w:szCs w:val="20"/>
              </w:rPr>
              <w:t>then</w:t>
            </w:r>
            <w:r w:rsidRPr="00A21164">
              <w:rPr>
                <w:b w:val="0"/>
                <w:bCs/>
                <w:spacing w:val="-6"/>
                <w:sz w:val="20"/>
                <w:szCs w:val="20"/>
              </w:rPr>
              <w:t xml:space="preserve"> </w:t>
            </w:r>
            <w:r w:rsidRPr="00A21164">
              <w:rPr>
                <w:b w:val="0"/>
                <w:bCs/>
                <w:sz w:val="20"/>
                <w:szCs w:val="20"/>
              </w:rPr>
              <w:t>stays</w:t>
            </w:r>
            <w:r w:rsidRPr="00A21164">
              <w:rPr>
                <w:b w:val="0"/>
                <w:bCs/>
                <w:spacing w:val="-6"/>
                <w:sz w:val="20"/>
                <w:szCs w:val="20"/>
              </w:rPr>
              <w:t xml:space="preserve"> </w:t>
            </w:r>
            <w:r w:rsidRPr="00A21164">
              <w:rPr>
                <w:b w:val="0"/>
                <w:bCs/>
                <w:sz w:val="20"/>
                <w:szCs w:val="20"/>
              </w:rPr>
              <w:t>low again after set.</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962EB49" w14:textId="77777777" w:rsidR="00207DB8" w:rsidRPr="00A21164" w:rsidRDefault="00207DB8" w:rsidP="00AC112E">
            <w:pPr>
              <w:jc w:val="center"/>
              <w:rPr>
                <w:b w:val="0"/>
                <w:bCs/>
                <w:sz w:val="20"/>
                <w:szCs w:val="20"/>
              </w:rPr>
            </w:pPr>
            <w:r w:rsidRPr="00A21164">
              <w:rPr>
                <w:b w:val="0"/>
                <w:bCs/>
                <w:sz w:val="20"/>
                <w:szCs w:val="20"/>
              </w:rPr>
              <w:t>SA_1</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94516" w14:textId="77777777" w:rsidR="00207DB8" w:rsidRPr="00A21164" w:rsidRDefault="00207DB8" w:rsidP="00AC112E">
            <w:pPr>
              <w:jc w:val="center"/>
              <w:rPr>
                <w:b w:val="0"/>
                <w:bCs/>
                <w:sz w:val="20"/>
                <w:szCs w:val="20"/>
              </w:rPr>
            </w:pPr>
            <w:r w:rsidRPr="00A21164">
              <w:rPr>
                <w:b w:val="0"/>
                <w:bCs/>
                <w:sz w:val="20"/>
                <w:szCs w:val="20"/>
              </w:rPr>
              <w:t>38</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1A0C103F" w14:textId="77777777" w:rsidR="00207DB8" w:rsidRPr="00A21164" w:rsidRDefault="00207DB8" w:rsidP="005F5328">
            <w:pPr>
              <w:jc w:val="center"/>
              <w:rPr>
                <w:b w:val="0"/>
                <w:bCs/>
                <w:sz w:val="20"/>
                <w:szCs w:val="20"/>
              </w:rPr>
            </w:pPr>
            <w:r w:rsidRPr="00A21164">
              <w:rPr>
                <w:b w:val="0"/>
                <w:bCs/>
                <w:sz w:val="20"/>
                <w:szCs w:val="20"/>
              </w:rPr>
              <w:t>A5</w:t>
            </w:r>
          </w:p>
        </w:tc>
      </w:tr>
      <w:tr w:rsidR="00207DB8" w:rsidRPr="00A21164" w14:paraId="7627AE7F" w14:textId="77777777" w:rsidTr="0025426B">
        <w:trPr>
          <w:trHeight w:val="1021"/>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082AD56D" w14:textId="77777777" w:rsidR="00207DB8" w:rsidRPr="00A21164" w:rsidRDefault="00207DB8" w:rsidP="00DD342C">
            <w:pPr>
              <w:pStyle w:val="TableParagraph"/>
              <w:spacing w:before="3"/>
              <w:ind w:left="0"/>
              <w:rPr>
                <w:rFonts w:ascii="Liberation Serif" w:hAnsi="Liberation Serif"/>
                <w:sz w:val="21"/>
              </w:rPr>
            </w:pPr>
          </w:p>
          <w:p w14:paraId="6E4A5D55" w14:textId="77777777" w:rsidR="00207DB8" w:rsidRPr="00A21164" w:rsidRDefault="00207DB8" w:rsidP="00DD342C">
            <w:pPr>
              <w:pStyle w:val="TableParagraph"/>
              <w:spacing w:before="0"/>
              <w:ind w:left="447"/>
            </w:pPr>
            <w:r w:rsidRPr="00A21164">
              <w:rPr>
                <w:rFonts w:ascii="Liberation Serif" w:hAnsi="Liberation Serif"/>
                <w:noProof/>
                <w:sz w:val="20"/>
              </w:rPr>
              <w:drawing>
                <wp:inline distT="0" distB="0" distL="0" distR="0" wp14:anchorId="79205376" wp14:editId="1FE99D99">
                  <wp:extent cx="1281623" cy="362559"/>
                  <wp:effectExtent l="0" t="0" r="0" b="0"/>
                  <wp:docPr id="2085392181" name="image9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cstate="screen">
                            <a:lum/>
                            <a:alphaModFix/>
                            <a:extLst>
                              <a:ext uri="{28A0092B-C50C-407E-A947-70E740481C1C}">
                                <a14:useLocalDpi xmlns:a14="http://schemas.microsoft.com/office/drawing/2010/main"/>
                              </a:ext>
                            </a:extLst>
                          </a:blip>
                          <a:srcRect/>
                          <a:stretch>
                            <a:fillRect/>
                          </a:stretch>
                        </pic:blipFill>
                        <pic:spPr>
                          <a:xfrm>
                            <a:off x="0" y="0"/>
                            <a:ext cx="1281623" cy="36255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5EB828F" w14:textId="77777777" w:rsidR="00207DB8" w:rsidRPr="00A21164" w:rsidRDefault="00207DB8" w:rsidP="00674751">
            <w:pPr>
              <w:spacing w:line="240" w:lineRule="auto"/>
              <w:rPr>
                <w:b w:val="0"/>
                <w:bCs/>
                <w:sz w:val="20"/>
                <w:szCs w:val="20"/>
              </w:rPr>
            </w:pPr>
            <w:r w:rsidRPr="00A21164">
              <w:rPr>
                <w:b w:val="0"/>
                <w:bCs/>
                <w:sz w:val="20"/>
                <w:szCs w:val="20"/>
              </w:rPr>
              <w:t>Grounding</w:t>
            </w:r>
            <w:r w:rsidRPr="00A21164">
              <w:rPr>
                <w:b w:val="0"/>
                <w:bCs/>
                <w:spacing w:val="-6"/>
                <w:sz w:val="20"/>
                <w:szCs w:val="20"/>
              </w:rPr>
              <w:t xml:space="preserve"> </w:t>
            </w:r>
            <w:r w:rsidRPr="00A21164">
              <w:rPr>
                <w:b w:val="0"/>
                <w:bCs/>
                <w:sz w:val="20"/>
                <w:szCs w:val="20"/>
              </w:rPr>
              <w:t>input</w:t>
            </w:r>
            <w:r w:rsidRPr="00A21164">
              <w:rPr>
                <w:b w:val="0"/>
                <w:bCs/>
                <w:spacing w:val="-6"/>
                <w:sz w:val="20"/>
                <w:szCs w:val="20"/>
              </w:rPr>
              <w:t xml:space="preserve"> </w:t>
            </w:r>
            <w:r w:rsidRPr="00A21164">
              <w:rPr>
                <w:b w:val="0"/>
                <w:bCs/>
                <w:sz w:val="20"/>
                <w:szCs w:val="20"/>
              </w:rPr>
              <w:t>terminal</w:t>
            </w:r>
            <w:r w:rsidRPr="00A21164">
              <w:rPr>
                <w:b w:val="0"/>
                <w:bCs/>
                <w:spacing w:val="-6"/>
                <w:sz w:val="20"/>
                <w:szCs w:val="20"/>
              </w:rPr>
              <w:t xml:space="preserve"> </w:t>
            </w:r>
            <w:r w:rsidRPr="00A21164">
              <w:rPr>
                <w:b w:val="0"/>
                <w:bCs/>
                <w:sz w:val="20"/>
                <w:szCs w:val="20"/>
              </w:rPr>
              <w:t>OA_1</w:t>
            </w:r>
            <w:r w:rsidRPr="00A21164">
              <w:rPr>
                <w:b w:val="0"/>
                <w:bCs/>
                <w:spacing w:val="-6"/>
                <w:sz w:val="20"/>
                <w:szCs w:val="20"/>
              </w:rPr>
              <w:t xml:space="preserve"> </w:t>
            </w:r>
            <w:r w:rsidRPr="00A21164">
              <w:rPr>
                <w:b w:val="0"/>
                <w:bCs/>
                <w:sz w:val="20"/>
                <w:szCs w:val="20"/>
              </w:rPr>
              <w:t>with</w:t>
            </w:r>
            <w:r w:rsidRPr="00A21164">
              <w:rPr>
                <w:b w:val="0"/>
                <w:bCs/>
                <w:spacing w:val="-6"/>
                <w:sz w:val="20"/>
                <w:szCs w:val="20"/>
              </w:rPr>
              <w:t xml:space="preserve"> </w:t>
            </w:r>
            <w:r w:rsidRPr="00A21164">
              <w:rPr>
                <w:b w:val="0"/>
                <w:bCs/>
                <w:sz w:val="20"/>
                <w:szCs w:val="20"/>
              </w:rPr>
              <w:t>a switch</w:t>
            </w:r>
            <w:r w:rsidRPr="00A21164">
              <w:rPr>
                <w:b w:val="0"/>
                <w:bCs/>
                <w:spacing w:val="-2"/>
                <w:sz w:val="20"/>
                <w:szCs w:val="20"/>
              </w:rPr>
              <w:t xml:space="preserve"> </w:t>
            </w:r>
            <w:r w:rsidRPr="00A21164">
              <w:rPr>
                <w:b w:val="0"/>
                <w:bCs/>
                <w:sz w:val="20"/>
                <w:szCs w:val="20"/>
              </w:rPr>
              <w:t>or</w:t>
            </w:r>
            <w:r w:rsidRPr="00A21164">
              <w:rPr>
                <w:b w:val="0"/>
                <w:bCs/>
                <w:spacing w:val="-2"/>
                <w:sz w:val="20"/>
                <w:szCs w:val="20"/>
              </w:rPr>
              <w:t xml:space="preserve"> </w:t>
            </w:r>
            <w:r w:rsidRPr="00A21164">
              <w:rPr>
                <w:b w:val="0"/>
                <w:bCs/>
                <w:sz w:val="20"/>
                <w:szCs w:val="20"/>
              </w:rPr>
              <w:t>PTT</w:t>
            </w:r>
            <w:r w:rsidRPr="00A21164">
              <w:rPr>
                <w:b w:val="0"/>
                <w:bCs/>
                <w:spacing w:val="-6"/>
                <w:sz w:val="20"/>
                <w:szCs w:val="20"/>
              </w:rPr>
              <w:t xml:space="preserve"> </w:t>
            </w:r>
            <w:r w:rsidRPr="00A21164">
              <w:rPr>
                <w:b w:val="0"/>
                <w:bCs/>
                <w:sz w:val="20"/>
                <w:szCs w:val="20"/>
              </w:rPr>
              <w:t>line</w:t>
            </w:r>
            <w:r w:rsidRPr="00A21164">
              <w:rPr>
                <w:b w:val="0"/>
                <w:bCs/>
                <w:spacing w:val="-2"/>
                <w:sz w:val="20"/>
                <w:szCs w:val="20"/>
              </w:rPr>
              <w:t xml:space="preserve"> </w:t>
            </w:r>
            <w:r w:rsidRPr="00A21164">
              <w:rPr>
                <w:b w:val="0"/>
                <w:bCs/>
                <w:sz w:val="20"/>
                <w:szCs w:val="20"/>
              </w:rPr>
              <w:t>will</w:t>
            </w:r>
            <w:r w:rsidRPr="00A21164">
              <w:rPr>
                <w:b w:val="0"/>
                <w:bCs/>
                <w:spacing w:val="-2"/>
                <w:sz w:val="20"/>
                <w:szCs w:val="20"/>
              </w:rPr>
              <w:t xml:space="preserve"> </w:t>
            </w:r>
            <w:r w:rsidRPr="00A21164">
              <w:rPr>
                <w:b w:val="0"/>
                <w:bCs/>
                <w:sz w:val="20"/>
                <w:szCs w:val="20"/>
              </w:rPr>
              <w:t>change</w:t>
            </w:r>
            <w:r w:rsidRPr="00A21164">
              <w:rPr>
                <w:b w:val="0"/>
                <w:bCs/>
                <w:spacing w:val="-2"/>
                <w:sz w:val="20"/>
                <w:szCs w:val="20"/>
              </w:rPr>
              <w:t xml:space="preserve"> </w:t>
            </w:r>
            <w:r w:rsidRPr="00A21164">
              <w:rPr>
                <w:b w:val="0"/>
                <w:bCs/>
                <w:sz w:val="20"/>
                <w:szCs w:val="20"/>
              </w:rPr>
              <w:t>the</w:t>
            </w:r>
            <w:r w:rsidRPr="00A21164">
              <w:rPr>
                <w:b w:val="0"/>
                <w:bCs/>
                <w:spacing w:val="-2"/>
                <w:sz w:val="20"/>
                <w:szCs w:val="20"/>
              </w:rPr>
              <w:t xml:space="preserve"> </w:t>
            </w:r>
            <w:r w:rsidRPr="00A21164">
              <w:rPr>
                <w:b w:val="0"/>
                <w:bCs/>
                <w:sz w:val="20"/>
                <w:szCs w:val="20"/>
              </w:rPr>
              <w:t>call sign text to “ON THE AIR”. Driving voltage,</w:t>
            </w:r>
            <w:r w:rsidRPr="00A21164">
              <w:rPr>
                <w:b w:val="0"/>
                <w:bCs/>
                <w:spacing w:val="-12"/>
                <w:sz w:val="20"/>
                <w:szCs w:val="20"/>
              </w:rPr>
              <w:t xml:space="preserve"> </w:t>
            </w:r>
            <w:r w:rsidRPr="00A21164">
              <w:rPr>
                <w:b w:val="0"/>
                <w:bCs/>
                <w:sz w:val="20"/>
                <w:szCs w:val="20"/>
              </w:rPr>
              <w:t>if</w:t>
            </w:r>
            <w:r w:rsidRPr="00A21164">
              <w:rPr>
                <w:b w:val="0"/>
                <w:bCs/>
                <w:spacing w:val="-12"/>
                <w:sz w:val="20"/>
                <w:szCs w:val="20"/>
              </w:rPr>
              <w:t xml:space="preserve"> </w:t>
            </w:r>
            <w:r w:rsidRPr="00A21164">
              <w:rPr>
                <w:b w:val="0"/>
                <w:bCs/>
                <w:sz w:val="20"/>
                <w:szCs w:val="20"/>
              </w:rPr>
              <w:t>any,</w:t>
            </w:r>
            <w:r w:rsidRPr="00A21164">
              <w:rPr>
                <w:b w:val="0"/>
                <w:bCs/>
                <w:spacing w:val="-12"/>
                <w:sz w:val="20"/>
                <w:szCs w:val="20"/>
              </w:rPr>
              <w:t xml:space="preserve"> </w:t>
            </w:r>
            <w:r w:rsidRPr="00A21164">
              <w:rPr>
                <w:b w:val="0"/>
                <w:bCs/>
                <w:sz w:val="20"/>
                <w:szCs w:val="20"/>
              </w:rPr>
              <w:t>must</w:t>
            </w:r>
            <w:r w:rsidRPr="00A21164">
              <w:rPr>
                <w:b w:val="0"/>
                <w:bCs/>
                <w:spacing w:val="-12"/>
                <w:sz w:val="20"/>
                <w:szCs w:val="20"/>
              </w:rPr>
              <w:t xml:space="preserve"> </w:t>
            </w:r>
            <w:r w:rsidRPr="00A21164">
              <w:rPr>
                <w:b w:val="0"/>
                <w:bCs/>
                <w:sz w:val="20"/>
                <w:szCs w:val="20"/>
              </w:rPr>
              <w:t>not</w:t>
            </w:r>
            <w:r w:rsidRPr="00A21164">
              <w:rPr>
                <w:b w:val="0"/>
                <w:bCs/>
                <w:spacing w:val="-12"/>
                <w:sz w:val="20"/>
                <w:szCs w:val="20"/>
              </w:rPr>
              <w:t xml:space="preserve"> </w:t>
            </w:r>
            <w:r w:rsidRPr="00A21164">
              <w:rPr>
                <w:b w:val="0"/>
                <w:bCs/>
                <w:sz w:val="20"/>
                <w:szCs w:val="20"/>
              </w:rPr>
              <w:t>exceed</w:t>
            </w:r>
            <w:r w:rsidRPr="00A21164">
              <w:rPr>
                <w:b w:val="0"/>
                <w:bCs/>
                <w:spacing w:val="-12"/>
                <w:sz w:val="20"/>
                <w:szCs w:val="20"/>
              </w:rPr>
              <w:t xml:space="preserve"> </w:t>
            </w:r>
            <w:r w:rsidRPr="00A21164">
              <w:rPr>
                <w:b w:val="0"/>
                <w:bCs/>
                <w:sz w:val="20"/>
                <w:szCs w:val="20"/>
              </w:rPr>
              <w:t>3.3</w:t>
            </w:r>
            <w:r w:rsidRPr="00A21164">
              <w:rPr>
                <w:b w:val="0"/>
                <w:bCs/>
                <w:spacing w:val="-12"/>
                <w:sz w:val="20"/>
                <w:szCs w:val="20"/>
              </w:rPr>
              <w:t xml:space="preserve"> </w:t>
            </w:r>
            <w:r w:rsidRPr="00A21164">
              <w:rPr>
                <w:b w:val="0"/>
                <w:bCs/>
                <w:sz w:val="20"/>
                <w:szCs w:val="20"/>
              </w:rPr>
              <w:t>V.</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6FC8B62" w14:textId="77777777" w:rsidR="00207DB8" w:rsidRPr="00A21164" w:rsidRDefault="00207DB8" w:rsidP="00AC112E">
            <w:pPr>
              <w:jc w:val="center"/>
              <w:rPr>
                <w:b w:val="0"/>
                <w:bCs/>
                <w:sz w:val="20"/>
                <w:szCs w:val="20"/>
              </w:rPr>
            </w:pPr>
            <w:r w:rsidRPr="00A21164">
              <w:rPr>
                <w:b w:val="0"/>
                <w:bCs/>
                <w:sz w:val="20"/>
                <w:szCs w:val="20"/>
              </w:rPr>
              <w:t>OA_1</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7BE380" w14:textId="77777777" w:rsidR="00207DB8" w:rsidRPr="00A21164" w:rsidRDefault="00207DB8" w:rsidP="00AC112E">
            <w:pPr>
              <w:jc w:val="center"/>
              <w:rPr>
                <w:b w:val="0"/>
                <w:bCs/>
                <w:sz w:val="20"/>
                <w:szCs w:val="20"/>
              </w:rPr>
            </w:pPr>
            <w:r w:rsidRPr="00A21164">
              <w:rPr>
                <w:b w:val="0"/>
                <w:bCs/>
                <w:sz w:val="20"/>
                <w:szCs w:val="20"/>
              </w:rPr>
              <w:t>40</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48D3887B" w14:textId="77777777" w:rsidR="00207DB8" w:rsidRPr="00A21164" w:rsidRDefault="00207DB8" w:rsidP="005F5328">
            <w:pPr>
              <w:jc w:val="center"/>
              <w:rPr>
                <w:b w:val="0"/>
                <w:bCs/>
                <w:sz w:val="20"/>
                <w:szCs w:val="20"/>
              </w:rPr>
            </w:pPr>
            <w:r w:rsidRPr="00A21164">
              <w:rPr>
                <w:b w:val="0"/>
                <w:bCs/>
                <w:sz w:val="20"/>
                <w:szCs w:val="20"/>
              </w:rPr>
              <w:t>A6</w:t>
            </w:r>
          </w:p>
        </w:tc>
      </w:tr>
      <w:tr w:rsidR="00207DB8" w:rsidRPr="00A21164" w14:paraId="04369F39" w14:textId="77777777" w:rsidTr="0025426B">
        <w:trPr>
          <w:trHeight w:val="1994"/>
        </w:trPr>
        <w:tc>
          <w:tcPr>
            <w:tcW w:w="2904" w:type="dxa"/>
            <w:tcBorders>
              <w:top w:val="single" w:sz="8" w:space="0" w:color="000000"/>
              <w:left w:val="single" w:sz="18" w:space="0" w:color="000000"/>
              <w:bottom w:val="single" w:sz="18" w:space="0" w:color="000000"/>
              <w:right w:val="single" w:sz="8" w:space="0" w:color="000000"/>
            </w:tcBorders>
            <w:tcMar>
              <w:top w:w="0" w:type="dxa"/>
              <w:left w:w="0" w:type="dxa"/>
              <w:bottom w:w="0" w:type="dxa"/>
              <w:right w:w="0" w:type="dxa"/>
            </w:tcMar>
          </w:tcPr>
          <w:p w14:paraId="6B5E39D7" w14:textId="77777777" w:rsidR="00207DB8" w:rsidRPr="00A21164" w:rsidRDefault="00207DB8" w:rsidP="00DD342C">
            <w:pPr>
              <w:pStyle w:val="TableParagraph"/>
              <w:ind w:left="0"/>
              <w:rPr>
                <w:rFonts w:ascii="Liberation Serif" w:hAnsi="Liberation Serif"/>
                <w:sz w:val="8"/>
              </w:rPr>
            </w:pPr>
          </w:p>
          <w:p w14:paraId="18DDE91D" w14:textId="77777777" w:rsidR="00207DB8" w:rsidRPr="00A21164" w:rsidRDefault="00207DB8" w:rsidP="00DD342C">
            <w:pPr>
              <w:pStyle w:val="TableParagraph"/>
              <w:spacing w:before="0"/>
              <w:ind w:left="441"/>
            </w:pPr>
            <w:r w:rsidRPr="00A21164">
              <w:rPr>
                <w:rFonts w:ascii="Liberation Serif" w:hAnsi="Liberation Serif"/>
                <w:noProof/>
                <w:sz w:val="20"/>
              </w:rPr>
              <w:drawing>
                <wp:inline distT="0" distB="0" distL="0" distR="0" wp14:anchorId="66BD8EF5" wp14:editId="7C13D544">
                  <wp:extent cx="1335206" cy="1118859"/>
                  <wp:effectExtent l="0" t="0" r="0" b="5091"/>
                  <wp:docPr id="852360462" name="image9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2" cstate="screen">
                            <a:lum/>
                            <a:alphaModFix/>
                            <a:extLst>
                              <a:ext uri="{28A0092B-C50C-407E-A947-70E740481C1C}">
                                <a14:useLocalDpi xmlns:a14="http://schemas.microsoft.com/office/drawing/2010/main"/>
                              </a:ext>
                            </a:extLst>
                          </a:blip>
                          <a:srcRect/>
                          <a:stretch>
                            <a:fillRect/>
                          </a:stretch>
                        </pic:blipFill>
                        <pic:spPr>
                          <a:xfrm>
                            <a:off x="0" y="0"/>
                            <a:ext cx="1335206" cy="111885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1444C8B1" w14:textId="431A2D08" w:rsidR="00207DB8" w:rsidRPr="00A21164" w:rsidRDefault="00207DB8" w:rsidP="00674751">
            <w:pPr>
              <w:spacing w:line="240" w:lineRule="auto"/>
              <w:rPr>
                <w:b w:val="0"/>
                <w:bCs/>
                <w:sz w:val="20"/>
                <w:szCs w:val="20"/>
              </w:rPr>
            </w:pPr>
            <w:r w:rsidRPr="00A21164">
              <w:rPr>
                <w:b w:val="0"/>
                <w:bCs/>
                <w:sz w:val="20"/>
                <w:szCs w:val="20"/>
              </w:rPr>
              <w:t>Output terminal</w:t>
            </w:r>
            <w:r w:rsidRPr="00A21164">
              <w:rPr>
                <w:b w:val="0"/>
                <w:bCs/>
                <w:spacing w:val="-2"/>
                <w:sz w:val="20"/>
                <w:szCs w:val="20"/>
              </w:rPr>
              <w:t xml:space="preserve"> </w:t>
            </w:r>
            <w:r w:rsidRPr="00A21164">
              <w:rPr>
                <w:b w:val="0"/>
                <w:bCs/>
                <w:sz w:val="20"/>
                <w:szCs w:val="20"/>
              </w:rPr>
              <w:t>AL_1 will go high while either alarm is “ringing”. The schematic shows</w:t>
            </w:r>
            <w:r w:rsidRPr="00A21164">
              <w:rPr>
                <w:b w:val="0"/>
                <w:bCs/>
                <w:spacing w:val="-7"/>
                <w:sz w:val="20"/>
                <w:szCs w:val="20"/>
              </w:rPr>
              <w:t xml:space="preserve"> </w:t>
            </w:r>
            <w:r w:rsidRPr="00A21164">
              <w:rPr>
                <w:b w:val="0"/>
                <w:bCs/>
                <w:sz w:val="20"/>
                <w:szCs w:val="20"/>
              </w:rPr>
              <w:t>an</w:t>
            </w:r>
            <w:r w:rsidRPr="00A21164">
              <w:rPr>
                <w:b w:val="0"/>
                <w:bCs/>
                <w:spacing w:val="-7"/>
                <w:sz w:val="20"/>
                <w:szCs w:val="20"/>
              </w:rPr>
              <w:t xml:space="preserve"> </w:t>
            </w:r>
            <w:r w:rsidR="00EA0486" w:rsidRPr="00A21164">
              <w:rPr>
                <w:b w:val="0"/>
                <w:bCs/>
                <w:sz w:val="20"/>
                <w:szCs w:val="20"/>
              </w:rPr>
              <w:t>LED,</w:t>
            </w:r>
            <w:r w:rsidRPr="00A21164">
              <w:rPr>
                <w:b w:val="0"/>
                <w:bCs/>
                <w:spacing w:val="-8"/>
                <w:sz w:val="20"/>
                <w:szCs w:val="20"/>
              </w:rPr>
              <w:t xml:space="preserve"> </w:t>
            </w:r>
            <w:r w:rsidRPr="00A21164">
              <w:rPr>
                <w:b w:val="0"/>
                <w:bCs/>
                <w:sz w:val="20"/>
                <w:szCs w:val="20"/>
              </w:rPr>
              <w:t>but</w:t>
            </w:r>
            <w:r w:rsidRPr="00A21164">
              <w:rPr>
                <w:b w:val="0"/>
                <w:bCs/>
                <w:spacing w:val="-7"/>
                <w:sz w:val="20"/>
                <w:szCs w:val="20"/>
              </w:rPr>
              <w:t xml:space="preserve"> </w:t>
            </w:r>
            <w:r w:rsidRPr="00A21164">
              <w:rPr>
                <w:b w:val="0"/>
                <w:bCs/>
                <w:sz w:val="20"/>
                <w:szCs w:val="20"/>
              </w:rPr>
              <w:t>a</w:t>
            </w:r>
            <w:r w:rsidRPr="00A21164">
              <w:rPr>
                <w:b w:val="0"/>
                <w:bCs/>
                <w:spacing w:val="-7"/>
                <w:sz w:val="20"/>
                <w:szCs w:val="20"/>
              </w:rPr>
              <w:t xml:space="preserve"> </w:t>
            </w:r>
            <w:r w:rsidRPr="00A21164">
              <w:rPr>
                <w:b w:val="0"/>
                <w:bCs/>
                <w:sz w:val="20"/>
                <w:szCs w:val="20"/>
              </w:rPr>
              <w:t>piezo</w:t>
            </w:r>
            <w:r w:rsidRPr="00A21164">
              <w:rPr>
                <w:b w:val="0"/>
                <w:bCs/>
                <w:spacing w:val="-7"/>
                <w:sz w:val="20"/>
                <w:szCs w:val="20"/>
              </w:rPr>
              <w:t xml:space="preserve"> </w:t>
            </w:r>
            <w:r w:rsidRPr="00A21164">
              <w:rPr>
                <w:b w:val="0"/>
                <w:bCs/>
                <w:sz w:val="20"/>
                <w:szCs w:val="20"/>
              </w:rPr>
              <w:t>buzzer</w:t>
            </w:r>
            <w:r w:rsidRPr="00A21164">
              <w:rPr>
                <w:b w:val="0"/>
                <w:bCs/>
                <w:spacing w:val="-7"/>
                <w:sz w:val="20"/>
                <w:szCs w:val="20"/>
              </w:rPr>
              <w:t xml:space="preserve"> </w:t>
            </w:r>
            <w:r w:rsidRPr="00A21164">
              <w:rPr>
                <w:b w:val="0"/>
                <w:bCs/>
                <w:sz w:val="20"/>
                <w:szCs w:val="20"/>
              </w:rPr>
              <w:t>works also. Briefly grounding input terminal AL_2 will silence either alarm.</w:t>
            </w:r>
          </w:p>
        </w:tc>
        <w:tc>
          <w:tcPr>
            <w:tcW w:w="1161"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2DD3E8E5" w14:textId="77777777" w:rsidR="00207DB8" w:rsidRPr="00A21164" w:rsidRDefault="00207DB8" w:rsidP="005F5328">
            <w:pPr>
              <w:jc w:val="center"/>
              <w:rPr>
                <w:b w:val="0"/>
                <w:bCs/>
                <w:sz w:val="20"/>
                <w:szCs w:val="20"/>
              </w:rPr>
            </w:pPr>
            <w:r w:rsidRPr="00A21164">
              <w:rPr>
                <w:b w:val="0"/>
                <w:bCs/>
                <w:sz w:val="20"/>
                <w:szCs w:val="20"/>
              </w:rPr>
              <w:t>AL_1 AL_2</w:t>
            </w:r>
          </w:p>
        </w:tc>
        <w:tc>
          <w:tcPr>
            <w:tcW w:w="1253"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359A74AE" w14:textId="77777777" w:rsidR="00207DB8" w:rsidRPr="00A21164" w:rsidRDefault="00207DB8" w:rsidP="005F5328">
            <w:pPr>
              <w:jc w:val="center"/>
              <w:rPr>
                <w:b w:val="0"/>
                <w:bCs/>
                <w:sz w:val="20"/>
                <w:szCs w:val="20"/>
              </w:rPr>
            </w:pPr>
            <w:r w:rsidRPr="00A21164">
              <w:rPr>
                <w:b w:val="0"/>
                <w:bCs/>
                <w:sz w:val="20"/>
                <w:szCs w:val="20"/>
              </w:rPr>
              <w:t>31</w:t>
            </w:r>
          </w:p>
          <w:p w14:paraId="017B08BD" w14:textId="77777777" w:rsidR="00207DB8" w:rsidRPr="00A21164" w:rsidRDefault="00207DB8" w:rsidP="005F5328">
            <w:pPr>
              <w:jc w:val="center"/>
              <w:rPr>
                <w:b w:val="0"/>
                <w:bCs/>
                <w:sz w:val="20"/>
                <w:szCs w:val="20"/>
              </w:rPr>
            </w:pPr>
            <w:r w:rsidRPr="00A21164">
              <w:rPr>
                <w:b w:val="0"/>
                <w:bCs/>
                <w:sz w:val="20"/>
                <w:szCs w:val="20"/>
              </w:rPr>
              <w:t>29</w:t>
            </w:r>
          </w:p>
        </w:tc>
        <w:tc>
          <w:tcPr>
            <w:tcW w:w="759" w:type="dxa"/>
            <w:tcBorders>
              <w:top w:val="single" w:sz="8" w:space="0" w:color="000000"/>
              <w:left w:val="single" w:sz="8" w:space="0" w:color="000000"/>
              <w:bottom w:val="single" w:sz="18" w:space="0" w:color="000000"/>
              <w:right w:val="single" w:sz="18" w:space="0" w:color="000000"/>
            </w:tcBorders>
            <w:tcMar>
              <w:top w:w="0" w:type="dxa"/>
              <w:left w:w="0" w:type="dxa"/>
              <w:bottom w:w="0" w:type="dxa"/>
              <w:right w:w="0" w:type="dxa"/>
            </w:tcMar>
          </w:tcPr>
          <w:p w14:paraId="680ADFBF" w14:textId="77777777" w:rsidR="00207DB8" w:rsidRPr="00A21164" w:rsidRDefault="00207DB8" w:rsidP="005F5328">
            <w:pPr>
              <w:jc w:val="center"/>
              <w:rPr>
                <w:b w:val="0"/>
                <w:bCs/>
                <w:sz w:val="20"/>
                <w:szCs w:val="20"/>
              </w:rPr>
            </w:pPr>
            <w:r w:rsidRPr="00A21164">
              <w:rPr>
                <w:b w:val="0"/>
                <w:bCs/>
                <w:sz w:val="20"/>
                <w:szCs w:val="20"/>
              </w:rPr>
              <w:t>A3 A4</w:t>
            </w:r>
          </w:p>
        </w:tc>
      </w:tr>
    </w:tbl>
    <w:p w14:paraId="39CB344C" w14:textId="3DB6D894" w:rsidR="00824CB7" w:rsidRPr="00A21164" w:rsidRDefault="00824CB7" w:rsidP="004F488D">
      <w:pPr>
        <w:pStyle w:val="Content"/>
        <w:rPr>
          <w:noProof w:val="0"/>
        </w:rPr>
      </w:pPr>
      <w:r w:rsidRPr="00A21164">
        <w:rPr>
          <w:noProof w:val="0"/>
        </w:rPr>
        <w:lastRenderedPageBreak/>
        <w:t>This</w:t>
      </w:r>
      <w:r w:rsidRPr="00A21164">
        <w:rPr>
          <w:noProof w:val="0"/>
          <w:spacing w:val="-5"/>
        </w:rPr>
        <w:t xml:space="preserve"> </w:t>
      </w:r>
      <w:r w:rsidRPr="00A21164">
        <w:rPr>
          <w:noProof w:val="0"/>
        </w:rPr>
        <w:t>flexibility</w:t>
      </w:r>
      <w:r w:rsidRPr="00A21164">
        <w:rPr>
          <w:noProof w:val="0"/>
          <w:spacing w:val="-5"/>
        </w:rPr>
        <w:t xml:space="preserve"> </w:t>
      </w:r>
      <w:r w:rsidRPr="00A21164">
        <w:rPr>
          <w:noProof w:val="0"/>
        </w:rPr>
        <w:t>does</w:t>
      </w:r>
      <w:r w:rsidRPr="00A21164">
        <w:rPr>
          <w:noProof w:val="0"/>
          <w:spacing w:val="-5"/>
        </w:rPr>
        <w:t xml:space="preserve"> </w:t>
      </w:r>
      <w:r w:rsidRPr="00A21164">
        <w:rPr>
          <w:noProof w:val="0"/>
        </w:rPr>
        <w:t>come</w:t>
      </w:r>
      <w:r w:rsidRPr="00A21164">
        <w:rPr>
          <w:noProof w:val="0"/>
          <w:spacing w:val="-5"/>
        </w:rPr>
        <w:t xml:space="preserve"> </w:t>
      </w:r>
      <w:r w:rsidRPr="00A21164">
        <w:rPr>
          <w:noProof w:val="0"/>
        </w:rPr>
        <w:t>at</w:t>
      </w:r>
      <w:r w:rsidRPr="00A21164">
        <w:rPr>
          <w:noProof w:val="0"/>
          <w:spacing w:val="-5"/>
        </w:rPr>
        <w:t xml:space="preserve"> </w:t>
      </w:r>
      <w:r w:rsidRPr="00A21164">
        <w:rPr>
          <w:noProof w:val="0"/>
        </w:rPr>
        <w:t>a</w:t>
      </w:r>
      <w:r w:rsidRPr="00A21164">
        <w:rPr>
          <w:noProof w:val="0"/>
          <w:spacing w:val="-5"/>
        </w:rPr>
        <w:t xml:space="preserve"> </w:t>
      </w:r>
      <w:r w:rsidRPr="00A21164">
        <w:rPr>
          <w:noProof w:val="0"/>
        </w:rPr>
        <w:t>price.</w:t>
      </w:r>
      <w:r w:rsidRPr="00A21164">
        <w:rPr>
          <w:noProof w:val="0"/>
          <w:spacing w:val="-9"/>
        </w:rPr>
        <w:t xml:space="preserve"> </w:t>
      </w:r>
      <w:r w:rsidRPr="00A21164">
        <w:rPr>
          <w:noProof w:val="0"/>
        </w:rPr>
        <w:t>You</w:t>
      </w:r>
      <w:r w:rsidRPr="00A21164">
        <w:rPr>
          <w:noProof w:val="0"/>
          <w:spacing w:val="-5"/>
        </w:rPr>
        <w:t xml:space="preserve"> </w:t>
      </w:r>
      <w:r w:rsidRPr="00A21164">
        <w:rPr>
          <w:noProof w:val="0"/>
        </w:rPr>
        <w:t>must</w:t>
      </w:r>
      <w:r w:rsidRPr="00A21164">
        <w:rPr>
          <w:noProof w:val="0"/>
          <w:spacing w:val="-5"/>
        </w:rPr>
        <w:t xml:space="preserve"> </w:t>
      </w:r>
      <w:r w:rsidRPr="00A21164">
        <w:rPr>
          <w:noProof w:val="0"/>
        </w:rPr>
        <w:t>determine</w:t>
      </w:r>
      <w:r w:rsidRPr="00A21164">
        <w:rPr>
          <w:noProof w:val="0"/>
          <w:spacing w:val="-5"/>
        </w:rPr>
        <w:t xml:space="preserve"> </w:t>
      </w:r>
      <w:r w:rsidRPr="00A21164">
        <w:rPr>
          <w:noProof w:val="0"/>
        </w:rPr>
        <w:t>and</w:t>
      </w:r>
      <w:r w:rsidRPr="00A21164">
        <w:rPr>
          <w:noProof w:val="0"/>
          <w:spacing w:val="-5"/>
        </w:rPr>
        <w:t xml:space="preserve"> </w:t>
      </w:r>
      <w:r w:rsidRPr="00A21164">
        <w:rPr>
          <w:noProof w:val="0"/>
        </w:rPr>
        <w:t>enter</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name</w:t>
      </w:r>
      <w:r w:rsidRPr="00A21164">
        <w:rPr>
          <w:noProof w:val="0"/>
          <w:spacing w:val="-5"/>
        </w:rPr>
        <w:t xml:space="preserve"> </w:t>
      </w:r>
      <w:r w:rsidRPr="00A21164">
        <w:rPr>
          <w:noProof w:val="0"/>
        </w:rPr>
        <w:t>assigned</w:t>
      </w:r>
      <w:r w:rsidRPr="00A21164">
        <w:rPr>
          <w:noProof w:val="0"/>
          <w:spacing w:val="-5"/>
        </w:rPr>
        <w:t xml:space="preserve"> </w:t>
      </w:r>
      <w:r w:rsidRPr="00A21164">
        <w:rPr>
          <w:noProof w:val="0"/>
        </w:rPr>
        <w:t>by</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host</w:t>
      </w:r>
      <w:r w:rsidRPr="00A21164">
        <w:rPr>
          <w:noProof w:val="0"/>
          <w:spacing w:val="-5"/>
        </w:rPr>
        <w:t xml:space="preserve"> </w:t>
      </w:r>
      <w:r w:rsidRPr="00A21164">
        <w:rPr>
          <w:noProof w:val="0"/>
        </w:rPr>
        <w:t>to</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native</w:t>
      </w:r>
      <w:r w:rsidRPr="00A21164">
        <w:rPr>
          <w:noProof w:val="0"/>
          <w:spacing w:val="-5"/>
        </w:rPr>
        <w:t xml:space="preserve"> </w:t>
      </w:r>
      <w:r w:rsidRPr="00A21164">
        <w:rPr>
          <w:noProof w:val="0"/>
        </w:rPr>
        <w:t xml:space="preserve">or bridged I2C bus in the </w:t>
      </w:r>
      <w:bookmarkStart w:id="123" w:name="i2cfile"/>
      <w:r w:rsidRPr="00A21164">
        <w:rPr>
          <w:b/>
          <w:noProof w:val="0"/>
        </w:rPr>
        <w:t>I2C file</w:t>
      </w:r>
      <w:bookmarkEnd w:id="123"/>
      <w:r w:rsidRPr="00A21164">
        <w:rPr>
          <w:b/>
          <w:noProof w:val="0"/>
        </w:rPr>
        <w:t xml:space="preserve"> </w:t>
      </w:r>
      <w:r w:rsidRPr="00A21164">
        <w:rPr>
          <w:noProof w:val="0"/>
        </w:rPr>
        <w:t>field of Setup page 4.</w:t>
      </w:r>
      <w:r w:rsidRPr="00A21164">
        <w:rPr>
          <w:noProof w:val="0"/>
          <w:spacing w:val="-1"/>
        </w:rPr>
        <w:t xml:space="preserve"> </w:t>
      </w:r>
      <w:r w:rsidRPr="00A21164">
        <w:rPr>
          <w:noProof w:val="0"/>
        </w:rPr>
        <w:t xml:space="preserve">The table below shows a sample of systems and </w:t>
      </w:r>
      <w:r w:rsidRPr="00A21164">
        <w:rPr>
          <w:i/>
          <w:noProof w:val="0"/>
        </w:rPr>
        <w:t xml:space="preserve">typical </w:t>
      </w:r>
      <w:r w:rsidRPr="00A21164">
        <w:rPr>
          <w:noProof w:val="0"/>
        </w:rPr>
        <w:t xml:space="preserve">names. One way to discover the </w:t>
      </w:r>
      <w:r w:rsidRPr="00A21164">
        <w:rPr>
          <w:i/>
          <w:noProof w:val="0"/>
        </w:rPr>
        <w:t xml:space="preserve">exact </w:t>
      </w:r>
      <w:r w:rsidRPr="00A21164">
        <w:rPr>
          <w:noProof w:val="0"/>
        </w:rPr>
        <w:t xml:space="preserve">name on </w:t>
      </w:r>
      <w:r w:rsidR="00AB4DCE" w:rsidRPr="00A21164">
        <w:rPr>
          <w:noProof w:val="0"/>
        </w:rPr>
        <w:t>Linux</w:t>
      </w:r>
      <w:r w:rsidRPr="00A21164">
        <w:rPr>
          <w:noProof w:val="0"/>
        </w:rPr>
        <w:t xml:space="preserve"> is to start a terminal session and run the command ls/dev.</w:t>
      </w:r>
      <w:r w:rsidRPr="00A21164">
        <w:rPr>
          <w:noProof w:val="0"/>
          <w:spacing w:val="-4"/>
        </w:rPr>
        <w:t xml:space="preserve"> </w:t>
      </w:r>
      <w:r w:rsidRPr="00A21164">
        <w:rPr>
          <w:noProof w:val="0"/>
        </w:rPr>
        <w:t>Look</w:t>
      </w:r>
      <w:r w:rsidRPr="00A21164">
        <w:rPr>
          <w:noProof w:val="0"/>
          <w:spacing w:val="-4"/>
        </w:rPr>
        <w:t xml:space="preserve"> </w:t>
      </w:r>
      <w:r w:rsidRPr="00A21164">
        <w:rPr>
          <w:noProof w:val="0"/>
        </w:rPr>
        <w:t>for</w:t>
      </w:r>
      <w:r w:rsidRPr="00A21164">
        <w:rPr>
          <w:noProof w:val="0"/>
          <w:spacing w:val="-4"/>
        </w:rPr>
        <w:t xml:space="preserve"> </w:t>
      </w:r>
      <w:r w:rsidRPr="00A21164">
        <w:rPr>
          <w:noProof w:val="0"/>
        </w:rPr>
        <w:t>something</w:t>
      </w:r>
      <w:r w:rsidRPr="00A21164">
        <w:rPr>
          <w:noProof w:val="0"/>
          <w:spacing w:val="-4"/>
        </w:rPr>
        <w:t xml:space="preserve"> </w:t>
      </w:r>
      <w:r w:rsidRPr="00A21164">
        <w:rPr>
          <w:noProof w:val="0"/>
        </w:rPr>
        <w:t>similar</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case</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a</w:t>
      </w:r>
      <w:r w:rsidRPr="00A21164">
        <w:rPr>
          <w:noProof w:val="0"/>
          <w:spacing w:val="-4"/>
        </w:rPr>
        <w:t xml:space="preserve"> </w:t>
      </w:r>
      <w:r w:rsidRPr="00A21164">
        <w:rPr>
          <w:noProof w:val="0"/>
        </w:rPr>
        <w:t>USB-I2C</w:t>
      </w:r>
      <w:r w:rsidRPr="00A21164">
        <w:rPr>
          <w:noProof w:val="0"/>
          <w:spacing w:val="-4"/>
        </w:rPr>
        <w:t xml:space="preserve"> </w:t>
      </w:r>
      <w:r w:rsidRPr="00A21164">
        <w:rPr>
          <w:noProof w:val="0"/>
        </w:rPr>
        <w:t>bridge,</w:t>
      </w:r>
      <w:r w:rsidRPr="00A21164">
        <w:rPr>
          <w:noProof w:val="0"/>
          <w:spacing w:val="-4"/>
        </w:rPr>
        <w:t xml:space="preserve"> </w:t>
      </w:r>
      <w:r w:rsidRPr="00A21164">
        <w:rPr>
          <w:noProof w:val="0"/>
        </w:rPr>
        <w:t>remove</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plug</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device</w:t>
      </w:r>
      <w:r w:rsidRPr="00A21164">
        <w:rPr>
          <w:noProof w:val="0"/>
          <w:spacing w:val="-4"/>
        </w:rPr>
        <w:t xml:space="preserve"> </w:t>
      </w:r>
      <w:r w:rsidRPr="00A21164">
        <w:rPr>
          <w:noProof w:val="0"/>
        </w:rPr>
        <w:t>back</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 xml:space="preserve">see what changes. If you find both </w:t>
      </w:r>
      <w:r w:rsidRPr="00A21164">
        <w:rPr>
          <w:b/>
          <w:noProof w:val="0"/>
        </w:rPr>
        <w:t xml:space="preserve">tty </w:t>
      </w:r>
      <w:r w:rsidRPr="00A21164">
        <w:rPr>
          <w:noProof w:val="0"/>
        </w:rPr>
        <w:t xml:space="preserve">and </w:t>
      </w:r>
      <w:r w:rsidRPr="00A21164">
        <w:rPr>
          <w:b/>
          <w:noProof w:val="0"/>
        </w:rPr>
        <w:t xml:space="preserve">cu </w:t>
      </w:r>
      <w:r w:rsidRPr="00A21164">
        <w:rPr>
          <w:noProof w:val="0"/>
        </w:rPr>
        <w:t>names that are otherwise the same, always use the cu name.</w:t>
      </w:r>
    </w:p>
    <w:p w14:paraId="43A215D6" w14:textId="77777777" w:rsidR="00824CB7" w:rsidRPr="00A21164" w:rsidRDefault="00824CB7" w:rsidP="00824CB7">
      <w:pPr>
        <w:pStyle w:val="Textbody"/>
        <w:spacing w:before="11"/>
        <w:rPr>
          <w:rFonts w:ascii="Liberation Serif" w:hAnsi="Liberation Serif"/>
          <w:sz w:val="23"/>
        </w:rPr>
      </w:pPr>
    </w:p>
    <w:tbl>
      <w:tblPr>
        <w:tblW w:w="7994" w:type="dxa"/>
        <w:jc w:val="center"/>
        <w:tblLayout w:type="fixed"/>
        <w:tblCellMar>
          <w:left w:w="10" w:type="dxa"/>
          <w:right w:w="10" w:type="dxa"/>
        </w:tblCellMar>
        <w:tblLook w:val="04A0" w:firstRow="1" w:lastRow="0" w:firstColumn="1" w:lastColumn="0" w:noHBand="0" w:noVBand="1"/>
      </w:tblPr>
      <w:tblGrid>
        <w:gridCol w:w="3984"/>
        <w:gridCol w:w="4010"/>
      </w:tblGrid>
      <w:tr w:rsidR="00824CB7" w:rsidRPr="00A21164" w14:paraId="490E2B6B" w14:textId="77777777" w:rsidTr="004F488D">
        <w:trPr>
          <w:trHeight w:val="338"/>
          <w:jc w:val="center"/>
        </w:trPr>
        <w:tc>
          <w:tcPr>
            <w:tcW w:w="3984" w:type="dxa"/>
            <w:tcBorders>
              <w:top w:val="single" w:sz="18" w:space="0" w:color="000000"/>
              <w:left w:val="single" w:sz="18" w:space="0" w:color="000000"/>
              <w:bottom w:val="single" w:sz="8" w:space="0" w:color="000000"/>
              <w:right w:val="single" w:sz="8" w:space="0" w:color="000000"/>
            </w:tcBorders>
            <w:shd w:val="clear" w:color="auto" w:fill="D5D5D5"/>
            <w:tcMar>
              <w:top w:w="0" w:type="dxa"/>
              <w:left w:w="0" w:type="dxa"/>
              <w:bottom w:w="0" w:type="dxa"/>
              <w:right w:w="0" w:type="dxa"/>
            </w:tcMar>
          </w:tcPr>
          <w:p w14:paraId="3C2C7E7F" w14:textId="77777777" w:rsidR="00824CB7" w:rsidRPr="00A21164" w:rsidRDefault="00824CB7" w:rsidP="004F488D">
            <w:pPr>
              <w:pStyle w:val="TableParagraph"/>
              <w:spacing w:before="44"/>
              <w:ind w:left="1331"/>
            </w:pPr>
            <w:r w:rsidRPr="00A21164">
              <w:rPr>
                <w:rFonts w:ascii="Liberation Serif" w:hAnsi="Liberation Serif"/>
                <w:b/>
                <w:spacing w:val="-2"/>
                <w:sz w:val="20"/>
              </w:rPr>
              <w:t>Configuration</w:t>
            </w:r>
          </w:p>
        </w:tc>
        <w:tc>
          <w:tcPr>
            <w:tcW w:w="4010" w:type="dxa"/>
            <w:tcBorders>
              <w:top w:val="single" w:sz="18" w:space="0" w:color="000000"/>
              <w:left w:val="single" w:sz="8" w:space="0" w:color="000000"/>
              <w:bottom w:val="single" w:sz="8" w:space="0" w:color="000000"/>
              <w:right w:val="single" w:sz="18" w:space="0" w:color="000000"/>
            </w:tcBorders>
            <w:shd w:val="clear" w:color="auto" w:fill="D5D5D5"/>
            <w:tcMar>
              <w:top w:w="0" w:type="dxa"/>
              <w:left w:w="0" w:type="dxa"/>
              <w:bottom w:w="0" w:type="dxa"/>
              <w:right w:w="0" w:type="dxa"/>
            </w:tcMar>
          </w:tcPr>
          <w:p w14:paraId="11FD9A1E" w14:textId="77777777" w:rsidR="00824CB7" w:rsidRPr="00A21164" w:rsidRDefault="00824CB7" w:rsidP="00DD342C">
            <w:pPr>
              <w:pStyle w:val="TableParagraph"/>
              <w:spacing w:before="44"/>
              <w:ind w:left="991"/>
            </w:pPr>
            <w:r w:rsidRPr="00A21164">
              <w:rPr>
                <w:rFonts w:ascii="Liberation Serif" w:hAnsi="Liberation Serif"/>
                <w:b/>
                <w:sz w:val="20"/>
              </w:rPr>
              <w:t>Typical</w:t>
            </w:r>
            <w:r w:rsidRPr="00A21164">
              <w:rPr>
                <w:rFonts w:ascii="Liberation Serif" w:hAnsi="Liberation Serif"/>
                <w:b/>
                <w:spacing w:val="-10"/>
                <w:sz w:val="20"/>
              </w:rPr>
              <w:t xml:space="preserve"> </w:t>
            </w:r>
            <w:r w:rsidRPr="00A21164">
              <w:rPr>
                <w:rFonts w:ascii="Liberation Serif" w:hAnsi="Liberation Serif"/>
                <w:b/>
                <w:sz w:val="20"/>
              </w:rPr>
              <w:t>I2C</w:t>
            </w:r>
            <w:r w:rsidRPr="00A21164">
              <w:rPr>
                <w:rFonts w:ascii="Liberation Serif" w:hAnsi="Liberation Serif"/>
                <w:b/>
                <w:spacing w:val="-9"/>
                <w:sz w:val="20"/>
              </w:rPr>
              <w:t xml:space="preserve"> </w:t>
            </w:r>
            <w:r w:rsidRPr="00A21164">
              <w:rPr>
                <w:rFonts w:ascii="Liberation Serif" w:hAnsi="Liberation Serif"/>
                <w:b/>
                <w:sz w:val="20"/>
              </w:rPr>
              <w:t>File</w:t>
            </w:r>
            <w:r w:rsidRPr="00A21164">
              <w:rPr>
                <w:rFonts w:ascii="Liberation Serif" w:hAnsi="Liberation Serif"/>
                <w:b/>
                <w:spacing w:val="-9"/>
                <w:sz w:val="20"/>
              </w:rPr>
              <w:t xml:space="preserve"> </w:t>
            </w:r>
            <w:r w:rsidRPr="00A21164">
              <w:rPr>
                <w:rFonts w:ascii="Liberation Serif" w:hAnsi="Liberation Serif"/>
                <w:b/>
                <w:spacing w:val="-4"/>
                <w:sz w:val="20"/>
              </w:rPr>
              <w:t>name</w:t>
            </w:r>
          </w:p>
        </w:tc>
      </w:tr>
      <w:tr w:rsidR="00824CB7" w:rsidRPr="00A21164" w14:paraId="0104648A" w14:textId="77777777" w:rsidTr="004F488D">
        <w:trPr>
          <w:trHeight w:val="574"/>
          <w:jc w:val="center"/>
        </w:trPr>
        <w:tc>
          <w:tcPr>
            <w:tcW w:w="398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3FA47C64" w14:textId="77777777" w:rsidR="00824CB7" w:rsidRPr="00A21164" w:rsidRDefault="00824CB7" w:rsidP="00DD342C">
            <w:pPr>
              <w:pStyle w:val="TableParagraph"/>
              <w:spacing w:before="56"/>
              <w:ind w:left="134"/>
            </w:pPr>
            <w:r w:rsidRPr="00A21164">
              <w:rPr>
                <w:rFonts w:ascii="Liberation Serif" w:hAnsi="Liberation Serif"/>
                <w:sz w:val="20"/>
              </w:rPr>
              <w:t>Raspberry</w:t>
            </w:r>
            <w:r w:rsidRPr="00A21164">
              <w:rPr>
                <w:rFonts w:ascii="Liberation Serif" w:hAnsi="Liberation Serif"/>
                <w:spacing w:val="-4"/>
                <w:sz w:val="20"/>
              </w:rPr>
              <w:t xml:space="preserve"> </w:t>
            </w:r>
            <w:r w:rsidRPr="00A21164">
              <w:rPr>
                <w:rFonts w:ascii="Liberation Serif" w:hAnsi="Liberation Serif"/>
                <w:sz w:val="20"/>
              </w:rPr>
              <w:t>Pi</w:t>
            </w:r>
            <w:r w:rsidRPr="00A21164">
              <w:rPr>
                <w:rFonts w:ascii="Liberation Serif" w:hAnsi="Liberation Serif"/>
                <w:spacing w:val="-4"/>
                <w:sz w:val="20"/>
              </w:rPr>
              <w:t xml:space="preserve"> </w:t>
            </w:r>
            <w:r w:rsidRPr="00A21164">
              <w:rPr>
                <w:rFonts w:ascii="Liberation Serif" w:hAnsi="Liberation Serif"/>
                <w:sz w:val="20"/>
              </w:rPr>
              <w:t>40</w:t>
            </w:r>
            <w:r w:rsidRPr="00A21164">
              <w:rPr>
                <w:rFonts w:ascii="Liberation Serif" w:hAnsi="Liberation Serif"/>
                <w:spacing w:val="-4"/>
                <w:sz w:val="20"/>
              </w:rPr>
              <w:t xml:space="preserve"> </w:t>
            </w:r>
            <w:r w:rsidRPr="00A21164">
              <w:rPr>
                <w:rFonts w:ascii="Liberation Serif" w:hAnsi="Liberation Serif"/>
                <w:sz w:val="20"/>
              </w:rPr>
              <w:t>pin</w:t>
            </w:r>
            <w:r w:rsidRPr="00A21164">
              <w:rPr>
                <w:rFonts w:ascii="Liberation Serif" w:hAnsi="Liberation Serif"/>
                <w:spacing w:val="-4"/>
                <w:sz w:val="20"/>
              </w:rPr>
              <w:t xml:space="preserve"> </w:t>
            </w:r>
            <w:r w:rsidRPr="00A21164">
              <w:rPr>
                <w:rFonts w:ascii="Liberation Serif" w:hAnsi="Liberation Serif"/>
                <w:spacing w:val="-2"/>
                <w:sz w:val="20"/>
              </w:rPr>
              <w:t>header</w:t>
            </w:r>
          </w:p>
        </w:tc>
        <w:tc>
          <w:tcPr>
            <w:tcW w:w="4010"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2444DDF9" w14:textId="77777777" w:rsidR="00824CB7" w:rsidRPr="00A21164" w:rsidRDefault="00824CB7" w:rsidP="00DD342C">
            <w:pPr>
              <w:pStyle w:val="TableParagraph"/>
              <w:spacing w:before="62" w:line="230" w:lineRule="auto"/>
              <w:ind w:left="134" w:right="1484"/>
            </w:pPr>
            <w:r w:rsidRPr="00A21164">
              <w:rPr>
                <w:rFonts w:ascii="Liberation Serif" w:hAnsi="Liberation Serif"/>
                <w:sz w:val="20"/>
              </w:rPr>
              <w:t>Debian /dev/i2c-1 FreeBSD</w:t>
            </w:r>
            <w:r w:rsidRPr="00A21164">
              <w:rPr>
                <w:rFonts w:ascii="Liberation Serif" w:hAnsi="Liberation Serif"/>
                <w:spacing w:val="-14"/>
                <w:sz w:val="20"/>
              </w:rPr>
              <w:t xml:space="preserve"> </w:t>
            </w:r>
            <w:r w:rsidRPr="00A21164">
              <w:rPr>
                <w:rFonts w:ascii="Liberation Serif" w:hAnsi="Liberation Serif"/>
                <w:sz w:val="20"/>
              </w:rPr>
              <w:t>/dev/iic0</w:t>
            </w:r>
          </w:p>
        </w:tc>
      </w:tr>
      <w:tr w:rsidR="00824CB7" w:rsidRPr="00A21164" w14:paraId="56CD8433" w14:textId="77777777" w:rsidTr="004F488D">
        <w:trPr>
          <w:trHeight w:val="785"/>
          <w:jc w:val="center"/>
        </w:trPr>
        <w:tc>
          <w:tcPr>
            <w:tcW w:w="3984" w:type="dxa"/>
            <w:tcBorders>
              <w:top w:val="single" w:sz="8" w:space="0" w:color="000000"/>
              <w:left w:val="single" w:sz="18" w:space="0" w:color="000000"/>
              <w:bottom w:val="single" w:sz="18" w:space="0" w:color="000000"/>
              <w:right w:val="single" w:sz="8" w:space="0" w:color="000000"/>
            </w:tcBorders>
            <w:tcMar>
              <w:top w:w="0" w:type="dxa"/>
              <w:left w:w="0" w:type="dxa"/>
              <w:bottom w:w="0" w:type="dxa"/>
              <w:right w:w="0" w:type="dxa"/>
            </w:tcMar>
          </w:tcPr>
          <w:p w14:paraId="2091B5C3" w14:textId="77777777" w:rsidR="00824CB7" w:rsidRPr="00A21164" w:rsidRDefault="00824CB7" w:rsidP="00DD342C">
            <w:pPr>
              <w:pStyle w:val="TableParagraph"/>
              <w:spacing w:before="56"/>
              <w:ind w:left="134"/>
            </w:pPr>
            <w:r w:rsidRPr="00A21164">
              <w:rPr>
                <w:rFonts w:ascii="Liberation Serif" w:hAnsi="Liberation Serif"/>
                <w:sz w:val="20"/>
              </w:rPr>
              <w:t>USB-I2C</w:t>
            </w:r>
            <w:r w:rsidRPr="00A21164">
              <w:rPr>
                <w:rFonts w:ascii="Liberation Serif" w:hAnsi="Liberation Serif"/>
                <w:spacing w:val="-8"/>
                <w:sz w:val="20"/>
              </w:rPr>
              <w:t xml:space="preserve"> </w:t>
            </w:r>
            <w:r w:rsidRPr="00A21164">
              <w:rPr>
                <w:rFonts w:ascii="Liberation Serif" w:hAnsi="Liberation Serif"/>
                <w:spacing w:val="-2"/>
                <w:sz w:val="20"/>
              </w:rPr>
              <w:t>bridge</w:t>
            </w:r>
          </w:p>
        </w:tc>
        <w:tc>
          <w:tcPr>
            <w:tcW w:w="4010" w:type="dxa"/>
            <w:tcBorders>
              <w:top w:val="single" w:sz="8" w:space="0" w:color="000000"/>
              <w:left w:val="single" w:sz="8" w:space="0" w:color="000000"/>
              <w:bottom w:val="single" w:sz="18" w:space="0" w:color="000000"/>
              <w:right w:val="single" w:sz="18" w:space="0" w:color="000000"/>
            </w:tcBorders>
            <w:tcMar>
              <w:top w:w="0" w:type="dxa"/>
              <w:left w:w="0" w:type="dxa"/>
              <w:bottom w:w="0" w:type="dxa"/>
              <w:right w:w="0" w:type="dxa"/>
            </w:tcMar>
          </w:tcPr>
          <w:p w14:paraId="10F6B317" w14:textId="77777777" w:rsidR="00824CB7" w:rsidRPr="00A21164" w:rsidRDefault="00824CB7" w:rsidP="00DD342C">
            <w:pPr>
              <w:pStyle w:val="TableParagraph"/>
              <w:spacing w:before="62" w:line="230" w:lineRule="auto"/>
              <w:ind w:left="134" w:right="1484"/>
            </w:pPr>
            <w:r w:rsidRPr="00A21164">
              <w:rPr>
                <w:rFonts w:ascii="Liberation Serif" w:hAnsi="Liberation Serif"/>
                <w:sz w:val="20"/>
              </w:rPr>
              <w:t>Debian /dev/ttyUSB0 FreeBSD</w:t>
            </w:r>
            <w:r w:rsidRPr="00A21164">
              <w:rPr>
                <w:rFonts w:ascii="Liberation Serif" w:hAnsi="Liberation Serif"/>
                <w:spacing w:val="-7"/>
                <w:sz w:val="20"/>
              </w:rPr>
              <w:t xml:space="preserve"> </w:t>
            </w:r>
            <w:r w:rsidRPr="00A21164">
              <w:rPr>
                <w:rFonts w:ascii="Liberation Serif" w:hAnsi="Liberation Serif"/>
                <w:spacing w:val="-2"/>
                <w:sz w:val="20"/>
              </w:rPr>
              <w:t>/dev/cuaU0</w:t>
            </w:r>
          </w:p>
          <w:p w14:paraId="63412FA4" w14:textId="77777777" w:rsidR="00824CB7" w:rsidRPr="00A21164" w:rsidRDefault="00824CB7" w:rsidP="00DD342C">
            <w:pPr>
              <w:pStyle w:val="TableParagraph"/>
              <w:spacing w:before="0" w:line="225" w:lineRule="exact"/>
              <w:ind w:left="134"/>
            </w:pPr>
            <w:r w:rsidRPr="00A21164">
              <w:rPr>
                <w:rFonts w:ascii="Liberation Serif" w:hAnsi="Liberation Serif"/>
                <w:spacing w:val="-2"/>
                <w:sz w:val="20"/>
              </w:rPr>
              <w:t>macOS</w:t>
            </w:r>
            <w:r w:rsidRPr="00A21164">
              <w:rPr>
                <w:rFonts w:ascii="Liberation Serif" w:hAnsi="Liberation Serif"/>
                <w:spacing w:val="23"/>
                <w:sz w:val="20"/>
              </w:rPr>
              <w:t xml:space="preserve"> </w:t>
            </w:r>
            <w:r w:rsidRPr="00A21164">
              <w:rPr>
                <w:rFonts w:ascii="Liberation Serif" w:hAnsi="Liberation Serif"/>
                <w:spacing w:val="-2"/>
                <w:sz w:val="20"/>
              </w:rPr>
              <w:t>/dev/cu.usbserial-DK0C3XGZ</w:t>
            </w:r>
          </w:p>
        </w:tc>
      </w:tr>
    </w:tbl>
    <w:p w14:paraId="17E216A5" w14:textId="77777777" w:rsidR="005F3A25" w:rsidRPr="00A21164" w:rsidRDefault="005F3A25" w:rsidP="009901A9">
      <w:pPr>
        <w:pStyle w:val="Content"/>
        <w:rPr>
          <w:bCs/>
          <w:noProof w:val="0"/>
        </w:rPr>
      </w:pPr>
    </w:p>
    <w:p w14:paraId="7F50ABA6" w14:textId="0009107D" w:rsidR="00313130" w:rsidRPr="00A21164" w:rsidRDefault="001E2C5D" w:rsidP="001E2C5D">
      <w:pPr>
        <w:pStyle w:val="Heading1"/>
      </w:pPr>
      <w:bookmarkStart w:id="124" w:name="_Ref231823535"/>
      <w:bookmarkStart w:id="125" w:name="_Toc235985329"/>
      <w:r w:rsidRPr="00A21164">
        <w:t>GPS</w:t>
      </w:r>
      <w:bookmarkEnd w:id="124"/>
      <w:bookmarkEnd w:id="125"/>
    </w:p>
    <w:p w14:paraId="1BC553A4" w14:textId="77777777" w:rsidR="00B80D0C" w:rsidRPr="00A21164" w:rsidRDefault="00B80D0C" w:rsidP="00B80D0C">
      <w:pPr>
        <w:pStyle w:val="Content"/>
        <w:rPr>
          <w:noProof w:val="0"/>
        </w:rPr>
      </w:pPr>
      <w:r w:rsidRPr="00A21164">
        <w:rPr>
          <w:noProof w:val="0"/>
        </w:rPr>
        <w:t xml:space="preserve">The serial output from a </w:t>
      </w:r>
      <w:bookmarkStart w:id="126" w:name="GPSmodule"/>
      <w:r w:rsidRPr="00A21164">
        <w:rPr>
          <w:noProof w:val="0"/>
        </w:rPr>
        <w:t>GPS module</w:t>
      </w:r>
      <w:bookmarkEnd w:id="126"/>
      <w:r w:rsidRPr="00A21164">
        <w:rPr>
          <w:noProof w:val="0"/>
        </w:rPr>
        <w:t xml:space="preserve"> that sends the RMC NMEA</w:t>
      </w:r>
      <w:r w:rsidRPr="00A21164">
        <w:rPr>
          <w:noProof w:val="0"/>
          <w:spacing w:val="-9"/>
        </w:rPr>
        <w:t xml:space="preserve"> </w:t>
      </w:r>
      <w:r w:rsidRPr="00A21164">
        <w:rPr>
          <w:noProof w:val="0"/>
        </w:rPr>
        <w:t>sentence may be connected directly to HamClock.</w:t>
      </w:r>
      <w:r w:rsidRPr="00A21164">
        <w:rPr>
          <w:noProof w:val="0"/>
          <w:spacing w:val="-8"/>
        </w:rPr>
        <w:t xml:space="preserve"> </w:t>
      </w:r>
      <w:r w:rsidRPr="00A21164">
        <w:rPr>
          <w:noProof w:val="0"/>
        </w:rPr>
        <w:t>The</w:t>
      </w:r>
      <w:r w:rsidRPr="00A21164">
        <w:rPr>
          <w:noProof w:val="0"/>
          <w:spacing w:val="-7"/>
        </w:rPr>
        <w:t xml:space="preserve"> </w:t>
      </w:r>
      <w:r w:rsidRPr="00A21164">
        <w:rPr>
          <w:noProof w:val="0"/>
        </w:rPr>
        <w:t>TX</w:t>
      </w:r>
      <w:r w:rsidRPr="00A21164">
        <w:rPr>
          <w:noProof w:val="0"/>
          <w:spacing w:val="-4"/>
        </w:rPr>
        <w:t xml:space="preserve"> </w:t>
      </w:r>
      <w:r w:rsidRPr="00A21164">
        <w:rPr>
          <w:noProof w:val="0"/>
        </w:rPr>
        <w:t>line</w:t>
      </w:r>
      <w:r w:rsidRPr="00A21164">
        <w:rPr>
          <w:noProof w:val="0"/>
          <w:spacing w:val="-4"/>
        </w:rPr>
        <w:t xml:space="preserve"> </w:t>
      </w:r>
      <w:r w:rsidRPr="00A21164">
        <w:rPr>
          <w:noProof w:val="0"/>
        </w:rPr>
        <w:t>from</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module</w:t>
      </w:r>
      <w:r w:rsidRPr="00A21164">
        <w:rPr>
          <w:noProof w:val="0"/>
          <w:spacing w:val="-4"/>
        </w:rPr>
        <w:t xml:space="preserve"> </w:t>
      </w:r>
      <w:r w:rsidRPr="00A21164">
        <w:rPr>
          <w:noProof w:val="0"/>
        </w:rPr>
        <w:t>can</w:t>
      </w:r>
      <w:r w:rsidRPr="00A21164">
        <w:rPr>
          <w:noProof w:val="0"/>
          <w:spacing w:val="-4"/>
        </w:rPr>
        <w:t xml:space="preserve"> </w:t>
      </w:r>
      <w:r w:rsidRPr="00A21164">
        <w:rPr>
          <w:noProof w:val="0"/>
        </w:rPr>
        <w:t>be</w:t>
      </w:r>
      <w:r w:rsidRPr="00A21164">
        <w:rPr>
          <w:noProof w:val="0"/>
          <w:spacing w:val="-4"/>
        </w:rPr>
        <w:t xml:space="preserve"> </w:t>
      </w:r>
      <w:r w:rsidRPr="00A21164">
        <w:rPr>
          <w:noProof w:val="0"/>
        </w:rPr>
        <w:t>connected</w:t>
      </w:r>
      <w:r w:rsidRPr="00A21164">
        <w:rPr>
          <w:noProof w:val="0"/>
          <w:spacing w:val="-4"/>
        </w:rPr>
        <w:t xml:space="preserve"> </w:t>
      </w:r>
      <w:r w:rsidRPr="00A21164">
        <w:rPr>
          <w:noProof w:val="0"/>
        </w:rPr>
        <w:t>to</w:t>
      </w:r>
      <w:r w:rsidRPr="00A21164">
        <w:rPr>
          <w:noProof w:val="0"/>
          <w:spacing w:val="-4"/>
        </w:rPr>
        <w:t xml:space="preserve"> </w:t>
      </w:r>
      <w:r w:rsidRPr="00A21164">
        <w:rPr>
          <w:noProof w:val="0"/>
        </w:rPr>
        <w:t>Raspberry</w:t>
      </w:r>
      <w:r w:rsidRPr="00A21164">
        <w:rPr>
          <w:noProof w:val="0"/>
          <w:spacing w:val="-4"/>
        </w:rPr>
        <w:t xml:space="preserve"> </w:t>
      </w:r>
      <w:r w:rsidRPr="00A21164">
        <w:rPr>
          <w:noProof w:val="0"/>
        </w:rPr>
        <w:t>Pi</w:t>
      </w:r>
      <w:r w:rsidRPr="00A21164">
        <w:rPr>
          <w:noProof w:val="0"/>
          <w:spacing w:val="-4"/>
        </w:rPr>
        <w:t xml:space="preserve"> </w:t>
      </w:r>
      <w:r w:rsidRPr="00A21164">
        <w:rPr>
          <w:noProof w:val="0"/>
        </w:rPr>
        <w:t>header</w:t>
      </w:r>
      <w:r w:rsidRPr="00A21164">
        <w:rPr>
          <w:noProof w:val="0"/>
          <w:spacing w:val="-4"/>
        </w:rPr>
        <w:t xml:space="preserve"> </w:t>
      </w:r>
      <w:r w:rsidRPr="00A21164">
        <w:rPr>
          <w:noProof w:val="0"/>
        </w:rPr>
        <w:t>pin</w:t>
      </w:r>
      <w:r w:rsidRPr="00A21164">
        <w:rPr>
          <w:noProof w:val="0"/>
          <w:spacing w:val="-4"/>
        </w:rPr>
        <w:t xml:space="preserve"> </w:t>
      </w:r>
      <w:r w:rsidRPr="00A21164">
        <w:rPr>
          <w:noProof w:val="0"/>
        </w:rPr>
        <w:t>10</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via</w:t>
      </w:r>
      <w:r w:rsidRPr="00A21164">
        <w:rPr>
          <w:noProof w:val="0"/>
          <w:spacing w:val="-4"/>
        </w:rPr>
        <w:t xml:space="preserve"> </w:t>
      </w:r>
      <w:r w:rsidRPr="00A21164">
        <w:rPr>
          <w:noProof w:val="0"/>
        </w:rPr>
        <w:t>any</w:t>
      </w:r>
      <w:r w:rsidRPr="00A21164">
        <w:rPr>
          <w:noProof w:val="0"/>
          <w:spacing w:val="-4"/>
        </w:rPr>
        <w:t xml:space="preserve"> </w:t>
      </w:r>
      <w:r w:rsidRPr="00A21164">
        <w:rPr>
          <w:noProof w:val="0"/>
        </w:rPr>
        <w:t>serial-USB converter cable supported by your computer operating system.</w:t>
      </w:r>
    </w:p>
    <w:p w14:paraId="7C26752B" w14:textId="77777777" w:rsidR="00B80D0C" w:rsidRPr="00A21164" w:rsidRDefault="00B80D0C" w:rsidP="00B80D0C">
      <w:pPr>
        <w:pStyle w:val="Content"/>
        <w:rPr>
          <w:noProof w:val="0"/>
        </w:rPr>
      </w:pPr>
      <w:r w:rsidRPr="00A21164">
        <w:rPr>
          <w:noProof w:val="0"/>
        </w:rPr>
        <w:t>To</w:t>
      </w:r>
      <w:r w:rsidRPr="00A21164">
        <w:rPr>
          <w:noProof w:val="0"/>
          <w:spacing w:val="-11"/>
        </w:rPr>
        <w:t xml:space="preserve"> </w:t>
      </w:r>
      <w:r w:rsidRPr="00A21164">
        <w:rPr>
          <w:noProof w:val="0"/>
        </w:rPr>
        <w:t>use</w:t>
      </w:r>
      <w:r w:rsidRPr="00A21164">
        <w:rPr>
          <w:noProof w:val="0"/>
          <w:spacing w:val="-9"/>
        </w:rPr>
        <w:t xml:space="preserve"> </w:t>
      </w:r>
      <w:r w:rsidRPr="00A21164">
        <w:rPr>
          <w:noProof w:val="0"/>
        </w:rPr>
        <w:t>the</w:t>
      </w:r>
      <w:r w:rsidRPr="00A21164">
        <w:rPr>
          <w:noProof w:val="0"/>
          <w:spacing w:val="-9"/>
        </w:rPr>
        <w:t xml:space="preserve"> </w:t>
      </w:r>
      <w:r w:rsidRPr="00A21164">
        <w:rPr>
          <w:noProof w:val="0"/>
        </w:rPr>
        <w:t>RPi</w:t>
      </w:r>
      <w:r w:rsidRPr="00A21164">
        <w:rPr>
          <w:noProof w:val="0"/>
          <w:spacing w:val="-9"/>
        </w:rPr>
        <w:t xml:space="preserve"> </w:t>
      </w:r>
      <w:r w:rsidRPr="00A21164">
        <w:rPr>
          <w:noProof w:val="0"/>
        </w:rPr>
        <w:t>header,</w:t>
      </w:r>
      <w:r w:rsidRPr="00A21164">
        <w:rPr>
          <w:noProof w:val="0"/>
          <w:spacing w:val="-8"/>
        </w:rPr>
        <w:t xml:space="preserve"> </w:t>
      </w:r>
      <w:r w:rsidRPr="00A21164">
        <w:rPr>
          <w:noProof w:val="0"/>
        </w:rPr>
        <w:t>perform</w:t>
      </w:r>
      <w:r w:rsidRPr="00A21164">
        <w:rPr>
          <w:noProof w:val="0"/>
          <w:spacing w:val="-10"/>
        </w:rPr>
        <w:t xml:space="preserve"> </w:t>
      </w:r>
      <w:r w:rsidRPr="00A21164">
        <w:rPr>
          <w:noProof w:val="0"/>
        </w:rPr>
        <w:t>the</w:t>
      </w:r>
      <w:r w:rsidRPr="00A21164">
        <w:rPr>
          <w:noProof w:val="0"/>
          <w:spacing w:val="-9"/>
        </w:rPr>
        <w:t xml:space="preserve"> </w:t>
      </w:r>
      <w:r w:rsidRPr="00A21164">
        <w:rPr>
          <w:noProof w:val="0"/>
        </w:rPr>
        <w:t>following</w:t>
      </w:r>
      <w:r w:rsidRPr="00A21164">
        <w:rPr>
          <w:noProof w:val="0"/>
          <w:spacing w:val="-8"/>
        </w:rPr>
        <w:t xml:space="preserve"> </w:t>
      </w:r>
      <w:r w:rsidRPr="00A21164">
        <w:rPr>
          <w:noProof w:val="0"/>
          <w:spacing w:val="-2"/>
        </w:rPr>
        <w:t>steps:</w:t>
      </w:r>
    </w:p>
    <w:p w14:paraId="6A69F478" w14:textId="17E6C3B0" w:rsidR="00B80D0C" w:rsidRPr="00A21164" w:rsidRDefault="00EA0486">
      <w:pPr>
        <w:pStyle w:val="ListParagraph"/>
        <w:numPr>
          <w:ilvl w:val="0"/>
          <w:numId w:val="41"/>
        </w:numPr>
      </w:pPr>
      <w:r w:rsidRPr="00A21164">
        <w:t>Connect</w:t>
      </w:r>
      <w:r w:rsidR="00B80D0C" w:rsidRPr="00A21164">
        <w:rPr>
          <w:spacing w:val="-4"/>
        </w:rPr>
        <w:t xml:space="preserve"> </w:t>
      </w:r>
      <w:r w:rsidR="00B80D0C" w:rsidRPr="00A21164">
        <w:t>the</w:t>
      </w:r>
      <w:r w:rsidR="00B80D0C" w:rsidRPr="00A21164">
        <w:rPr>
          <w:spacing w:val="-7"/>
        </w:rPr>
        <w:t xml:space="preserve"> </w:t>
      </w:r>
      <w:r w:rsidR="00B80D0C" w:rsidRPr="00A21164">
        <w:t>TX</w:t>
      </w:r>
      <w:r w:rsidR="00B80D0C" w:rsidRPr="00A21164">
        <w:rPr>
          <w:spacing w:val="-4"/>
        </w:rPr>
        <w:t xml:space="preserve"> </w:t>
      </w:r>
      <w:r w:rsidR="00B80D0C" w:rsidRPr="00A21164">
        <w:t>line</w:t>
      </w:r>
      <w:r w:rsidR="00B80D0C" w:rsidRPr="00A21164">
        <w:rPr>
          <w:spacing w:val="-4"/>
        </w:rPr>
        <w:t xml:space="preserve"> </w:t>
      </w:r>
      <w:r w:rsidR="00B80D0C" w:rsidRPr="00A21164">
        <w:t>from</w:t>
      </w:r>
      <w:r w:rsidR="00B80D0C" w:rsidRPr="00A21164">
        <w:rPr>
          <w:spacing w:val="-4"/>
        </w:rPr>
        <w:t xml:space="preserve"> </w:t>
      </w:r>
      <w:r w:rsidR="00B80D0C" w:rsidRPr="00A21164">
        <w:t>the</w:t>
      </w:r>
      <w:r w:rsidR="00B80D0C" w:rsidRPr="00A21164">
        <w:rPr>
          <w:spacing w:val="-4"/>
        </w:rPr>
        <w:t xml:space="preserve"> </w:t>
      </w:r>
      <w:r w:rsidR="00B80D0C" w:rsidRPr="00A21164">
        <w:t>module</w:t>
      </w:r>
      <w:r w:rsidR="00B80D0C" w:rsidRPr="00A21164">
        <w:rPr>
          <w:spacing w:val="-4"/>
        </w:rPr>
        <w:t xml:space="preserve"> </w:t>
      </w:r>
      <w:r w:rsidR="00B80D0C" w:rsidRPr="00A21164">
        <w:t>to</w:t>
      </w:r>
      <w:r w:rsidR="00B80D0C" w:rsidRPr="00A21164">
        <w:rPr>
          <w:spacing w:val="-4"/>
        </w:rPr>
        <w:t xml:space="preserve"> </w:t>
      </w:r>
      <w:r w:rsidR="00B80D0C" w:rsidRPr="00A21164">
        <w:t>header</w:t>
      </w:r>
      <w:r w:rsidR="00B80D0C" w:rsidRPr="00A21164">
        <w:rPr>
          <w:spacing w:val="-4"/>
        </w:rPr>
        <w:t xml:space="preserve"> </w:t>
      </w:r>
      <w:r w:rsidR="00B80D0C" w:rsidRPr="00A21164">
        <w:t>pin</w:t>
      </w:r>
      <w:r w:rsidR="00B80D0C" w:rsidRPr="00A21164">
        <w:rPr>
          <w:spacing w:val="-4"/>
        </w:rPr>
        <w:t xml:space="preserve"> </w:t>
      </w:r>
      <w:r w:rsidR="00B80D0C" w:rsidRPr="00A21164">
        <w:t>10.</w:t>
      </w:r>
      <w:r w:rsidR="00B80D0C" w:rsidRPr="00A21164">
        <w:rPr>
          <w:spacing w:val="-4"/>
        </w:rPr>
        <w:t xml:space="preserve"> </w:t>
      </w:r>
      <w:r w:rsidR="00B80D0C" w:rsidRPr="00A21164">
        <w:t>If</w:t>
      </w:r>
      <w:r w:rsidR="00B80D0C" w:rsidRPr="00A21164">
        <w:rPr>
          <w:spacing w:val="-4"/>
        </w:rPr>
        <w:t xml:space="preserve"> </w:t>
      </w:r>
      <w:r w:rsidR="00B80D0C" w:rsidRPr="00A21164">
        <w:t>needed,</w:t>
      </w:r>
      <w:r w:rsidR="00B80D0C" w:rsidRPr="00A21164">
        <w:rPr>
          <w:spacing w:val="-4"/>
        </w:rPr>
        <w:t xml:space="preserve"> </w:t>
      </w:r>
      <w:r w:rsidR="00B80D0C" w:rsidRPr="00A21164">
        <w:t>+5V</w:t>
      </w:r>
      <w:r w:rsidR="00B80D0C" w:rsidRPr="00A21164">
        <w:rPr>
          <w:spacing w:val="-4"/>
        </w:rPr>
        <w:t xml:space="preserve"> </w:t>
      </w:r>
      <w:r w:rsidR="00B80D0C" w:rsidRPr="00A21164">
        <w:t>can</w:t>
      </w:r>
      <w:r w:rsidR="00B80D0C" w:rsidRPr="00A21164">
        <w:rPr>
          <w:spacing w:val="-4"/>
        </w:rPr>
        <w:t xml:space="preserve"> </w:t>
      </w:r>
      <w:r w:rsidR="00B80D0C" w:rsidRPr="00A21164">
        <w:t>be</w:t>
      </w:r>
      <w:r w:rsidR="00B80D0C" w:rsidRPr="00A21164">
        <w:rPr>
          <w:spacing w:val="-4"/>
        </w:rPr>
        <w:t xml:space="preserve"> </w:t>
      </w:r>
      <w:r w:rsidR="00B80D0C" w:rsidRPr="00A21164">
        <w:t>taken</w:t>
      </w:r>
      <w:r w:rsidR="00B80D0C" w:rsidRPr="00A21164">
        <w:rPr>
          <w:spacing w:val="-4"/>
        </w:rPr>
        <w:t xml:space="preserve"> </w:t>
      </w:r>
      <w:r w:rsidR="00B80D0C" w:rsidRPr="00A21164">
        <w:t>from</w:t>
      </w:r>
      <w:r w:rsidR="00B80D0C" w:rsidRPr="00A21164">
        <w:rPr>
          <w:spacing w:val="-5"/>
        </w:rPr>
        <w:t xml:space="preserve"> </w:t>
      </w:r>
      <w:r w:rsidR="00B80D0C" w:rsidRPr="00A21164">
        <w:t>pin</w:t>
      </w:r>
      <w:r w:rsidR="00B80D0C" w:rsidRPr="00A21164">
        <w:rPr>
          <w:spacing w:val="-4"/>
        </w:rPr>
        <w:t xml:space="preserve"> </w:t>
      </w:r>
      <w:r w:rsidR="00B80D0C" w:rsidRPr="00A21164">
        <w:t>2</w:t>
      </w:r>
      <w:r w:rsidR="00B80D0C" w:rsidRPr="00A21164">
        <w:rPr>
          <w:spacing w:val="-4"/>
        </w:rPr>
        <w:t xml:space="preserve"> </w:t>
      </w:r>
      <w:r w:rsidR="00B80D0C" w:rsidRPr="00A21164">
        <w:t>and</w:t>
      </w:r>
      <w:r w:rsidR="00B80D0C" w:rsidRPr="00A21164">
        <w:rPr>
          <w:spacing w:val="-4"/>
        </w:rPr>
        <w:t xml:space="preserve"> </w:t>
      </w:r>
      <w:r w:rsidR="00B80D0C" w:rsidRPr="00A21164">
        <w:t>ground from pin 14.</w:t>
      </w:r>
    </w:p>
    <w:p w14:paraId="7DD4978D" w14:textId="43CDA076" w:rsidR="00B80D0C" w:rsidRPr="00A21164" w:rsidRDefault="00B80D0C">
      <w:pPr>
        <w:pStyle w:val="ListParagraph"/>
        <w:numPr>
          <w:ilvl w:val="0"/>
          <w:numId w:val="41"/>
        </w:numPr>
      </w:pPr>
      <w:r w:rsidRPr="00A21164">
        <w:t>run</w:t>
      </w:r>
      <w:r w:rsidRPr="00A21164">
        <w:rPr>
          <w:spacing w:val="-6"/>
        </w:rPr>
        <w:t xml:space="preserve"> </w:t>
      </w:r>
      <w:r w:rsidRPr="00A21164">
        <w:rPr>
          <w:b/>
        </w:rPr>
        <w:t>sudo</w:t>
      </w:r>
      <w:r w:rsidRPr="00A21164">
        <w:rPr>
          <w:b/>
          <w:spacing w:val="-6"/>
        </w:rPr>
        <w:t xml:space="preserve"> </w:t>
      </w:r>
      <w:r w:rsidRPr="00A21164">
        <w:rPr>
          <w:b/>
        </w:rPr>
        <w:t>raspi-config</w:t>
      </w:r>
      <w:r w:rsidRPr="00A21164">
        <w:t>,</w:t>
      </w:r>
      <w:r w:rsidRPr="00A21164">
        <w:rPr>
          <w:spacing w:val="-6"/>
        </w:rPr>
        <w:t xml:space="preserve"> </w:t>
      </w:r>
      <w:r w:rsidRPr="00A21164">
        <w:t>go</w:t>
      </w:r>
      <w:r w:rsidRPr="00A21164">
        <w:rPr>
          <w:spacing w:val="-6"/>
        </w:rPr>
        <w:t xml:space="preserve"> </w:t>
      </w:r>
      <w:r w:rsidRPr="00A21164">
        <w:t>to</w:t>
      </w:r>
      <w:r w:rsidRPr="00A21164">
        <w:rPr>
          <w:spacing w:val="-6"/>
        </w:rPr>
        <w:t xml:space="preserve"> </w:t>
      </w:r>
      <w:r w:rsidRPr="00A21164">
        <w:t>Interfaces</w:t>
      </w:r>
      <w:r w:rsidRPr="00A21164">
        <w:rPr>
          <w:spacing w:val="-6"/>
        </w:rPr>
        <w:t xml:space="preserve"> </w:t>
      </w:r>
      <w:r w:rsidRPr="00A21164">
        <w:t>and</w:t>
      </w:r>
      <w:r w:rsidRPr="00A21164">
        <w:rPr>
          <w:spacing w:val="-6"/>
        </w:rPr>
        <w:t xml:space="preserve"> </w:t>
      </w:r>
      <w:r w:rsidRPr="00A21164">
        <w:t>select</w:t>
      </w:r>
      <w:r w:rsidRPr="00A21164">
        <w:rPr>
          <w:spacing w:val="-6"/>
        </w:rPr>
        <w:t xml:space="preserve"> </w:t>
      </w:r>
      <w:r w:rsidRPr="00A21164">
        <w:t>Serial.</w:t>
      </w:r>
      <w:r w:rsidRPr="00A21164">
        <w:rPr>
          <w:spacing w:val="-10"/>
        </w:rPr>
        <w:t xml:space="preserve"> </w:t>
      </w:r>
      <w:r w:rsidRPr="00A21164">
        <w:t>Turn</w:t>
      </w:r>
      <w:r w:rsidRPr="00A21164">
        <w:rPr>
          <w:spacing w:val="-6"/>
        </w:rPr>
        <w:t xml:space="preserve"> </w:t>
      </w:r>
      <w:r w:rsidRPr="00A21164">
        <w:rPr>
          <w:b/>
          <w:bCs/>
        </w:rPr>
        <w:t>Off</w:t>
      </w:r>
      <w:r w:rsidRPr="00A21164">
        <w:rPr>
          <w:spacing w:val="-6"/>
        </w:rPr>
        <w:t xml:space="preserve"> </w:t>
      </w:r>
      <w:r w:rsidRPr="00A21164">
        <w:t>console</w:t>
      </w:r>
      <w:r w:rsidRPr="00A21164">
        <w:rPr>
          <w:spacing w:val="-6"/>
        </w:rPr>
        <w:t xml:space="preserve"> </w:t>
      </w:r>
      <w:r w:rsidRPr="00A21164">
        <w:t>and</w:t>
      </w:r>
      <w:r w:rsidRPr="00A21164">
        <w:rPr>
          <w:spacing w:val="-6"/>
        </w:rPr>
        <w:t xml:space="preserve"> </w:t>
      </w:r>
      <w:r w:rsidR="006B1E61" w:rsidRPr="00A21164">
        <w:rPr>
          <w:b/>
          <w:bCs/>
        </w:rPr>
        <w:t>On</w:t>
      </w:r>
      <w:r w:rsidRPr="00A21164">
        <w:rPr>
          <w:spacing w:val="-6"/>
        </w:rPr>
        <w:t xml:space="preserve"> </w:t>
      </w:r>
      <w:r w:rsidRPr="00A21164">
        <w:t>hardware</w:t>
      </w:r>
      <w:r w:rsidRPr="00A21164">
        <w:rPr>
          <w:spacing w:val="-6"/>
        </w:rPr>
        <w:t xml:space="preserve"> </w:t>
      </w:r>
      <w:r w:rsidRPr="00A21164">
        <w:t xml:space="preserve">support; finish and </w:t>
      </w:r>
      <w:r w:rsidR="006B1E61" w:rsidRPr="00A21164">
        <w:t>reboot.</w:t>
      </w:r>
    </w:p>
    <w:p w14:paraId="5FC6F501" w14:textId="2EFF95FE" w:rsidR="00B80D0C" w:rsidRPr="00A21164" w:rsidRDefault="00B80D0C">
      <w:pPr>
        <w:pStyle w:val="ListParagraph"/>
        <w:numPr>
          <w:ilvl w:val="0"/>
          <w:numId w:val="41"/>
        </w:numPr>
      </w:pPr>
      <w:r w:rsidRPr="00A21164">
        <w:t>Got</w:t>
      </w:r>
      <w:r w:rsidRPr="00A21164">
        <w:rPr>
          <w:spacing w:val="-6"/>
        </w:rPr>
        <w:t xml:space="preserve"> </w:t>
      </w:r>
      <w:r w:rsidRPr="00A21164">
        <w:t>to</w:t>
      </w:r>
      <w:r w:rsidRPr="00A21164">
        <w:rPr>
          <w:spacing w:val="-4"/>
        </w:rPr>
        <w:t xml:space="preserve"> </w:t>
      </w:r>
      <w:r w:rsidRPr="00A21164">
        <w:t>HamClock</w:t>
      </w:r>
      <w:r w:rsidRPr="00A21164">
        <w:rPr>
          <w:spacing w:val="-4"/>
        </w:rPr>
        <w:t xml:space="preserve"> </w:t>
      </w:r>
      <w:r w:rsidRPr="00A21164">
        <w:t>Setup</w:t>
      </w:r>
      <w:r w:rsidRPr="00A21164">
        <w:rPr>
          <w:spacing w:val="-4"/>
        </w:rPr>
        <w:t xml:space="preserve"> </w:t>
      </w:r>
      <w:r w:rsidRPr="00A21164">
        <w:t>page</w:t>
      </w:r>
      <w:r w:rsidRPr="00A21164">
        <w:rPr>
          <w:spacing w:val="-4"/>
        </w:rPr>
        <w:t xml:space="preserve"> </w:t>
      </w:r>
      <w:r w:rsidRPr="00A21164">
        <w:t>1,</w:t>
      </w:r>
      <w:r w:rsidRPr="00A21164">
        <w:rPr>
          <w:spacing w:val="-4"/>
        </w:rPr>
        <w:t xml:space="preserve"> </w:t>
      </w:r>
      <w:r w:rsidRPr="00A21164">
        <w:t>turn</w:t>
      </w:r>
      <w:r w:rsidRPr="00A21164">
        <w:rPr>
          <w:spacing w:val="-3"/>
        </w:rPr>
        <w:t xml:space="preserve"> </w:t>
      </w:r>
      <w:r w:rsidRPr="00A21164">
        <w:t>on</w:t>
      </w:r>
      <w:r w:rsidRPr="00A21164">
        <w:rPr>
          <w:spacing w:val="-4"/>
        </w:rPr>
        <w:t xml:space="preserve"> </w:t>
      </w:r>
      <w:r w:rsidRPr="00A21164">
        <w:t>NMEA,</w:t>
      </w:r>
      <w:r w:rsidRPr="00A21164">
        <w:rPr>
          <w:spacing w:val="-4"/>
        </w:rPr>
        <w:t xml:space="preserve"> </w:t>
      </w:r>
      <w:r w:rsidRPr="00A21164">
        <w:t>set</w:t>
      </w:r>
      <w:r w:rsidRPr="00A21164">
        <w:rPr>
          <w:spacing w:val="-4"/>
        </w:rPr>
        <w:t xml:space="preserve"> </w:t>
      </w:r>
      <w:r w:rsidRPr="00A21164">
        <w:t>the</w:t>
      </w:r>
      <w:r w:rsidRPr="00A21164">
        <w:rPr>
          <w:spacing w:val="-4"/>
        </w:rPr>
        <w:t xml:space="preserve"> </w:t>
      </w:r>
      <w:r w:rsidRPr="00A21164">
        <w:t>baud</w:t>
      </w:r>
      <w:r w:rsidRPr="00A21164">
        <w:rPr>
          <w:spacing w:val="-4"/>
        </w:rPr>
        <w:t xml:space="preserve"> </w:t>
      </w:r>
      <w:r w:rsidRPr="00A21164">
        <w:t>rate</w:t>
      </w:r>
      <w:r w:rsidRPr="00A21164">
        <w:rPr>
          <w:spacing w:val="-3"/>
        </w:rPr>
        <w:t xml:space="preserve"> </w:t>
      </w:r>
      <w:r w:rsidRPr="00A21164">
        <w:t>of</w:t>
      </w:r>
      <w:r w:rsidRPr="00A21164">
        <w:rPr>
          <w:spacing w:val="-4"/>
        </w:rPr>
        <w:t xml:space="preserve"> </w:t>
      </w:r>
      <w:r w:rsidRPr="00A21164">
        <w:t>the</w:t>
      </w:r>
      <w:r w:rsidRPr="00A21164">
        <w:rPr>
          <w:spacing w:val="-4"/>
        </w:rPr>
        <w:t xml:space="preserve"> </w:t>
      </w:r>
      <w:r w:rsidRPr="00A21164">
        <w:t>GPS</w:t>
      </w:r>
      <w:r w:rsidRPr="00A21164">
        <w:rPr>
          <w:spacing w:val="-5"/>
        </w:rPr>
        <w:t xml:space="preserve"> </w:t>
      </w:r>
      <w:r w:rsidRPr="00A21164">
        <w:t>module</w:t>
      </w:r>
      <w:r w:rsidRPr="00A21164">
        <w:rPr>
          <w:spacing w:val="-4"/>
        </w:rPr>
        <w:t xml:space="preserve"> </w:t>
      </w:r>
      <w:r w:rsidRPr="00A21164">
        <w:t>and</w:t>
      </w:r>
      <w:r w:rsidRPr="00A21164">
        <w:rPr>
          <w:spacing w:val="-4"/>
        </w:rPr>
        <w:t xml:space="preserve"> </w:t>
      </w:r>
      <w:r w:rsidRPr="00A21164">
        <w:t>enter</w:t>
      </w:r>
      <w:r w:rsidRPr="00A21164">
        <w:rPr>
          <w:spacing w:val="-3"/>
        </w:rPr>
        <w:t xml:space="preserve"> </w:t>
      </w:r>
      <w:r w:rsidR="006B1E61" w:rsidRPr="00A21164">
        <w:rPr>
          <w:spacing w:val="-4"/>
        </w:rPr>
        <w:t>file.</w:t>
      </w:r>
    </w:p>
    <w:p w14:paraId="6EB22012" w14:textId="77777777" w:rsidR="00B80D0C" w:rsidRPr="00A21164" w:rsidRDefault="00B80D0C">
      <w:pPr>
        <w:pStyle w:val="ListParagraph"/>
        <w:numPr>
          <w:ilvl w:val="0"/>
          <w:numId w:val="41"/>
        </w:numPr>
      </w:pPr>
      <w:r w:rsidRPr="00A21164">
        <w:rPr>
          <w:b/>
        </w:rPr>
        <w:t>/dev/serial0</w:t>
      </w:r>
      <w:r w:rsidRPr="00A21164">
        <w:rPr>
          <w:b/>
          <w:spacing w:val="-7"/>
        </w:rPr>
        <w:t xml:space="preserve"> </w:t>
      </w:r>
      <w:r w:rsidRPr="00A21164">
        <w:t>on</w:t>
      </w:r>
      <w:r w:rsidRPr="00A21164">
        <w:rPr>
          <w:spacing w:val="-6"/>
        </w:rPr>
        <w:t xml:space="preserve"> </w:t>
      </w:r>
      <w:r w:rsidRPr="00A21164">
        <w:t>RPi</w:t>
      </w:r>
      <w:r w:rsidRPr="00A21164">
        <w:rPr>
          <w:spacing w:val="-6"/>
        </w:rPr>
        <w:t xml:space="preserve"> </w:t>
      </w:r>
      <w:r w:rsidRPr="00A21164">
        <w:t>4</w:t>
      </w:r>
      <w:r w:rsidRPr="00A21164">
        <w:rPr>
          <w:spacing w:val="-6"/>
        </w:rPr>
        <w:t xml:space="preserve"> </w:t>
      </w:r>
      <w:r w:rsidRPr="00A21164">
        <w:t>or</w:t>
      </w:r>
      <w:r w:rsidRPr="00A21164">
        <w:rPr>
          <w:spacing w:val="-5"/>
        </w:rPr>
        <w:t xml:space="preserve"> </w:t>
      </w:r>
      <w:r w:rsidRPr="00A21164">
        <w:t>earlier,</w:t>
      </w:r>
      <w:r w:rsidRPr="00A21164">
        <w:rPr>
          <w:spacing w:val="-6"/>
        </w:rPr>
        <w:t xml:space="preserve"> </w:t>
      </w:r>
      <w:r w:rsidRPr="00A21164">
        <w:t>or</w:t>
      </w:r>
      <w:r w:rsidRPr="00A21164">
        <w:rPr>
          <w:spacing w:val="-7"/>
        </w:rPr>
        <w:t xml:space="preserve"> </w:t>
      </w:r>
      <w:r w:rsidRPr="00A21164">
        <w:rPr>
          <w:b/>
        </w:rPr>
        <w:t>/dev/ttyAMA0</w:t>
      </w:r>
      <w:r w:rsidRPr="00A21164">
        <w:rPr>
          <w:b/>
          <w:spacing w:val="-6"/>
        </w:rPr>
        <w:t xml:space="preserve"> </w:t>
      </w:r>
      <w:r w:rsidRPr="00A21164">
        <w:t>on</w:t>
      </w:r>
      <w:r w:rsidRPr="00A21164">
        <w:rPr>
          <w:spacing w:val="-6"/>
        </w:rPr>
        <w:t xml:space="preserve"> </w:t>
      </w:r>
      <w:r w:rsidRPr="00A21164">
        <w:t>RPi</w:t>
      </w:r>
      <w:r w:rsidRPr="00A21164">
        <w:rPr>
          <w:spacing w:val="-5"/>
        </w:rPr>
        <w:t xml:space="preserve"> 5.</w:t>
      </w:r>
    </w:p>
    <w:p w14:paraId="42854448" w14:textId="77777777" w:rsidR="00B80D0C" w:rsidRPr="00A21164" w:rsidRDefault="00B80D0C">
      <w:pPr>
        <w:pStyle w:val="ListParagraph"/>
        <w:numPr>
          <w:ilvl w:val="0"/>
          <w:numId w:val="41"/>
        </w:numPr>
      </w:pPr>
      <w:r w:rsidRPr="00A21164">
        <w:t>To</w:t>
      </w:r>
      <w:r w:rsidRPr="00A21164">
        <w:rPr>
          <w:spacing w:val="-9"/>
        </w:rPr>
        <w:t xml:space="preserve"> </w:t>
      </w:r>
      <w:r w:rsidRPr="00A21164">
        <w:t>use</w:t>
      </w:r>
      <w:r w:rsidRPr="00A21164">
        <w:rPr>
          <w:spacing w:val="-7"/>
        </w:rPr>
        <w:t xml:space="preserve"> </w:t>
      </w:r>
      <w:r w:rsidRPr="00A21164">
        <w:t>a</w:t>
      </w:r>
      <w:r w:rsidRPr="00A21164">
        <w:rPr>
          <w:spacing w:val="-6"/>
        </w:rPr>
        <w:t xml:space="preserve"> </w:t>
      </w:r>
      <w:r w:rsidRPr="00A21164">
        <w:t>USB</w:t>
      </w:r>
      <w:r w:rsidRPr="00A21164">
        <w:rPr>
          <w:spacing w:val="-7"/>
        </w:rPr>
        <w:t xml:space="preserve"> </w:t>
      </w:r>
      <w:r w:rsidRPr="00A21164">
        <w:t>converter</w:t>
      </w:r>
      <w:r w:rsidRPr="00A21164">
        <w:rPr>
          <w:spacing w:val="-6"/>
        </w:rPr>
        <w:t xml:space="preserve"> </w:t>
      </w:r>
      <w:r w:rsidRPr="00A21164">
        <w:t>cable</w:t>
      </w:r>
      <w:r w:rsidRPr="00A21164">
        <w:rPr>
          <w:spacing w:val="-7"/>
        </w:rPr>
        <w:t xml:space="preserve"> </w:t>
      </w:r>
      <w:r w:rsidRPr="00A21164">
        <w:t>on</w:t>
      </w:r>
      <w:r w:rsidRPr="00A21164">
        <w:rPr>
          <w:spacing w:val="-7"/>
        </w:rPr>
        <w:t xml:space="preserve"> </w:t>
      </w:r>
      <w:r w:rsidRPr="00A21164">
        <w:t>any</w:t>
      </w:r>
      <w:r w:rsidRPr="00A21164">
        <w:rPr>
          <w:spacing w:val="-6"/>
        </w:rPr>
        <w:t xml:space="preserve"> </w:t>
      </w:r>
      <w:r w:rsidRPr="00A21164">
        <w:t>computer</w:t>
      </w:r>
      <w:r w:rsidRPr="00A21164">
        <w:rPr>
          <w:spacing w:val="-7"/>
        </w:rPr>
        <w:t xml:space="preserve"> </w:t>
      </w:r>
      <w:r w:rsidRPr="00A21164">
        <w:t>running</w:t>
      </w:r>
      <w:r w:rsidRPr="00A21164">
        <w:rPr>
          <w:spacing w:val="-6"/>
        </w:rPr>
        <w:t xml:space="preserve"> </w:t>
      </w:r>
      <w:r w:rsidRPr="00A21164">
        <w:rPr>
          <w:spacing w:val="-2"/>
        </w:rPr>
        <w:t>HamClock:</w:t>
      </w:r>
    </w:p>
    <w:p w14:paraId="0D994DCF" w14:textId="77777777" w:rsidR="00B80D0C" w:rsidRPr="00A21164" w:rsidRDefault="00B80D0C">
      <w:pPr>
        <w:pStyle w:val="ListParagraph"/>
        <w:numPr>
          <w:ilvl w:val="1"/>
          <w:numId w:val="41"/>
        </w:numPr>
        <w:rPr>
          <w:sz w:val="18"/>
          <w:szCs w:val="18"/>
        </w:rPr>
      </w:pPr>
      <w:r w:rsidRPr="00A21164">
        <w:rPr>
          <w:sz w:val="18"/>
          <w:szCs w:val="18"/>
        </w:rPr>
        <w:t>connect</w:t>
      </w:r>
      <w:r w:rsidRPr="00A21164">
        <w:rPr>
          <w:spacing w:val="-7"/>
          <w:sz w:val="18"/>
          <w:szCs w:val="18"/>
        </w:rPr>
        <w:t xml:space="preserve"> </w:t>
      </w:r>
      <w:r w:rsidRPr="00A21164">
        <w:rPr>
          <w:sz w:val="18"/>
          <w:szCs w:val="18"/>
        </w:rPr>
        <w:t>cable</w:t>
      </w:r>
      <w:r w:rsidRPr="00A21164">
        <w:rPr>
          <w:spacing w:val="-5"/>
          <w:sz w:val="18"/>
          <w:szCs w:val="18"/>
        </w:rPr>
        <w:t xml:space="preserve"> </w:t>
      </w:r>
      <w:r w:rsidRPr="00A21164">
        <w:rPr>
          <w:sz w:val="18"/>
          <w:szCs w:val="18"/>
        </w:rPr>
        <w:t>+5V,</w:t>
      </w:r>
      <w:r w:rsidRPr="00A21164">
        <w:rPr>
          <w:spacing w:val="-5"/>
          <w:sz w:val="18"/>
          <w:szCs w:val="18"/>
        </w:rPr>
        <w:t xml:space="preserve"> </w:t>
      </w:r>
      <w:r w:rsidRPr="00A21164">
        <w:rPr>
          <w:sz w:val="18"/>
          <w:szCs w:val="18"/>
        </w:rPr>
        <w:t>ground</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RX</w:t>
      </w:r>
      <w:r w:rsidRPr="00A21164">
        <w:rPr>
          <w:spacing w:val="-4"/>
          <w:sz w:val="18"/>
          <w:szCs w:val="18"/>
        </w:rPr>
        <w:t xml:space="preserve"> </w:t>
      </w:r>
      <w:r w:rsidRPr="00A21164">
        <w:rPr>
          <w:sz w:val="18"/>
          <w:szCs w:val="18"/>
        </w:rPr>
        <w:t>to</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GPS</w:t>
      </w:r>
      <w:r w:rsidRPr="00A21164">
        <w:rPr>
          <w:spacing w:val="-5"/>
          <w:sz w:val="18"/>
          <w:szCs w:val="18"/>
        </w:rPr>
        <w:t xml:space="preserve"> </w:t>
      </w:r>
      <w:r w:rsidRPr="00A21164">
        <w:rPr>
          <w:sz w:val="18"/>
          <w:szCs w:val="18"/>
        </w:rPr>
        <w:t>module</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plug</w:t>
      </w:r>
      <w:r w:rsidRPr="00A21164">
        <w:rPr>
          <w:spacing w:val="-4"/>
          <w:sz w:val="18"/>
          <w:szCs w:val="18"/>
        </w:rPr>
        <w:t xml:space="preserve"> </w:t>
      </w:r>
      <w:r w:rsidRPr="00A21164">
        <w:rPr>
          <w:sz w:val="18"/>
          <w:szCs w:val="18"/>
        </w:rPr>
        <w:t>the</w:t>
      </w:r>
      <w:r w:rsidRPr="00A21164">
        <w:rPr>
          <w:spacing w:val="-5"/>
          <w:sz w:val="18"/>
          <w:szCs w:val="18"/>
        </w:rPr>
        <w:t xml:space="preserve"> </w:t>
      </w:r>
      <w:r w:rsidRPr="00A21164">
        <w:rPr>
          <w:sz w:val="18"/>
          <w:szCs w:val="18"/>
        </w:rPr>
        <w:t>USB</w:t>
      </w:r>
      <w:r w:rsidRPr="00A21164">
        <w:rPr>
          <w:spacing w:val="-5"/>
          <w:sz w:val="18"/>
          <w:szCs w:val="18"/>
        </w:rPr>
        <w:t xml:space="preserve"> </w:t>
      </w:r>
      <w:r w:rsidRPr="00A21164">
        <w:rPr>
          <w:sz w:val="18"/>
          <w:szCs w:val="18"/>
        </w:rPr>
        <w:t>end</w:t>
      </w:r>
      <w:r w:rsidRPr="00A21164">
        <w:rPr>
          <w:spacing w:val="-5"/>
          <w:sz w:val="18"/>
          <w:szCs w:val="18"/>
        </w:rPr>
        <w:t xml:space="preserve"> </w:t>
      </w:r>
      <w:r w:rsidRPr="00A21164">
        <w:rPr>
          <w:sz w:val="18"/>
          <w:szCs w:val="18"/>
        </w:rPr>
        <w:t>into</w:t>
      </w:r>
      <w:r w:rsidRPr="00A21164">
        <w:rPr>
          <w:spacing w:val="-5"/>
          <w:sz w:val="18"/>
          <w:szCs w:val="18"/>
        </w:rPr>
        <w:t xml:space="preserve"> </w:t>
      </w:r>
      <w:r w:rsidRPr="00A21164">
        <w:rPr>
          <w:sz w:val="18"/>
          <w:szCs w:val="18"/>
        </w:rPr>
        <w:t>the</w:t>
      </w:r>
      <w:r w:rsidRPr="00A21164">
        <w:rPr>
          <w:spacing w:val="-4"/>
          <w:sz w:val="18"/>
          <w:szCs w:val="18"/>
        </w:rPr>
        <w:t xml:space="preserve"> </w:t>
      </w:r>
      <w:r w:rsidRPr="00A21164">
        <w:rPr>
          <w:spacing w:val="-2"/>
          <w:sz w:val="18"/>
          <w:szCs w:val="18"/>
        </w:rPr>
        <w:t>computer.</w:t>
      </w:r>
    </w:p>
    <w:p w14:paraId="4D4AB4E5" w14:textId="77777777" w:rsidR="00B80D0C" w:rsidRPr="00A21164" w:rsidRDefault="00B80D0C">
      <w:pPr>
        <w:pStyle w:val="ListParagraph"/>
        <w:numPr>
          <w:ilvl w:val="1"/>
          <w:numId w:val="41"/>
        </w:numPr>
        <w:rPr>
          <w:sz w:val="18"/>
          <w:szCs w:val="18"/>
        </w:rPr>
      </w:pPr>
      <w:r w:rsidRPr="00A21164">
        <w:rPr>
          <w:sz w:val="18"/>
          <w:szCs w:val="18"/>
        </w:rPr>
        <w:t>run</w:t>
      </w:r>
      <w:r w:rsidRPr="00A21164">
        <w:rPr>
          <w:spacing w:val="-5"/>
          <w:sz w:val="18"/>
          <w:szCs w:val="18"/>
        </w:rPr>
        <w:t xml:space="preserve"> </w:t>
      </w:r>
      <w:r w:rsidRPr="00A21164">
        <w:rPr>
          <w:b/>
          <w:sz w:val="18"/>
          <w:szCs w:val="18"/>
        </w:rPr>
        <w:t>ls</w:t>
      </w:r>
      <w:r w:rsidRPr="00A21164">
        <w:rPr>
          <w:b/>
          <w:spacing w:val="-5"/>
          <w:sz w:val="18"/>
          <w:szCs w:val="18"/>
        </w:rPr>
        <w:t xml:space="preserve"> </w:t>
      </w:r>
      <w:r w:rsidRPr="00A21164">
        <w:rPr>
          <w:b/>
          <w:sz w:val="18"/>
          <w:szCs w:val="18"/>
        </w:rPr>
        <w:t>/dev</w:t>
      </w:r>
      <w:r w:rsidRPr="00A21164">
        <w:rPr>
          <w:b/>
          <w:spacing w:val="-5"/>
          <w:sz w:val="18"/>
          <w:szCs w:val="18"/>
        </w:rPr>
        <w:t xml:space="preserve"> </w:t>
      </w:r>
      <w:r w:rsidRPr="00A21164">
        <w:rPr>
          <w:sz w:val="18"/>
          <w:szCs w:val="18"/>
        </w:rPr>
        <w:t>before</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after</w:t>
      </w:r>
      <w:r w:rsidRPr="00A21164">
        <w:rPr>
          <w:spacing w:val="-5"/>
          <w:sz w:val="18"/>
          <w:szCs w:val="18"/>
        </w:rPr>
        <w:t xml:space="preserve"> </w:t>
      </w:r>
      <w:r w:rsidRPr="00A21164">
        <w:rPr>
          <w:sz w:val="18"/>
          <w:szCs w:val="18"/>
        </w:rPr>
        <w:t>plugging</w:t>
      </w:r>
      <w:r w:rsidRPr="00A21164">
        <w:rPr>
          <w:spacing w:val="-5"/>
          <w:sz w:val="18"/>
          <w:szCs w:val="18"/>
        </w:rPr>
        <w:t xml:space="preserve"> </w:t>
      </w:r>
      <w:r w:rsidRPr="00A21164">
        <w:rPr>
          <w:sz w:val="18"/>
          <w:szCs w:val="18"/>
        </w:rPr>
        <w:t>in</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USB</w:t>
      </w:r>
      <w:r w:rsidRPr="00A21164">
        <w:rPr>
          <w:spacing w:val="-5"/>
          <w:sz w:val="18"/>
          <w:szCs w:val="18"/>
        </w:rPr>
        <w:t xml:space="preserve"> </w:t>
      </w:r>
      <w:r w:rsidRPr="00A21164">
        <w:rPr>
          <w:sz w:val="18"/>
          <w:szCs w:val="18"/>
        </w:rPr>
        <w:t>to</w:t>
      </w:r>
      <w:r w:rsidRPr="00A21164">
        <w:rPr>
          <w:spacing w:val="-5"/>
          <w:sz w:val="18"/>
          <w:szCs w:val="18"/>
        </w:rPr>
        <w:t xml:space="preserve"> </w:t>
      </w:r>
      <w:r w:rsidRPr="00A21164">
        <w:rPr>
          <w:sz w:val="18"/>
          <w:szCs w:val="18"/>
        </w:rPr>
        <w:t>find</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new</w:t>
      </w:r>
      <w:r w:rsidRPr="00A21164">
        <w:rPr>
          <w:spacing w:val="-5"/>
          <w:sz w:val="18"/>
          <w:szCs w:val="18"/>
        </w:rPr>
        <w:t xml:space="preserve"> </w:t>
      </w:r>
      <w:r w:rsidRPr="00A21164">
        <w:rPr>
          <w:sz w:val="18"/>
          <w:szCs w:val="18"/>
        </w:rPr>
        <w:t>entry.</w:t>
      </w:r>
      <w:r w:rsidRPr="00A21164">
        <w:rPr>
          <w:spacing w:val="-5"/>
          <w:sz w:val="18"/>
          <w:szCs w:val="18"/>
        </w:rPr>
        <w:t xml:space="preserve"> </w:t>
      </w:r>
      <w:r w:rsidRPr="00A21164">
        <w:rPr>
          <w:sz w:val="18"/>
          <w:szCs w:val="18"/>
        </w:rPr>
        <w:t>On</w:t>
      </w:r>
      <w:r w:rsidRPr="00A21164">
        <w:rPr>
          <w:spacing w:val="-5"/>
          <w:sz w:val="18"/>
          <w:szCs w:val="18"/>
        </w:rPr>
        <w:t xml:space="preserve"> </w:t>
      </w:r>
      <w:r w:rsidRPr="00A21164">
        <w:rPr>
          <w:sz w:val="18"/>
          <w:szCs w:val="18"/>
        </w:rPr>
        <w:t>RPi</w:t>
      </w:r>
      <w:r w:rsidRPr="00A21164">
        <w:rPr>
          <w:spacing w:val="-5"/>
          <w:sz w:val="18"/>
          <w:szCs w:val="18"/>
        </w:rPr>
        <w:t xml:space="preserve"> </w:t>
      </w:r>
      <w:r w:rsidRPr="00A21164">
        <w:rPr>
          <w:sz w:val="18"/>
          <w:szCs w:val="18"/>
        </w:rPr>
        <w:t>it</w:t>
      </w:r>
      <w:r w:rsidRPr="00A21164">
        <w:rPr>
          <w:spacing w:val="-5"/>
          <w:sz w:val="18"/>
          <w:szCs w:val="18"/>
        </w:rPr>
        <w:t xml:space="preserve"> </w:t>
      </w:r>
      <w:r w:rsidRPr="00A21164">
        <w:rPr>
          <w:sz w:val="18"/>
          <w:szCs w:val="18"/>
        </w:rPr>
        <w:t>might</w:t>
      </w:r>
      <w:r w:rsidRPr="00A21164">
        <w:rPr>
          <w:spacing w:val="-5"/>
          <w:sz w:val="18"/>
          <w:szCs w:val="18"/>
        </w:rPr>
        <w:t xml:space="preserve"> </w:t>
      </w:r>
      <w:r w:rsidRPr="00A21164">
        <w:rPr>
          <w:sz w:val="18"/>
          <w:szCs w:val="18"/>
        </w:rPr>
        <w:t>be</w:t>
      </w:r>
      <w:r w:rsidRPr="00A21164">
        <w:rPr>
          <w:spacing w:val="-7"/>
          <w:sz w:val="18"/>
          <w:szCs w:val="18"/>
        </w:rPr>
        <w:t xml:space="preserve"> </w:t>
      </w:r>
      <w:r w:rsidRPr="00A21164">
        <w:rPr>
          <w:b/>
          <w:sz w:val="18"/>
          <w:szCs w:val="18"/>
        </w:rPr>
        <w:t>/dev/ttyUSB0</w:t>
      </w:r>
      <w:r w:rsidRPr="00A21164">
        <w:rPr>
          <w:sz w:val="18"/>
          <w:szCs w:val="18"/>
        </w:rPr>
        <w:t xml:space="preserve">; macOS something like </w:t>
      </w:r>
      <w:r w:rsidRPr="00A21164">
        <w:rPr>
          <w:b/>
          <w:sz w:val="18"/>
          <w:szCs w:val="18"/>
        </w:rPr>
        <w:t>/dev/cu.usbserial-AL00FP5D</w:t>
      </w:r>
      <w:r w:rsidRPr="00A21164">
        <w:rPr>
          <w:sz w:val="18"/>
          <w:szCs w:val="18"/>
        </w:rPr>
        <w:t xml:space="preserve">; FreeBSD it might be </w:t>
      </w:r>
      <w:r w:rsidRPr="00A21164">
        <w:rPr>
          <w:b/>
          <w:sz w:val="18"/>
          <w:szCs w:val="18"/>
        </w:rPr>
        <w:t>/dev/cuaU0.</w:t>
      </w:r>
    </w:p>
    <w:p w14:paraId="460AA5F5" w14:textId="77777777" w:rsidR="00B80D0C" w:rsidRPr="00A21164" w:rsidRDefault="00B80D0C">
      <w:pPr>
        <w:pStyle w:val="ListParagraph"/>
        <w:numPr>
          <w:ilvl w:val="1"/>
          <w:numId w:val="41"/>
        </w:numPr>
        <w:rPr>
          <w:sz w:val="18"/>
          <w:szCs w:val="18"/>
        </w:rPr>
      </w:pPr>
      <w:r w:rsidRPr="00A21164">
        <w:rPr>
          <w:sz w:val="18"/>
          <w:szCs w:val="18"/>
        </w:rPr>
        <w:t>Go to HamClock Setup page 1, turn on NMEA, set the module baud rate and the file name found above.</w:t>
      </w:r>
    </w:p>
    <w:p w14:paraId="218D9002" w14:textId="52D56601" w:rsidR="00B80D0C" w:rsidRPr="00A21164" w:rsidRDefault="00B80D0C">
      <w:pPr>
        <w:pStyle w:val="ListParagraph"/>
        <w:numPr>
          <w:ilvl w:val="0"/>
          <w:numId w:val="40"/>
        </w:numPr>
        <w:tabs>
          <w:tab w:val="left" w:pos="725"/>
          <w:tab w:val="left" w:pos="725"/>
        </w:tabs>
        <w:spacing w:before="63"/>
      </w:pPr>
      <w:r w:rsidRPr="00A21164">
        <w:t xml:space="preserve">Bonus! Use </w:t>
      </w:r>
      <w:r w:rsidR="00D610A2" w:rsidRPr="00A21164">
        <w:t>UNIX</w:t>
      </w:r>
      <w:r w:rsidRPr="00A21164">
        <w:t xml:space="preserve"> fifo:</w:t>
      </w:r>
    </w:p>
    <w:p w14:paraId="4EDA54B3" w14:textId="4285C2B9" w:rsidR="00B80D0C" w:rsidRPr="00A21164" w:rsidRDefault="00B80D0C">
      <w:pPr>
        <w:pStyle w:val="ListParagraph"/>
        <w:numPr>
          <w:ilvl w:val="1"/>
          <w:numId w:val="40"/>
        </w:numPr>
        <w:tabs>
          <w:tab w:val="left" w:pos="724"/>
          <w:tab w:val="left" w:pos="725"/>
        </w:tabs>
        <w:spacing w:before="66"/>
        <w:rPr>
          <w:sz w:val="18"/>
          <w:szCs w:val="18"/>
        </w:rPr>
      </w:pPr>
      <w:r w:rsidRPr="00A21164">
        <w:rPr>
          <w:sz w:val="18"/>
          <w:szCs w:val="18"/>
        </w:rPr>
        <w:t xml:space="preserve">Use mkfifo to create a fifo file </w:t>
      </w:r>
      <w:r w:rsidR="00D610A2" w:rsidRPr="00A21164">
        <w:rPr>
          <w:sz w:val="18"/>
          <w:szCs w:val="18"/>
        </w:rPr>
        <w:t>anywhere.</w:t>
      </w:r>
    </w:p>
    <w:p w14:paraId="28F024CE" w14:textId="77777777" w:rsidR="00B80D0C" w:rsidRPr="00A21164" w:rsidRDefault="00B80D0C">
      <w:pPr>
        <w:pStyle w:val="ListParagraph"/>
        <w:numPr>
          <w:ilvl w:val="1"/>
          <w:numId w:val="40"/>
        </w:numPr>
        <w:tabs>
          <w:tab w:val="left" w:pos="724"/>
          <w:tab w:val="left" w:pos="725"/>
        </w:tabs>
        <w:spacing w:before="65"/>
        <w:rPr>
          <w:sz w:val="18"/>
          <w:szCs w:val="18"/>
        </w:rPr>
      </w:pPr>
      <w:r w:rsidRPr="00A21164">
        <w:rPr>
          <w:sz w:val="18"/>
          <w:szCs w:val="18"/>
        </w:rPr>
        <w:t>Enter the fifo path as the HamClock NMEA file. Baud rate does not matter.</w:t>
      </w:r>
    </w:p>
    <w:p w14:paraId="1FC0BB25" w14:textId="77777777" w:rsidR="00B80D0C" w:rsidRPr="00A21164" w:rsidRDefault="00B80D0C">
      <w:pPr>
        <w:pStyle w:val="ListParagraph"/>
        <w:numPr>
          <w:ilvl w:val="1"/>
          <w:numId w:val="40"/>
        </w:numPr>
        <w:tabs>
          <w:tab w:val="left" w:pos="724"/>
          <w:tab w:val="left" w:pos="725"/>
        </w:tabs>
        <w:spacing w:before="66"/>
        <w:rPr>
          <w:sz w:val="18"/>
          <w:szCs w:val="18"/>
        </w:rPr>
      </w:pPr>
      <w:r w:rsidRPr="00A21164">
        <w:rPr>
          <w:sz w:val="18"/>
          <w:szCs w:val="18"/>
        </w:rPr>
        <w:t>Now any NMEA sentences piped into the fifo will be read and processed by HamClock.</w:t>
      </w:r>
    </w:p>
    <w:p w14:paraId="44F2DDA2" w14:textId="7CF2FCAD" w:rsidR="00D12FD7" w:rsidRPr="00A21164" w:rsidRDefault="00D12FD7">
      <w:pPr>
        <w:spacing w:after="200"/>
        <w:rPr>
          <w:b w:val="0"/>
          <w:bCs/>
        </w:rPr>
      </w:pPr>
      <w:r w:rsidRPr="00A21164">
        <w:rPr>
          <w:bCs/>
        </w:rPr>
        <w:br w:type="page"/>
      </w:r>
    </w:p>
    <w:p w14:paraId="10D473E2" w14:textId="29EA6931" w:rsidR="001E2C5D" w:rsidRPr="00A21164" w:rsidRDefault="004574B3" w:rsidP="004574B3">
      <w:pPr>
        <w:pStyle w:val="Heading1"/>
      </w:pPr>
      <w:bookmarkStart w:id="127" w:name="_Toc235985330"/>
      <w:r w:rsidRPr="00A21164">
        <w:lastRenderedPageBreak/>
        <w:t>Command Line Options</w:t>
      </w:r>
      <w:bookmarkEnd w:id="127"/>
    </w:p>
    <w:p w14:paraId="52A52338" w14:textId="2F0BB39F" w:rsidR="00A10258" w:rsidRPr="00A21164" w:rsidRDefault="00A10258" w:rsidP="00A10258">
      <w:pPr>
        <w:pStyle w:val="Textbody"/>
        <w:spacing w:before="99" w:line="230" w:lineRule="auto"/>
        <w:ind w:left="649" w:right="709"/>
      </w:pPr>
      <w:r w:rsidRPr="00A21164">
        <w:rPr>
          <w:rFonts w:ascii="Liberation Serif" w:hAnsi="Liberation Serif"/>
        </w:rPr>
        <w:t xml:space="preserve">The </w:t>
      </w:r>
      <w:r w:rsidR="00C42788" w:rsidRPr="00A21164">
        <w:rPr>
          <w:rFonts w:ascii="Liberation Serif" w:hAnsi="Liberation Serif"/>
        </w:rPr>
        <w:t>HamClock</w:t>
      </w:r>
      <w:r w:rsidRPr="00A21164">
        <w:rPr>
          <w:rFonts w:ascii="Liberation Serif" w:hAnsi="Liberation Serif"/>
        </w:rPr>
        <w:t xml:space="preserve"> program accepts the following optional arguments. For example: to skip the initial setup screens</w:t>
      </w:r>
      <w:r w:rsidRPr="00A21164">
        <w:rPr>
          <w:rFonts w:ascii="Liberation Serif" w:hAnsi="Liberation Serif"/>
          <w:spacing w:val="-5"/>
        </w:rPr>
        <w:t xml:space="preserve"> </w:t>
      </w:r>
      <w:r w:rsidRPr="00A21164">
        <w:rPr>
          <w:rFonts w:ascii="Liberation Serif" w:hAnsi="Liberation Serif"/>
        </w:rPr>
        <w:t>(assuming</w:t>
      </w:r>
      <w:r w:rsidRPr="00A21164">
        <w:rPr>
          <w:rFonts w:ascii="Liberation Serif" w:hAnsi="Liberation Serif"/>
          <w:spacing w:val="-5"/>
        </w:rPr>
        <w:t xml:space="preserve"> </w:t>
      </w:r>
      <w:r w:rsidRPr="00A21164">
        <w:rPr>
          <w:rFonts w:ascii="Liberation Serif" w:hAnsi="Liberation Serif"/>
        </w:rPr>
        <w:t>all</w:t>
      </w:r>
      <w:r w:rsidRPr="00A21164">
        <w:rPr>
          <w:rFonts w:ascii="Liberation Serif" w:hAnsi="Liberation Serif"/>
          <w:spacing w:val="-5"/>
        </w:rPr>
        <w:t xml:space="preserve"> </w:t>
      </w:r>
      <w:r w:rsidRPr="00A21164">
        <w:rPr>
          <w:rFonts w:ascii="Liberation Serif" w:hAnsi="Liberation Serif"/>
        </w:rPr>
        <w:t>fields</w:t>
      </w:r>
      <w:r w:rsidRPr="00A21164">
        <w:rPr>
          <w:rFonts w:ascii="Liberation Serif" w:hAnsi="Liberation Serif"/>
          <w:spacing w:val="-5"/>
        </w:rPr>
        <w:t xml:space="preserve"> </w:t>
      </w:r>
      <w:r w:rsidRPr="00A21164">
        <w:rPr>
          <w:rFonts w:ascii="Liberation Serif" w:hAnsi="Liberation Serif"/>
        </w:rPr>
        <w:t>are</w:t>
      </w:r>
      <w:r w:rsidRPr="00A21164">
        <w:rPr>
          <w:rFonts w:ascii="Liberation Serif" w:hAnsi="Liberation Serif"/>
          <w:spacing w:val="-5"/>
        </w:rPr>
        <w:t xml:space="preserve"> </w:t>
      </w:r>
      <w:r w:rsidRPr="00A21164">
        <w:rPr>
          <w:rFonts w:ascii="Liberation Serif" w:hAnsi="Liberation Serif"/>
        </w:rPr>
        <w:t>valid)</w:t>
      </w:r>
      <w:r w:rsidRPr="00A21164">
        <w:rPr>
          <w:rFonts w:ascii="Liberation Serif" w:hAnsi="Liberation Serif"/>
          <w:spacing w:val="-5"/>
        </w:rPr>
        <w:t xml:space="preserve"> </w:t>
      </w:r>
      <w:r w:rsidRPr="00A21164">
        <w:rPr>
          <w:rFonts w:ascii="Liberation Serif" w:hAnsi="Liberation Serif"/>
        </w:rPr>
        <w:t>to</w:t>
      </w:r>
      <w:r w:rsidRPr="00A21164">
        <w:rPr>
          <w:rFonts w:ascii="Liberation Serif" w:hAnsi="Liberation Serif"/>
          <w:spacing w:val="-5"/>
        </w:rPr>
        <w:t xml:space="preserve"> </w:t>
      </w:r>
      <w:r w:rsidRPr="00A21164">
        <w:rPr>
          <w:rFonts w:ascii="Liberation Serif" w:hAnsi="Liberation Serif"/>
        </w:rPr>
        <w:t>immediately</w:t>
      </w:r>
      <w:r w:rsidRPr="00A21164">
        <w:rPr>
          <w:rFonts w:ascii="Liberation Serif" w:hAnsi="Liberation Serif"/>
          <w:spacing w:val="-5"/>
        </w:rPr>
        <w:t xml:space="preserve"> </w:t>
      </w:r>
      <w:r w:rsidRPr="00A21164">
        <w:rPr>
          <w:rFonts w:ascii="Liberation Serif" w:hAnsi="Liberation Serif"/>
        </w:rPr>
        <w:t>begin</w:t>
      </w:r>
      <w:r w:rsidRPr="00A21164">
        <w:rPr>
          <w:rFonts w:ascii="Liberation Serif" w:hAnsi="Liberation Serif"/>
          <w:spacing w:val="-5"/>
        </w:rPr>
        <w:t xml:space="preserve"> </w:t>
      </w:r>
      <w:r w:rsidRPr="00A21164">
        <w:rPr>
          <w:rFonts w:ascii="Liberation Serif" w:hAnsi="Liberation Serif"/>
        </w:rPr>
        <w:t>normal</w:t>
      </w:r>
      <w:r w:rsidRPr="00A21164">
        <w:rPr>
          <w:rFonts w:ascii="Liberation Serif" w:hAnsi="Liberation Serif"/>
          <w:spacing w:val="-5"/>
        </w:rPr>
        <w:t xml:space="preserve"> </w:t>
      </w:r>
      <w:r w:rsidRPr="00A21164">
        <w:rPr>
          <w:rFonts w:ascii="Liberation Serif" w:hAnsi="Liberation Serif"/>
        </w:rPr>
        <w:t>operation,</w:t>
      </w:r>
      <w:r w:rsidRPr="00A21164">
        <w:rPr>
          <w:rFonts w:ascii="Liberation Serif" w:hAnsi="Liberation Serif"/>
          <w:spacing w:val="-5"/>
        </w:rPr>
        <w:t xml:space="preserve"> </w:t>
      </w:r>
      <w:r w:rsidRPr="00A21164">
        <w:rPr>
          <w:rFonts w:ascii="Liberation Serif" w:hAnsi="Liberation Serif"/>
        </w:rPr>
        <w:t>change</w:t>
      </w:r>
      <w:r w:rsidRPr="00A21164">
        <w:rPr>
          <w:rFonts w:ascii="Liberation Serif" w:hAnsi="Liberation Serif"/>
          <w:spacing w:val="-5"/>
        </w:rPr>
        <w:t xml:space="preserve"> </w:t>
      </w:r>
      <w:r w:rsidRPr="00A21164">
        <w:rPr>
          <w:rFonts w:ascii="Liberation Serif" w:hAnsi="Liberation Serif"/>
        </w:rPr>
        <w:t>the</w:t>
      </w:r>
      <w:r w:rsidRPr="00A21164">
        <w:rPr>
          <w:rFonts w:ascii="Liberation Serif" w:hAnsi="Liberation Serif"/>
          <w:spacing w:val="-5"/>
        </w:rPr>
        <w:t xml:space="preserve"> </w:t>
      </w:r>
      <w:r w:rsidRPr="00A21164">
        <w:rPr>
          <w:rFonts w:ascii="Liberation Serif" w:hAnsi="Liberation Serif"/>
        </w:rPr>
        <w:t>read/write</w:t>
      </w:r>
      <w:r w:rsidRPr="00A21164">
        <w:rPr>
          <w:rFonts w:ascii="Liberation Serif" w:hAnsi="Liberation Serif"/>
          <w:spacing w:val="-5"/>
        </w:rPr>
        <w:t xml:space="preserve"> </w:t>
      </w:r>
      <w:r w:rsidRPr="00A21164">
        <w:rPr>
          <w:rFonts w:ascii="Liberation Serif" w:hAnsi="Liberation Serif"/>
        </w:rPr>
        <w:t xml:space="preserve">web interface to port 20000, and throttle the CPU load to 20%, run </w:t>
      </w:r>
      <w:r w:rsidR="00C42788" w:rsidRPr="00A21164">
        <w:rPr>
          <w:rFonts w:ascii="Liberation Serif" w:hAnsi="Liberation Serif"/>
        </w:rPr>
        <w:t>HamClock</w:t>
      </w:r>
      <w:r w:rsidRPr="00A21164">
        <w:rPr>
          <w:rFonts w:ascii="Liberation Serif" w:hAnsi="Liberation Serif"/>
        </w:rPr>
        <w:t xml:space="preserve"> as:</w:t>
      </w:r>
    </w:p>
    <w:p w14:paraId="24450A17" w14:textId="77777777" w:rsidR="00A10258" w:rsidRPr="00A21164" w:rsidRDefault="00A10258" w:rsidP="00A10258">
      <w:pPr>
        <w:pStyle w:val="Textbody"/>
        <w:spacing w:before="2"/>
        <w:rPr>
          <w:rFonts w:ascii="Liberation Serif" w:hAnsi="Liberation Serif"/>
          <w:sz w:val="25"/>
        </w:rPr>
      </w:pPr>
    </w:p>
    <w:p w14:paraId="07A0D9AB" w14:textId="77777777" w:rsidR="00A10258" w:rsidRPr="00A21164" w:rsidRDefault="00A10258" w:rsidP="00A10258">
      <w:pPr>
        <w:ind w:left="1621"/>
      </w:pPr>
      <w:r w:rsidRPr="00A21164">
        <w:rPr>
          <w:rFonts w:ascii="Courier New" w:eastAsia="Courier New" w:hAnsi="Courier New" w:cs="Courier New"/>
          <w:sz w:val="18"/>
        </w:rPr>
        <w:t>hamclock</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-k</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20000</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20</w:t>
      </w:r>
    </w:p>
    <w:p w14:paraId="40CB2945" w14:textId="77777777" w:rsidR="00A10258" w:rsidRPr="00A21164" w:rsidRDefault="00A10258" w:rsidP="00A10258">
      <w:pPr>
        <w:pStyle w:val="Textbody"/>
        <w:spacing w:before="5"/>
        <w:rPr>
          <w:rFonts w:ascii="Liberation Serif" w:hAnsi="Liberation Serif"/>
          <w:sz w:val="25"/>
        </w:rPr>
      </w:pPr>
    </w:p>
    <w:p w14:paraId="4CFB2617"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0</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restore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all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original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Setup</w:t>
      </w:r>
      <w:r w:rsidRPr="00A21164">
        <w:rPr>
          <w:rFonts w:ascii="Courier New" w:eastAsia="Courier New" w:hAnsi="Courier New" w:cs="Courier New"/>
          <w:spacing w:val="-3"/>
          <w:sz w:val="18"/>
        </w:rPr>
        <w:t xml:space="preserve"> </w:t>
      </w:r>
      <w:r w:rsidRPr="00A21164">
        <w:rPr>
          <w:rFonts w:ascii="Courier New" w:eastAsia="Courier New" w:hAnsi="Courier New" w:cs="Courier New"/>
          <w:spacing w:val="-2"/>
          <w:sz w:val="18"/>
        </w:rPr>
        <w:t>values</w:t>
      </w:r>
    </w:p>
    <w:p w14:paraId="59F11B04" w14:textId="3C84E0F0" w:rsidR="00A10258" w:rsidRPr="00A21164" w:rsidRDefault="00A10258" w:rsidP="00A10258">
      <w:pPr>
        <w:tabs>
          <w:tab w:val="left" w:pos="1298"/>
        </w:tabs>
        <w:ind w:left="757"/>
      </w:pPr>
      <w:r w:rsidRPr="00A21164">
        <w:rPr>
          <w:rFonts w:ascii="Courier New" w:eastAsia="Courier New" w:hAnsi="Courier New" w:cs="Courier New"/>
          <w:spacing w:val="-2"/>
          <w:sz w:val="18"/>
        </w:rPr>
        <w:t>-a x : set debug name=level, bogus name gives list</w:t>
      </w:r>
      <w:r w:rsidRPr="00A21164">
        <w:rPr>
          <w:rFonts w:ascii="Courier New" w:eastAsia="Courier New" w:hAnsi="Courier New" w:cs="Courier New"/>
          <w:spacing w:val="-2"/>
          <w:sz w:val="18"/>
        </w:rPr>
        <w:br/>
        <w:t xml:space="preserve">-b h : set backend host:port to h; default is </w:t>
      </w:r>
      <w:r w:rsidR="006C0A05">
        <w:rPr>
          <w:rFonts w:ascii="Courier New" w:eastAsia="Courier New" w:hAnsi="Courier New" w:cs="Courier New"/>
          <w:spacing w:val="-2"/>
          <w:sz w:val="18"/>
        </w:rPr>
        <w:t>ohb.hamclock</w:t>
      </w:r>
      <w:r w:rsidR="00567205">
        <w:rPr>
          <w:rFonts w:ascii="Courier New" w:eastAsia="Courier New" w:hAnsi="Courier New" w:cs="Courier New"/>
          <w:spacing w:val="-2"/>
          <w:sz w:val="18"/>
        </w:rPr>
        <w:t>.app</w:t>
      </w:r>
      <w:r w:rsidRPr="00A21164">
        <w:rPr>
          <w:rFonts w:ascii="Courier New" w:eastAsia="Courier New" w:hAnsi="Courier New" w:cs="Courier New"/>
          <w:spacing w:val="-2"/>
          <w:sz w:val="18"/>
        </w:rPr>
        <w:t>:80</w:t>
      </w:r>
    </w:p>
    <w:p w14:paraId="11A6606B" w14:textId="77777777" w:rsidR="00A10258" w:rsidRPr="00A21164" w:rsidRDefault="00A10258" w:rsidP="00A10258">
      <w:pPr>
        <w:ind w:left="757"/>
      </w:pPr>
      <w:r w:rsidRPr="00A21164">
        <w:rPr>
          <w:rFonts w:ascii="Courier New" w:eastAsia="Courier New" w:hAnsi="Courier New" w:cs="Courier New"/>
          <w:sz w:val="18"/>
        </w:rPr>
        <w:t>-d</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working</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directory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~/.hamclock/</w:t>
      </w:r>
    </w:p>
    <w:p w14:paraId="36CD94EE" w14:textId="77777777" w:rsidR="00A10258" w:rsidRPr="00A21164" w:rsidRDefault="00A10258" w:rsidP="00A10258">
      <w:pPr>
        <w:ind w:left="757"/>
      </w:pPr>
      <w:r w:rsidRPr="00A21164">
        <w:rPr>
          <w:rFonts w:ascii="Courier New" w:eastAsia="Courier New" w:hAnsi="Courier New" w:cs="Courier New"/>
          <w:sz w:val="18"/>
        </w:rPr>
        <w:t>-e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RESTful</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8080</w:t>
      </w:r>
    </w:p>
    <w:p w14:paraId="07D740D0" w14:textId="77777777" w:rsidR="00A10258" w:rsidRPr="00A21164" w:rsidRDefault="00A10258" w:rsidP="00A10258">
      <w:pPr>
        <w:ind w:left="757"/>
      </w:pPr>
      <w:r w:rsidRPr="00A21164">
        <w:rPr>
          <w:rFonts w:ascii="Courier New" w:eastAsia="Courier New" w:hAnsi="Courier New" w:cs="Courier New"/>
          <w:sz w:val="18"/>
        </w:rPr>
        <w:t>-f</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force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display</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full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screen</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initially</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"off"</w:t>
      </w:r>
    </w:p>
    <w:p w14:paraId="67DE1093"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g</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init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using</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geolocation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with</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current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public</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4D2ECD44" w14:textId="77777777" w:rsidR="00A10258" w:rsidRPr="00A21164" w:rsidRDefault="00A10258" w:rsidP="00A10258">
      <w:pPr>
        <w:tabs>
          <w:tab w:val="left" w:pos="1298"/>
        </w:tabs>
        <w:spacing w:before="1"/>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h</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print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this</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help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summary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then</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exit</w:t>
      </w:r>
    </w:p>
    <w:p w14:paraId="178578D5" w14:textId="77777777" w:rsidR="00A10258" w:rsidRPr="00A21164" w:rsidRDefault="00A10258" w:rsidP="00A10258">
      <w:pPr>
        <w:ind w:left="757"/>
      </w:pPr>
      <w:r w:rsidRPr="00A21164">
        <w:rPr>
          <w:rFonts w:ascii="Courier New" w:eastAsia="Courier New" w:hAnsi="Courier New" w:cs="Courier New"/>
          <w:sz w:val="18"/>
        </w:rPr>
        <w:t>-i</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i</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init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using</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geolocation</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with</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76792FA9"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k</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start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normal</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mode,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ie,</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don't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offer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Setup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wait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w:t>
      </w:r>
      <w:r w:rsidRPr="00A21164">
        <w:rPr>
          <w:rFonts w:ascii="Courier New" w:eastAsia="Courier New" w:hAnsi="Courier New" w:cs="Courier New"/>
          <w:spacing w:val="-2"/>
          <w:sz w:val="18"/>
        </w:rPr>
        <w:t xml:space="preserve"> Skips</w:t>
      </w:r>
    </w:p>
    <w:p w14:paraId="22264DA6" w14:textId="77777777" w:rsidR="00A10258" w:rsidRPr="00A21164" w:rsidRDefault="00A10258" w:rsidP="00A10258">
      <w:pPr>
        <w:ind w:left="757"/>
      </w:pPr>
      <w:r w:rsidRPr="00A21164">
        <w:rPr>
          <w:rFonts w:ascii="Courier New" w:eastAsia="Courier New" w:hAnsi="Courier New" w:cs="Courier New"/>
          <w:sz w:val="18"/>
        </w:rPr>
        <w:t>-l</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Mercator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Robinson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center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longitude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degrees,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327D9878"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m</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enable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demo</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mode</w:t>
      </w:r>
    </w:p>
    <w:p w14:paraId="174F1228" w14:textId="77777777" w:rsidR="00A10258" w:rsidRPr="00A21164" w:rsidRDefault="00A10258" w:rsidP="00A10258">
      <w:pPr>
        <w:spacing w:before="1"/>
        <w:ind w:left="757"/>
      </w:pPr>
      <w:r w:rsidRPr="00A21164">
        <w:rPr>
          <w:rFonts w:ascii="Courier New" w:eastAsia="Courier New" w:hAnsi="Courier New" w:cs="Courier New"/>
          <w:sz w:val="18"/>
        </w:rPr>
        <w:t>-n</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idle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timeout</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minutes;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forever</w:t>
      </w:r>
    </w:p>
    <w:p w14:paraId="4F7844D9"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o</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write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diagnostic</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log</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stdout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instead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2"/>
          <w:sz w:val="18"/>
        </w:rPr>
        <w:t xml:space="preserve"> ~/.hamclock/</w:t>
      </w:r>
    </w:p>
    <w:p w14:paraId="53F61B23" w14:textId="77777777" w:rsidR="00A10258" w:rsidRPr="00A21164" w:rsidRDefault="00A10258" w:rsidP="00A10258">
      <w:pPr>
        <w:ind w:left="757"/>
      </w:pPr>
      <w:r w:rsidRPr="00A21164">
        <w:rPr>
          <w:rFonts w:ascii="Courier New" w:eastAsia="Courier New" w:hAnsi="Courier New" w:cs="Courier New"/>
          <w:sz w:val="18"/>
        </w:rPr>
        <w:t>-p</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passwords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file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formatted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lines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"category</w:t>
      </w:r>
      <w:r w:rsidRPr="00A21164">
        <w:rPr>
          <w:rFonts w:ascii="Courier New" w:eastAsia="Courier New" w:hAnsi="Courier New" w:cs="Courier New"/>
          <w:spacing w:val="-2"/>
          <w:sz w:val="18"/>
        </w:rPr>
        <w:t xml:space="preserve"> password"</w:t>
      </w:r>
    </w:p>
    <w:p w14:paraId="237BF38B" w14:textId="77777777" w:rsidR="00A10258" w:rsidRPr="00A21164" w:rsidRDefault="00A10258" w:rsidP="00A10258">
      <w:pPr>
        <w:spacing w:before="17"/>
        <w:ind w:left="1513"/>
      </w:pPr>
      <w:r w:rsidRPr="00A21164">
        <w:rPr>
          <w:rFonts w:ascii="Courier New" w:eastAsia="Courier New" w:hAnsi="Courier New" w:cs="Courier New"/>
          <w:sz w:val="16"/>
        </w:rPr>
        <w:t xml:space="preserve">changeUTC configurations exit newde newdx reboot restart setup shutdown unlock </w:t>
      </w:r>
      <w:r w:rsidRPr="00A21164">
        <w:rPr>
          <w:rFonts w:ascii="Courier New" w:eastAsia="Courier New" w:hAnsi="Courier New" w:cs="Courier New"/>
          <w:spacing w:val="-2"/>
          <w:sz w:val="16"/>
        </w:rPr>
        <w:t>upgrade</w:t>
      </w:r>
    </w:p>
    <w:p w14:paraId="653AEF90" w14:textId="77777777" w:rsidR="00A10258" w:rsidRPr="00A21164" w:rsidRDefault="00A10258" w:rsidP="00A10258">
      <w:pPr>
        <w:spacing w:before="6"/>
        <w:ind w:left="757"/>
      </w:pPr>
      <w:r w:rsidRPr="00A21164">
        <w:rPr>
          <w:rFonts w:ascii="Courier New" w:eastAsia="Courier New" w:hAnsi="Courier New" w:cs="Courier New"/>
          <w:sz w:val="18"/>
        </w:rPr>
        <w:t>-q   : ignore saved startup screen location and size</w:t>
      </w:r>
      <w:r w:rsidRPr="00A21164">
        <w:rPr>
          <w:rFonts w:ascii="Courier New" w:eastAsia="Courier New" w:hAnsi="Courier New" w:cs="Courier New"/>
          <w:sz w:val="18"/>
        </w:rPr>
        <w:br/>
        <w:t>-r</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read-only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8082</w:t>
      </w:r>
    </w:p>
    <w:p w14:paraId="21055FE0" w14:textId="7872816C" w:rsidR="00A10258" w:rsidRPr="00A21164" w:rsidRDefault="00A10258" w:rsidP="00A10258">
      <w:pPr>
        <w:ind w:left="757"/>
      </w:pPr>
      <w:r w:rsidRPr="00A21164">
        <w:rPr>
          <w:rFonts w:ascii="Courier New" w:eastAsia="Courier New" w:hAnsi="Courier New" w:cs="Courier New"/>
          <w:sz w:val="18"/>
        </w:rPr>
        <w:t>-s</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start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time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UTC</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now</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formatted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YYYY-MM-</w:t>
      </w:r>
      <w:r w:rsidRPr="00A21164">
        <w:rPr>
          <w:rFonts w:ascii="Courier New" w:eastAsia="Courier New" w:hAnsi="Courier New" w:cs="Courier New"/>
          <w:spacing w:val="-2"/>
          <w:sz w:val="18"/>
        </w:rPr>
        <w:t>DDTHH:MM:SS</w:t>
      </w:r>
      <w:r w:rsidRPr="00A21164">
        <w:rPr>
          <w:rFonts w:ascii="Courier New" w:eastAsia="Courier New" w:hAnsi="Courier New" w:cs="Courier New"/>
          <w:spacing w:val="-2"/>
          <w:sz w:val="18"/>
        </w:rPr>
        <w:br/>
        <w:t xml:space="preserve">-S s ; set Software server host for OTA download; default is </w:t>
      </w:r>
      <w:r w:rsidR="007225E9">
        <w:rPr>
          <w:rFonts w:ascii="Courier New" w:eastAsia="Courier New" w:hAnsi="Courier New" w:cs="Courier New"/>
          <w:spacing w:val="-2"/>
          <w:sz w:val="18"/>
        </w:rPr>
        <w:t>ohb.hamclock.app</w:t>
      </w:r>
    </w:p>
    <w:p w14:paraId="663BD1D0" w14:textId="77777777" w:rsidR="00A10258" w:rsidRPr="00A21164" w:rsidRDefault="00A10258" w:rsidP="00A10258">
      <w:pPr>
        <w:ind w:left="757"/>
      </w:pPr>
      <w:r w:rsidRPr="00A21164">
        <w:rPr>
          <w:rFonts w:ascii="Courier New" w:eastAsia="Courier New" w:hAnsi="Courier New" w:cs="Courier New"/>
          <w:spacing w:val="-2"/>
          <w:sz w:val="18"/>
        </w:rPr>
        <w:t>Must come after -b if used</w:t>
      </w:r>
    </w:p>
    <w:p w14:paraId="1FED16AB" w14:textId="77777777" w:rsidR="00A10258" w:rsidRPr="00A21164" w:rsidRDefault="00A10258" w:rsidP="00A10258">
      <w:pPr>
        <w:ind w:left="757"/>
      </w:pPr>
      <w:r w:rsidRPr="00A21164">
        <w:rPr>
          <w:rFonts w:ascii="Courier New" w:eastAsia="Courier New" w:hAnsi="Courier New" w:cs="Courier New"/>
          <w:sz w:val="18"/>
        </w:rPr>
        <w:t>-t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throttle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cpu</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percent;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80</w:t>
      </w:r>
      <w:r w:rsidRPr="00A21164">
        <w:rPr>
          <w:rFonts w:ascii="Courier New" w:eastAsia="Courier New" w:hAnsi="Courier New" w:cs="Courier New"/>
          <w:spacing w:val="-5"/>
          <w:sz w:val="18"/>
        </w:rPr>
        <w:br/>
        <w:t>-T t ; set max timeout for responses from backend; default is 10</w:t>
      </w:r>
    </w:p>
    <w:p w14:paraId="658B6C7E" w14:textId="77777777" w:rsidR="00A10258" w:rsidRPr="00A21164" w:rsidRDefault="00A10258" w:rsidP="00A10258">
      <w:pPr>
        <w:tabs>
          <w:tab w:val="left" w:pos="1298"/>
        </w:tabs>
        <w:spacing w:before="1"/>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v</w:t>
      </w:r>
      <w:r w:rsidRPr="00A21164">
        <w:rPr>
          <w:rFonts w:ascii="Courier New" w:eastAsia="Courier New" w:hAnsi="Courier New" w:cs="Courier New"/>
          <w:sz w:val="18"/>
        </w:rPr>
        <w:tab/>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show</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version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info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then</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exit</w:t>
      </w:r>
    </w:p>
    <w:p w14:paraId="30CE1DD4" w14:textId="77777777" w:rsidR="00A10258" w:rsidRPr="00A21164" w:rsidRDefault="00A10258" w:rsidP="00A10258">
      <w:pPr>
        <w:ind w:left="757"/>
      </w:pPr>
      <w:r w:rsidRPr="00A21164">
        <w:rPr>
          <w:rFonts w:ascii="Courier New" w:eastAsia="Courier New" w:hAnsi="Courier New" w:cs="Courier New"/>
          <w:sz w:val="18"/>
        </w:rPr>
        <w:t>-w</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read-write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8081</w:t>
      </w:r>
    </w:p>
    <w:p w14:paraId="6E5B11C0" w14:textId="77777777" w:rsidR="00A10258" w:rsidRPr="00A21164" w:rsidRDefault="00A10258" w:rsidP="00A10258">
      <w:pPr>
        <w:ind w:left="757"/>
      </w:pPr>
      <w:r w:rsidRPr="00A21164">
        <w:rPr>
          <w:rFonts w:ascii="Courier New" w:eastAsia="Courier New" w:hAnsi="Courier New" w:cs="Courier New"/>
          <w:sz w:val="18"/>
        </w:rPr>
        <w:t>-x</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connections;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100;</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10</w:t>
      </w:r>
    </w:p>
    <w:p w14:paraId="36C4D462"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y</w:t>
      </w:r>
      <w:r w:rsidRPr="00A21164">
        <w:rPr>
          <w:rFonts w:ascii="Courier New" w:eastAsia="Courier New" w:hAnsi="Courier New" w:cs="Courier New"/>
          <w:sz w:val="18"/>
        </w:rPr>
        <w:tab/>
        <w:t>:</w:t>
      </w:r>
      <w:r w:rsidRPr="00A21164">
        <w:rPr>
          <w:rFonts w:ascii="Courier New" w:eastAsia="Courier New" w:hAnsi="Courier New" w:cs="Courier New"/>
          <w:spacing w:val="-6"/>
          <w:sz w:val="18"/>
        </w:rPr>
        <w:t xml:space="preserve"> </w:t>
      </w:r>
      <w:r w:rsidRPr="00A21164">
        <w:rPr>
          <w:rFonts w:ascii="Courier New" w:eastAsia="Courier New" w:hAnsi="Courier New" w:cs="Courier New"/>
          <w:sz w:val="18"/>
        </w:rPr>
        <w:t>activate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keyboard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cursor</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control</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arrows/hjkl/Return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beware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stuck</w:t>
      </w:r>
      <w:r w:rsidRPr="00A21164">
        <w:rPr>
          <w:rFonts w:ascii="Courier New" w:eastAsia="Courier New" w:hAnsi="Courier New" w:cs="Courier New"/>
          <w:spacing w:val="-3"/>
          <w:sz w:val="18"/>
        </w:rPr>
        <w:t xml:space="preserve"> </w:t>
      </w:r>
      <w:r w:rsidRPr="00A21164">
        <w:rPr>
          <w:rFonts w:ascii="Courier New" w:eastAsia="Courier New" w:hAnsi="Courier New" w:cs="Courier New"/>
          <w:spacing w:val="-2"/>
          <w:sz w:val="18"/>
        </w:rPr>
        <w:t>keys!</w:t>
      </w:r>
    </w:p>
    <w:p w14:paraId="58CCB29E" w14:textId="6024E09F" w:rsidR="000F14AC" w:rsidRPr="00A21164" w:rsidRDefault="000F14AC">
      <w:pPr>
        <w:spacing w:after="200"/>
        <w:rPr>
          <w:b w:val="0"/>
        </w:rPr>
      </w:pPr>
      <w:r w:rsidRPr="00A21164">
        <w:br w:type="page"/>
      </w:r>
    </w:p>
    <w:p w14:paraId="01CA1207" w14:textId="57DC9D74" w:rsidR="004574B3" w:rsidRPr="00A21164" w:rsidRDefault="000F14AC" w:rsidP="00322213">
      <w:pPr>
        <w:pStyle w:val="Heading1"/>
      </w:pPr>
      <w:bookmarkStart w:id="128" w:name="_Toc235985331"/>
      <w:r w:rsidRPr="00A21164">
        <w:lastRenderedPageBreak/>
        <w:t>R</w:t>
      </w:r>
      <w:r w:rsidR="005E7C64" w:rsidRPr="00A21164">
        <w:t>EST</w:t>
      </w:r>
      <w:r w:rsidRPr="00A21164">
        <w:t xml:space="preserve">ful </w:t>
      </w:r>
      <w:r w:rsidR="005E7C64" w:rsidRPr="00A21164">
        <w:t>Webserver Command Reference</w:t>
      </w:r>
      <w:bookmarkEnd w:id="128"/>
    </w:p>
    <w:p w14:paraId="4DDDB11F" w14:textId="31A0B237" w:rsidR="00B444B6" w:rsidRPr="00A21164" w:rsidRDefault="00B444B6" w:rsidP="005147AF">
      <w:pPr>
        <w:pStyle w:val="Textbody"/>
        <w:spacing w:before="99" w:line="230" w:lineRule="auto"/>
        <w:ind w:left="720" w:right="709"/>
      </w:pPr>
      <w:r w:rsidRPr="00A21164">
        <w:rPr>
          <w:rFonts w:ascii="Liberation Serif" w:hAnsi="Liberation Serif"/>
        </w:rPr>
        <w:t>In addition to the Ham</w:t>
      </w:r>
      <w:r w:rsidR="00F138E9" w:rsidRPr="00A21164">
        <w:rPr>
          <w:rFonts w:ascii="Liberation Serif" w:hAnsi="Liberation Serif"/>
        </w:rPr>
        <w:t>C</w:t>
      </w:r>
      <w:r w:rsidRPr="00A21164">
        <w:rPr>
          <w:rFonts w:ascii="Liberation Serif" w:hAnsi="Liberation Serif"/>
        </w:rPr>
        <w:t xml:space="preserve">lock’s main web </w:t>
      </w:r>
      <w:r w:rsidR="0013798E" w:rsidRPr="00A21164">
        <w:rPr>
          <w:rFonts w:ascii="Liberation Serif" w:hAnsi="Liberation Serif"/>
        </w:rPr>
        <w:t>interface HamClock</w:t>
      </w:r>
      <w:r w:rsidRPr="00A21164">
        <w:rPr>
          <w:rFonts w:ascii="Liberation Serif" w:hAnsi="Liberation Serif"/>
        </w:rPr>
        <w:t xml:space="preserve"> provides a REST interface that allows external control by the user via a browser or programmatically by an external program.  The general web interface is, by default, on port 8081 (See options -w and -r on page </w:t>
      </w:r>
      <w:r w:rsidRPr="00A21164">
        <w:rPr>
          <w:rFonts w:ascii="Liberation Serif" w:hAnsi="Liberation Serif"/>
        </w:rPr>
        <w:fldChar w:fldCharType="begin"/>
      </w:r>
      <w:r w:rsidRPr="00A21164">
        <w:rPr>
          <w:rFonts w:ascii="Liberation Serif" w:hAnsi="Liberation Serif"/>
        </w:rPr>
        <w:instrText xml:space="preserve"> PAGEREF cli </w:instrText>
      </w:r>
      <w:r w:rsidRPr="00A21164">
        <w:rPr>
          <w:rFonts w:ascii="Liberation Serif" w:hAnsi="Liberation Serif"/>
        </w:rPr>
        <w:fldChar w:fldCharType="separate"/>
      </w:r>
      <w:r w:rsidRPr="00A21164">
        <w:rPr>
          <w:rFonts w:ascii="Liberation Serif" w:hAnsi="Liberation Serif"/>
        </w:rPr>
        <w:t>25</w:t>
      </w:r>
      <w:r w:rsidRPr="00A21164">
        <w:rPr>
          <w:rFonts w:ascii="Liberation Serif" w:hAnsi="Liberation Serif"/>
        </w:rPr>
        <w:fldChar w:fldCharType="end"/>
      </w:r>
      <w:r w:rsidRPr="00A21164">
        <w:rPr>
          <w:rFonts w:ascii="Liberation Serif" w:hAnsi="Liberation Serif"/>
        </w:rPr>
        <w:t xml:space="preserve">), HamClock’s REST interface is, by default, on port 8080 (See option -e on page </w:t>
      </w:r>
      <w:r w:rsidRPr="00A21164">
        <w:rPr>
          <w:rFonts w:ascii="Liberation Serif" w:hAnsi="Liberation Serif"/>
        </w:rPr>
        <w:fldChar w:fldCharType="begin"/>
      </w:r>
      <w:r w:rsidRPr="00A21164">
        <w:rPr>
          <w:rFonts w:ascii="Liberation Serif" w:hAnsi="Liberation Serif"/>
        </w:rPr>
        <w:instrText xml:space="preserve"> PAGEREF cli </w:instrText>
      </w:r>
      <w:r w:rsidRPr="00A21164">
        <w:rPr>
          <w:rFonts w:ascii="Liberation Serif" w:hAnsi="Liberation Serif"/>
        </w:rPr>
        <w:fldChar w:fldCharType="separate"/>
      </w:r>
      <w:r w:rsidRPr="00A21164">
        <w:rPr>
          <w:rFonts w:ascii="Liberation Serif" w:hAnsi="Liberation Serif"/>
        </w:rPr>
        <w:t>25</w:t>
      </w:r>
      <w:r w:rsidRPr="00A21164">
        <w:rPr>
          <w:rFonts w:ascii="Liberation Serif" w:hAnsi="Liberation Serif"/>
        </w:rPr>
        <w:fldChar w:fldCharType="end"/>
      </w:r>
      <w:r w:rsidRPr="00A21164">
        <w:rPr>
          <w:rFonts w:ascii="Liberation Serif" w:hAnsi="Liberation Serif"/>
        </w:rPr>
        <w:t>).</w:t>
      </w:r>
    </w:p>
    <w:p w14:paraId="4CE0BE3D" w14:textId="2F862199" w:rsidR="00B444B6" w:rsidRPr="00A21164" w:rsidRDefault="00B444B6" w:rsidP="005147AF">
      <w:pPr>
        <w:pStyle w:val="Textbody"/>
        <w:spacing w:before="99" w:line="230" w:lineRule="auto"/>
        <w:ind w:left="720" w:right="709"/>
        <w:rPr>
          <w:rFonts w:ascii="Liberation Serif" w:hAnsi="Liberation Serif"/>
        </w:rPr>
      </w:pPr>
      <w:r w:rsidRPr="00A21164">
        <w:rPr>
          <w:rFonts w:ascii="Liberation Serif" w:hAnsi="Liberation Serif"/>
        </w:rPr>
        <w:t xml:space="preserve">The REST (Representational State Transfer) interface takes a command in the form of a web address with an argument that </w:t>
      </w:r>
      <w:r w:rsidR="0013798E" w:rsidRPr="00A21164">
        <w:rPr>
          <w:rFonts w:ascii="Liberation Serif" w:hAnsi="Liberation Serif"/>
        </w:rPr>
        <w:t>returns</w:t>
      </w:r>
      <w:r w:rsidRPr="00A21164">
        <w:rPr>
          <w:rFonts w:ascii="Liberation Serif" w:hAnsi="Liberation Serif"/>
        </w:rPr>
        <w:t xml:space="preserve"> result information in ascii text form.  Please note that some web browsers may not access these rest web addresses </w:t>
      </w:r>
      <w:r w:rsidR="0013798E" w:rsidRPr="00A21164">
        <w:rPr>
          <w:rFonts w:ascii="Liberation Serif" w:hAnsi="Liberation Serif"/>
        </w:rPr>
        <w:t>consistently,</w:t>
      </w:r>
      <w:r w:rsidRPr="00A21164">
        <w:rPr>
          <w:rFonts w:ascii="Liberation Serif" w:hAnsi="Liberation Serif"/>
        </w:rPr>
        <w:t xml:space="preserve"> so command line access is recommended using command curl which is available on Windows and Linux. An exception is antennas.html which is a widget designed to work in a browser.</w:t>
      </w:r>
    </w:p>
    <w:p w14:paraId="64EF0B0A" w14:textId="54577CC2" w:rsidR="00B444B6" w:rsidRPr="00A21164" w:rsidRDefault="00B444B6" w:rsidP="00B444B6">
      <w:pPr>
        <w:ind w:left="720"/>
        <w:rPr>
          <w:rFonts w:ascii="Liberation Serif" w:eastAsia="Arial" w:hAnsi="Liberation Serif" w:cs="Arial"/>
          <w:b w:val="0"/>
          <w:color w:val="auto"/>
          <w:sz w:val="20"/>
          <w:szCs w:val="20"/>
        </w:rPr>
      </w:pPr>
      <w:r w:rsidRPr="00A21164">
        <w:rPr>
          <w:rFonts w:ascii="Liberation Serif" w:eastAsia="Arial" w:hAnsi="Liberation Serif" w:cs="Arial"/>
          <w:b w:val="0"/>
          <w:color w:val="auto"/>
          <w:sz w:val="20"/>
          <w:szCs w:val="20"/>
        </w:rPr>
        <w:t>Commands that take arguments have the argument start with</w:t>
      </w:r>
      <w:r w:rsidRPr="00A21164">
        <w:rPr>
          <w:rFonts w:ascii="Liberation Serif" w:eastAsia="Arial" w:hAnsi="Liberation Serif" w:cs="Arial"/>
          <w:bCs/>
          <w:color w:val="auto"/>
          <w:sz w:val="20"/>
          <w:szCs w:val="20"/>
        </w:rPr>
        <w:t xml:space="preserve"> ?</w:t>
      </w:r>
      <w:r w:rsidRPr="00A21164">
        <w:rPr>
          <w:rFonts w:ascii="Liberation Serif" w:eastAsia="Arial" w:hAnsi="Liberation Serif" w:cs="Arial"/>
          <w:b w:val="0"/>
          <w:color w:val="auto"/>
          <w:sz w:val="20"/>
          <w:szCs w:val="20"/>
        </w:rPr>
        <w:t xml:space="preserve"> and any additional arguments separated by &amp;.  Here is an example of setting the grid to EM13 and the callsign to KR8X: </w:t>
      </w:r>
      <w:r w:rsidRPr="00A21164">
        <w:rPr>
          <w:rFonts w:ascii="Liberation Serif" w:eastAsia="Arial" w:hAnsi="Liberation Serif" w:cs="Arial"/>
          <w:b w:val="0"/>
          <w:color w:val="auto"/>
          <w:sz w:val="20"/>
          <w:szCs w:val="20"/>
        </w:rPr>
        <w:br/>
        <w:t>curl "http://172.18.51.41:8105/set_newde?grid=EM13&amp;call=kr8x"</w:t>
      </w:r>
    </w:p>
    <w:p w14:paraId="41877984" w14:textId="77777777" w:rsidR="00B444B6" w:rsidRPr="00A21164" w:rsidRDefault="00B444B6" w:rsidP="00B444B6">
      <w:pPr>
        <w:ind w:left="720"/>
      </w:pPr>
    </w:p>
    <w:p w14:paraId="054D929A" w14:textId="77777777" w:rsidR="00B444B6" w:rsidRPr="00A21164" w:rsidRDefault="00B444B6" w:rsidP="00B444B6">
      <w:pPr>
        <w:ind w:left="720"/>
        <w:rPr>
          <w:b w:val="0"/>
          <w:bCs/>
        </w:rPr>
      </w:pPr>
      <w:r w:rsidRPr="00A21164">
        <w:rPr>
          <w:rFonts w:ascii="Liberation Serif" w:eastAsia="Arial" w:hAnsi="Liberation Serif" w:cs="Arial"/>
          <w:b w:val="0"/>
          <w:bCs/>
          <w:sz w:val="20"/>
          <w:szCs w:val="20"/>
        </w:rPr>
        <w:t xml:space="preserve">Entering an invalid command or no REST command after the RESTful port will list all of the available RESTful webserver commands (for example):  </w:t>
      </w:r>
      <w:r w:rsidRPr="00A21164">
        <w:rPr>
          <w:rFonts w:ascii="Courier New" w:eastAsia="Arial" w:hAnsi="Courier New" w:cs="Arial"/>
          <w:b w:val="0"/>
          <w:bCs/>
          <w:sz w:val="20"/>
          <w:szCs w:val="20"/>
        </w:rPr>
        <w:t>curl "</w:t>
      </w:r>
      <w:r w:rsidRPr="00A21164">
        <w:rPr>
          <w:rFonts w:ascii="Courier New" w:eastAsia="Arial" w:hAnsi="Courier New" w:cs="Arial"/>
          <w:b w:val="0"/>
          <w:bCs/>
          <w:spacing w:val="-5"/>
          <w:sz w:val="18"/>
          <w:szCs w:val="18"/>
        </w:rPr>
        <w:t>http://192.168.1.42:8080/</w:t>
      </w:r>
      <w:r w:rsidRPr="00A21164">
        <w:rPr>
          <w:rFonts w:ascii="Courier New" w:eastAsia="Arial" w:hAnsi="Courier New" w:cs="Arial"/>
          <w:b w:val="0"/>
          <w:bCs/>
          <w:spacing w:val="-5"/>
          <w:sz w:val="20"/>
          <w:szCs w:val="20"/>
        </w:rPr>
        <w:t>"</w:t>
      </w:r>
    </w:p>
    <w:p w14:paraId="196A6F90" w14:textId="77777777" w:rsidR="00AF3AD2" w:rsidRPr="00A21164" w:rsidRDefault="00AF3AD2" w:rsidP="00AF3AD2">
      <w:pPr>
        <w:ind w:left="1621"/>
        <w:rPr>
          <w:b w:val="0"/>
          <w:bCs/>
        </w:rPr>
      </w:pPr>
      <w:r w:rsidRPr="00A21164">
        <w:rPr>
          <w:rFonts w:ascii="Courier New" w:eastAsia="Arial" w:hAnsi="Courier New" w:cs="Arial"/>
          <w:b w:val="0"/>
          <w:bCs/>
          <w:spacing w:val="-5"/>
          <w:sz w:val="18"/>
        </w:rPr>
        <w:t>antennas.html         antennas widget to administer antenna information</w:t>
      </w:r>
      <w:r w:rsidRPr="00A21164">
        <w:rPr>
          <w:rFonts w:ascii="Courier New" w:eastAsia="Arial" w:hAnsi="Courier New" w:cs="Arial"/>
          <w:b w:val="0"/>
          <w:bCs/>
          <w:spacing w:val="-5"/>
          <w:sz w:val="18"/>
        </w:rPr>
        <w:br/>
      </w:r>
      <w:r w:rsidRPr="00A21164">
        <w:rPr>
          <w:rFonts w:ascii="Courier New" w:eastAsia="Courier New" w:hAnsi="Courier New" w:cs="Courier New"/>
          <w:b w:val="0"/>
          <w:bCs/>
          <w:spacing w:val="-5"/>
          <w:sz w:val="18"/>
        </w:rPr>
        <w:t>get_antennas.txt      Get antenna information from hamclock and backend</w:t>
      </w:r>
    </w:p>
    <w:p w14:paraId="23469CA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get_capture.bmp       get live screen shot in bmp format</w:t>
      </w:r>
    </w:p>
    <w:p w14:paraId="66F4E5D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get_config.txt        get current display settings</w:t>
      </w:r>
    </w:p>
    <w:p w14:paraId="5C218EB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get_contests.txt      get current list of contests</w:t>
      </w:r>
    </w:p>
    <w:p w14:paraId="0E6DE6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get_de.txt            get DE info</w:t>
      </w:r>
    </w:p>
    <w:p w14:paraId="2934FBD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get_dx.txt            get DX info</w:t>
      </w:r>
    </w:p>
    <w:p w14:paraId="70AE22A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get_dxpeds.txt        get current list of DXpeditions</w:t>
      </w:r>
    </w:p>
    <w:p w14:paraId="637509D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get_dxspots.txt       get DX spots</w:t>
      </w:r>
    </w:p>
    <w:p w14:paraId="1C07193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get_gpio?             pin=MCP&amp;latched=[true,false]</w:t>
      </w:r>
    </w:p>
    <w:p w14:paraId="575EBE2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get_livespots.txt     get live spots list</w:t>
      </w:r>
    </w:p>
    <w:p w14:paraId="68B1A4F9"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get_livestats.txt     get live spots statistics</w:t>
      </w:r>
    </w:p>
    <w:p w14:paraId="0212D7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get_ontheair.txt      get POTA/SOTA activators</w:t>
      </w:r>
    </w:p>
    <w:p w14:paraId="27D8703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get_satellite.txt     get current sat info</w:t>
      </w:r>
    </w:p>
    <w:p w14:paraId="3555D02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get_satellites.txt    get list of all sats</w:t>
      </w:r>
    </w:p>
    <w:p w14:paraId="381EBD9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get_sensors.txt       get sensor data</w:t>
      </w:r>
    </w:p>
    <w:p w14:paraId="0E5CDCE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get_spacewx.txt       get space weather info</w:t>
      </w:r>
    </w:p>
    <w:p w14:paraId="1B93F5A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get_sys.txt           get system stats</w:t>
      </w:r>
    </w:p>
    <w:p w14:paraId="16437F5B"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get_time.txt          get current time</w:t>
      </w:r>
    </w:p>
    <w:p w14:paraId="36797351"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get_voacap.txt        get current band conditions matrix</w:t>
      </w:r>
    </w:p>
    <w:p w14:paraId="6C49B92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list_antennas.txt     list antenna indexes and description</w:t>
      </w:r>
    </w:p>
    <w:p w14:paraId="6351C98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set_adif?             pane=[0123] (POST)</w:t>
      </w:r>
    </w:p>
    <w:p w14:paraId="53ACA29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set_alarm?            state=off|armed&amp;time=HR:MN&amp;utc=yes|no</w:t>
      </w:r>
    </w:p>
    <w:p w14:paraId="20E692A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set_antennas?         antdeindex=n&amp;antdxindex=n&amp;antdedxcontrol=n&amp;antdeaz=n.n&amp;antdxaz=n.n</w:t>
      </w:r>
    </w:p>
    <w:p w14:paraId="4895376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set_auxtime?          format=[one_from_menu]</w:t>
      </w:r>
    </w:p>
    <w:p w14:paraId="1F7A8A3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set_bmp?              pane=[1,2,3,map]&amp;fit=[resize,crop,fill][&amp;off] (POST)</w:t>
      </w:r>
    </w:p>
    <w:p w14:paraId="3B150AC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set_cluster?          host=xxx&amp;port=yyy</w:t>
      </w:r>
    </w:p>
    <w:p w14:paraId="314AD02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set_debug?            name=xxx&amp;level=n</w:t>
      </w:r>
    </w:p>
    <w:p w14:paraId="1E21396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set_defmt?            fmt=[one_from_menu]&amp;atin=RSAtAt|RSInAgo</w:t>
      </w:r>
    </w:p>
    <w:p w14:paraId="7BA4AD5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set_displayOnOff?     on|off</w:t>
      </w:r>
    </w:p>
    <w:p w14:paraId="779BAD69"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set_displayTimes?     on=HR:MN&amp;off=HR:MN&amp;day=[Sun..Sat]&amp;idle=mins</w:t>
      </w:r>
    </w:p>
    <w:p w14:paraId="2A5893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set_gpio?             pin=MCP&amp;level=[hi,lo]&amp;blink=hz</w:t>
      </w:r>
    </w:p>
    <w:p w14:paraId="2315CCB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lastRenderedPageBreak/>
        <w:t>set_livespots?        (see error message)</w:t>
      </w:r>
    </w:p>
    <w:p w14:paraId="165ACFB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set_mapcenter?        lng=X</w:t>
      </w:r>
    </w:p>
    <w:p w14:paraId="34DE528D"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set_mapcolor?         setup=name&amp;color=R,G,B</w:t>
      </w:r>
    </w:p>
    <w:p w14:paraId="5011CD3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set_mapview?          Style=S&amp;Grid=G&amp;Projection=P&amp;RSS=on|off&amp;Night=on|off</w:t>
      </w:r>
    </w:p>
    <w:p w14:paraId="55FB1A6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set_newde?            grid=AB12&amp;lat=X&amp;lng=Y&amp;call=AA0XYZ</w:t>
      </w:r>
    </w:p>
    <w:p w14:paraId="1D302C8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set_newdx?            grid=AB12&amp;lat=X&amp;lng=Y</w:t>
      </w:r>
    </w:p>
    <w:p w14:paraId="5C28BB0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set_once_alarm?       state=off|armed&amp;time=YYYY-MM-DDTHR:MN&amp;tz=DE|UTC</w:t>
      </w:r>
    </w:p>
    <w:p w14:paraId="219B53F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set_pane?             Pane[0123]=X,Y,Z... any from:</w:t>
      </w:r>
    </w:p>
    <w:p w14:paraId="5EF1A1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VOACAP_DEDX DE_Wx DX_Wx Solar_Flux Planetary_K Moon NOAA_SpcWx Sunspot_N</w:t>
      </w:r>
    </w:p>
    <w:p w14:paraId="76D217A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X-Ray SDO Solar_Wind DRAP Contests Live_Spots Bz_Bt On_The_Air Aurora</w:t>
      </w:r>
    </w:p>
    <w:p w14:paraId="74E1E85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DXPeditions Disturbance</w:t>
      </w:r>
    </w:p>
    <w:p w14:paraId="199B0B8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set_panzoom?          pan_x=X&amp;pan_y=Y&amp;pan_dx=dX&amp;pan_dy=dY&amp;zoom=Z</w:t>
      </w:r>
    </w:p>
    <w:p w14:paraId="6C15FD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set_rotator?          state=[un]stop|[un]auto&amp;az=X&amp;el=X</w:t>
      </w:r>
    </w:p>
    <w:p w14:paraId="22A17DD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set_rss?              reset|add=X|network|interval=secs|on|off|file (POST)</w:t>
      </w:r>
    </w:p>
    <w:p w14:paraId="2865185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set_satname?          abc|none</w:t>
      </w:r>
    </w:p>
    <w:p w14:paraId="496391C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set_sattle?           name=abc&amp;t1=line1&amp;t2=line2</w:t>
      </w:r>
    </w:p>
    <w:p w14:paraId="0BDC66C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set_screenlock?       lock=on|off</w:t>
      </w:r>
    </w:p>
    <w:p w14:paraId="215F677D"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set_senscorr?         sensor=76|77&amp;dTemp=X&amp;dPres=Y</w:t>
      </w:r>
    </w:p>
    <w:p w14:paraId="6411EAAB"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set_stopwatch?        reset|run|stop|lap|countdown=mins</w:t>
      </w:r>
    </w:p>
    <w:p w14:paraId="1E648E2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change=delta_seconds</w:t>
      </w:r>
    </w:p>
    <w:p w14:paraId="12AEDE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ISO=YYYY-MM-DDTHH:MM:SS</w:t>
      </w:r>
    </w:p>
    <w:p w14:paraId="599F027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Now</w:t>
      </w:r>
    </w:p>
    <w:p w14:paraId="442DF8AD"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set_time?             unix=secs_since_1970</w:t>
      </w:r>
    </w:p>
    <w:p w14:paraId="32A9EB3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set_title?            call|title|onair=[text]&amp;fg=R,G,B&amp;bg=R,G,B|rainbow</w:t>
      </w:r>
    </w:p>
    <w:p w14:paraId="3BB0E203"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set_touch?            x=X&amp;y=Y</w:t>
      </w:r>
    </w:p>
    <w:p w14:paraId="0BDB68C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set_voacap?           band=X&amp;power=W&amp;tz=DE|UTC&amp;mode=X&amp;map=X&amp;TOA=X</w:t>
      </w:r>
    </w:p>
    <w:p w14:paraId="7B5066E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exit                  exit HamClock</w:t>
      </w:r>
    </w:p>
    <w:p w14:paraId="56886B0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postDiags             post diagnostic logs and configuration settings</w:t>
      </w:r>
    </w:p>
    <w:p w14:paraId="4A7E037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restart               restart HamClock</w:t>
      </w:r>
    </w:p>
    <w:p w14:paraId="5F57E0F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updateVersion         update to latest version</w:t>
      </w:r>
    </w:p>
    <w:p w14:paraId="495E63C8" w14:textId="77777777" w:rsidR="00AF3AD2" w:rsidRPr="00A21164" w:rsidRDefault="00AF3AD2" w:rsidP="00AF3AD2">
      <w:pPr>
        <w:ind w:left="1621"/>
      </w:pPr>
    </w:p>
    <w:p w14:paraId="27C0F9F1" w14:textId="7A7D673F" w:rsidR="00FB635C" w:rsidRPr="00A21164" w:rsidRDefault="00FB635C">
      <w:pPr>
        <w:spacing w:after="200"/>
        <w:rPr>
          <w:b w:val="0"/>
        </w:rPr>
      </w:pPr>
      <w:r w:rsidRPr="00A21164">
        <w:br w:type="page"/>
      </w:r>
    </w:p>
    <w:p w14:paraId="37EEC397" w14:textId="21979CF2" w:rsidR="00322213" w:rsidRPr="00A21164" w:rsidRDefault="001049F1" w:rsidP="001049F1">
      <w:pPr>
        <w:pStyle w:val="Heading1"/>
      </w:pPr>
      <w:bookmarkStart w:id="129" w:name="_Toc235985332"/>
      <w:r w:rsidRPr="00A21164">
        <w:lastRenderedPageBreak/>
        <w:t>Directional Antenna Maps</w:t>
      </w:r>
      <w:bookmarkEnd w:id="129"/>
    </w:p>
    <w:p w14:paraId="01F31908" w14:textId="682BA6E6" w:rsidR="00C91240" w:rsidRPr="00A21164" w:rsidRDefault="00C91240" w:rsidP="00C91240">
      <w:pPr>
        <w:pStyle w:val="Content"/>
        <w:rPr>
          <w:noProof w:val="0"/>
        </w:rPr>
      </w:pPr>
      <w:r w:rsidRPr="00A21164">
        <w:rPr>
          <w:noProof w:val="0"/>
        </w:rPr>
        <w:t xml:space="preserve">Band conditions, Reliability Maps, Take Off Angle Maps and VOAcap Maps default to a generic omnidirectional isotropic antenna for the DE location and DX location. RESTful commands are available to administer the types of antennas and how they are used (see page </w:t>
      </w:r>
      <w:r w:rsidRPr="00A21164">
        <w:rPr>
          <w:noProof w:val="0"/>
        </w:rPr>
        <w:fldChar w:fldCharType="begin"/>
      </w:r>
      <w:r w:rsidRPr="00A21164">
        <w:rPr>
          <w:noProof w:val="0"/>
        </w:rPr>
        <w:instrText xml:space="preserve"> PAGEREF rest </w:instrText>
      </w:r>
      <w:r w:rsidRPr="00A21164">
        <w:rPr>
          <w:noProof w:val="0"/>
        </w:rPr>
        <w:fldChar w:fldCharType="separate"/>
      </w:r>
      <w:r w:rsidRPr="00A21164">
        <w:rPr>
          <w:noProof w:val="0"/>
        </w:rPr>
        <w:t>26</w:t>
      </w:r>
      <w:r w:rsidRPr="00A21164">
        <w:rPr>
          <w:noProof w:val="0"/>
        </w:rPr>
        <w:fldChar w:fldCharType="end"/>
      </w:r>
      <w:r w:rsidRPr="00A21164">
        <w:rPr>
          <w:noProof w:val="0"/>
        </w:rPr>
        <w:t>). Directional antenna support requires support of the backend server.</w:t>
      </w:r>
      <w:r w:rsidRPr="00A21164">
        <w:rPr>
          <w:noProof w:val="0"/>
        </w:rPr>
        <w:br/>
        <w:t>Restful command antennas.html brings up the Antenna manager widget for user control of this function.</w:t>
      </w:r>
    </w:p>
    <w:p w14:paraId="661400B3" w14:textId="1DE28D28" w:rsidR="00C91240" w:rsidRPr="00A21164" w:rsidRDefault="00CC4933" w:rsidP="00C91240">
      <w:pPr>
        <w:pStyle w:val="Textbody"/>
        <w:spacing w:before="99" w:line="230" w:lineRule="auto"/>
        <w:ind w:left="649" w:right="709"/>
      </w:pPr>
      <w:r w:rsidRPr="00A21164">
        <w:rPr>
          <w:noProof/>
        </w:rPr>
        <w:drawing>
          <wp:anchor distT="0" distB="0" distL="114300" distR="114300" simplePos="0" relativeHeight="252989440" behindDoc="1" locked="0" layoutInCell="1" allowOverlap="1" wp14:anchorId="49C1BC0F" wp14:editId="6ED4FDA7">
            <wp:simplePos x="0" y="0"/>
            <wp:positionH relativeFrom="column">
              <wp:posOffset>686435</wp:posOffset>
            </wp:positionH>
            <wp:positionV relativeFrom="paragraph">
              <wp:posOffset>3175</wp:posOffset>
            </wp:positionV>
            <wp:extent cx="4905375" cy="3552190"/>
            <wp:effectExtent l="0" t="0" r="9525" b="0"/>
            <wp:wrapTopAndBottom/>
            <wp:docPr id="91589988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cstate="screen">
                      <a:lum/>
                      <a:alphaModFix/>
                      <a:extLst>
                        <a:ext uri="{28A0092B-C50C-407E-A947-70E740481C1C}">
                          <a14:useLocalDpi xmlns:a14="http://schemas.microsoft.com/office/drawing/2010/main"/>
                        </a:ext>
                      </a:extLst>
                    </a:blip>
                    <a:srcRect/>
                    <a:stretch>
                      <a:fillRect/>
                    </a:stretch>
                  </pic:blipFill>
                  <pic:spPr>
                    <a:xfrm>
                      <a:off x="0" y="0"/>
                      <a:ext cx="4905375" cy="3552190"/>
                    </a:xfrm>
                    <a:prstGeom prst="rect">
                      <a:avLst/>
                    </a:prstGeom>
                    <a:noFill/>
                  </pic:spPr>
                </pic:pic>
              </a:graphicData>
            </a:graphic>
          </wp:anchor>
        </w:drawing>
      </w:r>
    </w:p>
    <w:p w14:paraId="4034979A" w14:textId="3C75A056" w:rsidR="00CC4933" w:rsidRPr="00A21164" w:rsidRDefault="00CC4933">
      <w:pPr>
        <w:spacing w:after="200"/>
        <w:rPr>
          <w:rFonts w:ascii="Arial" w:eastAsia="Arial" w:hAnsi="Arial" w:cs="Arial"/>
          <w:b w:val="0"/>
          <w:color w:val="auto"/>
          <w:sz w:val="20"/>
          <w:szCs w:val="20"/>
        </w:rPr>
      </w:pPr>
      <w:r w:rsidRPr="00A21164">
        <w:br w:type="page"/>
      </w:r>
    </w:p>
    <w:p w14:paraId="0794E939" w14:textId="77DF28F6" w:rsidR="001049F1" w:rsidRPr="00A21164" w:rsidRDefault="00CC4933" w:rsidP="00CC4933">
      <w:pPr>
        <w:pStyle w:val="Heading1"/>
      </w:pPr>
      <w:bookmarkStart w:id="130" w:name="_Toc235985333"/>
      <w:r w:rsidRPr="00A21164">
        <w:lastRenderedPageBreak/>
        <w:t>Version History</w:t>
      </w:r>
      <w:bookmarkEnd w:id="130"/>
    </w:p>
    <w:p w14:paraId="53A0DC96" w14:textId="76411CFC" w:rsidR="003C20FA" w:rsidRPr="00A21164" w:rsidRDefault="003C20FA" w:rsidP="003C20FA">
      <w:pPr>
        <w:pStyle w:val="Heading3"/>
      </w:pPr>
      <w:bookmarkStart w:id="131" w:name="_Toc235985334"/>
      <w:r w:rsidRPr="00A21164">
        <w:t>Version 4.2</w:t>
      </w:r>
      <w:r>
        <w:t>8</w:t>
      </w:r>
      <w:r w:rsidRPr="00A21164">
        <w:t xml:space="preserve"> </w:t>
      </w:r>
      <w:r w:rsidR="005538DC">
        <w:t>August</w:t>
      </w:r>
      <w:r w:rsidRPr="00A21164">
        <w:t xml:space="preserve"> 2026</w:t>
      </w:r>
      <w:bookmarkEnd w:id="131"/>
    </w:p>
    <w:p w14:paraId="5D3B4F04" w14:textId="2D028CB2" w:rsidR="003C20FA" w:rsidRPr="00B553A8" w:rsidRDefault="00B553A8" w:rsidP="003C20FA">
      <w:pPr>
        <w:pStyle w:val="ListParagraph"/>
        <w:numPr>
          <w:ilvl w:val="0"/>
          <w:numId w:val="42"/>
        </w:numPr>
      </w:pPr>
      <w:r>
        <w:t>a</w:t>
      </w:r>
      <w:r w:rsidRPr="00B553A8">
        <w:t>dd Sat Alerts via Hams.at</w:t>
      </w:r>
    </w:p>
    <w:p w14:paraId="6194F233" w14:textId="17232C1C" w:rsidR="003C20FA" w:rsidRDefault="00B65349" w:rsidP="003C20FA">
      <w:pPr>
        <w:pStyle w:val="ListParagraph"/>
        <w:numPr>
          <w:ilvl w:val="0"/>
          <w:numId w:val="42"/>
        </w:numPr>
      </w:pPr>
      <w:r>
        <w:t>a</w:t>
      </w:r>
      <w:r w:rsidR="0081650B" w:rsidRPr="00BF3467">
        <w:t>dd plane icon to launch to ADSB</w:t>
      </w:r>
    </w:p>
    <w:p w14:paraId="6C1AC40A" w14:textId="59BFB9B5" w:rsidR="00B65349" w:rsidRDefault="00B65349" w:rsidP="003C20FA">
      <w:pPr>
        <w:pStyle w:val="ListParagraph"/>
        <w:numPr>
          <w:ilvl w:val="0"/>
          <w:numId w:val="42"/>
        </w:numPr>
      </w:pPr>
      <w:r>
        <w:t>add wave icon to launch to Windy.com</w:t>
      </w:r>
    </w:p>
    <w:p w14:paraId="659EA6FF" w14:textId="77777777" w:rsidR="00516B64" w:rsidRDefault="00356DE0" w:rsidP="003C20FA">
      <w:pPr>
        <w:pStyle w:val="ListParagraph"/>
        <w:numPr>
          <w:ilvl w:val="0"/>
          <w:numId w:val="42"/>
        </w:numPr>
      </w:pPr>
      <w:r>
        <w:t>a</w:t>
      </w:r>
      <w:r w:rsidRPr="00BF3467">
        <w:t>dd Planets Display in Setup</w:t>
      </w:r>
    </w:p>
    <w:p w14:paraId="2DCB9C9D" w14:textId="77777777" w:rsidR="00235D96" w:rsidRDefault="00516B64" w:rsidP="003C20FA">
      <w:pPr>
        <w:pStyle w:val="ListParagraph"/>
        <w:numPr>
          <w:ilvl w:val="0"/>
          <w:numId w:val="42"/>
        </w:numPr>
      </w:pPr>
      <w:r>
        <w:t>add POTA support for O</w:t>
      </w:r>
      <w:r w:rsidR="00235D96">
        <w:t>NTA</w:t>
      </w:r>
    </w:p>
    <w:p w14:paraId="6D599E56" w14:textId="31E809C5" w:rsidR="00731CDB" w:rsidRDefault="00731CDB" w:rsidP="003C20FA">
      <w:pPr>
        <w:pStyle w:val="ListParagraph"/>
        <w:numPr>
          <w:ilvl w:val="0"/>
          <w:numId w:val="42"/>
        </w:numPr>
      </w:pPr>
      <w:r>
        <w:t>add Meshtastic watch support</w:t>
      </w:r>
    </w:p>
    <w:p w14:paraId="0988272E" w14:textId="774408E6" w:rsidR="00B65349" w:rsidRDefault="00235D96" w:rsidP="003C20FA">
      <w:pPr>
        <w:pStyle w:val="ListParagraph"/>
        <w:numPr>
          <w:ilvl w:val="0"/>
          <w:numId w:val="42"/>
        </w:numPr>
      </w:pPr>
      <w:r w:rsidRPr="00BF3467">
        <w:t>improve display refresh performance</w:t>
      </w:r>
    </w:p>
    <w:p w14:paraId="49277561" w14:textId="78AE36E9" w:rsidR="00235D96" w:rsidRDefault="007677BB" w:rsidP="003C20FA">
      <w:pPr>
        <w:pStyle w:val="ListParagraph"/>
        <w:numPr>
          <w:ilvl w:val="0"/>
          <w:numId w:val="42"/>
        </w:numPr>
      </w:pPr>
      <w:r w:rsidRPr="00BF3467">
        <w:t>improve</w:t>
      </w:r>
      <w:r>
        <w:t xml:space="preserve"> visibility of</w:t>
      </w:r>
      <w:r w:rsidRPr="00BF3467">
        <w:t xml:space="preserve"> icons</w:t>
      </w:r>
    </w:p>
    <w:p w14:paraId="721C9504" w14:textId="77777777" w:rsidR="00AB48CF" w:rsidRPr="00DF504E" w:rsidRDefault="00AB48CF" w:rsidP="00AB48CF">
      <w:pPr>
        <w:ind w:left="354"/>
      </w:pPr>
    </w:p>
    <w:p w14:paraId="6154D858" w14:textId="4383360A" w:rsidR="008E6AAA" w:rsidRPr="00A21164" w:rsidRDefault="008E6AAA" w:rsidP="008E6AAA">
      <w:pPr>
        <w:pStyle w:val="Heading3"/>
      </w:pPr>
      <w:bookmarkStart w:id="132" w:name="_Toc235985335"/>
      <w:r w:rsidRPr="00A21164">
        <w:t>Version 4.2</w:t>
      </w:r>
      <w:r>
        <w:t>7</w:t>
      </w:r>
      <w:r w:rsidRPr="00A21164">
        <w:t xml:space="preserve"> Ju</w:t>
      </w:r>
      <w:r>
        <w:t>ly</w:t>
      </w:r>
      <w:r w:rsidRPr="00A21164">
        <w:t xml:space="preserve"> 2026</w:t>
      </w:r>
      <w:bookmarkEnd w:id="132"/>
    </w:p>
    <w:p w14:paraId="218D176E" w14:textId="77777777" w:rsidR="00DF504E" w:rsidRPr="00DF504E" w:rsidRDefault="00DF504E" w:rsidP="00DF504E">
      <w:pPr>
        <w:pStyle w:val="ListParagraph"/>
        <w:numPr>
          <w:ilvl w:val="0"/>
          <w:numId w:val="42"/>
        </w:numPr>
      </w:pPr>
      <w:r w:rsidRPr="00DF504E">
        <w:t>improving the lightning strike icon for the lowest resolution display</w:t>
      </w:r>
    </w:p>
    <w:p w14:paraId="3CC89B85" w14:textId="77777777" w:rsidR="00DF504E" w:rsidRPr="00DF504E" w:rsidRDefault="00DF504E" w:rsidP="00DF504E">
      <w:pPr>
        <w:pStyle w:val="ListParagraph"/>
        <w:numPr>
          <w:ilvl w:val="0"/>
          <w:numId w:val="42"/>
        </w:numPr>
      </w:pPr>
      <w:r w:rsidRPr="00DF504E">
        <w:t>add cyclones to maps</w:t>
      </w:r>
    </w:p>
    <w:p w14:paraId="77031EDF" w14:textId="77777777" w:rsidR="00DF504E" w:rsidRPr="00DF504E" w:rsidRDefault="00DF504E" w:rsidP="00DF504E">
      <w:pPr>
        <w:pStyle w:val="ListParagraph"/>
        <w:numPr>
          <w:ilvl w:val="0"/>
          <w:numId w:val="42"/>
        </w:numPr>
      </w:pPr>
      <w:r w:rsidRPr="00DF504E">
        <w:t>fixed mbox icon disappears sometimes</w:t>
      </w:r>
    </w:p>
    <w:p w14:paraId="4DC43DE2" w14:textId="77777777" w:rsidR="00DF504E" w:rsidRPr="00DF504E" w:rsidRDefault="00DF504E" w:rsidP="00DF504E">
      <w:pPr>
        <w:pStyle w:val="ListParagraph"/>
        <w:numPr>
          <w:ilvl w:val="0"/>
          <w:numId w:val="42"/>
        </w:numPr>
      </w:pPr>
      <w:r w:rsidRPr="00DF504E">
        <w:t>fixed tropics for map zoom</w:t>
      </w:r>
    </w:p>
    <w:p w14:paraId="7C86DE17" w14:textId="77777777" w:rsidR="00DF504E" w:rsidRPr="00DF504E" w:rsidRDefault="00DF504E" w:rsidP="00DF504E">
      <w:pPr>
        <w:pStyle w:val="ListParagraph"/>
        <w:numPr>
          <w:ilvl w:val="0"/>
          <w:numId w:val="42"/>
        </w:numPr>
      </w:pPr>
      <w:r w:rsidRPr="00DF504E">
        <w:t>update tropics more frequently</w:t>
      </w:r>
    </w:p>
    <w:p w14:paraId="5D031423" w14:textId="77777777" w:rsidR="00DF504E" w:rsidRPr="00DF504E" w:rsidRDefault="00DF504E" w:rsidP="00DF504E">
      <w:pPr>
        <w:pStyle w:val="ListParagraph"/>
        <w:numPr>
          <w:ilvl w:val="0"/>
          <w:numId w:val="42"/>
        </w:numPr>
      </w:pPr>
      <w:r w:rsidRPr="00DF504E">
        <w:t>voacap timeout increased to 15s</w:t>
      </w:r>
    </w:p>
    <w:p w14:paraId="5A285F40" w14:textId="77777777" w:rsidR="00DF504E" w:rsidRPr="00DF504E" w:rsidRDefault="00DF504E" w:rsidP="00DF504E">
      <w:pPr>
        <w:pStyle w:val="ListParagraph"/>
        <w:numPr>
          <w:ilvl w:val="0"/>
          <w:numId w:val="42"/>
        </w:numPr>
      </w:pPr>
      <w:r w:rsidRPr="00DF504E">
        <w:t>fix init/saved pos'n on some X windows</w:t>
      </w:r>
    </w:p>
    <w:p w14:paraId="59DB009A" w14:textId="77777777" w:rsidR="00DF504E" w:rsidRPr="00DF504E" w:rsidRDefault="00DF504E" w:rsidP="00DF504E">
      <w:pPr>
        <w:pStyle w:val="ListParagraph"/>
        <w:numPr>
          <w:ilvl w:val="0"/>
          <w:numId w:val="42"/>
        </w:numPr>
      </w:pPr>
      <w:r w:rsidRPr="00DF504E">
        <w:t>fix some compiler warning and do some housekeeping/cleanup</w:t>
      </w:r>
    </w:p>
    <w:p w14:paraId="41B2F26E" w14:textId="77777777" w:rsidR="00DF504E" w:rsidRPr="00DF504E" w:rsidRDefault="00DF504E" w:rsidP="00DF504E">
      <w:pPr>
        <w:pStyle w:val="ListParagraph"/>
        <w:numPr>
          <w:ilvl w:val="0"/>
          <w:numId w:val="42"/>
        </w:numPr>
      </w:pPr>
      <w:r w:rsidRPr="00DF504E">
        <w:t>new pane for nets</w:t>
      </w:r>
    </w:p>
    <w:p w14:paraId="090B41AD" w14:textId="77777777" w:rsidR="00DF504E" w:rsidRPr="00DF504E" w:rsidRDefault="00DF504E" w:rsidP="00DF504E">
      <w:pPr>
        <w:pStyle w:val="ListParagraph"/>
        <w:numPr>
          <w:ilvl w:val="0"/>
          <w:numId w:val="42"/>
        </w:numPr>
      </w:pPr>
      <w:r w:rsidRPr="00DF504E">
        <w:t>new pane for HF Bands</w:t>
      </w:r>
    </w:p>
    <w:p w14:paraId="0FE349EA" w14:textId="77777777" w:rsidR="00DF504E" w:rsidRPr="00DF504E" w:rsidRDefault="00DF504E" w:rsidP="00DF504E">
      <w:pPr>
        <w:pStyle w:val="ListParagraph"/>
        <w:numPr>
          <w:ilvl w:val="0"/>
          <w:numId w:val="42"/>
        </w:numPr>
      </w:pPr>
      <w:r w:rsidRPr="00DF504E">
        <w:t>new pane for VHF Conditions</w:t>
      </w:r>
    </w:p>
    <w:p w14:paraId="1D97551A" w14:textId="77777777" w:rsidR="00DF504E" w:rsidRPr="00DF504E" w:rsidRDefault="00DF504E" w:rsidP="00DF504E">
      <w:pPr>
        <w:pStyle w:val="ListParagraph"/>
        <w:numPr>
          <w:ilvl w:val="0"/>
          <w:numId w:val="42"/>
        </w:numPr>
      </w:pPr>
      <w:r w:rsidRPr="00DF504E">
        <w:t>new pane for launches</w:t>
      </w:r>
    </w:p>
    <w:p w14:paraId="51A877AC" w14:textId="77777777" w:rsidR="00DF504E" w:rsidRPr="00DF504E" w:rsidRDefault="00DF504E" w:rsidP="00DF504E">
      <w:pPr>
        <w:pStyle w:val="ListParagraph"/>
        <w:numPr>
          <w:ilvl w:val="0"/>
          <w:numId w:val="42"/>
        </w:numPr>
      </w:pPr>
      <w:r w:rsidRPr="00DF504E">
        <w:t>new flex panel for nets</w:t>
      </w:r>
    </w:p>
    <w:p w14:paraId="4703E849" w14:textId="77777777" w:rsidR="00DF504E" w:rsidRPr="00DF504E" w:rsidRDefault="00DF504E" w:rsidP="00DF504E">
      <w:pPr>
        <w:pStyle w:val="ListParagraph"/>
        <w:numPr>
          <w:ilvl w:val="0"/>
          <w:numId w:val="42"/>
        </w:numPr>
      </w:pPr>
      <w:r w:rsidRPr="00DF504E">
        <w:t>new flex panel for launches</w:t>
      </w:r>
    </w:p>
    <w:p w14:paraId="7BF31A73" w14:textId="77777777" w:rsidR="00DF504E" w:rsidRPr="00DF504E" w:rsidRDefault="00DF504E" w:rsidP="00DF504E">
      <w:pPr>
        <w:pStyle w:val="ListParagraph"/>
        <w:numPr>
          <w:ilvl w:val="0"/>
          <w:numId w:val="42"/>
        </w:numPr>
      </w:pPr>
      <w:r w:rsidRPr="00DF504E">
        <w:t>new satellite freq/modes display</w:t>
      </w:r>
    </w:p>
    <w:p w14:paraId="384A9721" w14:textId="77777777" w:rsidR="00DF504E" w:rsidRPr="00DF504E" w:rsidRDefault="00DF504E" w:rsidP="00DF504E">
      <w:pPr>
        <w:pStyle w:val="ListParagraph"/>
        <w:numPr>
          <w:ilvl w:val="0"/>
          <w:numId w:val="42"/>
        </w:numPr>
      </w:pPr>
      <w:r w:rsidRPr="00DF504E">
        <w:t>new satellite pass progression display</w:t>
      </w:r>
    </w:p>
    <w:p w14:paraId="20948F74" w14:textId="77777777" w:rsidR="00DF504E" w:rsidRPr="00DF504E" w:rsidRDefault="00DF504E" w:rsidP="00DF504E">
      <w:pPr>
        <w:pStyle w:val="ListParagraph"/>
        <w:numPr>
          <w:ilvl w:val="0"/>
          <w:numId w:val="42"/>
        </w:numPr>
      </w:pPr>
      <w:r w:rsidRPr="00DF504E">
        <w:t>new satellite Sky View display</w:t>
      </w:r>
    </w:p>
    <w:p w14:paraId="7E500D09" w14:textId="77777777" w:rsidR="00DF504E" w:rsidRPr="00DF504E" w:rsidRDefault="00DF504E" w:rsidP="00DF504E">
      <w:pPr>
        <w:pStyle w:val="ListParagraph"/>
        <w:numPr>
          <w:ilvl w:val="0"/>
          <w:numId w:val="42"/>
        </w:numPr>
      </w:pPr>
      <w:r w:rsidRPr="00DF504E">
        <w:t>new satellite information link to OrbTrack</w:t>
      </w:r>
    </w:p>
    <w:p w14:paraId="6010FF70" w14:textId="77777777" w:rsidR="00DF504E" w:rsidRPr="00DF504E" w:rsidRDefault="00DF504E" w:rsidP="00DF504E">
      <w:pPr>
        <w:pStyle w:val="ListParagraph"/>
        <w:numPr>
          <w:ilvl w:val="0"/>
          <w:numId w:val="42"/>
        </w:numPr>
      </w:pPr>
      <w:r w:rsidRPr="00DF504E">
        <w:t>new satellite information link to SatNog</w:t>
      </w:r>
    </w:p>
    <w:p w14:paraId="07245E8E" w14:textId="77777777" w:rsidR="00DF504E" w:rsidRDefault="00DF504E" w:rsidP="00DF504E">
      <w:pPr>
        <w:pStyle w:val="ListParagraph"/>
        <w:numPr>
          <w:ilvl w:val="0"/>
          <w:numId w:val="42"/>
        </w:numPr>
      </w:pPr>
      <w:r w:rsidRPr="00DF504E">
        <w:t>new satellite information status link to AMSAT website</w:t>
      </w:r>
    </w:p>
    <w:p w14:paraId="782E03BB" w14:textId="77777777" w:rsidR="00AB48CF" w:rsidRPr="00DF504E" w:rsidRDefault="00AB48CF" w:rsidP="00AB48CF">
      <w:pPr>
        <w:ind w:left="354"/>
      </w:pPr>
    </w:p>
    <w:p w14:paraId="7B3FB7B3" w14:textId="2DABB720" w:rsidR="00C42D9B" w:rsidRPr="00A21164" w:rsidRDefault="00C42D9B" w:rsidP="00C42D9B">
      <w:pPr>
        <w:pStyle w:val="Heading3"/>
      </w:pPr>
      <w:bookmarkStart w:id="133" w:name="_Toc235985336"/>
      <w:r w:rsidRPr="00A21164">
        <w:t>Version 4.26 June 2026</w:t>
      </w:r>
      <w:bookmarkEnd w:id="133"/>
    </w:p>
    <w:p w14:paraId="1F82307F" w14:textId="3F3A0923" w:rsidR="007F15A7" w:rsidRPr="007F15A7" w:rsidRDefault="007F15A7">
      <w:pPr>
        <w:pStyle w:val="ListParagraph"/>
        <w:numPr>
          <w:ilvl w:val="0"/>
          <w:numId w:val="42"/>
        </w:numPr>
      </w:pPr>
      <w:r w:rsidRPr="007F15A7">
        <w:t>mobile dashboard on 8080:/dashboard.html</w:t>
      </w:r>
    </w:p>
    <w:p w14:paraId="608B47B5" w14:textId="1B6419F6" w:rsidR="007F15A7" w:rsidRPr="007F15A7" w:rsidRDefault="007F15A7">
      <w:pPr>
        <w:pStyle w:val="ListParagraph"/>
        <w:numPr>
          <w:ilvl w:val="0"/>
          <w:numId w:val="42"/>
        </w:numPr>
      </w:pPr>
      <w:r w:rsidRPr="007F15A7">
        <w:t>update dxcluster connection retry</w:t>
      </w:r>
    </w:p>
    <w:p w14:paraId="5A4AE735" w14:textId="6B2D0C81" w:rsidR="007F15A7" w:rsidRPr="007F15A7" w:rsidRDefault="007F15A7">
      <w:pPr>
        <w:pStyle w:val="ListParagraph"/>
        <w:numPr>
          <w:ilvl w:val="0"/>
          <w:numId w:val="42"/>
        </w:numPr>
      </w:pPr>
      <w:r w:rsidRPr="007F15A7">
        <w:t>center clicked on zoom map</w:t>
      </w:r>
    </w:p>
    <w:p w14:paraId="0694D125" w14:textId="1A70BB59" w:rsidR="007F15A7" w:rsidRPr="007F15A7" w:rsidRDefault="007F15A7">
      <w:pPr>
        <w:pStyle w:val="ListParagraph"/>
        <w:numPr>
          <w:ilvl w:val="0"/>
          <w:numId w:val="42"/>
        </w:numPr>
      </w:pPr>
      <w:r w:rsidRPr="007F15A7">
        <w:t>lightning uses config units</w:t>
      </w:r>
    </w:p>
    <w:p w14:paraId="162839B5" w14:textId="54187CE5" w:rsidR="007F15A7" w:rsidRPr="007F15A7" w:rsidRDefault="007F15A7">
      <w:pPr>
        <w:pStyle w:val="ListParagraph"/>
        <w:numPr>
          <w:ilvl w:val="0"/>
          <w:numId w:val="42"/>
        </w:numPr>
      </w:pPr>
      <w:r w:rsidRPr="007F15A7">
        <w:t>fix DE format's OK button broken</w:t>
      </w:r>
    </w:p>
    <w:p w14:paraId="203A9040" w14:textId="1AAE3BB3" w:rsidR="007F15A7" w:rsidRPr="007F15A7" w:rsidRDefault="007F15A7">
      <w:pPr>
        <w:pStyle w:val="ListParagraph"/>
        <w:numPr>
          <w:ilvl w:val="0"/>
          <w:numId w:val="42"/>
        </w:numPr>
      </w:pPr>
      <w:r w:rsidRPr="007F15A7">
        <w:t>fix web-3200x1920 in alpine docker</w:t>
      </w:r>
    </w:p>
    <w:p w14:paraId="01BCA346" w14:textId="7421F4D6" w:rsidR="007F15A7" w:rsidRPr="007F15A7" w:rsidRDefault="007F15A7">
      <w:pPr>
        <w:pStyle w:val="ListParagraph"/>
        <w:numPr>
          <w:ilvl w:val="0"/>
          <w:numId w:val="42"/>
        </w:numPr>
      </w:pPr>
      <w:r w:rsidRPr="007F15A7">
        <w:t>support sys admin messages</w:t>
      </w:r>
    </w:p>
    <w:p w14:paraId="3CD05480" w14:textId="76309EAD" w:rsidR="007F15A7" w:rsidRPr="007F15A7" w:rsidRDefault="007F15A7">
      <w:pPr>
        <w:pStyle w:val="ListParagraph"/>
        <w:numPr>
          <w:ilvl w:val="0"/>
          <w:numId w:val="42"/>
        </w:numPr>
      </w:pPr>
      <w:r w:rsidRPr="007F15A7">
        <w:t>ensure sat tracks on top</w:t>
      </w:r>
    </w:p>
    <w:p w14:paraId="1F468274" w14:textId="5138D6A5" w:rsidR="007F15A7" w:rsidRPr="007F15A7" w:rsidRDefault="007F15A7">
      <w:pPr>
        <w:pStyle w:val="ListParagraph"/>
        <w:numPr>
          <w:ilvl w:val="0"/>
          <w:numId w:val="42"/>
        </w:numPr>
      </w:pPr>
      <w:r w:rsidRPr="007F15A7">
        <w:t>support 4-char grid squares</w:t>
      </w:r>
    </w:p>
    <w:p w14:paraId="415BE653" w14:textId="732CC136" w:rsidR="008F25F2" w:rsidRDefault="007F15A7">
      <w:pPr>
        <w:pStyle w:val="ListParagraph"/>
        <w:numPr>
          <w:ilvl w:val="0"/>
          <w:numId w:val="42"/>
        </w:numPr>
      </w:pPr>
      <w:r w:rsidRPr="007F15A7">
        <w:t>prelim support for tropo maps</w:t>
      </w:r>
    </w:p>
    <w:p w14:paraId="5B09AB6A" w14:textId="77777777" w:rsidR="00AB48CF" w:rsidRPr="008F25F2" w:rsidRDefault="00AB48CF" w:rsidP="00AB48CF">
      <w:pPr>
        <w:ind w:left="354"/>
      </w:pPr>
    </w:p>
    <w:p w14:paraId="4307EFB3" w14:textId="6E8A0E85" w:rsidR="00461818" w:rsidRPr="00A21164" w:rsidRDefault="00461818" w:rsidP="007F15A7">
      <w:pPr>
        <w:pStyle w:val="Heading3"/>
      </w:pPr>
      <w:bookmarkStart w:id="134" w:name="_Toc235985337"/>
      <w:r w:rsidRPr="00A21164">
        <w:lastRenderedPageBreak/>
        <w:t xml:space="preserve">Version </w:t>
      </w:r>
      <w:r w:rsidR="00B5046F" w:rsidRPr="00A21164">
        <w:t>4.25 May 2026</w:t>
      </w:r>
      <w:bookmarkEnd w:id="134"/>
    </w:p>
    <w:p w14:paraId="257F757F" w14:textId="77777777" w:rsidR="00854290" w:rsidRPr="00A21164" w:rsidRDefault="00854290">
      <w:pPr>
        <w:pStyle w:val="ListParagraph"/>
        <w:numPr>
          <w:ilvl w:val="0"/>
          <w:numId w:val="42"/>
        </w:numPr>
      </w:pPr>
      <w:r w:rsidRPr="00A21164">
        <w:t>improve lightning icons</w:t>
      </w:r>
    </w:p>
    <w:p w14:paraId="25CB4635" w14:textId="77777777" w:rsidR="00854290" w:rsidRPr="00A21164" w:rsidRDefault="00854290">
      <w:pPr>
        <w:pStyle w:val="ListParagraph"/>
        <w:numPr>
          <w:ilvl w:val="0"/>
          <w:numId w:val="42"/>
        </w:numPr>
      </w:pPr>
      <w:r w:rsidRPr="00A21164">
        <w:t>fix UA missing in lightning</w:t>
      </w:r>
    </w:p>
    <w:p w14:paraId="02511428" w14:textId="77777777" w:rsidR="00854290" w:rsidRPr="00A21164" w:rsidRDefault="00854290">
      <w:pPr>
        <w:pStyle w:val="ListParagraph"/>
        <w:numPr>
          <w:ilvl w:val="0"/>
          <w:numId w:val="42"/>
        </w:numPr>
      </w:pPr>
      <w:r w:rsidRPr="00A21164">
        <w:t>tropical cyclone feature</w:t>
      </w:r>
    </w:p>
    <w:p w14:paraId="7B7EFF25" w14:textId="43538D69" w:rsidR="00854290" w:rsidRPr="00A21164" w:rsidRDefault="00854290">
      <w:pPr>
        <w:pStyle w:val="ListParagraph"/>
        <w:numPr>
          <w:ilvl w:val="0"/>
          <w:numId w:val="42"/>
        </w:numPr>
      </w:pPr>
      <w:r w:rsidRPr="00A21164">
        <w:t xml:space="preserve">support </w:t>
      </w:r>
      <w:r w:rsidR="005C6832" w:rsidRPr="00A21164">
        <w:t>saving</w:t>
      </w:r>
      <w:r w:rsidRPr="00A21164">
        <w:t xml:space="preserve"> configuration</w:t>
      </w:r>
    </w:p>
    <w:p w14:paraId="520F2C9F" w14:textId="77777777" w:rsidR="00854290" w:rsidRPr="00A21164" w:rsidRDefault="00854290">
      <w:pPr>
        <w:pStyle w:val="ListParagraph"/>
        <w:numPr>
          <w:ilvl w:val="0"/>
          <w:numId w:val="42"/>
        </w:numPr>
      </w:pPr>
      <w:r w:rsidRPr="00A21164">
        <w:t>allow unselect all</w:t>
      </w:r>
    </w:p>
    <w:p w14:paraId="2B2FBC2F" w14:textId="77777777" w:rsidR="00854290" w:rsidRDefault="00854290">
      <w:pPr>
        <w:pStyle w:val="ListParagraph"/>
        <w:numPr>
          <w:ilvl w:val="0"/>
          <w:numId w:val="42"/>
        </w:numPr>
      </w:pPr>
      <w:r w:rsidRPr="00A21164">
        <w:t>better missing satellite</w:t>
      </w:r>
    </w:p>
    <w:p w14:paraId="3EC414F3" w14:textId="77777777" w:rsidR="005C6832" w:rsidRPr="00A21164" w:rsidRDefault="005C6832" w:rsidP="005C6832">
      <w:pPr>
        <w:ind w:left="354"/>
      </w:pPr>
    </w:p>
    <w:p w14:paraId="7D94AD41" w14:textId="43984125" w:rsidR="00CB640B" w:rsidRPr="00A21164" w:rsidRDefault="00CB640B" w:rsidP="00CB640B">
      <w:pPr>
        <w:pStyle w:val="Heading3"/>
      </w:pPr>
      <w:bookmarkStart w:id="135" w:name="_Toc235985338"/>
      <w:r w:rsidRPr="00A21164">
        <w:t>Version 4.24: May 2026</w:t>
      </w:r>
      <w:bookmarkEnd w:id="135"/>
    </w:p>
    <w:p w14:paraId="4BC79D42" w14:textId="236061E5" w:rsidR="00CB640B" w:rsidRPr="00A21164" w:rsidRDefault="00CB640B">
      <w:pPr>
        <w:pStyle w:val="ListParagraph"/>
        <w:numPr>
          <w:ilvl w:val="0"/>
          <w:numId w:val="42"/>
        </w:numPr>
      </w:pPr>
      <w:r w:rsidRPr="00A21164">
        <w:t>fix: maidenhead conversions in REST api</w:t>
      </w:r>
    </w:p>
    <w:p w14:paraId="43E8D68D" w14:textId="77777777" w:rsidR="00CB640B" w:rsidRPr="00A21164" w:rsidRDefault="00CB640B">
      <w:pPr>
        <w:pStyle w:val="ListParagraph"/>
        <w:numPr>
          <w:ilvl w:val="0"/>
          <w:numId w:val="42"/>
        </w:numPr>
      </w:pPr>
      <w:r w:rsidRPr="00A21164">
        <w:rPr>
          <w:sz w:val="20"/>
          <w:szCs w:val="20"/>
        </w:rPr>
        <w:t>add: show lightning strikes on maps</w:t>
      </w:r>
    </w:p>
    <w:p w14:paraId="567BB670" w14:textId="77777777" w:rsidR="00CB640B" w:rsidRPr="00A21164" w:rsidRDefault="00CB640B">
      <w:pPr>
        <w:pStyle w:val="ListParagraph"/>
        <w:numPr>
          <w:ilvl w:val="0"/>
          <w:numId w:val="42"/>
        </w:numPr>
      </w:pPr>
      <w:r w:rsidRPr="00A21164">
        <w:rPr>
          <w:sz w:val="20"/>
          <w:szCs w:val="20"/>
        </w:rPr>
        <w:t>add: directional antennas in voacap</w:t>
      </w:r>
    </w:p>
    <w:p w14:paraId="6312D102" w14:textId="77777777" w:rsidR="00CB640B" w:rsidRPr="005C6832" w:rsidRDefault="00CB640B">
      <w:pPr>
        <w:pStyle w:val="ListParagraph"/>
        <w:numPr>
          <w:ilvl w:val="0"/>
          <w:numId w:val="42"/>
        </w:numPr>
      </w:pPr>
      <w:r w:rsidRPr="00A21164">
        <w:rPr>
          <w:sz w:val="20"/>
          <w:szCs w:val="20"/>
        </w:rPr>
        <w:t>add:  highlight "now" as ^ in VOACAP DE-DX</w:t>
      </w:r>
    </w:p>
    <w:p w14:paraId="7649297F" w14:textId="77777777" w:rsidR="005C6832" w:rsidRPr="00A21164" w:rsidRDefault="005C6832" w:rsidP="005C6832">
      <w:pPr>
        <w:ind w:left="354"/>
      </w:pPr>
    </w:p>
    <w:p w14:paraId="03ED61D2" w14:textId="77777777" w:rsidR="00CB640B" w:rsidRPr="00A21164" w:rsidRDefault="00CB640B" w:rsidP="00461818">
      <w:pPr>
        <w:pStyle w:val="Heading3"/>
      </w:pPr>
      <w:bookmarkStart w:id="136" w:name="_Toc235985339"/>
      <w:r w:rsidRPr="00A21164">
        <w:t>Version 4.23:</w:t>
      </w:r>
      <w:r w:rsidRPr="00A21164">
        <w:rPr>
          <w:spacing w:val="-2"/>
        </w:rPr>
        <w:t xml:space="preserve"> April 2026</w:t>
      </w:r>
      <w:bookmarkEnd w:id="136"/>
    </w:p>
    <w:p w14:paraId="67A9134B" w14:textId="77777777" w:rsidR="00B90ABB" w:rsidRPr="00A21164" w:rsidRDefault="00CB640B">
      <w:pPr>
        <w:pStyle w:val="ListParagraph"/>
        <w:numPr>
          <w:ilvl w:val="0"/>
          <w:numId w:val="42"/>
        </w:numPr>
      </w:pPr>
      <w:r w:rsidRPr="00A21164">
        <w:t>fix: 1-sat crash in Show planner</w:t>
      </w:r>
    </w:p>
    <w:p w14:paraId="7B81228E" w14:textId="77777777" w:rsidR="00B90ABB" w:rsidRPr="00A21164" w:rsidRDefault="00CB640B">
      <w:pPr>
        <w:pStyle w:val="ListParagraph"/>
        <w:numPr>
          <w:ilvl w:val="0"/>
          <w:numId w:val="42"/>
        </w:numPr>
      </w:pPr>
      <w:r w:rsidRPr="00A21164">
        <w:t>change: better diag file posting</w:t>
      </w:r>
    </w:p>
    <w:p w14:paraId="31255538" w14:textId="77777777" w:rsidR="00B90ABB" w:rsidRPr="00A21164" w:rsidRDefault="00CB640B">
      <w:pPr>
        <w:pStyle w:val="ListParagraph"/>
        <w:numPr>
          <w:ilvl w:val="0"/>
          <w:numId w:val="42"/>
        </w:numPr>
      </w:pPr>
      <w:r w:rsidRPr="00A21164">
        <w:t>change:  show backend host/IP in status</w:t>
      </w:r>
    </w:p>
    <w:p w14:paraId="73A6611B" w14:textId="77777777" w:rsidR="00B90ABB" w:rsidRPr="00A21164" w:rsidRDefault="00CB640B">
      <w:pPr>
        <w:pStyle w:val="ListParagraph"/>
        <w:numPr>
          <w:ilvl w:val="0"/>
          <w:numId w:val="42"/>
        </w:numPr>
      </w:pPr>
      <w:r w:rsidRPr="00A21164">
        <w:t>fix: prevent OTA crash on long pre/suffix</w:t>
      </w:r>
    </w:p>
    <w:p w14:paraId="552EB7A1" w14:textId="77777777" w:rsidR="00B90ABB" w:rsidRPr="00A21164" w:rsidRDefault="00CB640B">
      <w:pPr>
        <w:pStyle w:val="ListParagraph"/>
        <w:numPr>
          <w:ilvl w:val="0"/>
          <w:numId w:val="42"/>
        </w:numPr>
      </w:pPr>
      <w:r w:rsidRPr="00A21164">
        <w:t>fix: gpio pin for alarm</w:t>
      </w:r>
    </w:p>
    <w:p w14:paraId="003D6A1D" w14:textId="77777777" w:rsidR="00B90ABB" w:rsidRPr="00A21164" w:rsidRDefault="00CB640B">
      <w:pPr>
        <w:pStyle w:val="ListParagraph"/>
        <w:numPr>
          <w:ilvl w:val="0"/>
          <w:numId w:val="42"/>
        </w:numPr>
      </w:pPr>
      <w:r w:rsidRPr="00A21164">
        <w:t>add: add -T for HTTP timeout</w:t>
      </w:r>
    </w:p>
    <w:p w14:paraId="0F4237DA" w14:textId="77777777" w:rsidR="00B90ABB" w:rsidRPr="00A21164" w:rsidRDefault="00CB640B">
      <w:pPr>
        <w:pStyle w:val="ListParagraph"/>
        <w:numPr>
          <w:ilvl w:val="0"/>
          <w:numId w:val="42"/>
        </w:numPr>
      </w:pPr>
      <w:r w:rsidRPr="00A21164">
        <w:t>add: add T= build argument for HTTP timeout</w:t>
      </w:r>
    </w:p>
    <w:p w14:paraId="50279D35" w14:textId="77777777" w:rsidR="00B90ABB" w:rsidRPr="00A21164" w:rsidRDefault="00CB640B">
      <w:pPr>
        <w:pStyle w:val="ListParagraph"/>
        <w:numPr>
          <w:ilvl w:val="0"/>
          <w:numId w:val="42"/>
        </w:numPr>
      </w:pPr>
      <w:r w:rsidRPr="00A21164">
        <w:t>add: add -S for alt software server</w:t>
      </w:r>
    </w:p>
    <w:p w14:paraId="0390A2F6" w14:textId="77777777" w:rsidR="00B90ABB" w:rsidRPr="00A21164" w:rsidRDefault="00CB640B">
      <w:pPr>
        <w:pStyle w:val="ListParagraph"/>
        <w:numPr>
          <w:ilvl w:val="0"/>
          <w:numId w:val="42"/>
        </w:numPr>
      </w:pPr>
      <w:r w:rsidRPr="00A21164">
        <w:t>add: add S= build argument for software server</w:t>
      </w:r>
    </w:p>
    <w:p w14:paraId="44CE62D8" w14:textId="5EC86B71" w:rsidR="00CB640B" w:rsidRDefault="00CB640B">
      <w:pPr>
        <w:pStyle w:val="ListParagraph"/>
        <w:numPr>
          <w:ilvl w:val="0"/>
          <w:numId w:val="42"/>
        </w:numPr>
      </w:pPr>
      <w:r w:rsidRPr="00A21164">
        <w:t>add: add B= build argument for backend server:port</w:t>
      </w:r>
    </w:p>
    <w:p w14:paraId="640AEC5E" w14:textId="77777777" w:rsidR="005C6832" w:rsidRPr="00A21164" w:rsidRDefault="005C6832" w:rsidP="005C6832">
      <w:pPr>
        <w:ind w:left="354"/>
      </w:pPr>
    </w:p>
    <w:p w14:paraId="3CB2E318" w14:textId="4DD44404" w:rsidR="00CB640B" w:rsidRPr="00A21164" w:rsidRDefault="00CB640B" w:rsidP="00461818">
      <w:pPr>
        <w:pStyle w:val="Heading3"/>
      </w:pPr>
      <w:bookmarkStart w:id="137" w:name="_Toc235985340"/>
      <w:r w:rsidRPr="00A21164">
        <w:t>Version</w:t>
      </w:r>
      <w:r w:rsidRPr="00A21164">
        <w:rPr>
          <w:spacing w:val="4"/>
        </w:rPr>
        <w:t xml:space="preserve"> </w:t>
      </w:r>
      <w:r w:rsidRPr="00A21164">
        <w:t>4.22:</w:t>
      </w:r>
      <w:r w:rsidRPr="00A21164">
        <w:rPr>
          <w:spacing w:val="5"/>
        </w:rPr>
        <w:t xml:space="preserve"> </w:t>
      </w:r>
      <w:r w:rsidRPr="00A21164">
        <w:t>2026-01-</w:t>
      </w:r>
      <w:r w:rsidRPr="00A21164">
        <w:rPr>
          <w:spacing w:val="-5"/>
        </w:rPr>
        <w:t>17</w:t>
      </w:r>
      <w:bookmarkEnd w:id="137"/>
    </w:p>
    <w:p w14:paraId="14D49298" w14:textId="77777777" w:rsidR="007230C7" w:rsidRPr="00A21164" w:rsidRDefault="00CB640B">
      <w:pPr>
        <w:pStyle w:val="ListParagraph"/>
        <w:numPr>
          <w:ilvl w:val="0"/>
          <w:numId w:val="42"/>
        </w:numPr>
      </w:pPr>
      <w:r w:rsidRPr="00A21164">
        <w:t>change: clicking wifi strength now shows a history plot</w:t>
      </w:r>
    </w:p>
    <w:p w14:paraId="10889969" w14:textId="0930164F" w:rsidR="005B3A96" w:rsidRPr="00A21164" w:rsidRDefault="00CB640B">
      <w:pPr>
        <w:pStyle w:val="ListParagraph"/>
        <w:numPr>
          <w:ilvl w:val="0"/>
          <w:numId w:val="42"/>
        </w:numPr>
      </w:pPr>
      <w:r w:rsidRPr="00A21164">
        <w:t>fix: don't offer Moon track in satellite</w:t>
      </w:r>
    </w:p>
    <w:p w14:paraId="3F97FC0E" w14:textId="77777777" w:rsidR="00BD25E1" w:rsidRPr="00A21164" w:rsidRDefault="00CB640B">
      <w:pPr>
        <w:pStyle w:val="ListParagraph"/>
        <w:numPr>
          <w:ilvl w:val="0"/>
          <w:numId w:val="42"/>
        </w:numPr>
      </w:pPr>
      <w:r w:rsidRPr="00A21164">
        <w:t>menufix: make satellite track option persistent</w:t>
      </w:r>
    </w:p>
    <w:p w14:paraId="35BED567" w14:textId="028B9321" w:rsidR="00CB640B" w:rsidRPr="00A21164" w:rsidRDefault="00CB640B">
      <w:pPr>
        <w:pStyle w:val="ListParagraph"/>
        <w:numPr>
          <w:ilvl w:val="0"/>
          <w:numId w:val="42"/>
        </w:numPr>
      </w:pPr>
      <w:r w:rsidRPr="00A21164">
        <w:t>fix: satellite name could overlay RSS</w:t>
      </w:r>
    </w:p>
    <w:p w14:paraId="750DA768" w14:textId="77777777" w:rsidR="00CB640B" w:rsidRPr="00A21164" w:rsidRDefault="00CB640B">
      <w:pPr>
        <w:pStyle w:val="ListParagraph"/>
        <w:numPr>
          <w:ilvl w:val="0"/>
          <w:numId w:val="42"/>
        </w:numPr>
      </w:pPr>
      <w:r w:rsidRPr="00A21164">
        <w:t>fix: remove unused watchdog funtion calls</w:t>
      </w:r>
    </w:p>
    <w:p w14:paraId="470C3CD9" w14:textId="74CDBCD7" w:rsidR="00CB640B" w:rsidRPr="005C6832" w:rsidRDefault="00CB640B">
      <w:pPr>
        <w:pStyle w:val="ListParagraph"/>
        <w:numPr>
          <w:ilvl w:val="0"/>
          <w:numId w:val="42"/>
        </w:numPr>
        <w:spacing w:before="2"/>
        <w:ind w:left="720"/>
        <w:rPr>
          <w:rFonts w:ascii="Liberation Serif" w:hAnsi="Liberation Serif"/>
          <w:sz w:val="18"/>
        </w:rPr>
      </w:pPr>
      <w:r w:rsidRPr="00A21164">
        <w:t>fix hopefully: TZ updates could repeat continuously if net fails</w:t>
      </w:r>
    </w:p>
    <w:p w14:paraId="726EAB94" w14:textId="77777777" w:rsidR="005C6832" w:rsidRPr="005C6832" w:rsidRDefault="005C6832" w:rsidP="005C6832">
      <w:pPr>
        <w:spacing w:before="2"/>
        <w:ind w:left="379"/>
        <w:rPr>
          <w:rFonts w:ascii="Liberation Serif" w:hAnsi="Liberation Serif"/>
          <w:sz w:val="18"/>
        </w:rPr>
      </w:pPr>
    </w:p>
    <w:p w14:paraId="3B87372F" w14:textId="77777777" w:rsidR="00CB640B" w:rsidRPr="00A21164" w:rsidRDefault="00CB640B" w:rsidP="00841B30">
      <w:pPr>
        <w:pStyle w:val="Heading3"/>
      </w:pPr>
      <w:bookmarkStart w:id="138" w:name="_Toc235985341"/>
      <w:r w:rsidRPr="00A21164">
        <w:t>Version</w:t>
      </w:r>
      <w:r w:rsidRPr="00A21164">
        <w:rPr>
          <w:spacing w:val="4"/>
        </w:rPr>
        <w:t xml:space="preserve"> </w:t>
      </w:r>
      <w:r w:rsidRPr="00A21164">
        <w:t>4.21:</w:t>
      </w:r>
      <w:r w:rsidRPr="00A21164">
        <w:rPr>
          <w:spacing w:val="5"/>
        </w:rPr>
        <w:t xml:space="preserve"> </w:t>
      </w:r>
      <w:r w:rsidRPr="00A21164">
        <w:t>2025-09-</w:t>
      </w:r>
      <w:r w:rsidRPr="00A21164">
        <w:rPr>
          <w:spacing w:val="-5"/>
        </w:rPr>
        <w:t>06</w:t>
      </w:r>
      <w:bookmarkEnd w:id="138"/>
    </w:p>
    <w:p w14:paraId="4D5CE48F" w14:textId="77777777" w:rsidR="00CB640B" w:rsidRPr="00A21164" w:rsidRDefault="00CB640B" w:rsidP="00841B30">
      <w:pPr>
        <w:pStyle w:val="ListParagraph"/>
        <w:keepNext/>
        <w:keepLines/>
        <w:numPr>
          <w:ilvl w:val="0"/>
          <w:numId w:val="42"/>
        </w:numPr>
      </w:pPr>
      <w:r w:rsidRPr="00A21164">
        <w:t>new: support up to two simultaneous satellites</w:t>
      </w:r>
    </w:p>
    <w:p w14:paraId="69214DD0" w14:textId="77777777" w:rsidR="00BD25E1" w:rsidRPr="00A21164" w:rsidRDefault="00CB640B" w:rsidP="00841B30">
      <w:pPr>
        <w:pStyle w:val="ListParagraph"/>
        <w:keepNext/>
        <w:keepLines/>
        <w:numPr>
          <w:ilvl w:val="0"/>
          <w:numId w:val="42"/>
        </w:numPr>
      </w:pPr>
      <w:r w:rsidRPr="00A21164">
        <w:t>new: add Live Spots menu item to choose whether to show paths</w:t>
      </w:r>
    </w:p>
    <w:p w14:paraId="7FB91DA8" w14:textId="4EF6B241" w:rsidR="00CB640B" w:rsidRPr="00A21164" w:rsidRDefault="00CB640B" w:rsidP="00841B30">
      <w:pPr>
        <w:pStyle w:val="ListParagraph"/>
        <w:keepNext/>
        <w:keepLines/>
        <w:numPr>
          <w:ilvl w:val="0"/>
          <w:numId w:val="42"/>
        </w:numPr>
      </w:pPr>
      <w:r w:rsidRPr="00A21164">
        <w:t>change: add next rise and set azimuth to Sat pane</w:t>
      </w:r>
    </w:p>
    <w:p w14:paraId="7BB3C2D1" w14:textId="77777777" w:rsidR="00CB640B" w:rsidRPr="00A21164" w:rsidRDefault="00CB640B" w:rsidP="00841B30">
      <w:pPr>
        <w:pStyle w:val="ListParagraph"/>
        <w:keepNext/>
        <w:keepLines/>
        <w:numPr>
          <w:ilvl w:val="0"/>
          <w:numId w:val="42"/>
        </w:numPr>
        <w:ind w:left="706" w:hanging="346"/>
      </w:pPr>
      <w:r w:rsidRPr="00A21164">
        <w:t>change: tweak satellite path arrowheads</w:t>
      </w:r>
    </w:p>
    <w:p w14:paraId="24754B90" w14:textId="1FFCCD4C" w:rsidR="00CB640B" w:rsidRPr="005C6832" w:rsidRDefault="00CB640B">
      <w:pPr>
        <w:pStyle w:val="ListParagraph"/>
        <w:numPr>
          <w:ilvl w:val="0"/>
          <w:numId w:val="42"/>
        </w:numPr>
        <w:spacing w:before="2"/>
        <w:rPr>
          <w:rFonts w:ascii="Liberation Serif" w:hAnsi="Liberation Serif"/>
          <w:sz w:val="18"/>
        </w:rPr>
      </w:pPr>
      <w:r w:rsidRPr="00A21164">
        <w:t>fix: TZ updates could repeat continuously if net fails even briefly</w:t>
      </w:r>
    </w:p>
    <w:p w14:paraId="03AB2A70" w14:textId="77777777" w:rsidR="005C6832" w:rsidRPr="005C6832" w:rsidRDefault="005C6832" w:rsidP="005C6832">
      <w:pPr>
        <w:spacing w:before="2"/>
        <w:ind w:left="354"/>
        <w:rPr>
          <w:rFonts w:ascii="Liberation Serif" w:hAnsi="Liberation Serif"/>
          <w:sz w:val="18"/>
        </w:rPr>
      </w:pPr>
    </w:p>
    <w:p w14:paraId="42E09699" w14:textId="77777777" w:rsidR="00CB640B" w:rsidRPr="00A21164" w:rsidRDefault="00CB640B" w:rsidP="00461818">
      <w:pPr>
        <w:pStyle w:val="Heading3"/>
      </w:pPr>
      <w:bookmarkStart w:id="139" w:name="_Toc235985342"/>
      <w:r w:rsidRPr="00A21164">
        <w:t>Version</w:t>
      </w:r>
      <w:r w:rsidRPr="00A21164">
        <w:rPr>
          <w:spacing w:val="4"/>
        </w:rPr>
        <w:t xml:space="preserve"> </w:t>
      </w:r>
      <w:r w:rsidRPr="00A21164">
        <w:t>4.20:</w:t>
      </w:r>
      <w:r w:rsidRPr="00A21164">
        <w:rPr>
          <w:spacing w:val="5"/>
        </w:rPr>
        <w:t xml:space="preserve"> </w:t>
      </w:r>
      <w:r w:rsidRPr="00A21164">
        <w:t>2025-07-</w:t>
      </w:r>
      <w:r w:rsidRPr="00A21164">
        <w:rPr>
          <w:spacing w:val="-5"/>
        </w:rPr>
        <w:t>06</w:t>
      </w:r>
      <w:bookmarkEnd w:id="139"/>
    </w:p>
    <w:p w14:paraId="15F5258C" w14:textId="77777777" w:rsidR="007D1E74" w:rsidRPr="00A21164" w:rsidRDefault="00CB640B">
      <w:pPr>
        <w:pStyle w:val="ListParagraph"/>
        <w:numPr>
          <w:ilvl w:val="0"/>
          <w:numId w:val="42"/>
        </w:numPr>
      </w:pPr>
      <w:r w:rsidRPr="00A21164">
        <w:t xml:space="preserve">fix: NOAA SpaceWx day label color was not consistent </w:t>
      </w:r>
    </w:p>
    <w:p w14:paraId="1B9A323A" w14:textId="77777777" w:rsidR="007D1E74" w:rsidRPr="00A21164" w:rsidRDefault="00CB640B">
      <w:pPr>
        <w:pStyle w:val="ListParagraph"/>
        <w:numPr>
          <w:ilvl w:val="0"/>
          <w:numId w:val="42"/>
        </w:numPr>
      </w:pPr>
      <w:r w:rsidRPr="00A21164">
        <w:t xml:space="preserve">fix: add arrows to dashed satellite </w:t>
      </w:r>
    </w:p>
    <w:p w14:paraId="6ED524F6" w14:textId="01F7D45A" w:rsidR="007D1E74" w:rsidRPr="00A21164" w:rsidRDefault="00CB640B">
      <w:pPr>
        <w:pStyle w:val="ListParagraph"/>
        <w:numPr>
          <w:ilvl w:val="0"/>
          <w:numId w:val="42"/>
        </w:numPr>
      </w:pPr>
      <w:r w:rsidRPr="00A21164">
        <w:t>pathfix: Big Clock refresh could leave extra bits</w:t>
      </w:r>
    </w:p>
    <w:p w14:paraId="3CFE49C4" w14:textId="65A10F4F" w:rsidR="00CB640B" w:rsidRPr="00A21164" w:rsidRDefault="00CB640B">
      <w:pPr>
        <w:pStyle w:val="ListParagraph"/>
        <w:numPr>
          <w:ilvl w:val="0"/>
          <w:numId w:val="42"/>
        </w:numPr>
      </w:pPr>
      <w:r w:rsidRPr="00A21164">
        <w:t>fix: avoid versions of gpiod that are too old</w:t>
      </w:r>
    </w:p>
    <w:p w14:paraId="0260CA69" w14:textId="77777777" w:rsidR="00CB640B" w:rsidRPr="00A21164" w:rsidRDefault="00CB640B" w:rsidP="00BD25E1">
      <w:pPr>
        <w:pStyle w:val="Heading3"/>
      </w:pPr>
      <w:bookmarkStart w:id="140" w:name="_Toc235985343"/>
      <w:r w:rsidRPr="00A21164">
        <w:lastRenderedPageBreak/>
        <w:t>Version</w:t>
      </w:r>
      <w:r w:rsidRPr="00A21164">
        <w:rPr>
          <w:spacing w:val="4"/>
        </w:rPr>
        <w:t xml:space="preserve"> </w:t>
      </w:r>
      <w:r w:rsidRPr="00A21164">
        <w:t>4.19:</w:t>
      </w:r>
      <w:r w:rsidRPr="00A21164">
        <w:rPr>
          <w:spacing w:val="5"/>
        </w:rPr>
        <w:t xml:space="preserve"> </w:t>
      </w:r>
      <w:r w:rsidRPr="00A21164">
        <w:t>2025-06-</w:t>
      </w:r>
      <w:r w:rsidRPr="00A21164">
        <w:rPr>
          <w:spacing w:val="-5"/>
        </w:rPr>
        <w:t>10</w:t>
      </w:r>
      <w:bookmarkEnd w:id="140"/>
    </w:p>
    <w:p w14:paraId="47DEDFE7" w14:textId="77777777" w:rsidR="003E5F3C" w:rsidRPr="00A21164" w:rsidRDefault="00CB640B">
      <w:pPr>
        <w:pStyle w:val="ListParagraph"/>
        <w:keepNext/>
        <w:keepLines/>
        <w:numPr>
          <w:ilvl w:val="0"/>
          <w:numId w:val="42"/>
        </w:numPr>
      </w:pPr>
      <w:r w:rsidRPr="00A21164">
        <w:t>change: add timeline labels beneath NOAA SpaceWx</w:t>
      </w:r>
    </w:p>
    <w:p w14:paraId="5641C854" w14:textId="464E60A8" w:rsidR="00CB640B" w:rsidRDefault="00CB640B">
      <w:pPr>
        <w:pStyle w:val="ListParagraph"/>
        <w:keepNext/>
        <w:keepLines/>
        <w:numPr>
          <w:ilvl w:val="0"/>
          <w:numId w:val="42"/>
        </w:numPr>
      </w:pPr>
      <w:r w:rsidRPr="00A21164">
        <w:t>columns fix: next sat pass was not updated after set</w:t>
      </w:r>
    </w:p>
    <w:p w14:paraId="4B7A43BC" w14:textId="77777777" w:rsidR="005C6832" w:rsidRPr="00A21164" w:rsidRDefault="005C6832" w:rsidP="005C6832">
      <w:pPr>
        <w:keepNext/>
        <w:keepLines/>
        <w:ind w:left="354"/>
      </w:pPr>
    </w:p>
    <w:p w14:paraId="34AF2279" w14:textId="77777777" w:rsidR="00CB640B" w:rsidRPr="00A21164" w:rsidRDefault="00CB640B" w:rsidP="00A22933">
      <w:pPr>
        <w:pStyle w:val="Heading3"/>
      </w:pPr>
      <w:bookmarkStart w:id="141" w:name="_Toc235985344"/>
      <w:r w:rsidRPr="00A21164">
        <w:t>Version</w:t>
      </w:r>
      <w:r w:rsidRPr="00A21164">
        <w:rPr>
          <w:spacing w:val="4"/>
        </w:rPr>
        <w:t xml:space="preserve"> </w:t>
      </w:r>
      <w:r w:rsidRPr="00A21164">
        <w:t>4.18:</w:t>
      </w:r>
      <w:r w:rsidRPr="00A21164">
        <w:rPr>
          <w:spacing w:val="5"/>
        </w:rPr>
        <w:t xml:space="preserve"> </w:t>
      </w:r>
      <w:r w:rsidRPr="00A21164">
        <w:t>2025-06-</w:t>
      </w:r>
      <w:r w:rsidRPr="00A21164">
        <w:rPr>
          <w:spacing w:val="-5"/>
        </w:rPr>
        <w:t>07</w:t>
      </w:r>
      <w:bookmarkEnd w:id="141"/>
    </w:p>
    <w:p w14:paraId="3DCA5246" w14:textId="77777777" w:rsidR="00CB640B" w:rsidRPr="00A21164" w:rsidRDefault="00CB640B">
      <w:pPr>
        <w:pStyle w:val="ListParagraph"/>
        <w:keepNext/>
        <w:keepLines/>
        <w:numPr>
          <w:ilvl w:val="0"/>
          <w:numId w:val="42"/>
        </w:numPr>
        <w:ind w:left="706" w:hanging="346"/>
      </w:pPr>
      <w:r w:rsidRPr="00A21164">
        <w:t>new: support user file of sat TLEs in ~/.hamclock/user-esats.txt new: add Setup option to configure desired max sat TLE age new: add Setup option to set minimum spot label distance</w:t>
      </w:r>
    </w:p>
    <w:p w14:paraId="15C32ADD" w14:textId="77777777" w:rsidR="00CB640B" w:rsidRPr="00A21164" w:rsidRDefault="00CB640B">
      <w:pPr>
        <w:pStyle w:val="ListParagraph"/>
        <w:numPr>
          <w:ilvl w:val="0"/>
          <w:numId w:val="42"/>
        </w:numPr>
      </w:pPr>
      <w:r w:rsidRPr="00A21164">
        <w:t>new: ctrl-click data pane title, map style or NCDXF to force rotation change: EME tool is now full size and remains up until dismissed change: separate Demo and padlock icons</w:t>
      </w:r>
    </w:p>
    <w:p w14:paraId="7B50152E" w14:textId="77777777" w:rsidR="00CB640B" w:rsidRPr="00A21164" w:rsidRDefault="00CB640B">
      <w:pPr>
        <w:pStyle w:val="ListParagraph"/>
        <w:numPr>
          <w:ilvl w:val="0"/>
          <w:numId w:val="42"/>
        </w:numPr>
      </w:pPr>
      <w:r w:rsidRPr="00A21164">
        <w:t>change: + in On-The-Air Org shows all selections without rotation</w:t>
      </w:r>
    </w:p>
    <w:p w14:paraId="5B64BAE5" w14:textId="77777777" w:rsidR="009F2BC0" w:rsidRPr="00A21164" w:rsidRDefault="00CB640B">
      <w:pPr>
        <w:pStyle w:val="ListParagraph"/>
        <w:numPr>
          <w:ilvl w:val="0"/>
          <w:numId w:val="42"/>
        </w:numPr>
      </w:pPr>
      <w:r w:rsidRPr="00A21164">
        <w:t>change: NOAA SpaceWx pane now spells out scale and category meanings</w:t>
      </w:r>
    </w:p>
    <w:p w14:paraId="4A498F0E" w14:textId="7969656B" w:rsidR="00CB640B" w:rsidRPr="00A21164" w:rsidRDefault="00CB640B">
      <w:pPr>
        <w:pStyle w:val="ListParagraph"/>
        <w:numPr>
          <w:ilvl w:val="0"/>
          <w:numId w:val="42"/>
        </w:numPr>
      </w:pPr>
      <w:r w:rsidRPr="00A21164">
        <w:t>change: show expedition mode if spotted</w:t>
      </w:r>
    </w:p>
    <w:p w14:paraId="2275D2C8" w14:textId="77777777" w:rsidR="007230C7" w:rsidRPr="00A21164" w:rsidRDefault="00CB640B">
      <w:pPr>
        <w:pStyle w:val="ListParagraph"/>
        <w:numPr>
          <w:ilvl w:val="0"/>
          <w:numId w:val="42"/>
        </w:numPr>
      </w:pPr>
      <w:r w:rsidRPr="00A21164">
        <w:t>change: add satellite TLE age above passfix: map info table lookup is now faster to handle larger data sets</w:t>
      </w:r>
    </w:p>
    <w:p w14:paraId="179C4276" w14:textId="1B9AF355" w:rsidR="007230C7" w:rsidRPr="00A21164" w:rsidRDefault="00CB640B">
      <w:pPr>
        <w:pStyle w:val="ListParagraph"/>
        <w:numPr>
          <w:ilvl w:val="0"/>
          <w:numId w:val="42"/>
        </w:numPr>
      </w:pPr>
      <w:r w:rsidRPr="00A21164">
        <w:t>fix: add Makefile args FB_DEPTH=16/32 and WIFI_NEVER=0/1</w:t>
      </w:r>
    </w:p>
    <w:p w14:paraId="0301E3FB" w14:textId="79E9C0F4" w:rsidR="00CB640B" w:rsidRPr="00A21164" w:rsidRDefault="00CB640B">
      <w:pPr>
        <w:pStyle w:val="ListParagraph"/>
        <w:numPr>
          <w:ilvl w:val="0"/>
          <w:numId w:val="42"/>
        </w:numPr>
      </w:pPr>
      <w:r w:rsidRPr="00A21164">
        <w:t>fix: posting diagnostics worked but menu was broken</w:t>
      </w:r>
    </w:p>
    <w:p w14:paraId="7A93CA21" w14:textId="13CAC23A" w:rsidR="00540B62" w:rsidRPr="00A21164" w:rsidRDefault="00540B62">
      <w:pPr>
        <w:spacing w:after="200"/>
        <w:rPr>
          <w:rFonts w:ascii="Arial" w:eastAsia="Arial" w:hAnsi="Arial" w:cs="Arial"/>
          <w:b w:val="0"/>
          <w:color w:val="auto"/>
          <w:sz w:val="20"/>
          <w:szCs w:val="20"/>
        </w:rPr>
      </w:pPr>
      <w:r w:rsidRPr="00A21164">
        <w:br w:type="page"/>
      </w:r>
    </w:p>
    <w:p w14:paraId="296ED2F6" w14:textId="77777777" w:rsidR="00CB640B" w:rsidRPr="00A21164" w:rsidRDefault="00CB640B" w:rsidP="00540B62">
      <w:pPr>
        <w:pStyle w:val="Heading1"/>
      </w:pPr>
      <w:bookmarkStart w:id="142" w:name="_Toc235985345"/>
      <w:r w:rsidRPr="00A21164">
        <w:lastRenderedPageBreak/>
        <w:t>Credits</w:t>
      </w:r>
      <w:bookmarkEnd w:id="142"/>
    </w:p>
    <w:p w14:paraId="1B9FF8E4" w14:textId="77777777" w:rsidR="00CB640B" w:rsidRPr="00A21164" w:rsidRDefault="00CB640B" w:rsidP="001C2E09">
      <w:pPr>
        <w:pStyle w:val="Textbody"/>
        <w:spacing w:before="217"/>
        <w:ind w:left="526" w:right="36"/>
      </w:pPr>
      <w:r w:rsidRPr="00A21164">
        <w:rPr>
          <w:rFonts w:ascii="Liberation Serif" w:hAnsi="Liberation Serif"/>
        </w:rPr>
        <w:t>HamClock</w:t>
      </w:r>
      <w:r w:rsidRPr="00A21164">
        <w:rPr>
          <w:rFonts w:ascii="Liberation Serif" w:hAnsi="Liberation Serif"/>
          <w:spacing w:val="-6"/>
        </w:rPr>
        <w:t xml:space="preserve"> </w:t>
      </w:r>
      <w:r w:rsidRPr="00A21164">
        <w:rPr>
          <w:rFonts w:ascii="Liberation Serif" w:hAnsi="Liberation Serif"/>
        </w:rPr>
        <w:t>would</w:t>
      </w:r>
      <w:r w:rsidRPr="00A21164">
        <w:rPr>
          <w:rFonts w:ascii="Liberation Serif" w:hAnsi="Liberation Serif"/>
          <w:spacing w:val="-6"/>
        </w:rPr>
        <w:t xml:space="preserve"> </w:t>
      </w:r>
      <w:r w:rsidRPr="00A21164">
        <w:rPr>
          <w:rFonts w:ascii="Liberation Serif" w:hAnsi="Liberation Serif"/>
        </w:rPr>
        <w:t>not</w:t>
      </w:r>
      <w:r w:rsidRPr="00A21164">
        <w:rPr>
          <w:rFonts w:ascii="Liberation Serif" w:hAnsi="Liberation Serif"/>
          <w:spacing w:val="-5"/>
        </w:rPr>
        <w:t xml:space="preserve"> </w:t>
      </w:r>
      <w:r w:rsidRPr="00A21164">
        <w:rPr>
          <w:rFonts w:ascii="Liberation Serif" w:hAnsi="Liberation Serif"/>
        </w:rPr>
        <w:t>be</w:t>
      </w:r>
      <w:r w:rsidRPr="00A21164">
        <w:rPr>
          <w:rFonts w:ascii="Liberation Serif" w:hAnsi="Liberation Serif"/>
          <w:spacing w:val="-6"/>
        </w:rPr>
        <w:t xml:space="preserve"> </w:t>
      </w:r>
      <w:r w:rsidRPr="00A21164">
        <w:rPr>
          <w:rFonts w:ascii="Liberation Serif" w:hAnsi="Liberation Serif"/>
        </w:rPr>
        <w:t>possible</w:t>
      </w:r>
      <w:r w:rsidRPr="00A21164">
        <w:rPr>
          <w:rFonts w:ascii="Liberation Serif" w:hAnsi="Liberation Serif"/>
          <w:spacing w:val="-6"/>
        </w:rPr>
        <w:t xml:space="preserve"> </w:t>
      </w:r>
      <w:r w:rsidRPr="00A21164">
        <w:rPr>
          <w:rFonts w:ascii="Liberation Serif" w:hAnsi="Liberation Serif"/>
        </w:rPr>
        <w:t>without</w:t>
      </w:r>
      <w:r w:rsidRPr="00A21164">
        <w:rPr>
          <w:rFonts w:ascii="Liberation Serif" w:hAnsi="Liberation Serif"/>
          <w:spacing w:val="-5"/>
        </w:rPr>
        <w:t xml:space="preserve"> </w:t>
      </w:r>
      <w:r w:rsidRPr="00A21164">
        <w:rPr>
          <w:rFonts w:ascii="Liberation Serif" w:hAnsi="Liberation Serif"/>
        </w:rPr>
        <w:t>the</w:t>
      </w:r>
      <w:r w:rsidRPr="00A21164">
        <w:rPr>
          <w:rFonts w:ascii="Liberation Serif" w:hAnsi="Liberation Serif"/>
          <w:spacing w:val="-6"/>
        </w:rPr>
        <w:t xml:space="preserve"> </w:t>
      </w:r>
      <w:r w:rsidRPr="00A21164">
        <w:rPr>
          <w:rFonts w:ascii="Liberation Serif" w:hAnsi="Liberation Serif"/>
        </w:rPr>
        <w:t>following</w:t>
      </w:r>
      <w:r w:rsidRPr="00A21164">
        <w:rPr>
          <w:rFonts w:ascii="Liberation Serif" w:hAnsi="Liberation Serif"/>
          <w:spacing w:val="-5"/>
        </w:rPr>
        <w:t xml:space="preserve"> </w:t>
      </w:r>
      <w:r w:rsidRPr="00A21164">
        <w:rPr>
          <w:rFonts w:ascii="Liberation Serif" w:hAnsi="Liberation Serif"/>
          <w:spacing w:val="-2"/>
        </w:rPr>
        <w:t>resources:</w:t>
      </w:r>
    </w:p>
    <w:p w14:paraId="631C0E47" w14:textId="77777777" w:rsidR="00CB640B" w:rsidRPr="00A21164" w:rsidRDefault="00CB640B" w:rsidP="001C2E09">
      <w:pPr>
        <w:pStyle w:val="Textbody"/>
        <w:spacing w:before="4"/>
        <w:ind w:right="36"/>
        <w:rPr>
          <w:rFonts w:ascii="Liberation Serif" w:hAnsi="Liberation Serif"/>
          <w:sz w:val="19"/>
        </w:rPr>
      </w:pPr>
    </w:p>
    <w:p w14:paraId="465CB6A0"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Space Weather Prediction Center for several data sets: Sunspot number</w:t>
      </w:r>
    </w:p>
    <w:p w14:paraId="6DD6E320"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Solar flux monthly and current Aurora</w:t>
      </w:r>
    </w:p>
    <w:p w14:paraId="67D43C02"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Scales DRAP X-Ray Solar wind</w:t>
      </w:r>
    </w:p>
    <w:p w14:paraId="540EFC75"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K index and K and SFI forecast Bz and Bt</w:t>
      </w:r>
    </w:p>
    <w:p w14:paraId="5DF7E546" w14:textId="139FD3D6" w:rsidR="00CB640B" w:rsidRPr="00A21164" w:rsidRDefault="00CB640B" w:rsidP="001C2E09">
      <w:pPr>
        <w:pStyle w:val="Textbody"/>
        <w:spacing w:before="139" w:line="384" w:lineRule="auto"/>
        <w:ind w:left="526" w:right="36"/>
      </w:pPr>
      <w:r w:rsidRPr="00A21164">
        <w:rPr>
          <w:rFonts w:ascii="Liberation Serif" w:hAnsi="Liberation Serif"/>
        </w:rPr>
        <w:t>Jari</w:t>
      </w:r>
      <w:r w:rsidRPr="00A21164">
        <w:rPr>
          <w:rFonts w:ascii="Liberation Serif" w:hAnsi="Liberation Serif"/>
          <w:spacing w:val="-7"/>
        </w:rPr>
        <w:t xml:space="preserve"> </w:t>
      </w:r>
      <w:r w:rsidRPr="00A21164">
        <w:rPr>
          <w:rFonts w:ascii="Liberation Serif" w:hAnsi="Liberation Serif"/>
        </w:rPr>
        <w:t>Perkimki,</w:t>
      </w:r>
      <w:r w:rsidRPr="00A21164">
        <w:rPr>
          <w:rFonts w:ascii="Liberation Serif" w:hAnsi="Liberation Serif"/>
          <w:spacing w:val="-7"/>
        </w:rPr>
        <w:t xml:space="preserve"> </w:t>
      </w:r>
      <w:r w:rsidRPr="00A21164">
        <w:rPr>
          <w:rFonts w:ascii="Liberation Serif" w:hAnsi="Liberation Serif"/>
        </w:rPr>
        <w:t>Gregory</w:t>
      </w:r>
      <w:r w:rsidRPr="00A21164">
        <w:rPr>
          <w:rFonts w:ascii="Liberation Serif" w:hAnsi="Liberation Serif"/>
          <w:spacing w:val="-7"/>
        </w:rPr>
        <w:t xml:space="preserve"> </w:t>
      </w:r>
      <w:r w:rsidRPr="00A21164">
        <w:rPr>
          <w:rFonts w:ascii="Liberation Serif" w:hAnsi="Liberation Serif"/>
        </w:rPr>
        <w:t>Hand</w:t>
      </w:r>
      <w:r w:rsidRPr="00A21164">
        <w:rPr>
          <w:rFonts w:ascii="Liberation Serif" w:hAnsi="Liberation Serif"/>
          <w:spacing w:val="-7"/>
        </w:rPr>
        <w:t xml:space="preserve"> </w:t>
      </w:r>
      <w:r w:rsidRPr="00A21164">
        <w:rPr>
          <w:rFonts w:ascii="Liberation Serif" w:hAnsi="Liberation Serif"/>
        </w:rPr>
        <w:t>and</w:t>
      </w:r>
      <w:r w:rsidRPr="00A21164">
        <w:rPr>
          <w:rFonts w:ascii="Liberation Serif" w:hAnsi="Liberation Serif"/>
          <w:spacing w:val="-7"/>
        </w:rPr>
        <w:t xml:space="preserve"> </w:t>
      </w:r>
      <w:r w:rsidRPr="00A21164">
        <w:rPr>
          <w:rFonts w:ascii="Liberation Serif" w:hAnsi="Liberation Serif"/>
        </w:rPr>
        <w:t>Jim</w:t>
      </w:r>
      <w:r w:rsidRPr="00A21164">
        <w:rPr>
          <w:rFonts w:ascii="Liberation Serif" w:hAnsi="Liberation Serif"/>
          <w:spacing w:val="-7"/>
        </w:rPr>
        <w:t xml:space="preserve"> </w:t>
      </w:r>
      <w:r w:rsidRPr="00A21164">
        <w:rPr>
          <w:rFonts w:ascii="Liberation Serif" w:hAnsi="Liberation Serif"/>
        </w:rPr>
        <w:t>Watson</w:t>
      </w:r>
      <w:r w:rsidRPr="00A21164">
        <w:rPr>
          <w:rFonts w:ascii="Liberation Serif" w:hAnsi="Liberation Serif"/>
          <w:spacing w:val="-7"/>
        </w:rPr>
        <w:t xml:space="preserve"> </w:t>
      </w:r>
      <w:r w:rsidRPr="00A21164">
        <w:rPr>
          <w:rFonts w:ascii="Liberation Serif" w:hAnsi="Liberation Serif"/>
        </w:rPr>
        <w:t>for</w:t>
      </w:r>
      <w:r w:rsidRPr="00A21164">
        <w:rPr>
          <w:rFonts w:ascii="Liberation Serif" w:hAnsi="Liberation Serif"/>
          <w:spacing w:val="-7"/>
        </w:rPr>
        <w:t xml:space="preserve"> </w:t>
      </w:r>
      <w:r w:rsidRPr="00A21164">
        <w:rPr>
          <w:rFonts w:ascii="Liberation Serif" w:hAnsi="Liberation Serif"/>
        </w:rPr>
        <w:t>generous</w:t>
      </w:r>
      <w:r w:rsidRPr="00A21164">
        <w:rPr>
          <w:rFonts w:ascii="Liberation Serif" w:hAnsi="Liberation Serif"/>
          <w:spacing w:val="-7"/>
        </w:rPr>
        <w:t xml:space="preserve"> </w:t>
      </w:r>
      <w:r w:rsidRPr="00A21164">
        <w:rPr>
          <w:rFonts w:ascii="Liberation Serif" w:hAnsi="Liberation Serif"/>
        </w:rPr>
        <w:t>VOACAP</w:t>
      </w:r>
      <w:r w:rsidR="005F7850">
        <w:rPr>
          <w:rFonts w:ascii="Liberation Serif" w:hAnsi="Liberation Serif"/>
          <w:spacing w:val="-11"/>
        </w:rPr>
        <w:t xml:space="preserve"> </w:t>
      </w:r>
      <w:r w:rsidRPr="00A21164">
        <w:rPr>
          <w:rFonts w:ascii="Liberation Serif" w:hAnsi="Liberation Serif"/>
        </w:rPr>
        <w:t>support. DX cluster operators and spotters the world over.</w:t>
      </w:r>
    </w:p>
    <w:p w14:paraId="0A23A74B" w14:textId="79160550" w:rsidR="00CB640B" w:rsidRPr="00A21164" w:rsidRDefault="00CB640B" w:rsidP="001C2E09">
      <w:pPr>
        <w:pStyle w:val="Textbody"/>
        <w:spacing w:line="384" w:lineRule="auto"/>
        <w:ind w:left="526" w:right="36"/>
      </w:pPr>
      <w:r w:rsidRPr="00A21164">
        <w:rPr>
          <w:rFonts w:ascii="Liberation Serif" w:hAnsi="Liberation Serif"/>
        </w:rPr>
        <w:t>SOTA,</w:t>
      </w:r>
      <w:r w:rsidRPr="00A21164">
        <w:rPr>
          <w:rFonts w:ascii="Liberation Serif" w:hAnsi="Liberation Serif"/>
          <w:spacing w:val="-14"/>
        </w:rPr>
        <w:t xml:space="preserve"> </w:t>
      </w:r>
      <w:r w:rsidRPr="00A21164">
        <w:rPr>
          <w:rFonts w:ascii="Liberation Serif" w:hAnsi="Liberation Serif"/>
        </w:rPr>
        <w:t>POTA</w:t>
      </w:r>
      <w:r w:rsidRPr="00A21164">
        <w:rPr>
          <w:rFonts w:ascii="Liberation Serif" w:hAnsi="Liberation Serif"/>
          <w:spacing w:val="-14"/>
        </w:rPr>
        <w:t xml:space="preserve"> </w:t>
      </w:r>
      <w:r w:rsidRPr="00A21164">
        <w:rPr>
          <w:rFonts w:ascii="Liberation Serif" w:hAnsi="Liberation Serif"/>
        </w:rPr>
        <w:t>and</w:t>
      </w:r>
      <w:r w:rsidRPr="00A21164">
        <w:rPr>
          <w:rFonts w:ascii="Liberation Serif" w:hAnsi="Liberation Serif"/>
          <w:spacing w:val="-9"/>
        </w:rPr>
        <w:t xml:space="preserve"> </w:t>
      </w:r>
      <w:r w:rsidRPr="00A21164">
        <w:rPr>
          <w:rFonts w:ascii="Liberation Serif" w:hAnsi="Liberation Serif"/>
        </w:rPr>
        <w:t>WWFF</w:t>
      </w:r>
      <w:r w:rsidRPr="00A21164">
        <w:rPr>
          <w:rFonts w:ascii="Liberation Serif" w:hAnsi="Liberation Serif"/>
          <w:spacing w:val="-10"/>
        </w:rPr>
        <w:t xml:space="preserve"> </w:t>
      </w:r>
      <w:r w:rsidRPr="00A21164">
        <w:rPr>
          <w:rFonts w:ascii="Liberation Serif" w:hAnsi="Liberation Serif"/>
        </w:rPr>
        <w:t>users</w:t>
      </w:r>
      <w:r w:rsidRPr="00A21164">
        <w:rPr>
          <w:rFonts w:ascii="Liberation Serif" w:hAnsi="Liberation Serif"/>
          <w:spacing w:val="-10"/>
        </w:rPr>
        <w:t xml:space="preserve"> </w:t>
      </w:r>
      <w:r w:rsidRPr="00A21164">
        <w:rPr>
          <w:rFonts w:ascii="Liberation Serif" w:hAnsi="Liberation Serif"/>
        </w:rPr>
        <w:t>and</w:t>
      </w:r>
      <w:r w:rsidRPr="00A21164">
        <w:rPr>
          <w:rFonts w:ascii="Liberation Serif" w:hAnsi="Liberation Serif"/>
          <w:spacing w:val="-10"/>
        </w:rPr>
        <w:t xml:space="preserve"> </w:t>
      </w:r>
      <w:r w:rsidRPr="00A21164">
        <w:rPr>
          <w:rFonts w:ascii="Liberation Serif" w:hAnsi="Liberation Serif"/>
        </w:rPr>
        <w:t>their</w:t>
      </w:r>
      <w:r w:rsidRPr="00A21164">
        <w:rPr>
          <w:rFonts w:ascii="Liberation Serif" w:hAnsi="Liberation Serif"/>
          <w:spacing w:val="-10"/>
        </w:rPr>
        <w:t xml:space="preserve"> </w:t>
      </w:r>
      <w:r w:rsidRPr="00A21164">
        <w:rPr>
          <w:rFonts w:ascii="Liberation Serif" w:hAnsi="Liberation Serif"/>
        </w:rPr>
        <w:t>respective</w:t>
      </w:r>
      <w:r w:rsidRPr="00A21164">
        <w:rPr>
          <w:rFonts w:ascii="Liberation Serif" w:hAnsi="Liberation Serif"/>
          <w:spacing w:val="-10"/>
        </w:rPr>
        <w:t xml:space="preserve"> </w:t>
      </w:r>
      <w:r w:rsidR="00DE60E4" w:rsidRPr="00A21164">
        <w:rPr>
          <w:rFonts w:ascii="Liberation Serif" w:hAnsi="Liberation Serif"/>
        </w:rPr>
        <w:t>data</w:t>
      </w:r>
      <w:r w:rsidR="00DE60E4" w:rsidRPr="00A21164">
        <w:rPr>
          <w:rFonts w:ascii="Liberation Serif" w:hAnsi="Liberation Serif"/>
          <w:spacing w:val="-10"/>
        </w:rPr>
        <w:t>base</w:t>
      </w:r>
      <w:r w:rsidRPr="00A21164">
        <w:rPr>
          <w:rFonts w:ascii="Liberation Serif" w:hAnsi="Liberation Serif"/>
          <w:spacing w:val="-10"/>
        </w:rPr>
        <w:t xml:space="preserve"> </w:t>
      </w:r>
      <w:r w:rsidRPr="00A21164">
        <w:rPr>
          <w:rFonts w:ascii="Liberation Serif" w:hAnsi="Liberation Serif"/>
        </w:rPr>
        <w:t>maintainers. Bruce Horn, WA7BNM, for the 8 day context calendar.</w:t>
      </w:r>
    </w:p>
    <w:p w14:paraId="14D59B33" w14:textId="77777777" w:rsidR="00CB640B" w:rsidRPr="00A21164" w:rsidRDefault="00CB640B" w:rsidP="001C2E09">
      <w:pPr>
        <w:pStyle w:val="Textbody"/>
        <w:spacing w:line="384" w:lineRule="auto"/>
        <w:ind w:left="526" w:right="36"/>
      </w:pPr>
      <w:r w:rsidRPr="00A21164">
        <w:rPr>
          <w:rFonts w:ascii="Liberation Serif" w:hAnsi="Liberation Serif"/>
        </w:rPr>
        <w:t>Celestrak</w:t>
      </w:r>
      <w:r w:rsidRPr="00A21164">
        <w:rPr>
          <w:rFonts w:ascii="Liberation Serif" w:hAnsi="Liberation Serif"/>
          <w:spacing w:val="-13"/>
        </w:rPr>
        <w:t xml:space="preserve"> </w:t>
      </w:r>
      <w:r w:rsidRPr="00A21164">
        <w:rPr>
          <w:rFonts w:ascii="Liberation Serif" w:hAnsi="Liberation Serif"/>
        </w:rPr>
        <w:t>for</w:t>
      </w:r>
      <w:r w:rsidRPr="00A21164">
        <w:rPr>
          <w:rFonts w:ascii="Liberation Serif" w:hAnsi="Liberation Serif"/>
          <w:spacing w:val="-13"/>
        </w:rPr>
        <w:t xml:space="preserve"> </w:t>
      </w:r>
      <w:r w:rsidRPr="00A21164">
        <w:rPr>
          <w:rFonts w:ascii="Liberation Serif" w:hAnsi="Liberation Serif"/>
        </w:rPr>
        <w:t>timely</w:t>
      </w:r>
      <w:r w:rsidRPr="00A21164">
        <w:rPr>
          <w:rFonts w:ascii="Liberation Serif" w:hAnsi="Liberation Serif"/>
          <w:spacing w:val="-13"/>
        </w:rPr>
        <w:t xml:space="preserve"> </w:t>
      </w:r>
      <w:r w:rsidRPr="00A21164">
        <w:rPr>
          <w:rFonts w:ascii="Liberation Serif" w:hAnsi="Liberation Serif"/>
        </w:rPr>
        <w:t>satellite</w:t>
      </w:r>
      <w:r w:rsidRPr="00A21164">
        <w:rPr>
          <w:rFonts w:ascii="Liberation Serif" w:hAnsi="Liberation Serif"/>
          <w:spacing w:val="-13"/>
        </w:rPr>
        <w:t xml:space="preserve"> </w:t>
      </w:r>
      <w:r w:rsidRPr="00A21164">
        <w:rPr>
          <w:rFonts w:ascii="Liberation Serif" w:hAnsi="Liberation Serif"/>
        </w:rPr>
        <w:t>elements. NASA</w:t>
      </w:r>
      <w:r w:rsidRPr="00A21164">
        <w:rPr>
          <w:rFonts w:ascii="Liberation Serif" w:hAnsi="Liberation Serif"/>
          <w:spacing w:val="-14"/>
        </w:rPr>
        <w:t xml:space="preserve"> </w:t>
      </w:r>
      <w:r w:rsidRPr="00A21164">
        <w:rPr>
          <w:rFonts w:ascii="Liberation Serif" w:hAnsi="Liberation Serif"/>
        </w:rPr>
        <w:t>for</w:t>
      </w:r>
      <w:r w:rsidRPr="00A21164">
        <w:rPr>
          <w:rFonts w:ascii="Liberation Serif" w:hAnsi="Liberation Serif"/>
          <w:spacing w:val="-5"/>
        </w:rPr>
        <w:t xml:space="preserve"> </w:t>
      </w:r>
      <w:r w:rsidRPr="00A21164">
        <w:rPr>
          <w:rFonts w:ascii="Liberation Serif" w:hAnsi="Liberation Serif"/>
        </w:rPr>
        <w:t>SDO</w:t>
      </w:r>
      <w:r w:rsidRPr="00A21164">
        <w:rPr>
          <w:rFonts w:ascii="Liberation Serif" w:hAnsi="Liberation Serif"/>
          <w:spacing w:val="-4"/>
        </w:rPr>
        <w:t xml:space="preserve"> </w:t>
      </w:r>
      <w:r w:rsidRPr="00A21164">
        <w:rPr>
          <w:rFonts w:ascii="Liberation Serif" w:hAnsi="Liberation Serif"/>
        </w:rPr>
        <w:t>and</w:t>
      </w:r>
      <w:r w:rsidRPr="00A21164">
        <w:rPr>
          <w:rFonts w:ascii="Liberation Serif" w:hAnsi="Liberation Serif"/>
          <w:spacing w:val="-4"/>
        </w:rPr>
        <w:t xml:space="preserve"> </w:t>
      </w:r>
      <w:r w:rsidRPr="00A21164">
        <w:rPr>
          <w:rFonts w:ascii="Liberation Serif" w:hAnsi="Liberation Serif"/>
        </w:rPr>
        <w:t>STEREO</w:t>
      </w:r>
      <w:r w:rsidRPr="00A21164">
        <w:rPr>
          <w:rFonts w:ascii="Liberation Serif" w:hAnsi="Liberation Serif"/>
          <w:spacing w:val="-3"/>
        </w:rPr>
        <w:t xml:space="preserve"> </w:t>
      </w:r>
      <w:r w:rsidRPr="00A21164">
        <w:rPr>
          <w:rFonts w:ascii="Liberation Serif" w:hAnsi="Liberation Serif"/>
          <w:spacing w:val="-2"/>
        </w:rPr>
        <w:t>images.</w:t>
      </w:r>
    </w:p>
    <w:p w14:paraId="61AFBAC8" w14:textId="77777777" w:rsidR="00CB640B" w:rsidRPr="00A21164" w:rsidRDefault="00CB640B" w:rsidP="001C2E09">
      <w:pPr>
        <w:pStyle w:val="Textbody"/>
        <w:spacing w:line="384" w:lineRule="auto"/>
        <w:ind w:left="526" w:right="36"/>
      </w:pPr>
      <w:r w:rsidRPr="00A21164">
        <w:rPr>
          <w:rFonts w:ascii="Liberation Serif" w:hAnsi="Liberation Serif"/>
        </w:rPr>
        <w:t>National</w:t>
      </w:r>
      <w:r w:rsidRPr="00A21164">
        <w:rPr>
          <w:rFonts w:ascii="Liberation Serif" w:hAnsi="Liberation Serif"/>
          <w:spacing w:val="-5"/>
        </w:rPr>
        <w:t xml:space="preserve"> </w:t>
      </w:r>
      <w:r w:rsidRPr="00A21164">
        <w:rPr>
          <w:rFonts w:ascii="Liberation Serif" w:hAnsi="Liberation Serif"/>
        </w:rPr>
        <w:t>Research</w:t>
      </w:r>
      <w:r w:rsidRPr="00A21164">
        <w:rPr>
          <w:rFonts w:ascii="Liberation Serif" w:hAnsi="Liberation Serif"/>
          <w:spacing w:val="-5"/>
        </w:rPr>
        <w:t xml:space="preserve"> </w:t>
      </w:r>
      <w:r w:rsidRPr="00A21164">
        <w:rPr>
          <w:rFonts w:ascii="Liberation Serif" w:hAnsi="Liberation Serif"/>
        </w:rPr>
        <w:t>Council</w:t>
      </w:r>
      <w:r w:rsidRPr="00A21164">
        <w:rPr>
          <w:rFonts w:ascii="Liberation Serif" w:hAnsi="Liberation Serif"/>
          <w:spacing w:val="-5"/>
        </w:rPr>
        <w:t xml:space="preserve"> </w:t>
      </w:r>
      <w:r w:rsidRPr="00A21164">
        <w:rPr>
          <w:rFonts w:ascii="Liberation Serif" w:hAnsi="Liberation Serif"/>
        </w:rPr>
        <w:t>Canada</w:t>
      </w:r>
      <w:r w:rsidRPr="00A21164">
        <w:rPr>
          <w:rFonts w:ascii="Liberation Serif" w:hAnsi="Liberation Serif"/>
          <w:spacing w:val="-5"/>
        </w:rPr>
        <w:t xml:space="preserve"> </w:t>
      </w:r>
      <w:r w:rsidRPr="00A21164">
        <w:rPr>
          <w:rFonts w:ascii="Liberation Serif" w:hAnsi="Liberation Serif"/>
        </w:rPr>
        <w:t>for</w:t>
      </w:r>
      <w:r w:rsidRPr="00A21164">
        <w:rPr>
          <w:rFonts w:ascii="Liberation Serif" w:hAnsi="Liberation Serif"/>
          <w:spacing w:val="-5"/>
        </w:rPr>
        <w:t xml:space="preserve"> </w:t>
      </w:r>
      <w:r w:rsidRPr="00A21164">
        <w:rPr>
          <w:rFonts w:ascii="Liberation Serif" w:hAnsi="Liberation Serif"/>
        </w:rPr>
        <w:t>70</w:t>
      </w:r>
      <w:r w:rsidRPr="00A21164">
        <w:rPr>
          <w:rFonts w:ascii="Liberation Serif" w:hAnsi="Liberation Serif"/>
          <w:spacing w:val="-5"/>
        </w:rPr>
        <w:t xml:space="preserve"> </w:t>
      </w:r>
      <w:r w:rsidRPr="00A21164">
        <w:rPr>
          <w:rFonts w:ascii="Liberation Serif" w:hAnsi="Liberation Serif"/>
        </w:rPr>
        <w:t>years</w:t>
      </w:r>
      <w:r w:rsidRPr="00A21164">
        <w:rPr>
          <w:rFonts w:ascii="Liberation Serif" w:hAnsi="Liberation Serif"/>
          <w:spacing w:val="-5"/>
        </w:rPr>
        <w:t xml:space="preserve"> </w:t>
      </w:r>
      <w:r w:rsidRPr="00A21164">
        <w:rPr>
          <w:rFonts w:ascii="Liberation Serif" w:hAnsi="Liberation Serif"/>
        </w:rPr>
        <w:t>of</w:t>
      </w:r>
      <w:r w:rsidRPr="00A21164">
        <w:rPr>
          <w:rFonts w:ascii="Liberation Serif" w:hAnsi="Liberation Serif"/>
          <w:spacing w:val="-5"/>
        </w:rPr>
        <w:t xml:space="preserve"> </w:t>
      </w:r>
      <w:r w:rsidRPr="00A21164">
        <w:rPr>
          <w:rFonts w:ascii="Liberation Serif" w:hAnsi="Liberation Serif"/>
        </w:rPr>
        <w:t>continuous</w:t>
      </w:r>
      <w:r w:rsidRPr="00A21164">
        <w:rPr>
          <w:rFonts w:ascii="Liberation Serif" w:hAnsi="Liberation Serif"/>
          <w:spacing w:val="-5"/>
        </w:rPr>
        <w:t xml:space="preserve"> </w:t>
      </w:r>
      <w:r w:rsidRPr="00A21164">
        <w:rPr>
          <w:rFonts w:ascii="Liberation Serif" w:hAnsi="Liberation Serif"/>
        </w:rPr>
        <w:t>10.7</w:t>
      </w:r>
      <w:r w:rsidRPr="00A21164">
        <w:rPr>
          <w:rFonts w:ascii="Liberation Serif" w:hAnsi="Liberation Serif"/>
          <w:spacing w:val="-5"/>
        </w:rPr>
        <w:t xml:space="preserve"> </w:t>
      </w:r>
      <w:r w:rsidRPr="00A21164">
        <w:rPr>
          <w:rFonts w:ascii="Liberation Serif" w:hAnsi="Liberation Serif"/>
        </w:rPr>
        <w:t>cm</w:t>
      </w:r>
      <w:r w:rsidRPr="00A21164">
        <w:rPr>
          <w:rFonts w:ascii="Liberation Serif" w:hAnsi="Liberation Serif"/>
          <w:spacing w:val="-5"/>
        </w:rPr>
        <w:t xml:space="preserve"> </w:t>
      </w:r>
      <w:r w:rsidRPr="00A21164">
        <w:rPr>
          <w:rFonts w:ascii="Liberation Serif" w:hAnsi="Liberation Serif"/>
        </w:rPr>
        <w:t>solar</w:t>
      </w:r>
      <w:r w:rsidRPr="00A21164">
        <w:rPr>
          <w:rFonts w:ascii="Liberation Serif" w:hAnsi="Liberation Serif"/>
          <w:spacing w:val="-5"/>
        </w:rPr>
        <w:t xml:space="preserve"> </w:t>
      </w:r>
      <w:r w:rsidRPr="00A21164">
        <w:rPr>
          <w:rFonts w:ascii="Liberation Serif" w:hAnsi="Liberation Serif"/>
        </w:rPr>
        <w:t>flux</w:t>
      </w:r>
      <w:r w:rsidRPr="00A21164">
        <w:rPr>
          <w:rFonts w:ascii="Liberation Serif" w:hAnsi="Liberation Serif"/>
          <w:spacing w:val="-5"/>
        </w:rPr>
        <w:t xml:space="preserve"> </w:t>
      </w:r>
      <w:r w:rsidRPr="00A21164">
        <w:rPr>
          <w:rFonts w:ascii="Liberation Serif" w:hAnsi="Liberation Serif"/>
        </w:rPr>
        <w:t>data. Open Weather Map for near-real-time world-wide weather data.</w:t>
      </w:r>
    </w:p>
    <w:p w14:paraId="2D9D80E5" w14:textId="77777777" w:rsidR="00CB640B" w:rsidRPr="00A21164" w:rsidRDefault="00CB640B" w:rsidP="001C2E09">
      <w:pPr>
        <w:pStyle w:val="Textbody"/>
        <w:spacing w:line="384" w:lineRule="auto"/>
        <w:ind w:left="526" w:right="36"/>
      </w:pPr>
      <w:r w:rsidRPr="00A21164">
        <w:rPr>
          <w:rFonts w:ascii="Liberation Serif" w:hAnsi="Liberation Serif"/>
        </w:rPr>
        <w:t>Philip</w:t>
      </w:r>
      <w:r w:rsidRPr="00A21164">
        <w:rPr>
          <w:rFonts w:ascii="Liberation Serif" w:hAnsi="Liberation Serif"/>
          <w:spacing w:val="-6"/>
        </w:rPr>
        <w:t xml:space="preserve"> </w:t>
      </w:r>
      <w:r w:rsidRPr="00A21164">
        <w:rPr>
          <w:rFonts w:ascii="Liberation Serif" w:hAnsi="Liberation Serif"/>
        </w:rPr>
        <w:t>Gladstone,</w:t>
      </w:r>
      <w:r w:rsidRPr="00A21164">
        <w:rPr>
          <w:rFonts w:ascii="Liberation Serif" w:hAnsi="Liberation Serif"/>
          <w:spacing w:val="-6"/>
        </w:rPr>
        <w:t xml:space="preserve"> </w:t>
      </w:r>
      <w:r w:rsidRPr="00A21164">
        <w:rPr>
          <w:rFonts w:ascii="Liberation Serif" w:hAnsi="Liberation Serif"/>
        </w:rPr>
        <w:t>N1DQ,</w:t>
      </w:r>
      <w:r w:rsidRPr="00A21164">
        <w:rPr>
          <w:rFonts w:ascii="Liberation Serif" w:hAnsi="Liberation Serif"/>
          <w:spacing w:val="-6"/>
        </w:rPr>
        <w:t xml:space="preserve"> </w:t>
      </w:r>
      <w:r w:rsidRPr="00A21164">
        <w:rPr>
          <w:rFonts w:ascii="Liberation Serif" w:hAnsi="Liberation Serif"/>
        </w:rPr>
        <w:t>for</w:t>
      </w:r>
      <w:r w:rsidRPr="00A21164">
        <w:rPr>
          <w:rFonts w:ascii="Liberation Serif" w:hAnsi="Liberation Serif"/>
          <w:spacing w:val="-6"/>
        </w:rPr>
        <w:t xml:space="preserve"> </w:t>
      </w:r>
      <w:r w:rsidRPr="00A21164">
        <w:rPr>
          <w:rFonts w:ascii="Liberation Serif" w:hAnsi="Liberation Serif"/>
        </w:rPr>
        <w:t>assistance</w:t>
      </w:r>
      <w:r w:rsidRPr="00A21164">
        <w:rPr>
          <w:rFonts w:ascii="Liberation Serif" w:hAnsi="Liberation Serif"/>
          <w:spacing w:val="-6"/>
        </w:rPr>
        <w:t xml:space="preserve"> </w:t>
      </w:r>
      <w:r w:rsidRPr="00A21164">
        <w:rPr>
          <w:rFonts w:ascii="Liberation Serif" w:hAnsi="Liberation Serif"/>
        </w:rPr>
        <w:t>and</w:t>
      </w:r>
      <w:r w:rsidRPr="00A21164">
        <w:rPr>
          <w:rFonts w:ascii="Liberation Serif" w:hAnsi="Liberation Serif"/>
          <w:spacing w:val="-6"/>
        </w:rPr>
        <w:t xml:space="preserve"> </w:t>
      </w:r>
      <w:r w:rsidRPr="00A21164">
        <w:rPr>
          <w:rFonts w:ascii="Liberation Serif" w:hAnsi="Liberation Serif"/>
        </w:rPr>
        <w:t>live</w:t>
      </w:r>
      <w:r w:rsidRPr="00A21164">
        <w:rPr>
          <w:rFonts w:ascii="Liberation Serif" w:hAnsi="Liberation Serif"/>
          <w:spacing w:val="-6"/>
        </w:rPr>
        <w:t xml:space="preserve"> </w:t>
      </w:r>
      <w:r w:rsidRPr="00A21164">
        <w:rPr>
          <w:rFonts w:ascii="Liberation Serif" w:hAnsi="Liberation Serif"/>
        </w:rPr>
        <w:t>data</w:t>
      </w:r>
      <w:r w:rsidRPr="00A21164">
        <w:rPr>
          <w:rFonts w:ascii="Liberation Serif" w:hAnsi="Liberation Serif"/>
          <w:spacing w:val="-6"/>
        </w:rPr>
        <w:t xml:space="preserve"> </w:t>
      </w:r>
      <w:r w:rsidRPr="00A21164">
        <w:rPr>
          <w:rFonts w:ascii="Liberation Serif" w:hAnsi="Liberation Serif"/>
        </w:rPr>
        <w:t>from</w:t>
      </w:r>
      <w:r w:rsidRPr="00A21164">
        <w:rPr>
          <w:rFonts w:ascii="Liberation Serif" w:hAnsi="Liberation Serif"/>
          <w:spacing w:val="-6"/>
        </w:rPr>
        <w:t xml:space="preserve"> </w:t>
      </w:r>
      <w:r w:rsidRPr="00A21164">
        <w:rPr>
          <w:rFonts w:ascii="Liberation Serif" w:hAnsi="Liberation Serif"/>
        </w:rPr>
        <w:t>his</w:t>
      </w:r>
      <w:r w:rsidRPr="00A21164">
        <w:rPr>
          <w:rFonts w:ascii="Liberation Serif" w:hAnsi="Liberation Serif"/>
          <w:spacing w:val="-6"/>
        </w:rPr>
        <w:t xml:space="preserve"> </w:t>
      </w:r>
      <w:r w:rsidRPr="00A21164">
        <w:rPr>
          <w:rFonts w:ascii="Liberation Serif" w:hAnsi="Liberation Serif"/>
        </w:rPr>
        <w:t>web</w:t>
      </w:r>
      <w:r w:rsidRPr="00A21164">
        <w:rPr>
          <w:rFonts w:ascii="Liberation Serif" w:hAnsi="Liberation Serif"/>
          <w:spacing w:val="-6"/>
        </w:rPr>
        <w:t xml:space="preserve"> </w:t>
      </w:r>
      <w:r w:rsidRPr="00A21164">
        <w:rPr>
          <w:rFonts w:ascii="Liberation Serif" w:hAnsi="Liberation Serif"/>
        </w:rPr>
        <w:t>site</w:t>
      </w:r>
      <w:r w:rsidRPr="00A21164">
        <w:rPr>
          <w:rFonts w:ascii="Liberation Serif" w:hAnsi="Liberation Serif"/>
          <w:spacing w:val="-6"/>
        </w:rPr>
        <w:t xml:space="preserve"> </w:t>
      </w:r>
      <w:r w:rsidRPr="00A21164">
        <w:rPr>
          <w:rFonts w:ascii="Liberation Serif" w:hAnsi="Liberation Serif"/>
        </w:rPr>
        <w:t>PSKReport.info</w:t>
      </w:r>
      <w:r w:rsidRPr="00A21164">
        <w:rPr>
          <w:rFonts w:ascii="Liberation Serif" w:hAnsi="Liberation Serif"/>
          <w:spacing w:val="-6"/>
        </w:rPr>
        <w:t xml:space="preserve"> </w:t>
      </w:r>
      <w:r w:rsidRPr="00A21164">
        <w:rPr>
          <w:rFonts w:ascii="Liberation Serif" w:hAnsi="Liberation Serif"/>
        </w:rPr>
        <w:t>. Pete Smith, N4ZR, and Felipe Ceglia, PY1NB, for the Reverse Beacon Network.</w:t>
      </w:r>
    </w:p>
    <w:p w14:paraId="0E669CCC" w14:textId="77777777" w:rsidR="00CB640B" w:rsidRPr="00A21164" w:rsidRDefault="00CB640B" w:rsidP="001C2E09">
      <w:pPr>
        <w:pStyle w:val="Textbody"/>
        <w:spacing w:line="229" w:lineRule="exact"/>
        <w:ind w:left="526" w:right="36"/>
      </w:pPr>
      <w:r w:rsidRPr="00A21164">
        <w:rPr>
          <w:rFonts w:ascii="Liberation Serif" w:hAnsi="Liberation Serif"/>
        </w:rPr>
        <w:t>Arne</w:t>
      </w:r>
      <w:r w:rsidRPr="00A21164">
        <w:rPr>
          <w:rFonts w:ascii="Liberation Serif" w:hAnsi="Liberation Serif"/>
          <w:spacing w:val="-7"/>
        </w:rPr>
        <w:t xml:space="preserve"> </w:t>
      </w:r>
      <w:r w:rsidRPr="00A21164">
        <w:rPr>
          <w:rFonts w:ascii="Liberation Serif" w:hAnsi="Liberation Serif"/>
        </w:rPr>
        <w:t>for</w:t>
      </w:r>
      <w:r w:rsidRPr="00A21164">
        <w:rPr>
          <w:rFonts w:ascii="Liberation Serif" w:hAnsi="Liberation Serif"/>
          <w:spacing w:val="-4"/>
        </w:rPr>
        <w:t xml:space="preserve"> </w:t>
      </w:r>
      <w:r w:rsidRPr="00A21164">
        <w:rPr>
          <w:rFonts w:ascii="Liberation Serif" w:hAnsi="Liberation Serif"/>
        </w:rPr>
        <w:t>assistance</w:t>
      </w:r>
      <w:r w:rsidRPr="00A21164">
        <w:rPr>
          <w:rFonts w:ascii="Liberation Serif" w:hAnsi="Liberation Serif"/>
          <w:spacing w:val="-4"/>
        </w:rPr>
        <w:t xml:space="preserve"> </w:t>
      </w:r>
      <w:r w:rsidRPr="00A21164">
        <w:rPr>
          <w:rFonts w:ascii="Liberation Serif" w:hAnsi="Liberation Serif"/>
        </w:rPr>
        <w:t>and</w:t>
      </w:r>
      <w:r w:rsidRPr="00A21164">
        <w:rPr>
          <w:rFonts w:ascii="Liberation Serif" w:hAnsi="Liberation Serif"/>
          <w:spacing w:val="-5"/>
        </w:rPr>
        <w:t xml:space="preserve"> </w:t>
      </w:r>
      <w:r w:rsidRPr="00A21164">
        <w:rPr>
          <w:rFonts w:ascii="Liberation Serif" w:hAnsi="Liberation Serif"/>
        </w:rPr>
        <w:t>live</w:t>
      </w:r>
      <w:r w:rsidRPr="00A21164">
        <w:rPr>
          <w:rFonts w:ascii="Liberation Serif" w:hAnsi="Liberation Serif"/>
          <w:spacing w:val="-4"/>
        </w:rPr>
        <w:t xml:space="preserve"> </w:t>
      </w:r>
      <w:r w:rsidRPr="00A21164">
        <w:rPr>
          <w:rFonts w:ascii="Liberation Serif" w:hAnsi="Liberation Serif"/>
        </w:rPr>
        <w:t>data</w:t>
      </w:r>
      <w:r w:rsidRPr="00A21164">
        <w:rPr>
          <w:rFonts w:ascii="Liberation Serif" w:hAnsi="Liberation Serif"/>
          <w:spacing w:val="-4"/>
        </w:rPr>
        <w:t xml:space="preserve"> </w:t>
      </w:r>
      <w:r w:rsidRPr="00A21164">
        <w:rPr>
          <w:rFonts w:ascii="Liberation Serif" w:hAnsi="Liberation Serif"/>
        </w:rPr>
        <w:t>from</w:t>
      </w:r>
      <w:r w:rsidRPr="00A21164">
        <w:rPr>
          <w:rFonts w:ascii="Liberation Serif" w:hAnsi="Liberation Serif"/>
          <w:spacing w:val="-5"/>
        </w:rPr>
        <w:t xml:space="preserve"> </w:t>
      </w:r>
      <w:r w:rsidRPr="00A21164">
        <w:rPr>
          <w:rFonts w:ascii="Liberation Serif" w:hAnsi="Liberation Serif"/>
        </w:rPr>
        <w:t>his</w:t>
      </w:r>
      <w:r w:rsidRPr="00A21164">
        <w:rPr>
          <w:rFonts w:ascii="Liberation Serif" w:hAnsi="Liberation Serif"/>
          <w:spacing w:val="-4"/>
        </w:rPr>
        <w:t xml:space="preserve"> </w:t>
      </w:r>
      <w:r w:rsidRPr="00A21164">
        <w:rPr>
          <w:rFonts w:ascii="Liberation Serif" w:hAnsi="Liberation Serif"/>
        </w:rPr>
        <w:t>site</w:t>
      </w:r>
      <w:r w:rsidRPr="00A21164">
        <w:rPr>
          <w:rFonts w:ascii="Liberation Serif" w:hAnsi="Liberation Serif"/>
          <w:spacing w:val="-4"/>
        </w:rPr>
        <w:t xml:space="preserve"> </w:t>
      </w:r>
      <w:r w:rsidRPr="00A21164">
        <w:rPr>
          <w:rFonts w:ascii="Liberation Serif" w:hAnsi="Liberation Serif"/>
          <w:spacing w:val="-2"/>
        </w:rPr>
        <w:t>wspr.live.</w:t>
      </w:r>
    </w:p>
    <w:p w14:paraId="1199FC27" w14:textId="77777777" w:rsidR="00CB640B" w:rsidRPr="00A21164" w:rsidRDefault="00CB640B" w:rsidP="001C2E09">
      <w:pPr>
        <w:pStyle w:val="Textbody"/>
        <w:spacing w:before="133" w:line="384" w:lineRule="auto"/>
        <w:ind w:left="526" w:right="36"/>
      </w:pPr>
      <w:r w:rsidRPr="00A21164">
        <w:rPr>
          <w:rFonts w:ascii="Liberation Serif" w:hAnsi="Liberation Serif"/>
        </w:rPr>
        <w:t>NOAA</w:t>
      </w:r>
      <w:r w:rsidRPr="00A21164">
        <w:rPr>
          <w:rFonts w:ascii="Liberation Serif" w:hAnsi="Liberation Serif"/>
          <w:spacing w:val="-14"/>
        </w:rPr>
        <w:t xml:space="preserve"> </w:t>
      </w:r>
      <w:r w:rsidRPr="00A21164">
        <w:rPr>
          <w:rFonts w:ascii="Liberation Serif" w:hAnsi="Liberation Serif"/>
        </w:rPr>
        <w:t>for</w:t>
      </w:r>
      <w:r w:rsidRPr="00A21164">
        <w:rPr>
          <w:rFonts w:ascii="Liberation Serif" w:hAnsi="Liberation Serif"/>
          <w:spacing w:val="-6"/>
        </w:rPr>
        <w:t xml:space="preserve"> </w:t>
      </w:r>
      <w:r w:rsidRPr="00A21164">
        <w:rPr>
          <w:rFonts w:ascii="Liberation Serif" w:hAnsi="Liberation Serif"/>
        </w:rPr>
        <w:t>the</w:t>
      </w:r>
      <w:r w:rsidRPr="00A21164">
        <w:rPr>
          <w:rFonts w:ascii="Liberation Serif" w:hAnsi="Liberation Serif"/>
          <w:spacing w:val="-5"/>
        </w:rPr>
        <w:t xml:space="preserve"> </w:t>
      </w:r>
      <w:r w:rsidRPr="00A21164">
        <w:rPr>
          <w:rFonts w:ascii="Liberation Serif" w:hAnsi="Liberation Serif"/>
        </w:rPr>
        <w:t>World</w:t>
      </w:r>
      <w:r w:rsidRPr="00A21164">
        <w:rPr>
          <w:rFonts w:ascii="Liberation Serif" w:hAnsi="Liberation Serif"/>
          <w:spacing w:val="-5"/>
        </w:rPr>
        <w:t xml:space="preserve"> </w:t>
      </w:r>
      <w:r w:rsidRPr="00A21164">
        <w:rPr>
          <w:rFonts w:ascii="Liberation Serif" w:hAnsi="Liberation Serif"/>
        </w:rPr>
        <w:t>Magnetic</w:t>
      </w:r>
      <w:r w:rsidRPr="00A21164">
        <w:rPr>
          <w:rFonts w:ascii="Liberation Serif" w:hAnsi="Liberation Serif"/>
          <w:spacing w:val="-5"/>
        </w:rPr>
        <w:t xml:space="preserve"> </w:t>
      </w:r>
      <w:r w:rsidRPr="00A21164">
        <w:rPr>
          <w:rFonts w:ascii="Liberation Serif" w:hAnsi="Liberation Serif"/>
        </w:rPr>
        <w:t>Model</w:t>
      </w:r>
      <w:r w:rsidRPr="00A21164">
        <w:rPr>
          <w:rFonts w:ascii="Liberation Serif" w:hAnsi="Liberation Serif"/>
          <w:spacing w:val="-5"/>
        </w:rPr>
        <w:t xml:space="preserve"> </w:t>
      </w:r>
      <w:r w:rsidRPr="00A21164">
        <w:rPr>
          <w:rFonts w:ascii="Liberation Serif" w:hAnsi="Liberation Serif"/>
        </w:rPr>
        <w:t>and</w:t>
      </w:r>
      <w:r w:rsidRPr="00A21164">
        <w:rPr>
          <w:rFonts w:ascii="Liberation Serif" w:hAnsi="Liberation Serif"/>
          <w:spacing w:val="-5"/>
        </w:rPr>
        <w:t xml:space="preserve"> </w:t>
      </w:r>
      <w:r w:rsidRPr="00A21164">
        <w:rPr>
          <w:rFonts w:ascii="Liberation Serif" w:hAnsi="Liberation Serif"/>
        </w:rPr>
        <w:t>their</w:t>
      </w:r>
      <w:r w:rsidRPr="00A21164">
        <w:rPr>
          <w:rFonts w:ascii="Liberation Serif" w:hAnsi="Liberation Serif"/>
          <w:spacing w:val="-5"/>
        </w:rPr>
        <w:t xml:space="preserve"> </w:t>
      </w:r>
      <w:r w:rsidRPr="00A21164">
        <w:rPr>
          <w:rFonts w:ascii="Liberation Serif" w:hAnsi="Liberation Serif"/>
        </w:rPr>
        <w:t>Science</w:t>
      </w:r>
      <w:r w:rsidRPr="00A21164">
        <w:rPr>
          <w:rFonts w:ascii="Liberation Serif" w:hAnsi="Liberation Serif"/>
          <w:spacing w:val="-5"/>
        </w:rPr>
        <w:t xml:space="preserve"> </w:t>
      </w:r>
      <w:r w:rsidRPr="00A21164">
        <w:rPr>
          <w:rFonts w:ascii="Liberation Serif" w:hAnsi="Liberation Serif"/>
        </w:rPr>
        <w:t>on</w:t>
      </w:r>
      <w:r w:rsidRPr="00A21164">
        <w:rPr>
          <w:rFonts w:ascii="Liberation Serif" w:hAnsi="Liberation Serif"/>
          <w:spacing w:val="-5"/>
        </w:rPr>
        <w:t xml:space="preserve"> </w:t>
      </w:r>
      <w:r w:rsidRPr="00A21164">
        <w:rPr>
          <w:rFonts w:ascii="Liberation Serif" w:hAnsi="Liberation Serif"/>
        </w:rPr>
        <w:t>a</w:t>
      </w:r>
      <w:r w:rsidRPr="00A21164">
        <w:rPr>
          <w:rFonts w:ascii="Liberation Serif" w:hAnsi="Liberation Serif"/>
          <w:spacing w:val="-5"/>
        </w:rPr>
        <w:t xml:space="preserve"> </w:t>
      </w:r>
      <w:r w:rsidRPr="00A21164">
        <w:rPr>
          <w:rFonts w:ascii="Liberation Serif" w:hAnsi="Liberation Serif"/>
        </w:rPr>
        <w:t>Sphere</w:t>
      </w:r>
      <w:r w:rsidRPr="00A21164">
        <w:rPr>
          <w:rFonts w:ascii="Liberation Serif" w:hAnsi="Liberation Serif"/>
          <w:spacing w:val="-5"/>
        </w:rPr>
        <w:t xml:space="preserve"> </w:t>
      </w:r>
      <w:r w:rsidRPr="00A21164">
        <w:rPr>
          <w:rFonts w:ascii="Liberation Serif" w:hAnsi="Liberation Serif"/>
        </w:rPr>
        <w:t>real-time</w:t>
      </w:r>
      <w:r w:rsidRPr="00A21164">
        <w:rPr>
          <w:rFonts w:ascii="Liberation Serif" w:hAnsi="Liberation Serif"/>
          <w:spacing w:val="-5"/>
        </w:rPr>
        <w:t xml:space="preserve"> </w:t>
      </w:r>
      <w:r w:rsidRPr="00A21164">
        <w:rPr>
          <w:rFonts w:ascii="Liberation Serif" w:hAnsi="Liberation Serif"/>
        </w:rPr>
        <w:t>cloud</w:t>
      </w:r>
      <w:r w:rsidRPr="00A21164">
        <w:rPr>
          <w:rFonts w:ascii="Liberation Serif" w:hAnsi="Liberation Serif"/>
          <w:spacing w:val="-5"/>
        </w:rPr>
        <w:t xml:space="preserve"> </w:t>
      </w:r>
      <w:r w:rsidRPr="00A21164">
        <w:rPr>
          <w:rFonts w:ascii="Liberation Serif" w:hAnsi="Liberation Serif"/>
        </w:rPr>
        <w:t>maps. Davidson Francis for his Websocket server.</w:t>
      </w:r>
    </w:p>
    <w:p w14:paraId="5B6B26ED" w14:textId="77777777" w:rsidR="00CB640B" w:rsidRPr="00A21164" w:rsidRDefault="00CB640B" w:rsidP="001C2E09">
      <w:pPr>
        <w:pStyle w:val="Textbody"/>
        <w:spacing w:line="384" w:lineRule="auto"/>
        <w:ind w:left="526" w:right="36"/>
      </w:pPr>
      <w:r w:rsidRPr="00A21164">
        <w:rPr>
          <w:rFonts w:ascii="Liberation Serif" w:hAnsi="Liberation Serif"/>
        </w:rPr>
        <w:t>Andrew D. Rodland, KC2G, for his ionosonde data via GIRO. Sean</w:t>
      </w:r>
      <w:r w:rsidRPr="00A21164">
        <w:rPr>
          <w:rFonts w:ascii="Liberation Serif" w:hAnsi="Liberation Serif"/>
          <w:spacing w:val="-8"/>
        </w:rPr>
        <w:t xml:space="preserve"> </w:t>
      </w:r>
      <w:r w:rsidRPr="00A21164">
        <w:rPr>
          <w:rFonts w:ascii="Liberation Serif" w:hAnsi="Liberation Serif"/>
        </w:rPr>
        <w:t>Barrett</w:t>
      </w:r>
      <w:r w:rsidRPr="00A21164">
        <w:rPr>
          <w:rFonts w:ascii="Liberation Serif" w:hAnsi="Liberation Serif"/>
          <w:spacing w:val="-8"/>
        </w:rPr>
        <w:t xml:space="preserve"> </w:t>
      </w:r>
      <w:r w:rsidRPr="00A21164">
        <w:rPr>
          <w:rFonts w:ascii="Liberation Serif" w:hAnsi="Liberation Serif"/>
        </w:rPr>
        <w:t>for</w:t>
      </w:r>
      <w:r w:rsidRPr="00A21164">
        <w:rPr>
          <w:rFonts w:ascii="Liberation Serif" w:hAnsi="Liberation Serif"/>
          <w:spacing w:val="-8"/>
        </w:rPr>
        <w:t xml:space="preserve"> </w:t>
      </w:r>
      <w:r w:rsidRPr="00A21164">
        <w:rPr>
          <w:rFonts w:ascii="Liberation Serif" w:hAnsi="Liberation Serif"/>
        </w:rPr>
        <w:t>a</w:t>
      </w:r>
      <w:r w:rsidRPr="00A21164">
        <w:rPr>
          <w:rFonts w:ascii="Liberation Serif" w:hAnsi="Liberation Serif"/>
          <w:spacing w:val="-8"/>
        </w:rPr>
        <w:t xml:space="preserve"> </w:t>
      </w:r>
      <w:r w:rsidRPr="00A21164">
        <w:rPr>
          <w:rFonts w:ascii="Liberation Serif" w:hAnsi="Liberation Serif"/>
        </w:rPr>
        <w:t>compact</w:t>
      </w:r>
      <w:r w:rsidRPr="00A21164">
        <w:rPr>
          <w:rFonts w:ascii="Liberation Serif" w:hAnsi="Liberation Serif"/>
          <w:spacing w:val="-8"/>
        </w:rPr>
        <w:t xml:space="preserve"> </w:t>
      </w:r>
      <w:r w:rsidRPr="00A21164">
        <w:rPr>
          <w:rFonts w:ascii="Liberation Serif" w:hAnsi="Liberation Serif"/>
        </w:rPr>
        <w:t>and</w:t>
      </w:r>
      <w:r w:rsidRPr="00A21164">
        <w:rPr>
          <w:rFonts w:ascii="Liberation Serif" w:hAnsi="Liberation Serif"/>
          <w:spacing w:val="-8"/>
        </w:rPr>
        <w:t xml:space="preserve"> </w:t>
      </w:r>
      <w:r w:rsidRPr="00A21164">
        <w:rPr>
          <w:rFonts w:ascii="Liberation Serif" w:hAnsi="Liberation Serif"/>
        </w:rPr>
        <w:t>easy-to-use</w:t>
      </w:r>
      <w:r w:rsidRPr="00A21164">
        <w:rPr>
          <w:rFonts w:ascii="Liberation Serif" w:hAnsi="Liberation Serif"/>
          <w:spacing w:val="-8"/>
        </w:rPr>
        <w:t xml:space="preserve"> </w:t>
      </w:r>
      <w:r w:rsidRPr="00A21164">
        <w:rPr>
          <w:rFonts w:ascii="Liberation Serif" w:hAnsi="Liberation Serif"/>
        </w:rPr>
        <w:t>image</w:t>
      </w:r>
      <w:r w:rsidRPr="00A21164">
        <w:rPr>
          <w:rFonts w:ascii="Liberation Serif" w:hAnsi="Liberation Serif"/>
          <w:spacing w:val="-8"/>
        </w:rPr>
        <w:t xml:space="preserve"> </w:t>
      </w:r>
      <w:r w:rsidRPr="00A21164">
        <w:rPr>
          <w:rFonts w:ascii="Liberation Serif" w:hAnsi="Liberation Serif"/>
        </w:rPr>
        <w:t>format</w:t>
      </w:r>
      <w:r w:rsidRPr="00A21164">
        <w:rPr>
          <w:rFonts w:ascii="Liberation Serif" w:hAnsi="Liberation Serif"/>
          <w:spacing w:val="-8"/>
        </w:rPr>
        <w:t xml:space="preserve"> </w:t>
      </w:r>
      <w:r w:rsidRPr="00A21164">
        <w:rPr>
          <w:rFonts w:ascii="Liberation Serif" w:hAnsi="Liberation Serif"/>
        </w:rPr>
        <w:t>writer. Jim Reisert, AD1C, for maintaining the cty country file.</w:t>
      </w:r>
    </w:p>
    <w:p w14:paraId="38C14C3B" w14:textId="77777777" w:rsidR="00CB640B" w:rsidRPr="00A21164" w:rsidRDefault="00CB640B" w:rsidP="001C2E09">
      <w:pPr>
        <w:pStyle w:val="Textbody"/>
        <w:spacing w:line="228" w:lineRule="exact"/>
        <w:ind w:left="526" w:right="36"/>
      </w:pPr>
      <w:r w:rsidRPr="00A21164">
        <w:rPr>
          <w:rFonts w:ascii="Liberation Serif" w:hAnsi="Liberation Serif"/>
        </w:rPr>
        <w:t>ITU</w:t>
      </w:r>
      <w:r w:rsidRPr="00A21164">
        <w:rPr>
          <w:rFonts w:ascii="Liberation Serif" w:hAnsi="Liberation Serif"/>
          <w:spacing w:val="-7"/>
        </w:rPr>
        <w:t xml:space="preserve"> </w:t>
      </w:r>
      <w:r w:rsidRPr="00A21164">
        <w:rPr>
          <w:rFonts w:ascii="Liberation Serif" w:hAnsi="Liberation Serif"/>
        </w:rPr>
        <w:t>and</w:t>
      </w:r>
      <w:r w:rsidRPr="00A21164">
        <w:rPr>
          <w:rFonts w:ascii="Liberation Serif" w:hAnsi="Liberation Serif"/>
          <w:spacing w:val="-4"/>
        </w:rPr>
        <w:t xml:space="preserve"> </w:t>
      </w:r>
      <w:r w:rsidRPr="00A21164">
        <w:rPr>
          <w:rFonts w:ascii="Liberation Serif" w:hAnsi="Liberation Serif"/>
        </w:rPr>
        <w:t>CQ</w:t>
      </w:r>
      <w:r w:rsidRPr="00A21164">
        <w:rPr>
          <w:rFonts w:ascii="Liberation Serif" w:hAnsi="Liberation Serif"/>
          <w:spacing w:val="-4"/>
        </w:rPr>
        <w:t xml:space="preserve"> </w:t>
      </w:r>
      <w:r w:rsidRPr="00A21164">
        <w:rPr>
          <w:rFonts w:ascii="Liberation Serif" w:hAnsi="Liberation Serif"/>
        </w:rPr>
        <w:t>zones</w:t>
      </w:r>
      <w:r w:rsidRPr="00A21164">
        <w:rPr>
          <w:rFonts w:ascii="Liberation Serif" w:hAnsi="Liberation Serif"/>
          <w:spacing w:val="-4"/>
        </w:rPr>
        <w:t xml:space="preserve"> </w:t>
      </w:r>
      <w:r w:rsidRPr="00A21164">
        <w:rPr>
          <w:rFonts w:ascii="Liberation Serif" w:hAnsi="Liberation Serif"/>
        </w:rPr>
        <w:t>based</w:t>
      </w:r>
      <w:r w:rsidRPr="00A21164">
        <w:rPr>
          <w:rFonts w:ascii="Liberation Serif" w:hAnsi="Liberation Serif"/>
          <w:spacing w:val="-4"/>
        </w:rPr>
        <w:t xml:space="preserve"> </w:t>
      </w:r>
      <w:r w:rsidRPr="00A21164">
        <w:rPr>
          <w:rFonts w:ascii="Liberation Serif" w:hAnsi="Liberation Serif"/>
        </w:rPr>
        <w:t>on</w:t>
      </w:r>
      <w:r w:rsidRPr="00A21164">
        <w:rPr>
          <w:rFonts w:ascii="Liberation Serif" w:hAnsi="Liberation Serif"/>
          <w:spacing w:val="-4"/>
        </w:rPr>
        <w:t xml:space="preserve"> </w:t>
      </w:r>
      <w:r w:rsidRPr="00A21164">
        <w:rPr>
          <w:rFonts w:ascii="Liberation Serif" w:hAnsi="Liberation Serif"/>
        </w:rPr>
        <w:t>data</w:t>
      </w:r>
      <w:r w:rsidRPr="00A21164">
        <w:rPr>
          <w:rFonts w:ascii="Liberation Serif" w:hAnsi="Liberation Serif"/>
          <w:spacing w:val="-4"/>
        </w:rPr>
        <w:t xml:space="preserve"> </w:t>
      </w:r>
      <w:r w:rsidRPr="00A21164">
        <w:rPr>
          <w:rFonts w:ascii="Liberation Serif" w:hAnsi="Liberation Serif"/>
        </w:rPr>
        <w:t>from</w:t>
      </w:r>
      <w:r w:rsidRPr="00A21164">
        <w:rPr>
          <w:rFonts w:ascii="Liberation Serif" w:hAnsi="Liberation Serif"/>
          <w:spacing w:val="-4"/>
        </w:rPr>
        <w:t xml:space="preserve"> </w:t>
      </w:r>
      <w:r w:rsidRPr="00A21164">
        <w:rPr>
          <w:rFonts w:ascii="Liberation Serif" w:hAnsi="Liberation Serif"/>
        </w:rPr>
        <w:t>zone-</w:t>
      </w:r>
      <w:r w:rsidRPr="00A21164">
        <w:rPr>
          <w:rFonts w:ascii="Liberation Serif" w:hAnsi="Liberation Serif"/>
          <w:spacing w:val="-2"/>
        </w:rPr>
        <w:t>check.eu.</w:t>
      </w:r>
    </w:p>
    <w:p w14:paraId="6A96501E" w14:textId="77777777" w:rsidR="00CB640B" w:rsidRPr="00A21164" w:rsidRDefault="00CB640B" w:rsidP="001C2E09">
      <w:pPr>
        <w:pStyle w:val="Textbody"/>
        <w:spacing w:before="136" w:line="384" w:lineRule="auto"/>
        <w:ind w:left="526" w:right="36"/>
      </w:pPr>
      <w:r w:rsidRPr="00A21164">
        <w:rPr>
          <w:rFonts w:ascii="Liberation Serif" w:hAnsi="Liberation Serif"/>
        </w:rPr>
        <w:t>Mario,</w:t>
      </w:r>
      <w:r w:rsidRPr="00A21164">
        <w:rPr>
          <w:rFonts w:ascii="Liberation Serif" w:hAnsi="Liberation Serif"/>
          <w:spacing w:val="-9"/>
        </w:rPr>
        <w:t xml:space="preserve"> </w:t>
      </w:r>
      <w:r w:rsidRPr="00A21164">
        <w:rPr>
          <w:rFonts w:ascii="Liberation Serif" w:hAnsi="Liberation Serif"/>
        </w:rPr>
        <w:t>DL4MFM,</w:t>
      </w:r>
      <w:r w:rsidRPr="00A21164">
        <w:rPr>
          <w:rFonts w:ascii="Liberation Serif" w:hAnsi="Liberation Serif"/>
          <w:spacing w:val="-9"/>
        </w:rPr>
        <w:t xml:space="preserve"> </w:t>
      </w:r>
      <w:r w:rsidRPr="00A21164">
        <w:rPr>
          <w:rFonts w:ascii="Liberation Serif" w:hAnsi="Liberation Serif"/>
        </w:rPr>
        <w:t>for</w:t>
      </w:r>
      <w:r w:rsidRPr="00A21164">
        <w:rPr>
          <w:rFonts w:ascii="Liberation Serif" w:hAnsi="Liberation Serif"/>
          <w:spacing w:val="-9"/>
        </w:rPr>
        <w:t xml:space="preserve"> </w:t>
      </w:r>
      <w:r w:rsidRPr="00A21164">
        <w:rPr>
          <w:rFonts w:ascii="Liberation Serif" w:hAnsi="Liberation Serif"/>
        </w:rPr>
        <w:t>his</w:t>
      </w:r>
      <w:r w:rsidRPr="00A21164">
        <w:rPr>
          <w:rFonts w:ascii="Liberation Serif" w:hAnsi="Liberation Serif"/>
          <w:spacing w:val="-9"/>
        </w:rPr>
        <w:t xml:space="preserve"> </w:t>
      </w:r>
      <w:r w:rsidRPr="00A21164">
        <w:rPr>
          <w:rFonts w:ascii="Liberation Serif" w:hAnsi="Liberation Serif"/>
        </w:rPr>
        <w:t>support</w:t>
      </w:r>
      <w:r w:rsidRPr="00A21164">
        <w:rPr>
          <w:rFonts w:ascii="Liberation Serif" w:hAnsi="Liberation Serif"/>
          <w:spacing w:val="-9"/>
        </w:rPr>
        <w:t xml:space="preserve"> </w:t>
      </w:r>
      <w:r w:rsidRPr="00A21164">
        <w:rPr>
          <w:rFonts w:ascii="Liberation Serif" w:hAnsi="Liberation Serif"/>
        </w:rPr>
        <w:t>and</w:t>
      </w:r>
      <w:r w:rsidRPr="00A21164">
        <w:rPr>
          <w:rFonts w:ascii="Liberation Serif" w:hAnsi="Liberation Serif"/>
          <w:spacing w:val="-9"/>
        </w:rPr>
        <w:t xml:space="preserve"> </w:t>
      </w:r>
      <w:r w:rsidRPr="00A21164">
        <w:rPr>
          <w:rFonts w:ascii="Liberation Serif" w:hAnsi="Liberation Serif"/>
        </w:rPr>
        <w:t>assistance</w:t>
      </w:r>
      <w:r w:rsidRPr="00A21164">
        <w:rPr>
          <w:rFonts w:ascii="Liberation Serif" w:hAnsi="Liberation Serif"/>
          <w:spacing w:val="-9"/>
        </w:rPr>
        <w:t xml:space="preserve"> </w:t>
      </w:r>
      <w:r w:rsidRPr="00A21164">
        <w:rPr>
          <w:rFonts w:ascii="Liberation Serif" w:hAnsi="Liberation Serif"/>
        </w:rPr>
        <w:t>with</w:t>
      </w:r>
      <w:r w:rsidRPr="00A21164">
        <w:rPr>
          <w:rFonts w:ascii="Liberation Serif" w:hAnsi="Liberation Serif"/>
          <w:spacing w:val="-9"/>
        </w:rPr>
        <w:t xml:space="preserve"> </w:t>
      </w:r>
      <w:r w:rsidRPr="00A21164">
        <w:rPr>
          <w:rFonts w:ascii="Liberation Serif" w:hAnsi="Liberation Serif"/>
        </w:rPr>
        <w:t>data</w:t>
      </w:r>
      <w:r w:rsidRPr="00A21164">
        <w:rPr>
          <w:rFonts w:ascii="Liberation Serif" w:hAnsi="Liberation Serif"/>
          <w:spacing w:val="-9"/>
        </w:rPr>
        <w:t xml:space="preserve"> </w:t>
      </w:r>
      <w:r w:rsidRPr="00A21164">
        <w:rPr>
          <w:rFonts w:ascii="Liberation Serif" w:hAnsi="Liberation Serif"/>
        </w:rPr>
        <w:t>from</w:t>
      </w:r>
      <w:r w:rsidRPr="00A21164">
        <w:rPr>
          <w:rFonts w:ascii="Liberation Serif" w:hAnsi="Liberation Serif"/>
          <w:spacing w:val="-9"/>
        </w:rPr>
        <w:t xml:space="preserve"> </w:t>
      </w:r>
      <w:r w:rsidRPr="00A21164">
        <w:rPr>
          <w:rFonts w:ascii="Liberation Serif" w:hAnsi="Liberation Serif"/>
        </w:rPr>
        <w:t>WWFF. DX expedition data from NG3K and DXNews</w:t>
      </w:r>
    </w:p>
    <w:p w14:paraId="238C8330" w14:textId="77777777" w:rsidR="00CB640B" w:rsidRPr="00A21164" w:rsidRDefault="00CB640B" w:rsidP="001C2E09">
      <w:pPr>
        <w:pStyle w:val="Textbody"/>
        <w:spacing w:line="229" w:lineRule="exact"/>
        <w:ind w:left="526" w:right="36"/>
      </w:pPr>
      <w:r w:rsidRPr="00A21164">
        <w:rPr>
          <w:rFonts w:ascii="Liberation Serif" w:hAnsi="Liberation Serif"/>
        </w:rPr>
        <w:t>World</w:t>
      </w:r>
      <w:r w:rsidRPr="00A21164">
        <w:rPr>
          <w:rFonts w:ascii="Liberation Serif" w:hAnsi="Liberation Serif"/>
          <w:spacing w:val="-11"/>
        </w:rPr>
        <w:t xml:space="preserve"> </w:t>
      </w:r>
      <w:r w:rsidRPr="00A21164">
        <w:rPr>
          <w:rFonts w:ascii="Liberation Serif" w:hAnsi="Liberation Serif"/>
        </w:rPr>
        <w:t>Data</w:t>
      </w:r>
      <w:r w:rsidRPr="00A21164">
        <w:rPr>
          <w:rFonts w:ascii="Liberation Serif" w:hAnsi="Liberation Serif"/>
          <w:spacing w:val="-8"/>
        </w:rPr>
        <w:t xml:space="preserve"> </w:t>
      </w:r>
      <w:r w:rsidRPr="00A21164">
        <w:rPr>
          <w:rFonts w:ascii="Liberation Serif" w:hAnsi="Liberation Serif"/>
        </w:rPr>
        <w:t>Center</w:t>
      </w:r>
      <w:r w:rsidRPr="00A21164">
        <w:rPr>
          <w:rFonts w:ascii="Liberation Serif" w:hAnsi="Liberation Serif"/>
          <w:spacing w:val="-9"/>
        </w:rPr>
        <w:t xml:space="preserve"> </w:t>
      </w:r>
      <w:r w:rsidRPr="00A21164">
        <w:rPr>
          <w:rFonts w:ascii="Liberation Serif" w:hAnsi="Liberation Serif"/>
        </w:rPr>
        <w:t>for</w:t>
      </w:r>
      <w:r w:rsidRPr="00A21164">
        <w:rPr>
          <w:rFonts w:ascii="Liberation Serif" w:hAnsi="Liberation Serif"/>
          <w:spacing w:val="-8"/>
        </w:rPr>
        <w:t xml:space="preserve"> </w:t>
      </w:r>
      <w:r w:rsidRPr="00A21164">
        <w:rPr>
          <w:rFonts w:ascii="Liberation Serif" w:hAnsi="Liberation Serif"/>
        </w:rPr>
        <w:t>Geomagnetism,</w:t>
      </w:r>
      <w:r w:rsidRPr="00A21164">
        <w:rPr>
          <w:rFonts w:ascii="Liberation Serif" w:hAnsi="Liberation Serif"/>
          <w:spacing w:val="-8"/>
        </w:rPr>
        <w:t xml:space="preserve"> </w:t>
      </w:r>
      <w:r w:rsidRPr="00A21164">
        <w:rPr>
          <w:rFonts w:ascii="Liberation Serif" w:hAnsi="Liberation Serif"/>
        </w:rPr>
        <w:t>Kyoto</w:t>
      </w:r>
      <w:r w:rsidRPr="00A21164">
        <w:rPr>
          <w:rFonts w:ascii="Liberation Serif" w:hAnsi="Liberation Serif"/>
          <w:spacing w:val="-9"/>
        </w:rPr>
        <w:t xml:space="preserve"> </w:t>
      </w:r>
      <w:r w:rsidRPr="00A21164">
        <w:rPr>
          <w:rFonts w:ascii="Liberation Serif" w:hAnsi="Liberation Serif"/>
        </w:rPr>
        <w:t>University,</w:t>
      </w:r>
      <w:r w:rsidRPr="00A21164">
        <w:rPr>
          <w:rFonts w:ascii="Liberation Serif" w:hAnsi="Liberation Serif"/>
          <w:spacing w:val="-8"/>
        </w:rPr>
        <w:t xml:space="preserve"> </w:t>
      </w:r>
      <w:r w:rsidRPr="00A21164">
        <w:rPr>
          <w:rFonts w:ascii="Liberation Serif" w:hAnsi="Liberation Serif"/>
        </w:rPr>
        <w:t>for</w:t>
      </w:r>
      <w:r w:rsidRPr="00A21164">
        <w:rPr>
          <w:rFonts w:ascii="Liberation Serif" w:hAnsi="Liberation Serif"/>
          <w:spacing w:val="-9"/>
        </w:rPr>
        <w:t xml:space="preserve"> </w:t>
      </w:r>
      <w:r w:rsidRPr="00A21164">
        <w:rPr>
          <w:rFonts w:ascii="Liberation Serif" w:hAnsi="Liberation Serif"/>
        </w:rPr>
        <w:t>DST</w:t>
      </w:r>
      <w:r w:rsidRPr="00A21164">
        <w:rPr>
          <w:rFonts w:ascii="Liberation Serif" w:hAnsi="Liberation Serif"/>
          <w:spacing w:val="-11"/>
        </w:rPr>
        <w:t xml:space="preserve"> </w:t>
      </w:r>
      <w:r w:rsidRPr="00A21164">
        <w:rPr>
          <w:rFonts w:ascii="Liberation Serif" w:hAnsi="Liberation Serif"/>
          <w:spacing w:val="-4"/>
        </w:rPr>
        <w:t>data</w:t>
      </w:r>
    </w:p>
    <w:p w14:paraId="60919EAE" w14:textId="77777777" w:rsidR="00CB640B" w:rsidRPr="00A21164" w:rsidRDefault="00CB640B" w:rsidP="001C2E09">
      <w:pPr>
        <w:pStyle w:val="Textbody"/>
        <w:ind w:right="36"/>
        <w:rPr>
          <w:rFonts w:ascii="Liberation Serif" w:hAnsi="Liberation Serif"/>
          <w:sz w:val="22"/>
        </w:rPr>
      </w:pPr>
    </w:p>
    <w:p w14:paraId="4D8155AC" w14:textId="77777777" w:rsidR="00CB640B" w:rsidRPr="00A21164" w:rsidRDefault="00CB640B" w:rsidP="001C2E09">
      <w:pPr>
        <w:pStyle w:val="Textbody"/>
        <w:spacing w:before="10"/>
        <w:ind w:right="36"/>
        <w:rPr>
          <w:rFonts w:ascii="Liberation Serif" w:hAnsi="Liberation Serif"/>
          <w:sz w:val="21"/>
        </w:rPr>
      </w:pPr>
    </w:p>
    <w:p w14:paraId="75C086DD" w14:textId="77777777" w:rsidR="00CB640B" w:rsidRPr="00A21164" w:rsidRDefault="00CB640B" w:rsidP="001C2E09">
      <w:pPr>
        <w:pStyle w:val="Textbody"/>
        <w:ind w:left="526" w:right="36"/>
      </w:pPr>
      <w:r w:rsidRPr="00A21164">
        <w:rPr>
          <w:rFonts w:ascii="Liberation Serif" w:hAnsi="Liberation Serif"/>
          <w:spacing w:val="-2"/>
          <w:sz w:val="18"/>
        </w:rPr>
        <w:t>And</w:t>
      </w:r>
      <w:r w:rsidRPr="00A21164">
        <w:rPr>
          <w:rFonts w:ascii="Liberation Serif" w:hAnsi="Liberation Serif"/>
          <w:spacing w:val="-10"/>
          <w:sz w:val="18"/>
        </w:rPr>
        <w:t xml:space="preserve"> </w:t>
      </w:r>
      <w:r w:rsidRPr="00A21164">
        <w:rPr>
          <w:rFonts w:ascii="Liberation Serif" w:hAnsi="Liberation Serif"/>
          <w:spacing w:val="-2"/>
          <w:sz w:val="18"/>
        </w:rPr>
        <w:t>special</w:t>
      </w:r>
      <w:r w:rsidRPr="00A21164">
        <w:rPr>
          <w:rFonts w:ascii="Liberation Serif" w:hAnsi="Liberation Serif"/>
          <w:spacing w:val="-6"/>
          <w:sz w:val="18"/>
        </w:rPr>
        <w:t xml:space="preserve"> </w:t>
      </w:r>
      <w:r w:rsidRPr="00A21164">
        <w:rPr>
          <w:rFonts w:ascii="Liberation Serif" w:hAnsi="Liberation Serif"/>
          <w:spacing w:val="-2"/>
          <w:sz w:val="18"/>
        </w:rPr>
        <w:t>shoutouts</w:t>
      </w:r>
      <w:r w:rsidRPr="00A21164">
        <w:rPr>
          <w:rFonts w:ascii="Liberation Serif" w:hAnsi="Liberation Serif"/>
          <w:spacing w:val="-5"/>
          <w:sz w:val="18"/>
        </w:rPr>
        <w:t xml:space="preserve"> </w:t>
      </w:r>
      <w:r w:rsidRPr="00A21164">
        <w:rPr>
          <w:rFonts w:ascii="Liberation Serif" w:hAnsi="Liberation Serif"/>
          <w:spacing w:val="-2"/>
          <w:sz w:val="18"/>
        </w:rPr>
        <w:t>to</w:t>
      </w:r>
      <w:r w:rsidRPr="00A21164">
        <w:rPr>
          <w:rFonts w:ascii="Liberation Serif" w:hAnsi="Liberation Serif"/>
          <w:spacing w:val="-14"/>
          <w:sz w:val="18"/>
        </w:rPr>
        <w:t xml:space="preserve"> </w:t>
      </w:r>
      <w:r w:rsidRPr="00A21164">
        <w:rPr>
          <w:rFonts w:ascii="Liberation Serif" w:hAnsi="Liberation Serif"/>
          <w:spacing w:val="-2"/>
          <w:sz w:val="18"/>
        </w:rPr>
        <w:t>Adafruit</w:t>
      </w:r>
      <w:r w:rsidRPr="00A21164">
        <w:rPr>
          <w:rFonts w:ascii="Liberation Serif" w:hAnsi="Liberation Serif"/>
          <w:spacing w:val="-6"/>
          <w:sz w:val="18"/>
        </w:rPr>
        <w:t xml:space="preserve"> </w:t>
      </w:r>
      <w:r w:rsidRPr="00A21164">
        <w:rPr>
          <w:rFonts w:ascii="Liberation Serif" w:hAnsi="Liberation Serif"/>
          <w:spacing w:val="-2"/>
          <w:sz w:val="18"/>
        </w:rPr>
        <w:t>and</w:t>
      </w:r>
      <w:r w:rsidRPr="00A21164">
        <w:rPr>
          <w:rFonts w:ascii="Liberation Serif" w:hAnsi="Liberation Serif"/>
          <w:spacing w:val="-5"/>
          <w:sz w:val="18"/>
        </w:rPr>
        <w:t xml:space="preserve"> </w:t>
      </w:r>
      <w:r w:rsidRPr="00A21164">
        <w:rPr>
          <w:rFonts w:ascii="Liberation Serif" w:hAnsi="Liberation Serif"/>
          <w:spacing w:val="-2"/>
          <w:sz w:val="18"/>
        </w:rPr>
        <w:t>Raspberry</w:t>
      </w:r>
      <w:r w:rsidRPr="00A21164">
        <w:rPr>
          <w:rFonts w:ascii="Liberation Serif" w:hAnsi="Liberation Serif"/>
          <w:spacing w:val="-6"/>
          <w:sz w:val="18"/>
        </w:rPr>
        <w:t xml:space="preserve"> </w:t>
      </w:r>
      <w:r w:rsidRPr="00A21164">
        <w:rPr>
          <w:rFonts w:ascii="Liberation Serif" w:hAnsi="Liberation Serif"/>
          <w:spacing w:val="-2"/>
          <w:sz w:val="18"/>
        </w:rPr>
        <w:t>Pi</w:t>
      </w:r>
      <w:r w:rsidRPr="00A21164">
        <w:rPr>
          <w:rFonts w:ascii="Liberation Serif" w:hAnsi="Liberation Serif"/>
          <w:spacing w:val="-5"/>
          <w:sz w:val="18"/>
        </w:rPr>
        <w:t xml:space="preserve"> </w:t>
      </w:r>
      <w:r w:rsidRPr="00A21164">
        <w:rPr>
          <w:rFonts w:ascii="Liberation Serif" w:hAnsi="Liberation Serif"/>
          <w:spacing w:val="-2"/>
          <w:sz w:val="18"/>
        </w:rPr>
        <w:t>Foundation</w:t>
      </w:r>
      <w:r w:rsidRPr="00A21164">
        <w:rPr>
          <w:rFonts w:ascii="Liberation Serif" w:hAnsi="Liberation Serif"/>
          <w:spacing w:val="-6"/>
          <w:sz w:val="18"/>
        </w:rPr>
        <w:t xml:space="preserve"> </w:t>
      </w:r>
      <w:r w:rsidRPr="00A21164">
        <w:rPr>
          <w:rFonts w:ascii="Liberation Serif" w:hAnsi="Liberation Serif"/>
          <w:spacing w:val="-2"/>
          <w:sz w:val="18"/>
        </w:rPr>
        <w:t>for</w:t>
      </w:r>
      <w:r w:rsidRPr="00A21164">
        <w:rPr>
          <w:rFonts w:ascii="Liberation Serif" w:hAnsi="Liberation Serif"/>
          <w:spacing w:val="-6"/>
          <w:sz w:val="18"/>
        </w:rPr>
        <w:t xml:space="preserve"> </w:t>
      </w:r>
      <w:r w:rsidRPr="00A21164">
        <w:rPr>
          <w:rFonts w:ascii="Liberation Serif" w:hAnsi="Liberation Serif"/>
          <w:spacing w:val="-2"/>
          <w:sz w:val="18"/>
        </w:rPr>
        <w:t>great</w:t>
      </w:r>
      <w:r w:rsidRPr="00A21164">
        <w:rPr>
          <w:rFonts w:ascii="Liberation Serif" w:hAnsi="Liberation Serif"/>
          <w:spacing w:val="-5"/>
          <w:sz w:val="18"/>
        </w:rPr>
        <w:t xml:space="preserve"> </w:t>
      </w:r>
      <w:r w:rsidRPr="00A21164">
        <w:rPr>
          <w:rFonts w:ascii="Liberation Serif" w:hAnsi="Liberation Serif"/>
          <w:spacing w:val="-2"/>
          <w:sz w:val="18"/>
        </w:rPr>
        <w:t>products</w:t>
      </w:r>
      <w:r w:rsidRPr="00A21164">
        <w:rPr>
          <w:rFonts w:ascii="Liberation Serif" w:hAnsi="Liberation Serif"/>
          <w:spacing w:val="-7"/>
          <w:sz w:val="18"/>
        </w:rPr>
        <w:t xml:space="preserve"> </w:t>
      </w:r>
      <w:r w:rsidRPr="00A21164">
        <w:rPr>
          <w:rFonts w:ascii="Liberation Serif" w:hAnsi="Liberation Serif"/>
          <w:spacing w:val="-2"/>
          <w:sz w:val="18"/>
        </w:rPr>
        <w:t>and</w:t>
      </w:r>
      <w:r w:rsidRPr="00A21164">
        <w:rPr>
          <w:rFonts w:ascii="Liberation Serif" w:hAnsi="Liberation Serif"/>
          <w:spacing w:val="-5"/>
          <w:sz w:val="18"/>
        </w:rPr>
        <w:t xml:space="preserve"> </w:t>
      </w:r>
      <w:r w:rsidRPr="00A21164">
        <w:rPr>
          <w:rFonts w:ascii="Liberation Serif" w:hAnsi="Liberation Serif"/>
          <w:spacing w:val="-2"/>
          <w:sz w:val="18"/>
        </w:rPr>
        <w:t>support.</w:t>
      </w:r>
    </w:p>
    <w:p w14:paraId="7FA91F54" w14:textId="77777777" w:rsidR="004C0A20" w:rsidRDefault="004C0A20" w:rsidP="001C2E09">
      <w:pPr>
        <w:pStyle w:val="Content"/>
        <w:ind w:right="36"/>
      </w:pPr>
    </w:p>
    <w:p w14:paraId="36AE4425" w14:textId="77777777" w:rsidR="00DE60E4" w:rsidRDefault="00DE60E4" w:rsidP="001C2E09">
      <w:pPr>
        <w:pStyle w:val="Content"/>
        <w:ind w:right="36"/>
      </w:pPr>
    </w:p>
    <w:p w14:paraId="7D6FE079" w14:textId="77777777" w:rsidR="00DE60E4" w:rsidRDefault="00DE60E4" w:rsidP="001C2E09">
      <w:pPr>
        <w:pStyle w:val="Content"/>
        <w:ind w:right="36"/>
      </w:pPr>
    </w:p>
    <w:p w14:paraId="49911179" w14:textId="77777777" w:rsidR="00DE60E4" w:rsidRDefault="00DE60E4" w:rsidP="001C2E09">
      <w:pPr>
        <w:pStyle w:val="Content"/>
        <w:ind w:right="36"/>
      </w:pPr>
    </w:p>
    <w:p w14:paraId="09378EB1" w14:textId="3F74845F" w:rsidR="00CC4933" w:rsidRDefault="004C0A20" w:rsidP="00CC4933">
      <w:pPr>
        <w:pStyle w:val="Content"/>
      </w:pPr>
      <w:r>
        <w:t xml:space="preserve">If you </w:t>
      </w:r>
      <w:r w:rsidR="00800560">
        <w:t>spot</w:t>
      </w:r>
      <w:r>
        <w:t xml:space="preserve"> any errors or you think </w:t>
      </w:r>
      <w:r w:rsidR="00A60F0E">
        <w:t xml:space="preserve">a </w:t>
      </w:r>
      <w:r>
        <w:t xml:space="preserve">sections need clarification please send an e-mail to </w:t>
      </w:r>
      <w:hyperlink r:id="rId214" w:history="1">
        <w:r w:rsidRPr="00AB6CCC">
          <w:rPr>
            <w:rStyle w:val="Hyperlink"/>
          </w:rPr>
          <w:t>udo@n0lsr.com</w:t>
        </w:r>
      </w:hyperlink>
      <w:r>
        <w:t xml:space="preserve"> .</w:t>
      </w:r>
    </w:p>
    <w:sectPr w:rsidR="00CC4933" w:rsidSect="00895C8D">
      <w:headerReference w:type="default" r:id="rId215"/>
      <w:footerReference w:type="default" r:id="rId216"/>
      <w:type w:val="continuous"/>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B8315" w14:textId="77777777" w:rsidR="00972055" w:rsidRPr="00A21164" w:rsidRDefault="00972055">
      <w:r w:rsidRPr="00A21164">
        <w:separator/>
      </w:r>
    </w:p>
    <w:p w14:paraId="12D077AD" w14:textId="77777777" w:rsidR="00972055" w:rsidRPr="00A21164" w:rsidRDefault="00972055"/>
  </w:endnote>
  <w:endnote w:type="continuationSeparator" w:id="0">
    <w:p w14:paraId="2B2D4808" w14:textId="77777777" w:rsidR="00972055" w:rsidRPr="00A21164" w:rsidRDefault="00972055">
      <w:r w:rsidRPr="00A21164">
        <w:continuationSeparator/>
      </w:r>
    </w:p>
    <w:p w14:paraId="0331289C" w14:textId="77777777" w:rsidR="00972055" w:rsidRPr="00A21164" w:rsidRDefault="009720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12D7" w14:textId="279606D7" w:rsidR="00DF027C" w:rsidRPr="00A21164" w:rsidRDefault="00ED2360">
    <w:pPr>
      <w:pStyle w:val="Footer"/>
    </w:pPr>
    <w:r w:rsidRPr="00A21164">
      <w:rPr>
        <w:noProof/>
        <w:color w:val="808080" w:themeColor="background1" w:themeShade="80"/>
      </w:rPr>
      <mc:AlternateContent>
        <mc:Choice Requires="wpg">
          <w:drawing>
            <wp:anchor distT="0" distB="0" distL="0" distR="0" simplePos="0" relativeHeight="250695680" behindDoc="0" locked="0" layoutInCell="1" allowOverlap="1" wp14:anchorId="2DC642F0" wp14:editId="04517A00">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0"/>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5"/>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1C8"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9EE833A" w14:textId="7E3EF14C" w:rsidR="00ED2360" w:rsidRPr="00A21164" w:rsidRDefault="00254D4D">
                                <w:pPr>
                                  <w:jc w:val="right"/>
                                  <w:rPr>
                                    <w:color w:val="5951C8" w:themeColor="text1" w:themeTint="80"/>
                                  </w:rPr>
                                </w:pPr>
                                <w:r w:rsidRPr="00A21164">
                                  <w:rPr>
                                    <w:color w:val="5951C8" w:themeColor="text1" w:themeTint="80"/>
                                  </w:rPr>
                                  <w:t>HamClock User’s Guide V4.2</w:t>
                                </w:r>
                                <w:r w:rsidR="00B77BEB">
                                  <w:rPr>
                                    <w:color w:val="5951C8" w:themeColor="text1" w:themeTint="80"/>
                                  </w:rPr>
                                  <w:t>8</w:t>
                                </w:r>
                                <w:r w:rsidRPr="00A21164">
                                  <w:rPr>
                                    <w:color w:val="5951C8" w:themeColor="text1" w:themeTint="80"/>
                                  </w:rPr>
                                  <w:t xml:space="preserve"> </w:t>
                                </w:r>
                              </w:p>
                            </w:sdtContent>
                          </w:sdt>
                          <w:p w14:paraId="5E2D11F3" w14:textId="77777777" w:rsidR="00ED2360" w:rsidRPr="00A21164" w:rsidRDefault="00ED236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DC642F0" id="Group 43" o:spid="_x0000_s1158" style="position:absolute;margin-left:416.8pt;margin-top:0;width:468pt;height:25.2pt;z-index:25069568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IhC4iWADAABpCgAA&#10;DgAAAAAAAAAAAAAAAAAuAgAAZHJzL2Uyb0RvYy54bWxQSwECLQAUAAYACAAAACEA/QR0/NwAAAAE&#10;AQAADwAAAAAAAAAAAAAAAAC6BQAAZHJzL2Rvd25yZXYueG1sUEsFBgAAAAAEAAQA8wAAAMMGAAAA&#10;AA==&#10;">
              <v:rect id="Rectangle 38" o:spid="_x0000_s115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0f0d29 [3213]" stroked="f" strokeweight="2pt"/>
              <v:shapetype id="_x0000_t202" coordsize="21600,21600" o:spt="202" path="m,l,21600r21600,l21600,xe">
                <v:stroke joinstyle="miter"/>
                <v:path gradientshapeok="t" o:connecttype="rect"/>
              </v:shapetype>
              <v:shape id="Text Box 39" o:spid="_x0000_s116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5951C8"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9EE833A" w14:textId="7E3EF14C" w:rsidR="00ED2360" w:rsidRPr="00A21164" w:rsidRDefault="00254D4D">
                          <w:pPr>
                            <w:jc w:val="right"/>
                            <w:rPr>
                              <w:color w:val="5951C8" w:themeColor="text1" w:themeTint="80"/>
                            </w:rPr>
                          </w:pPr>
                          <w:r w:rsidRPr="00A21164">
                            <w:rPr>
                              <w:color w:val="5951C8" w:themeColor="text1" w:themeTint="80"/>
                            </w:rPr>
                            <w:t>HamClock User’s Guide V4.2</w:t>
                          </w:r>
                          <w:r w:rsidR="00B77BEB">
                            <w:rPr>
                              <w:color w:val="5951C8" w:themeColor="text1" w:themeTint="80"/>
                            </w:rPr>
                            <w:t>8</w:t>
                          </w:r>
                          <w:r w:rsidRPr="00A21164">
                            <w:rPr>
                              <w:color w:val="5951C8" w:themeColor="text1" w:themeTint="80"/>
                            </w:rPr>
                            <w:t xml:space="preserve"> </w:t>
                          </w:r>
                        </w:p>
                      </w:sdtContent>
                    </w:sdt>
                    <w:p w14:paraId="5E2D11F3" w14:textId="77777777" w:rsidR="00ED2360" w:rsidRPr="00A21164" w:rsidRDefault="00ED2360">
                      <w:pPr>
                        <w:jc w:val="right"/>
                        <w:rPr>
                          <w:color w:val="808080" w:themeColor="background1" w:themeShade="80"/>
                        </w:rPr>
                      </w:pPr>
                    </w:p>
                  </w:txbxContent>
                </v:textbox>
              </v:shape>
              <w10:wrap type="square" anchorx="margin" anchory="margin"/>
            </v:group>
          </w:pict>
        </mc:Fallback>
      </mc:AlternateContent>
    </w:r>
    <w:r w:rsidRPr="00A21164">
      <w:rPr>
        <w:noProof/>
      </w:rPr>
      <mc:AlternateContent>
        <mc:Choice Requires="wps">
          <w:drawing>
            <wp:anchor distT="0" distB="0" distL="0" distR="0" simplePos="0" relativeHeight="250676224" behindDoc="0" locked="0" layoutInCell="1" allowOverlap="1" wp14:anchorId="47142A26" wp14:editId="6BA1C34D">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8E171B" w14:textId="77777777" w:rsidR="00ED2360" w:rsidRPr="00A21164" w:rsidRDefault="00ED2360">
                          <w:pPr>
                            <w:jc w:val="right"/>
                            <w:rPr>
                              <w:color w:val="FFFFFF" w:themeColor="background1"/>
                              <w:szCs w:val="28"/>
                            </w:rPr>
                          </w:pPr>
                          <w:r w:rsidRPr="00A21164">
                            <w:rPr>
                              <w:color w:val="FFFFFF" w:themeColor="background1"/>
                              <w:szCs w:val="28"/>
                            </w:rPr>
                            <w:fldChar w:fldCharType="begin"/>
                          </w:r>
                          <w:r w:rsidRPr="00A21164">
                            <w:rPr>
                              <w:color w:val="FFFFFF" w:themeColor="background1"/>
                              <w:szCs w:val="28"/>
                            </w:rPr>
                            <w:instrText xml:space="preserve"> PAGE   \* MERGEFORMAT </w:instrText>
                          </w:r>
                          <w:r w:rsidRPr="00A21164">
                            <w:rPr>
                              <w:color w:val="FFFFFF" w:themeColor="background1"/>
                              <w:szCs w:val="28"/>
                            </w:rPr>
                            <w:fldChar w:fldCharType="separate"/>
                          </w:r>
                          <w:r w:rsidRPr="00A21164">
                            <w:rPr>
                              <w:color w:val="FFFFFF" w:themeColor="background1"/>
                              <w:szCs w:val="28"/>
                            </w:rPr>
                            <w:t>2</w:t>
                          </w:r>
                          <w:r w:rsidRPr="00A21164">
                            <w:rPr>
                              <w:color w:val="FFFFFF" w:themeColor="background1"/>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42A26" id="Rectangle 45" o:spid="_x0000_s1161" style="position:absolute;margin-left:0;margin-top:0;width:36pt;height:25.2pt;z-index:2506762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0f0d29 [3213]" stroked="f" strokeweight="3pt">
              <v:textbox>
                <w:txbxContent>
                  <w:p w14:paraId="328E171B" w14:textId="77777777" w:rsidR="00ED2360" w:rsidRPr="00A21164" w:rsidRDefault="00ED2360">
                    <w:pPr>
                      <w:jc w:val="right"/>
                      <w:rPr>
                        <w:color w:val="FFFFFF" w:themeColor="background1"/>
                        <w:szCs w:val="28"/>
                      </w:rPr>
                    </w:pPr>
                    <w:r w:rsidRPr="00A21164">
                      <w:rPr>
                        <w:color w:val="FFFFFF" w:themeColor="background1"/>
                        <w:szCs w:val="28"/>
                      </w:rPr>
                      <w:fldChar w:fldCharType="begin"/>
                    </w:r>
                    <w:r w:rsidRPr="00A21164">
                      <w:rPr>
                        <w:color w:val="FFFFFF" w:themeColor="background1"/>
                        <w:szCs w:val="28"/>
                      </w:rPr>
                      <w:instrText xml:space="preserve"> PAGE   \* MERGEFORMAT </w:instrText>
                    </w:r>
                    <w:r w:rsidRPr="00A21164">
                      <w:rPr>
                        <w:color w:val="FFFFFF" w:themeColor="background1"/>
                        <w:szCs w:val="28"/>
                      </w:rPr>
                      <w:fldChar w:fldCharType="separate"/>
                    </w:r>
                    <w:r w:rsidRPr="00A21164">
                      <w:rPr>
                        <w:color w:val="FFFFFF" w:themeColor="background1"/>
                        <w:szCs w:val="28"/>
                      </w:rPr>
                      <w:t>2</w:t>
                    </w:r>
                    <w:r w:rsidRPr="00A21164">
                      <w:rPr>
                        <w:color w:val="FFFFFF" w:themeColor="background1"/>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54A69" w14:textId="77777777" w:rsidR="00972055" w:rsidRPr="00A21164" w:rsidRDefault="00972055">
      <w:r w:rsidRPr="00A21164">
        <w:separator/>
      </w:r>
    </w:p>
    <w:p w14:paraId="22F451EC" w14:textId="77777777" w:rsidR="00972055" w:rsidRPr="00A21164" w:rsidRDefault="00972055"/>
  </w:footnote>
  <w:footnote w:type="continuationSeparator" w:id="0">
    <w:p w14:paraId="61A5C447" w14:textId="77777777" w:rsidR="00972055" w:rsidRPr="00A21164" w:rsidRDefault="00972055">
      <w:r w:rsidRPr="00A21164">
        <w:continuationSeparator/>
      </w:r>
    </w:p>
    <w:p w14:paraId="2F67C4D1" w14:textId="77777777" w:rsidR="00972055" w:rsidRPr="00A21164" w:rsidRDefault="009720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rsidRPr="00A21164" w14:paraId="7CC48A7E" w14:textId="77777777" w:rsidTr="00D077E9">
      <w:trPr>
        <w:trHeight w:val="978"/>
      </w:trPr>
      <w:tc>
        <w:tcPr>
          <w:tcW w:w="9990" w:type="dxa"/>
          <w:tcBorders>
            <w:top w:val="nil"/>
            <w:left w:val="nil"/>
            <w:bottom w:val="single" w:sz="36" w:space="0" w:color="34ABA2" w:themeColor="accent3"/>
            <w:right w:val="nil"/>
          </w:tcBorders>
        </w:tcPr>
        <w:p w14:paraId="2C8B72EC" w14:textId="77777777" w:rsidR="00D077E9" w:rsidRPr="00A21164" w:rsidRDefault="00D077E9">
          <w:pPr>
            <w:pStyle w:val="Header"/>
          </w:pPr>
        </w:p>
      </w:tc>
    </w:tr>
  </w:tbl>
  <w:p w14:paraId="1B01FDE9" w14:textId="77777777" w:rsidR="00D077E9" w:rsidRPr="00A21164"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33"/>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6721"/>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55A"/>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295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065F"/>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7D4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45C01"/>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7" w15:restartNumberingAfterBreak="0">
    <w:nsid w:val="127001C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2C82"/>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6434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3065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7786E"/>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12" w15:restartNumberingAfterBreak="0">
    <w:nsid w:val="1AD87FBD"/>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D4A30"/>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3F7E"/>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04638"/>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92F8E"/>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17" w15:restartNumberingAfterBreak="0">
    <w:nsid w:val="2A6639D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6D3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31966"/>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20" w15:restartNumberingAfterBreak="0">
    <w:nsid w:val="35053BC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8555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31D0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E2B0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53D42"/>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91B87"/>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C070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96616"/>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28" w15:restartNumberingAfterBreak="0">
    <w:nsid w:val="50A04921"/>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8602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D75E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638D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A03BB"/>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33" w15:restartNumberingAfterBreak="0">
    <w:nsid w:val="5C631533"/>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34" w15:restartNumberingAfterBreak="0">
    <w:nsid w:val="5DF1373D"/>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E5739"/>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420E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F6908"/>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407F0"/>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968E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30DBF"/>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41" w15:restartNumberingAfterBreak="0">
    <w:nsid w:val="70E30D64"/>
    <w:multiLevelType w:val="multilevel"/>
    <w:tmpl w:val="E35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C202B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74734">
    <w:abstractNumId w:val="38"/>
  </w:num>
  <w:num w:numId="2" w16cid:durableId="487595806">
    <w:abstractNumId w:val="20"/>
  </w:num>
  <w:num w:numId="3" w16cid:durableId="881988518">
    <w:abstractNumId w:val="3"/>
  </w:num>
  <w:num w:numId="4" w16cid:durableId="1544517947">
    <w:abstractNumId w:val="2"/>
  </w:num>
  <w:num w:numId="5" w16cid:durableId="1233345284">
    <w:abstractNumId w:val="13"/>
  </w:num>
  <w:num w:numId="6" w16cid:durableId="615217135">
    <w:abstractNumId w:val="1"/>
  </w:num>
  <w:num w:numId="7" w16cid:durableId="1767113567">
    <w:abstractNumId w:val="35"/>
  </w:num>
  <w:num w:numId="8" w16cid:durableId="804157432">
    <w:abstractNumId w:val="7"/>
  </w:num>
  <w:num w:numId="9" w16cid:durableId="772241118">
    <w:abstractNumId w:val="26"/>
  </w:num>
  <w:num w:numId="10" w16cid:durableId="182671016">
    <w:abstractNumId w:val="0"/>
  </w:num>
  <w:num w:numId="11" w16cid:durableId="1138916795">
    <w:abstractNumId w:val="24"/>
  </w:num>
  <w:num w:numId="12" w16cid:durableId="1395348956">
    <w:abstractNumId w:val="21"/>
  </w:num>
  <w:num w:numId="13" w16cid:durableId="1094742816">
    <w:abstractNumId w:val="10"/>
  </w:num>
  <w:num w:numId="14" w16cid:durableId="1036736858">
    <w:abstractNumId w:val="28"/>
  </w:num>
  <w:num w:numId="15" w16cid:durableId="335421302">
    <w:abstractNumId w:val="9"/>
  </w:num>
  <w:num w:numId="16" w16cid:durableId="1005861343">
    <w:abstractNumId w:val="17"/>
  </w:num>
  <w:num w:numId="17" w16cid:durableId="1781414684">
    <w:abstractNumId w:val="5"/>
  </w:num>
  <w:num w:numId="18" w16cid:durableId="1051073222">
    <w:abstractNumId w:val="39"/>
  </w:num>
  <w:num w:numId="19" w16cid:durableId="1592397382">
    <w:abstractNumId w:val="34"/>
  </w:num>
  <w:num w:numId="20" w16cid:durableId="693187188">
    <w:abstractNumId w:val="22"/>
  </w:num>
  <w:num w:numId="21" w16cid:durableId="905576993">
    <w:abstractNumId w:val="25"/>
  </w:num>
  <w:num w:numId="22" w16cid:durableId="205415474">
    <w:abstractNumId w:val="31"/>
  </w:num>
  <w:num w:numId="23" w16cid:durableId="126973341">
    <w:abstractNumId w:val="14"/>
  </w:num>
  <w:num w:numId="24" w16cid:durableId="409427601">
    <w:abstractNumId w:val="37"/>
  </w:num>
  <w:num w:numId="25" w16cid:durableId="65349338">
    <w:abstractNumId w:val="15"/>
  </w:num>
  <w:num w:numId="26" w16cid:durableId="59795560">
    <w:abstractNumId w:val="23"/>
  </w:num>
  <w:num w:numId="27" w16cid:durableId="1903707789">
    <w:abstractNumId w:val="18"/>
  </w:num>
  <w:num w:numId="28" w16cid:durableId="1407727451">
    <w:abstractNumId w:val="30"/>
  </w:num>
  <w:num w:numId="29" w16cid:durableId="768934171">
    <w:abstractNumId w:val="36"/>
  </w:num>
  <w:num w:numId="30" w16cid:durableId="641158150">
    <w:abstractNumId w:val="8"/>
  </w:num>
  <w:num w:numId="31" w16cid:durableId="328102773">
    <w:abstractNumId w:val="29"/>
  </w:num>
  <w:num w:numId="32" w16cid:durableId="319769174">
    <w:abstractNumId w:val="4"/>
  </w:num>
  <w:num w:numId="33" w16cid:durableId="1010303292">
    <w:abstractNumId w:val="12"/>
  </w:num>
  <w:num w:numId="34" w16cid:durableId="1950309087">
    <w:abstractNumId w:val="42"/>
  </w:num>
  <w:num w:numId="35" w16cid:durableId="735906137">
    <w:abstractNumId w:val="33"/>
  </w:num>
  <w:num w:numId="36" w16cid:durableId="1004404756">
    <w:abstractNumId w:val="16"/>
  </w:num>
  <w:num w:numId="37" w16cid:durableId="1406995083">
    <w:abstractNumId w:val="19"/>
  </w:num>
  <w:num w:numId="38" w16cid:durableId="577442910">
    <w:abstractNumId w:val="6"/>
  </w:num>
  <w:num w:numId="39" w16cid:durableId="16273180">
    <w:abstractNumId w:val="11"/>
  </w:num>
  <w:num w:numId="40" w16cid:durableId="191841336">
    <w:abstractNumId w:val="32"/>
  </w:num>
  <w:num w:numId="41" w16cid:durableId="115678374">
    <w:abstractNumId w:val="27"/>
  </w:num>
  <w:num w:numId="42" w16cid:durableId="800880243">
    <w:abstractNumId w:val="40"/>
  </w:num>
  <w:num w:numId="43" w16cid:durableId="1466240903">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44"/>
  <w:drawingGridVerticalSpacing w:val="144"/>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98"/>
    <w:rsid w:val="00003022"/>
    <w:rsid w:val="00004221"/>
    <w:rsid w:val="00004FF5"/>
    <w:rsid w:val="00005DFC"/>
    <w:rsid w:val="00007272"/>
    <w:rsid w:val="00007C28"/>
    <w:rsid w:val="000105DC"/>
    <w:rsid w:val="00010C9A"/>
    <w:rsid w:val="00011F49"/>
    <w:rsid w:val="00012030"/>
    <w:rsid w:val="00013F31"/>
    <w:rsid w:val="000142A5"/>
    <w:rsid w:val="000164E9"/>
    <w:rsid w:val="00017139"/>
    <w:rsid w:val="00017986"/>
    <w:rsid w:val="0002129A"/>
    <w:rsid w:val="00023135"/>
    <w:rsid w:val="00023DDE"/>
    <w:rsid w:val="0002482E"/>
    <w:rsid w:val="00026B57"/>
    <w:rsid w:val="00026C90"/>
    <w:rsid w:val="00026FE5"/>
    <w:rsid w:val="000321EC"/>
    <w:rsid w:val="00032484"/>
    <w:rsid w:val="0003716C"/>
    <w:rsid w:val="00041645"/>
    <w:rsid w:val="00041C1F"/>
    <w:rsid w:val="00043141"/>
    <w:rsid w:val="0004367A"/>
    <w:rsid w:val="00044180"/>
    <w:rsid w:val="00044598"/>
    <w:rsid w:val="00045AD6"/>
    <w:rsid w:val="00046299"/>
    <w:rsid w:val="00050324"/>
    <w:rsid w:val="00054114"/>
    <w:rsid w:val="000566B0"/>
    <w:rsid w:val="000570B8"/>
    <w:rsid w:val="00057CD9"/>
    <w:rsid w:val="000601F8"/>
    <w:rsid w:val="00061165"/>
    <w:rsid w:val="000613B1"/>
    <w:rsid w:val="000616F7"/>
    <w:rsid w:val="000623E2"/>
    <w:rsid w:val="000631CD"/>
    <w:rsid w:val="000645C8"/>
    <w:rsid w:val="00065185"/>
    <w:rsid w:val="000653A2"/>
    <w:rsid w:val="00066525"/>
    <w:rsid w:val="00066D6C"/>
    <w:rsid w:val="0006702E"/>
    <w:rsid w:val="00067AED"/>
    <w:rsid w:val="00067F1C"/>
    <w:rsid w:val="00071B5E"/>
    <w:rsid w:val="000740C4"/>
    <w:rsid w:val="00074B29"/>
    <w:rsid w:val="00074D63"/>
    <w:rsid w:val="00075F87"/>
    <w:rsid w:val="000765BF"/>
    <w:rsid w:val="00076732"/>
    <w:rsid w:val="00077EA5"/>
    <w:rsid w:val="0008030B"/>
    <w:rsid w:val="00080496"/>
    <w:rsid w:val="00080551"/>
    <w:rsid w:val="00080D88"/>
    <w:rsid w:val="00081F90"/>
    <w:rsid w:val="00083672"/>
    <w:rsid w:val="000860BA"/>
    <w:rsid w:val="00087BDF"/>
    <w:rsid w:val="00087D44"/>
    <w:rsid w:val="00087EA4"/>
    <w:rsid w:val="0009113F"/>
    <w:rsid w:val="0009232F"/>
    <w:rsid w:val="0009265B"/>
    <w:rsid w:val="00092E8F"/>
    <w:rsid w:val="0009320D"/>
    <w:rsid w:val="000934E8"/>
    <w:rsid w:val="000952C8"/>
    <w:rsid w:val="000A0150"/>
    <w:rsid w:val="000A0CA8"/>
    <w:rsid w:val="000A0DEA"/>
    <w:rsid w:val="000A13A1"/>
    <w:rsid w:val="000A232F"/>
    <w:rsid w:val="000A3B93"/>
    <w:rsid w:val="000A3C4C"/>
    <w:rsid w:val="000A42BE"/>
    <w:rsid w:val="000A488B"/>
    <w:rsid w:val="000A5016"/>
    <w:rsid w:val="000A5D5F"/>
    <w:rsid w:val="000A6438"/>
    <w:rsid w:val="000A743D"/>
    <w:rsid w:val="000B2D0E"/>
    <w:rsid w:val="000B326E"/>
    <w:rsid w:val="000B3707"/>
    <w:rsid w:val="000B420F"/>
    <w:rsid w:val="000B4FC3"/>
    <w:rsid w:val="000B6324"/>
    <w:rsid w:val="000B7AD4"/>
    <w:rsid w:val="000C0771"/>
    <w:rsid w:val="000C4885"/>
    <w:rsid w:val="000C4EF7"/>
    <w:rsid w:val="000C60AF"/>
    <w:rsid w:val="000D0340"/>
    <w:rsid w:val="000D45D7"/>
    <w:rsid w:val="000D6C63"/>
    <w:rsid w:val="000D701D"/>
    <w:rsid w:val="000D719E"/>
    <w:rsid w:val="000E1556"/>
    <w:rsid w:val="000E2104"/>
    <w:rsid w:val="000E34A0"/>
    <w:rsid w:val="000E3BBF"/>
    <w:rsid w:val="000E40FA"/>
    <w:rsid w:val="000E4E54"/>
    <w:rsid w:val="000E63C9"/>
    <w:rsid w:val="000F0627"/>
    <w:rsid w:val="000F0847"/>
    <w:rsid w:val="000F14AC"/>
    <w:rsid w:val="000F1B5C"/>
    <w:rsid w:val="000F1DF7"/>
    <w:rsid w:val="000F31B8"/>
    <w:rsid w:val="000F54F2"/>
    <w:rsid w:val="000F603C"/>
    <w:rsid w:val="000F621A"/>
    <w:rsid w:val="000F7571"/>
    <w:rsid w:val="000F76CA"/>
    <w:rsid w:val="000F7D5D"/>
    <w:rsid w:val="00100794"/>
    <w:rsid w:val="00100848"/>
    <w:rsid w:val="00103FB9"/>
    <w:rsid w:val="001049F1"/>
    <w:rsid w:val="0010513F"/>
    <w:rsid w:val="001053EC"/>
    <w:rsid w:val="00107069"/>
    <w:rsid w:val="00107E8B"/>
    <w:rsid w:val="00107F03"/>
    <w:rsid w:val="00107FD3"/>
    <w:rsid w:val="00110D01"/>
    <w:rsid w:val="00110D05"/>
    <w:rsid w:val="00110FD2"/>
    <w:rsid w:val="0011234B"/>
    <w:rsid w:val="00112E1E"/>
    <w:rsid w:val="0012004E"/>
    <w:rsid w:val="00121492"/>
    <w:rsid w:val="00122B45"/>
    <w:rsid w:val="0012377F"/>
    <w:rsid w:val="001239D7"/>
    <w:rsid w:val="00124477"/>
    <w:rsid w:val="00124D33"/>
    <w:rsid w:val="00124E0C"/>
    <w:rsid w:val="00125907"/>
    <w:rsid w:val="00126CE5"/>
    <w:rsid w:val="001272D1"/>
    <w:rsid w:val="0012755A"/>
    <w:rsid w:val="00130E9D"/>
    <w:rsid w:val="001311D0"/>
    <w:rsid w:val="001320C9"/>
    <w:rsid w:val="00133151"/>
    <w:rsid w:val="001332DB"/>
    <w:rsid w:val="00133EAB"/>
    <w:rsid w:val="00134BF9"/>
    <w:rsid w:val="00135EBA"/>
    <w:rsid w:val="001369B7"/>
    <w:rsid w:val="0013798E"/>
    <w:rsid w:val="00140721"/>
    <w:rsid w:val="00142DDB"/>
    <w:rsid w:val="001437E7"/>
    <w:rsid w:val="00145CEA"/>
    <w:rsid w:val="0014617C"/>
    <w:rsid w:val="001500EB"/>
    <w:rsid w:val="00150A17"/>
    <w:rsid w:val="00150A6D"/>
    <w:rsid w:val="00152357"/>
    <w:rsid w:val="00152AF4"/>
    <w:rsid w:val="001537D6"/>
    <w:rsid w:val="00153B9F"/>
    <w:rsid w:val="00153BEA"/>
    <w:rsid w:val="0015730A"/>
    <w:rsid w:val="0016041C"/>
    <w:rsid w:val="00163FB8"/>
    <w:rsid w:val="0016457B"/>
    <w:rsid w:val="00165280"/>
    <w:rsid w:val="00166ED0"/>
    <w:rsid w:val="001679F9"/>
    <w:rsid w:val="001701DA"/>
    <w:rsid w:val="001720E7"/>
    <w:rsid w:val="001722E7"/>
    <w:rsid w:val="001723E5"/>
    <w:rsid w:val="00172A22"/>
    <w:rsid w:val="001730C6"/>
    <w:rsid w:val="00176213"/>
    <w:rsid w:val="00181B30"/>
    <w:rsid w:val="00181D41"/>
    <w:rsid w:val="001840AC"/>
    <w:rsid w:val="00184855"/>
    <w:rsid w:val="0018491E"/>
    <w:rsid w:val="00184C03"/>
    <w:rsid w:val="00185B35"/>
    <w:rsid w:val="00186C31"/>
    <w:rsid w:val="00187C38"/>
    <w:rsid w:val="00190086"/>
    <w:rsid w:val="00191097"/>
    <w:rsid w:val="0019184A"/>
    <w:rsid w:val="00193076"/>
    <w:rsid w:val="00193497"/>
    <w:rsid w:val="001945BE"/>
    <w:rsid w:val="00196679"/>
    <w:rsid w:val="001972AC"/>
    <w:rsid w:val="001A03A3"/>
    <w:rsid w:val="001A2036"/>
    <w:rsid w:val="001A293C"/>
    <w:rsid w:val="001A2E04"/>
    <w:rsid w:val="001A3897"/>
    <w:rsid w:val="001A4085"/>
    <w:rsid w:val="001A51F5"/>
    <w:rsid w:val="001A5AC2"/>
    <w:rsid w:val="001A629C"/>
    <w:rsid w:val="001A6F97"/>
    <w:rsid w:val="001A6FAC"/>
    <w:rsid w:val="001A7B11"/>
    <w:rsid w:val="001B026D"/>
    <w:rsid w:val="001B521B"/>
    <w:rsid w:val="001B5913"/>
    <w:rsid w:val="001B634B"/>
    <w:rsid w:val="001C06BC"/>
    <w:rsid w:val="001C19B2"/>
    <w:rsid w:val="001C2335"/>
    <w:rsid w:val="001C2908"/>
    <w:rsid w:val="001C2E09"/>
    <w:rsid w:val="001C3050"/>
    <w:rsid w:val="001C4B86"/>
    <w:rsid w:val="001C6F11"/>
    <w:rsid w:val="001C741B"/>
    <w:rsid w:val="001D0977"/>
    <w:rsid w:val="001D0A6B"/>
    <w:rsid w:val="001D0BB9"/>
    <w:rsid w:val="001D1708"/>
    <w:rsid w:val="001D3A9D"/>
    <w:rsid w:val="001D4EB3"/>
    <w:rsid w:val="001D53F5"/>
    <w:rsid w:val="001E0146"/>
    <w:rsid w:val="001E0C34"/>
    <w:rsid w:val="001E1350"/>
    <w:rsid w:val="001E1B2D"/>
    <w:rsid w:val="001E2C5D"/>
    <w:rsid w:val="001E2F8F"/>
    <w:rsid w:val="001E5249"/>
    <w:rsid w:val="001E57EB"/>
    <w:rsid w:val="001E5B37"/>
    <w:rsid w:val="001E6600"/>
    <w:rsid w:val="001E71BE"/>
    <w:rsid w:val="001E7480"/>
    <w:rsid w:val="001E7E7C"/>
    <w:rsid w:val="001F07E1"/>
    <w:rsid w:val="001F16FB"/>
    <w:rsid w:val="001F19AE"/>
    <w:rsid w:val="001F222E"/>
    <w:rsid w:val="001F2BC8"/>
    <w:rsid w:val="001F3CE6"/>
    <w:rsid w:val="001F5F6B"/>
    <w:rsid w:val="001F7CFC"/>
    <w:rsid w:val="00201E8F"/>
    <w:rsid w:val="002029D0"/>
    <w:rsid w:val="00204EDF"/>
    <w:rsid w:val="00205F2A"/>
    <w:rsid w:val="00207DB8"/>
    <w:rsid w:val="002125D6"/>
    <w:rsid w:val="00213BD2"/>
    <w:rsid w:val="00214112"/>
    <w:rsid w:val="00217626"/>
    <w:rsid w:val="00221E39"/>
    <w:rsid w:val="00223049"/>
    <w:rsid w:val="00224263"/>
    <w:rsid w:val="002249F0"/>
    <w:rsid w:val="00224A11"/>
    <w:rsid w:val="00224E32"/>
    <w:rsid w:val="00233A5B"/>
    <w:rsid w:val="0023475C"/>
    <w:rsid w:val="002351A4"/>
    <w:rsid w:val="00235D96"/>
    <w:rsid w:val="00236059"/>
    <w:rsid w:val="002366BA"/>
    <w:rsid w:val="0023777E"/>
    <w:rsid w:val="00237E78"/>
    <w:rsid w:val="00241879"/>
    <w:rsid w:val="00242ADF"/>
    <w:rsid w:val="00243EBC"/>
    <w:rsid w:val="00244AE0"/>
    <w:rsid w:val="00244E6A"/>
    <w:rsid w:val="002456E9"/>
    <w:rsid w:val="0024580F"/>
    <w:rsid w:val="00245C1A"/>
    <w:rsid w:val="00246A35"/>
    <w:rsid w:val="00247A8D"/>
    <w:rsid w:val="00247CC7"/>
    <w:rsid w:val="002513A5"/>
    <w:rsid w:val="00254144"/>
    <w:rsid w:val="0025426B"/>
    <w:rsid w:val="00254D4D"/>
    <w:rsid w:val="0025706C"/>
    <w:rsid w:val="00257B63"/>
    <w:rsid w:val="0026059A"/>
    <w:rsid w:val="0026233B"/>
    <w:rsid w:val="00262634"/>
    <w:rsid w:val="00262BDF"/>
    <w:rsid w:val="00262DA2"/>
    <w:rsid w:val="002638BE"/>
    <w:rsid w:val="00264511"/>
    <w:rsid w:val="00264E87"/>
    <w:rsid w:val="002654AA"/>
    <w:rsid w:val="0026689E"/>
    <w:rsid w:val="00267C0D"/>
    <w:rsid w:val="00267DC6"/>
    <w:rsid w:val="002722F1"/>
    <w:rsid w:val="002739A7"/>
    <w:rsid w:val="00275097"/>
    <w:rsid w:val="0027617F"/>
    <w:rsid w:val="00277074"/>
    <w:rsid w:val="0028045B"/>
    <w:rsid w:val="0028101B"/>
    <w:rsid w:val="00282130"/>
    <w:rsid w:val="00283382"/>
    <w:rsid w:val="002839AA"/>
    <w:rsid w:val="00283A3D"/>
    <w:rsid w:val="00283B18"/>
    <w:rsid w:val="00284348"/>
    <w:rsid w:val="00285496"/>
    <w:rsid w:val="00290BA2"/>
    <w:rsid w:val="0029134B"/>
    <w:rsid w:val="0029382F"/>
    <w:rsid w:val="002945CD"/>
    <w:rsid w:val="002946C8"/>
    <w:rsid w:val="0029656A"/>
    <w:rsid w:val="00297DF5"/>
    <w:rsid w:val="002A1857"/>
    <w:rsid w:val="002A1937"/>
    <w:rsid w:val="002A1CDB"/>
    <w:rsid w:val="002A2FB9"/>
    <w:rsid w:val="002A4D5D"/>
    <w:rsid w:val="002A6EB8"/>
    <w:rsid w:val="002A6EF3"/>
    <w:rsid w:val="002B01D6"/>
    <w:rsid w:val="002B1D88"/>
    <w:rsid w:val="002B2F13"/>
    <w:rsid w:val="002C28B7"/>
    <w:rsid w:val="002C3751"/>
    <w:rsid w:val="002C415D"/>
    <w:rsid w:val="002C42C2"/>
    <w:rsid w:val="002C63C5"/>
    <w:rsid w:val="002C6F2C"/>
    <w:rsid w:val="002D1747"/>
    <w:rsid w:val="002D21C6"/>
    <w:rsid w:val="002D2FA2"/>
    <w:rsid w:val="002D3551"/>
    <w:rsid w:val="002D37F1"/>
    <w:rsid w:val="002D53E6"/>
    <w:rsid w:val="002D5830"/>
    <w:rsid w:val="002D5848"/>
    <w:rsid w:val="002D6389"/>
    <w:rsid w:val="002D68A2"/>
    <w:rsid w:val="002E0F07"/>
    <w:rsid w:val="002E133F"/>
    <w:rsid w:val="002E429E"/>
    <w:rsid w:val="002E4D08"/>
    <w:rsid w:val="002E5716"/>
    <w:rsid w:val="002E576A"/>
    <w:rsid w:val="002E5FE5"/>
    <w:rsid w:val="002E66F4"/>
    <w:rsid w:val="002E6924"/>
    <w:rsid w:val="002E69CB"/>
    <w:rsid w:val="002F03EE"/>
    <w:rsid w:val="002F2F07"/>
    <w:rsid w:val="002F444B"/>
    <w:rsid w:val="002F51F5"/>
    <w:rsid w:val="002F646D"/>
    <w:rsid w:val="003012D2"/>
    <w:rsid w:val="003019F8"/>
    <w:rsid w:val="00306960"/>
    <w:rsid w:val="00306CDD"/>
    <w:rsid w:val="00306F03"/>
    <w:rsid w:val="00310BD8"/>
    <w:rsid w:val="00310E1E"/>
    <w:rsid w:val="00311214"/>
    <w:rsid w:val="00312137"/>
    <w:rsid w:val="00312D9F"/>
    <w:rsid w:val="00313130"/>
    <w:rsid w:val="00313E30"/>
    <w:rsid w:val="00314000"/>
    <w:rsid w:val="0031590E"/>
    <w:rsid w:val="00315C4D"/>
    <w:rsid w:val="003172C6"/>
    <w:rsid w:val="00317B5C"/>
    <w:rsid w:val="00317DEF"/>
    <w:rsid w:val="003205FF"/>
    <w:rsid w:val="003207A3"/>
    <w:rsid w:val="00320B0E"/>
    <w:rsid w:val="003211EA"/>
    <w:rsid w:val="00322213"/>
    <w:rsid w:val="003225F5"/>
    <w:rsid w:val="00322E58"/>
    <w:rsid w:val="003233FA"/>
    <w:rsid w:val="003235CF"/>
    <w:rsid w:val="00327994"/>
    <w:rsid w:val="00330359"/>
    <w:rsid w:val="0033192A"/>
    <w:rsid w:val="00332F14"/>
    <w:rsid w:val="003358DB"/>
    <w:rsid w:val="00335A62"/>
    <w:rsid w:val="00336ED4"/>
    <w:rsid w:val="00337054"/>
    <w:rsid w:val="0033762F"/>
    <w:rsid w:val="00337A00"/>
    <w:rsid w:val="003400F0"/>
    <w:rsid w:val="00343A03"/>
    <w:rsid w:val="00345D80"/>
    <w:rsid w:val="00347136"/>
    <w:rsid w:val="003473C4"/>
    <w:rsid w:val="00347BC2"/>
    <w:rsid w:val="0035181E"/>
    <w:rsid w:val="003526B3"/>
    <w:rsid w:val="003560CE"/>
    <w:rsid w:val="00356DE0"/>
    <w:rsid w:val="003600E3"/>
    <w:rsid w:val="00360531"/>
    <w:rsid w:val="00360C50"/>
    <w:rsid w:val="00361B20"/>
    <w:rsid w:val="00361D92"/>
    <w:rsid w:val="00362FCC"/>
    <w:rsid w:val="0036325A"/>
    <w:rsid w:val="003646BB"/>
    <w:rsid w:val="00365392"/>
    <w:rsid w:val="00366C7E"/>
    <w:rsid w:val="00366D03"/>
    <w:rsid w:val="00366FFE"/>
    <w:rsid w:val="00367E07"/>
    <w:rsid w:val="00371C8F"/>
    <w:rsid w:val="00372D1A"/>
    <w:rsid w:val="0037318A"/>
    <w:rsid w:val="00374346"/>
    <w:rsid w:val="003800B2"/>
    <w:rsid w:val="003805C9"/>
    <w:rsid w:val="00380E31"/>
    <w:rsid w:val="003810C8"/>
    <w:rsid w:val="0038251B"/>
    <w:rsid w:val="00382815"/>
    <w:rsid w:val="00383CA9"/>
    <w:rsid w:val="00384EA3"/>
    <w:rsid w:val="00386319"/>
    <w:rsid w:val="00386737"/>
    <w:rsid w:val="00392803"/>
    <w:rsid w:val="0039369B"/>
    <w:rsid w:val="003938FE"/>
    <w:rsid w:val="00393CC0"/>
    <w:rsid w:val="00393E8F"/>
    <w:rsid w:val="0039424E"/>
    <w:rsid w:val="003963D5"/>
    <w:rsid w:val="003A39A1"/>
    <w:rsid w:val="003A4C90"/>
    <w:rsid w:val="003A6636"/>
    <w:rsid w:val="003A6B4E"/>
    <w:rsid w:val="003A6C80"/>
    <w:rsid w:val="003B0867"/>
    <w:rsid w:val="003B1DFD"/>
    <w:rsid w:val="003B1EF4"/>
    <w:rsid w:val="003B2B25"/>
    <w:rsid w:val="003B3CA4"/>
    <w:rsid w:val="003B6BD7"/>
    <w:rsid w:val="003B704E"/>
    <w:rsid w:val="003C0868"/>
    <w:rsid w:val="003C1C32"/>
    <w:rsid w:val="003C20FA"/>
    <w:rsid w:val="003C2191"/>
    <w:rsid w:val="003C258C"/>
    <w:rsid w:val="003C346D"/>
    <w:rsid w:val="003C420E"/>
    <w:rsid w:val="003C5254"/>
    <w:rsid w:val="003C53DF"/>
    <w:rsid w:val="003C6AF6"/>
    <w:rsid w:val="003C72CC"/>
    <w:rsid w:val="003D0453"/>
    <w:rsid w:val="003D324A"/>
    <w:rsid w:val="003D360A"/>
    <w:rsid w:val="003D3863"/>
    <w:rsid w:val="003D3956"/>
    <w:rsid w:val="003D5174"/>
    <w:rsid w:val="003D70E8"/>
    <w:rsid w:val="003D7A52"/>
    <w:rsid w:val="003E011B"/>
    <w:rsid w:val="003E0575"/>
    <w:rsid w:val="003E2694"/>
    <w:rsid w:val="003E31E5"/>
    <w:rsid w:val="003E54DD"/>
    <w:rsid w:val="003E5F3C"/>
    <w:rsid w:val="003F0527"/>
    <w:rsid w:val="003F19B9"/>
    <w:rsid w:val="003F23B2"/>
    <w:rsid w:val="003F5676"/>
    <w:rsid w:val="004001C8"/>
    <w:rsid w:val="00404F6D"/>
    <w:rsid w:val="004067C7"/>
    <w:rsid w:val="004072DC"/>
    <w:rsid w:val="0041026D"/>
    <w:rsid w:val="004110DE"/>
    <w:rsid w:val="00414844"/>
    <w:rsid w:val="00414D51"/>
    <w:rsid w:val="00417167"/>
    <w:rsid w:val="0042066D"/>
    <w:rsid w:val="00420954"/>
    <w:rsid w:val="00421E0B"/>
    <w:rsid w:val="00423016"/>
    <w:rsid w:val="004237F8"/>
    <w:rsid w:val="00424C17"/>
    <w:rsid w:val="00426B26"/>
    <w:rsid w:val="0042743E"/>
    <w:rsid w:val="0043138E"/>
    <w:rsid w:val="00431563"/>
    <w:rsid w:val="00431F98"/>
    <w:rsid w:val="00432DCD"/>
    <w:rsid w:val="00432EAB"/>
    <w:rsid w:val="00433470"/>
    <w:rsid w:val="004337EC"/>
    <w:rsid w:val="004338BB"/>
    <w:rsid w:val="0043519E"/>
    <w:rsid w:val="0043611F"/>
    <w:rsid w:val="0044040D"/>
    <w:rsid w:val="0044085A"/>
    <w:rsid w:val="00441252"/>
    <w:rsid w:val="0044491D"/>
    <w:rsid w:val="00444C0D"/>
    <w:rsid w:val="00445B93"/>
    <w:rsid w:val="00445D6E"/>
    <w:rsid w:val="00447FDF"/>
    <w:rsid w:val="004502FA"/>
    <w:rsid w:val="00450F7E"/>
    <w:rsid w:val="004510DB"/>
    <w:rsid w:val="00451855"/>
    <w:rsid w:val="00455CBB"/>
    <w:rsid w:val="004574B3"/>
    <w:rsid w:val="004578A7"/>
    <w:rsid w:val="00457E4D"/>
    <w:rsid w:val="00461818"/>
    <w:rsid w:val="0046211B"/>
    <w:rsid w:val="00463E9C"/>
    <w:rsid w:val="004642FB"/>
    <w:rsid w:val="0046454B"/>
    <w:rsid w:val="00465BF7"/>
    <w:rsid w:val="00465EF4"/>
    <w:rsid w:val="00466ADB"/>
    <w:rsid w:val="00471646"/>
    <w:rsid w:val="00472193"/>
    <w:rsid w:val="00472405"/>
    <w:rsid w:val="00474727"/>
    <w:rsid w:val="00474919"/>
    <w:rsid w:val="00474CDD"/>
    <w:rsid w:val="00477475"/>
    <w:rsid w:val="00481295"/>
    <w:rsid w:val="00482D63"/>
    <w:rsid w:val="004834A0"/>
    <w:rsid w:val="00483529"/>
    <w:rsid w:val="00490946"/>
    <w:rsid w:val="00490A04"/>
    <w:rsid w:val="004918C1"/>
    <w:rsid w:val="00493B09"/>
    <w:rsid w:val="00494C22"/>
    <w:rsid w:val="00494DA9"/>
    <w:rsid w:val="004979DD"/>
    <w:rsid w:val="004A1067"/>
    <w:rsid w:val="004A1961"/>
    <w:rsid w:val="004A2769"/>
    <w:rsid w:val="004A2B63"/>
    <w:rsid w:val="004A30CA"/>
    <w:rsid w:val="004A362E"/>
    <w:rsid w:val="004A479C"/>
    <w:rsid w:val="004A4B40"/>
    <w:rsid w:val="004A5AE0"/>
    <w:rsid w:val="004A65CF"/>
    <w:rsid w:val="004B0E1F"/>
    <w:rsid w:val="004B10D6"/>
    <w:rsid w:val="004B15EA"/>
    <w:rsid w:val="004B16A3"/>
    <w:rsid w:val="004B173E"/>
    <w:rsid w:val="004B21A5"/>
    <w:rsid w:val="004B2404"/>
    <w:rsid w:val="004B358D"/>
    <w:rsid w:val="004B4928"/>
    <w:rsid w:val="004B69D3"/>
    <w:rsid w:val="004B7D87"/>
    <w:rsid w:val="004C0269"/>
    <w:rsid w:val="004C06DB"/>
    <w:rsid w:val="004C0A20"/>
    <w:rsid w:val="004C2009"/>
    <w:rsid w:val="004C216B"/>
    <w:rsid w:val="004C385E"/>
    <w:rsid w:val="004C4206"/>
    <w:rsid w:val="004C469D"/>
    <w:rsid w:val="004C58B6"/>
    <w:rsid w:val="004C6557"/>
    <w:rsid w:val="004C671F"/>
    <w:rsid w:val="004C74A5"/>
    <w:rsid w:val="004D1629"/>
    <w:rsid w:val="004D2E68"/>
    <w:rsid w:val="004D3C14"/>
    <w:rsid w:val="004D6CFE"/>
    <w:rsid w:val="004D6E26"/>
    <w:rsid w:val="004E0643"/>
    <w:rsid w:val="004E11C0"/>
    <w:rsid w:val="004E1F65"/>
    <w:rsid w:val="004E2510"/>
    <w:rsid w:val="004E274C"/>
    <w:rsid w:val="004E42F4"/>
    <w:rsid w:val="004E43FD"/>
    <w:rsid w:val="004E45D5"/>
    <w:rsid w:val="004E52D3"/>
    <w:rsid w:val="004E627A"/>
    <w:rsid w:val="004E75E2"/>
    <w:rsid w:val="004E776F"/>
    <w:rsid w:val="004F090E"/>
    <w:rsid w:val="004F1232"/>
    <w:rsid w:val="004F488D"/>
    <w:rsid w:val="004F495C"/>
    <w:rsid w:val="00500326"/>
    <w:rsid w:val="005006BE"/>
    <w:rsid w:val="0050101A"/>
    <w:rsid w:val="00501A36"/>
    <w:rsid w:val="0050283C"/>
    <w:rsid w:val="005037F0"/>
    <w:rsid w:val="005051E5"/>
    <w:rsid w:val="005061B7"/>
    <w:rsid w:val="005069B5"/>
    <w:rsid w:val="0051005A"/>
    <w:rsid w:val="00510B3D"/>
    <w:rsid w:val="00510E1F"/>
    <w:rsid w:val="0051156E"/>
    <w:rsid w:val="0051163E"/>
    <w:rsid w:val="005147AF"/>
    <w:rsid w:val="00515098"/>
    <w:rsid w:val="00516A02"/>
    <w:rsid w:val="00516A86"/>
    <w:rsid w:val="00516B64"/>
    <w:rsid w:val="00517995"/>
    <w:rsid w:val="00520AC4"/>
    <w:rsid w:val="00520EA5"/>
    <w:rsid w:val="00521BC3"/>
    <w:rsid w:val="005246C9"/>
    <w:rsid w:val="00524F6D"/>
    <w:rsid w:val="00526838"/>
    <w:rsid w:val="005275F5"/>
    <w:rsid w:val="005275F6"/>
    <w:rsid w:val="00527ABD"/>
    <w:rsid w:val="0053032A"/>
    <w:rsid w:val="005310A2"/>
    <w:rsid w:val="0053137D"/>
    <w:rsid w:val="00532276"/>
    <w:rsid w:val="005326AD"/>
    <w:rsid w:val="005328A8"/>
    <w:rsid w:val="00532FCF"/>
    <w:rsid w:val="00536315"/>
    <w:rsid w:val="00540B62"/>
    <w:rsid w:val="005426A1"/>
    <w:rsid w:val="00543171"/>
    <w:rsid w:val="00543409"/>
    <w:rsid w:val="005444FB"/>
    <w:rsid w:val="005446D7"/>
    <w:rsid w:val="005460CF"/>
    <w:rsid w:val="00546BC7"/>
    <w:rsid w:val="00546C6F"/>
    <w:rsid w:val="00550F1D"/>
    <w:rsid w:val="00551093"/>
    <w:rsid w:val="00551515"/>
    <w:rsid w:val="005538DC"/>
    <w:rsid w:val="0055426C"/>
    <w:rsid w:val="005543F0"/>
    <w:rsid w:val="00554E43"/>
    <w:rsid w:val="00555BD5"/>
    <w:rsid w:val="0055778C"/>
    <w:rsid w:val="00557FE3"/>
    <w:rsid w:val="005604FF"/>
    <w:rsid w:val="0056109E"/>
    <w:rsid w:val="00562A00"/>
    <w:rsid w:val="00563C4B"/>
    <w:rsid w:val="00563F92"/>
    <w:rsid w:val="005653E7"/>
    <w:rsid w:val="0056612D"/>
    <w:rsid w:val="00567012"/>
    <w:rsid w:val="00567205"/>
    <w:rsid w:val="0057015B"/>
    <w:rsid w:val="00572102"/>
    <w:rsid w:val="005730DE"/>
    <w:rsid w:val="005742F3"/>
    <w:rsid w:val="005762C7"/>
    <w:rsid w:val="00577081"/>
    <w:rsid w:val="00577A88"/>
    <w:rsid w:val="00580D7E"/>
    <w:rsid w:val="005811E6"/>
    <w:rsid w:val="00582EF6"/>
    <w:rsid w:val="0058405B"/>
    <w:rsid w:val="00584D20"/>
    <w:rsid w:val="00584E6A"/>
    <w:rsid w:val="0058742A"/>
    <w:rsid w:val="00590812"/>
    <w:rsid w:val="00592E5B"/>
    <w:rsid w:val="00593F31"/>
    <w:rsid w:val="005946E2"/>
    <w:rsid w:val="005958D6"/>
    <w:rsid w:val="00595D74"/>
    <w:rsid w:val="005967E7"/>
    <w:rsid w:val="00596DE4"/>
    <w:rsid w:val="0059730D"/>
    <w:rsid w:val="00597580"/>
    <w:rsid w:val="005A264E"/>
    <w:rsid w:val="005A57F2"/>
    <w:rsid w:val="005A5CD1"/>
    <w:rsid w:val="005A6035"/>
    <w:rsid w:val="005B0667"/>
    <w:rsid w:val="005B20E6"/>
    <w:rsid w:val="005B2666"/>
    <w:rsid w:val="005B3A96"/>
    <w:rsid w:val="005B58E7"/>
    <w:rsid w:val="005C14C6"/>
    <w:rsid w:val="005C6465"/>
    <w:rsid w:val="005C6832"/>
    <w:rsid w:val="005C70EA"/>
    <w:rsid w:val="005D02C2"/>
    <w:rsid w:val="005D055B"/>
    <w:rsid w:val="005D1414"/>
    <w:rsid w:val="005D40AB"/>
    <w:rsid w:val="005D4C74"/>
    <w:rsid w:val="005D54D1"/>
    <w:rsid w:val="005E0475"/>
    <w:rsid w:val="005E09D9"/>
    <w:rsid w:val="005E0EB5"/>
    <w:rsid w:val="005E2AD0"/>
    <w:rsid w:val="005E3B25"/>
    <w:rsid w:val="005E411B"/>
    <w:rsid w:val="005E4A83"/>
    <w:rsid w:val="005E52BC"/>
    <w:rsid w:val="005E5E48"/>
    <w:rsid w:val="005E60B0"/>
    <w:rsid w:val="005E69AD"/>
    <w:rsid w:val="005E7C64"/>
    <w:rsid w:val="005F0083"/>
    <w:rsid w:val="005F08BF"/>
    <w:rsid w:val="005F10F4"/>
    <w:rsid w:val="005F1BB0"/>
    <w:rsid w:val="005F2238"/>
    <w:rsid w:val="005F25A1"/>
    <w:rsid w:val="005F3A25"/>
    <w:rsid w:val="005F407C"/>
    <w:rsid w:val="005F4DF7"/>
    <w:rsid w:val="005F5328"/>
    <w:rsid w:val="005F55D2"/>
    <w:rsid w:val="005F747A"/>
    <w:rsid w:val="005F7850"/>
    <w:rsid w:val="00601545"/>
    <w:rsid w:val="006017EA"/>
    <w:rsid w:val="00603221"/>
    <w:rsid w:val="0060430C"/>
    <w:rsid w:val="00605951"/>
    <w:rsid w:val="00606308"/>
    <w:rsid w:val="00610C06"/>
    <w:rsid w:val="006117E5"/>
    <w:rsid w:val="00612A77"/>
    <w:rsid w:val="00615E4C"/>
    <w:rsid w:val="0061625E"/>
    <w:rsid w:val="00617511"/>
    <w:rsid w:val="00617830"/>
    <w:rsid w:val="00617878"/>
    <w:rsid w:val="00617B63"/>
    <w:rsid w:val="006212DC"/>
    <w:rsid w:val="0062167D"/>
    <w:rsid w:val="0062182E"/>
    <w:rsid w:val="00621B70"/>
    <w:rsid w:val="00623CD6"/>
    <w:rsid w:val="00625915"/>
    <w:rsid w:val="00626EAB"/>
    <w:rsid w:val="00627442"/>
    <w:rsid w:val="00630847"/>
    <w:rsid w:val="00630DB9"/>
    <w:rsid w:val="006326E8"/>
    <w:rsid w:val="00632A8C"/>
    <w:rsid w:val="0063454D"/>
    <w:rsid w:val="00636286"/>
    <w:rsid w:val="00636C40"/>
    <w:rsid w:val="0064194D"/>
    <w:rsid w:val="00644836"/>
    <w:rsid w:val="006466CC"/>
    <w:rsid w:val="00646871"/>
    <w:rsid w:val="00646B1B"/>
    <w:rsid w:val="0064786F"/>
    <w:rsid w:val="00647F3D"/>
    <w:rsid w:val="006520B8"/>
    <w:rsid w:val="00654269"/>
    <w:rsid w:val="00656C4D"/>
    <w:rsid w:val="00657A6F"/>
    <w:rsid w:val="00657DDD"/>
    <w:rsid w:val="006642A3"/>
    <w:rsid w:val="00670639"/>
    <w:rsid w:val="006716D1"/>
    <w:rsid w:val="006744D1"/>
    <w:rsid w:val="00674751"/>
    <w:rsid w:val="00675711"/>
    <w:rsid w:val="00676E64"/>
    <w:rsid w:val="006773B4"/>
    <w:rsid w:val="00677509"/>
    <w:rsid w:val="0067761E"/>
    <w:rsid w:val="006814AE"/>
    <w:rsid w:val="00682C14"/>
    <w:rsid w:val="00682E7A"/>
    <w:rsid w:val="0068373F"/>
    <w:rsid w:val="006844FE"/>
    <w:rsid w:val="00684E7E"/>
    <w:rsid w:val="006918BD"/>
    <w:rsid w:val="00691EB8"/>
    <w:rsid w:val="00692726"/>
    <w:rsid w:val="00693258"/>
    <w:rsid w:val="006A09E7"/>
    <w:rsid w:val="006A383B"/>
    <w:rsid w:val="006A3FD3"/>
    <w:rsid w:val="006A58E6"/>
    <w:rsid w:val="006A7F30"/>
    <w:rsid w:val="006B0686"/>
    <w:rsid w:val="006B1E61"/>
    <w:rsid w:val="006B3D84"/>
    <w:rsid w:val="006B4D21"/>
    <w:rsid w:val="006C0A05"/>
    <w:rsid w:val="006C292C"/>
    <w:rsid w:val="006C3BE6"/>
    <w:rsid w:val="006C3F2F"/>
    <w:rsid w:val="006C4098"/>
    <w:rsid w:val="006C5E54"/>
    <w:rsid w:val="006D1362"/>
    <w:rsid w:val="006D4502"/>
    <w:rsid w:val="006D5317"/>
    <w:rsid w:val="006D5774"/>
    <w:rsid w:val="006E41EF"/>
    <w:rsid w:val="006E5716"/>
    <w:rsid w:val="006E5AD9"/>
    <w:rsid w:val="006E6ECA"/>
    <w:rsid w:val="006F00F5"/>
    <w:rsid w:val="006F0758"/>
    <w:rsid w:val="006F0C92"/>
    <w:rsid w:val="006F0F2F"/>
    <w:rsid w:val="006F1B6B"/>
    <w:rsid w:val="006F1D3F"/>
    <w:rsid w:val="006F2548"/>
    <w:rsid w:val="006F418B"/>
    <w:rsid w:val="006F5BC3"/>
    <w:rsid w:val="006F7C12"/>
    <w:rsid w:val="00700FBE"/>
    <w:rsid w:val="00707553"/>
    <w:rsid w:val="00707C23"/>
    <w:rsid w:val="0071094C"/>
    <w:rsid w:val="00710C05"/>
    <w:rsid w:val="00714750"/>
    <w:rsid w:val="00714927"/>
    <w:rsid w:val="00715297"/>
    <w:rsid w:val="00715E50"/>
    <w:rsid w:val="0071744D"/>
    <w:rsid w:val="00717804"/>
    <w:rsid w:val="007225E9"/>
    <w:rsid w:val="00722F89"/>
    <w:rsid w:val="007230C7"/>
    <w:rsid w:val="00723A98"/>
    <w:rsid w:val="00724061"/>
    <w:rsid w:val="007266AF"/>
    <w:rsid w:val="007302B3"/>
    <w:rsid w:val="00730733"/>
    <w:rsid w:val="00730E3A"/>
    <w:rsid w:val="00731CDB"/>
    <w:rsid w:val="00733CDC"/>
    <w:rsid w:val="0073547B"/>
    <w:rsid w:val="00735817"/>
    <w:rsid w:val="00736AAF"/>
    <w:rsid w:val="00737B7D"/>
    <w:rsid w:val="007407EB"/>
    <w:rsid w:val="00740EDA"/>
    <w:rsid w:val="00741EEA"/>
    <w:rsid w:val="007421F1"/>
    <w:rsid w:val="00742713"/>
    <w:rsid w:val="007476B3"/>
    <w:rsid w:val="00751103"/>
    <w:rsid w:val="007514C0"/>
    <w:rsid w:val="00753EB4"/>
    <w:rsid w:val="00755367"/>
    <w:rsid w:val="00755737"/>
    <w:rsid w:val="00756343"/>
    <w:rsid w:val="00757DE1"/>
    <w:rsid w:val="00760453"/>
    <w:rsid w:val="00760580"/>
    <w:rsid w:val="00760A7D"/>
    <w:rsid w:val="0076295C"/>
    <w:rsid w:val="00763A09"/>
    <w:rsid w:val="00764F11"/>
    <w:rsid w:val="00765B2A"/>
    <w:rsid w:val="007663F9"/>
    <w:rsid w:val="00767631"/>
    <w:rsid w:val="007677BB"/>
    <w:rsid w:val="00767B6A"/>
    <w:rsid w:val="00767E24"/>
    <w:rsid w:val="00771B45"/>
    <w:rsid w:val="00771C22"/>
    <w:rsid w:val="00774CD1"/>
    <w:rsid w:val="00775485"/>
    <w:rsid w:val="007808C2"/>
    <w:rsid w:val="00780D7A"/>
    <w:rsid w:val="007824A3"/>
    <w:rsid w:val="00782F8F"/>
    <w:rsid w:val="007831F0"/>
    <w:rsid w:val="00783A34"/>
    <w:rsid w:val="00783FA7"/>
    <w:rsid w:val="0078557A"/>
    <w:rsid w:val="00785BBD"/>
    <w:rsid w:val="00786482"/>
    <w:rsid w:val="00786938"/>
    <w:rsid w:val="00786CAD"/>
    <w:rsid w:val="0078724B"/>
    <w:rsid w:val="0078745A"/>
    <w:rsid w:val="007875D7"/>
    <w:rsid w:val="007879FB"/>
    <w:rsid w:val="00787D93"/>
    <w:rsid w:val="00790AE8"/>
    <w:rsid w:val="007928F7"/>
    <w:rsid w:val="00793CC0"/>
    <w:rsid w:val="00794B36"/>
    <w:rsid w:val="00795424"/>
    <w:rsid w:val="00795D9A"/>
    <w:rsid w:val="007A06CB"/>
    <w:rsid w:val="007A3121"/>
    <w:rsid w:val="007A3B1B"/>
    <w:rsid w:val="007A5121"/>
    <w:rsid w:val="007A51A5"/>
    <w:rsid w:val="007A5979"/>
    <w:rsid w:val="007A5C48"/>
    <w:rsid w:val="007B0EA8"/>
    <w:rsid w:val="007B1279"/>
    <w:rsid w:val="007B16E7"/>
    <w:rsid w:val="007B2286"/>
    <w:rsid w:val="007B24F5"/>
    <w:rsid w:val="007B411D"/>
    <w:rsid w:val="007B5145"/>
    <w:rsid w:val="007B7AEA"/>
    <w:rsid w:val="007C1D36"/>
    <w:rsid w:val="007C2CF0"/>
    <w:rsid w:val="007C3ADF"/>
    <w:rsid w:val="007C4CFA"/>
    <w:rsid w:val="007C4E2B"/>
    <w:rsid w:val="007C50F3"/>
    <w:rsid w:val="007C53F2"/>
    <w:rsid w:val="007C6B52"/>
    <w:rsid w:val="007C7977"/>
    <w:rsid w:val="007C7A07"/>
    <w:rsid w:val="007D039F"/>
    <w:rsid w:val="007D03A4"/>
    <w:rsid w:val="007D16C5"/>
    <w:rsid w:val="007D1E74"/>
    <w:rsid w:val="007D40D6"/>
    <w:rsid w:val="007D4E09"/>
    <w:rsid w:val="007D4FE1"/>
    <w:rsid w:val="007D65C2"/>
    <w:rsid w:val="007D6C79"/>
    <w:rsid w:val="007D7EEC"/>
    <w:rsid w:val="007E08B8"/>
    <w:rsid w:val="007E280E"/>
    <w:rsid w:val="007E4630"/>
    <w:rsid w:val="007E476E"/>
    <w:rsid w:val="007E4E9E"/>
    <w:rsid w:val="007E516D"/>
    <w:rsid w:val="007E64E4"/>
    <w:rsid w:val="007E79C0"/>
    <w:rsid w:val="007F0FC9"/>
    <w:rsid w:val="007F15A7"/>
    <w:rsid w:val="007F2413"/>
    <w:rsid w:val="007F32D1"/>
    <w:rsid w:val="007F7848"/>
    <w:rsid w:val="007F7C16"/>
    <w:rsid w:val="00800560"/>
    <w:rsid w:val="008022D2"/>
    <w:rsid w:val="008025BA"/>
    <w:rsid w:val="00802953"/>
    <w:rsid w:val="00804231"/>
    <w:rsid w:val="00807B73"/>
    <w:rsid w:val="00810960"/>
    <w:rsid w:val="00811021"/>
    <w:rsid w:val="00812F07"/>
    <w:rsid w:val="00814337"/>
    <w:rsid w:val="0081650B"/>
    <w:rsid w:val="00816E3E"/>
    <w:rsid w:val="00817B77"/>
    <w:rsid w:val="00823A47"/>
    <w:rsid w:val="0082477A"/>
    <w:rsid w:val="00824CB7"/>
    <w:rsid w:val="0082532D"/>
    <w:rsid w:val="00827343"/>
    <w:rsid w:val="00830AB7"/>
    <w:rsid w:val="00830DD9"/>
    <w:rsid w:val="008312B3"/>
    <w:rsid w:val="00831E9E"/>
    <w:rsid w:val="00834B5B"/>
    <w:rsid w:val="008351E9"/>
    <w:rsid w:val="008368A3"/>
    <w:rsid w:val="008409CC"/>
    <w:rsid w:val="00840EB9"/>
    <w:rsid w:val="00841B30"/>
    <w:rsid w:val="008430C8"/>
    <w:rsid w:val="008452B5"/>
    <w:rsid w:val="008456CF"/>
    <w:rsid w:val="00846E0C"/>
    <w:rsid w:val="00850E6D"/>
    <w:rsid w:val="008514EE"/>
    <w:rsid w:val="008528F7"/>
    <w:rsid w:val="00854290"/>
    <w:rsid w:val="00854673"/>
    <w:rsid w:val="00854887"/>
    <w:rsid w:val="00854E8D"/>
    <w:rsid w:val="008571C4"/>
    <w:rsid w:val="00860FC2"/>
    <w:rsid w:val="00861BBE"/>
    <w:rsid w:val="00862634"/>
    <w:rsid w:val="00862FE4"/>
    <w:rsid w:val="00863570"/>
    <w:rsid w:val="0086389A"/>
    <w:rsid w:val="008644B0"/>
    <w:rsid w:val="00864854"/>
    <w:rsid w:val="00866151"/>
    <w:rsid w:val="008675DC"/>
    <w:rsid w:val="00867F3E"/>
    <w:rsid w:val="00871912"/>
    <w:rsid w:val="008720EE"/>
    <w:rsid w:val="00872AD6"/>
    <w:rsid w:val="00872E1A"/>
    <w:rsid w:val="00874164"/>
    <w:rsid w:val="0087605E"/>
    <w:rsid w:val="00880914"/>
    <w:rsid w:val="008814BB"/>
    <w:rsid w:val="00882AB2"/>
    <w:rsid w:val="00883A40"/>
    <w:rsid w:val="00884303"/>
    <w:rsid w:val="0088443E"/>
    <w:rsid w:val="008845E1"/>
    <w:rsid w:val="00885629"/>
    <w:rsid w:val="008858FD"/>
    <w:rsid w:val="00885F15"/>
    <w:rsid w:val="00887630"/>
    <w:rsid w:val="00890267"/>
    <w:rsid w:val="00890584"/>
    <w:rsid w:val="0089060B"/>
    <w:rsid w:val="00890EC5"/>
    <w:rsid w:val="00893A8D"/>
    <w:rsid w:val="00893C0A"/>
    <w:rsid w:val="008950A0"/>
    <w:rsid w:val="00895B93"/>
    <w:rsid w:val="00895C8D"/>
    <w:rsid w:val="008961B6"/>
    <w:rsid w:val="008A22D9"/>
    <w:rsid w:val="008A3563"/>
    <w:rsid w:val="008A36EF"/>
    <w:rsid w:val="008A3F92"/>
    <w:rsid w:val="008A4931"/>
    <w:rsid w:val="008A4CB7"/>
    <w:rsid w:val="008A4D19"/>
    <w:rsid w:val="008A5168"/>
    <w:rsid w:val="008A51CC"/>
    <w:rsid w:val="008A6FBC"/>
    <w:rsid w:val="008A7EA0"/>
    <w:rsid w:val="008B095E"/>
    <w:rsid w:val="008B0E3F"/>
    <w:rsid w:val="008B0EC4"/>
    <w:rsid w:val="008B10C5"/>
    <w:rsid w:val="008B1FEE"/>
    <w:rsid w:val="008B254E"/>
    <w:rsid w:val="008B5421"/>
    <w:rsid w:val="008B6774"/>
    <w:rsid w:val="008B6CBF"/>
    <w:rsid w:val="008B7735"/>
    <w:rsid w:val="008C2DA2"/>
    <w:rsid w:val="008C320B"/>
    <w:rsid w:val="008C46E5"/>
    <w:rsid w:val="008C5ABF"/>
    <w:rsid w:val="008C6DAB"/>
    <w:rsid w:val="008C73C1"/>
    <w:rsid w:val="008C750F"/>
    <w:rsid w:val="008D0A01"/>
    <w:rsid w:val="008D1129"/>
    <w:rsid w:val="008D1C39"/>
    <w:rsid w:val="008D5E01"/>
    <w:rsid w:val="008D6C1A"/>
    <w:rsid w:val="008E1F46"/>
    <w:rsid w:val="008E335C"/>
    <w:rsid w:val="008E5068"/>
    <w:rsid w:val="008E55F6"/>
    <w:rsid w:val="008E6AAA"/>
    <w:rsid w:val="008E6FA0"/>
    <w:rsid w:val="008E76DF"/>
    <w:rsid w:val="008E7D93"/>
    <w:rsid w:val="008F0D37"/>
    <w:rsid w:val="008F0E00"/>
    <w:rsid w:val="008F18F8"/>
    <w:rsid w:val="008F1E90"/>
    <w:rsid w:val="008F25F2"/>
    <w:rsid w:val="008F30D9"/>
    <w:rsid w:val="008F3272"/>
    <w:rsid w:val="008F336C"/>
    <w:rsid w:val="008F3E70"/>
    <w:rsid w:val="008F5629"/>
    <w:rsid w:val="008F7122"/>
    <w:rsid w:val="0090033D"/>
    <w:rsid w:val="0090036A"/>
    <w:rsid w:val="009009E7"/>
    <w:rsid w:val="00901D8A"/>
    <w:rsid w:val="009024D8"/>
    <w:rsid w:val="009039A8"/>
    <w:rsid w:val="00903C32"/>
    <w:rsid w:val="00910DC2"/>
    <w:rsid w:val="00912B73"/>
    <w:rsid w:val="00916B16"/>
    <w:rsid w:val="00916FBE"/>
    <w:rsid w:val="009173B9"/>
    <w:rsid w:val="00924055"/>
    <w:rsid w:val="0092479A"/>
    <w:rsid w:val="00924D74"/>
    <w:rsid w:val="009254A7"/>
    <w:rsid w:val="009260FE"/>
    <w:rsid w:val="00926202"/>
    <w:rsid w:val="00926BE2"/>
    <w:rsid w:val="00926E0B"/>
    <w:rsid w:val="0093137D"/>
    <w:rsid w:val="0093335D"/>
    <w:rsid w:val="009350F1"/>
    <w:rsid w:val="0093613E"/>
    <w:rsid w:val="009366BB"/>
    <w:rsid w:val="009416D0"/>
    <w:rsid w:val="00943026"/>
    <w:rsid w:val="009430B9"/>
    <w:rsid w:val="00944690"/>
    <w:rsid w:val="00945193"/>
    <w:rsid w:val="00945317"/>
    <w:rsid w:val="0094623D"/>
    <w:rsid w:val="00946793"/>
    <w:rsid w:val="009501CD"/>
    <w:rsid w:val="00950975"/>
    <w:rsid w:val="00950F09"/>
    <w:rsid w:val="00951173"/>
    <w:rsid w:val="00954271"/>
    <w:rsid w:val="0095493D"/>
    <w:rsid w:val="00954B4D"/>
    <w:rsid w:val="00954D76"/>
    <w:rsid w:val="00955395"/>
    <w:rsid w:val="00956893"/>
    <w:rsid w:val="00964909"/>
    <w:rsid w:val="00964DA8"/>
    <w:rsid w:val="00966423"/>
    <w:rsid w:val="00966B81"/>
    <w:rsid w:val="009672A8"/>
    <w:rsid w:val="00970698"/>
    <w:rsid w:val="009714EF"/>
    <w:rsid w:val="009717BC"/>
    <w:rsid w:val="00972055"/>
    <w:rsid w:val="0097265E"/>
    <w:rsid w:val="009736CD"/>
    <w:rsid w:val="00973B56"/>
    <w:rsid w:val="0097508A"/>
    <w:rsid w:val="0097689D"/>
    <w:rsid w:val="00980BFC"/>
    <w:rsid w:val="00986482"/>
    <w:rsid w:val="009901A9"/>
    <w:rsid w:val="00991882"/>
    <w:rsid w:val="00991C40"/>
    <w:rsid w:val="00991FBF"/>
    <w:rsid w:val="00991FCC"/>
    <w:rsid w:val="009923A6"/>
    <w:rsid w:val="009925C0"/>
    <w:rsid w:val="00993974"/>
    <w:rsid w:val="00994320"/>
    <w:rsid w:val="00995733"/>
    <w:rsid w:val="00996377"/>
    <w:rsid w:val="0099658F"/>
    <w:rsid w:val="009975EB"/>
    <w:rsid w:val="00997825"/>
    <w:rsid w:val="00997966"/>
    <w:rsid w:val="00997A93"/>
    <w:rsid w:val="009A0C6B"/>
    <w:rsid w:val="009A13C2"/>
    <w:rsid w:val="009A1460"/>
    <w:rsid w:val="009A2A2C"/>
    <w:rsid w:val="009A324F"/>
    <w:rsid w:val="009A39FF"/>
    <w:rsid w:val="009A5E58"/>
    <w:rsid w:val="009A7219"/>
    <w:rsid w:val="009A773C"/>
    <w:rsid w:val="009B0355"/>
    <w:rsid w:val="009B09FE"/>
    <w:rsid w:val="009B222C"/>
    <w:rsid w:val="009B69F2"/>
    <w:rsid w:val="009C408E"/>
    <w:rsid w:val="009C49A6"/>
    <w:rsid w:val="009C7548"/>
    <w:rsid w:val="009C7720"/>
    <w:rsid w:val="009D1630"/>
    <w:rsid w:val="009D1AD9"/>
    <w:rsid w:val="009D2618"/>
    <w:rsid w:val="009D35AE"/>
    <w:rsid w:val="009D55D8"/>
    <w:rsid w:val="009D5F5B"/>
    <w:rsid w:val="009D6657"/>
    <w:rsid w:val="009D67B7"/>
    <w:rsid w:val="009D7110"/>
    <w:rsid w:val="009D7BF0"/>
    <w:rsid w:val="009E2459"/>
    <w:rsid w:val="009E2695"/>
    <w:rsid w:val="009E287B"/>
    <w:rsid w:val="009E2A97"/>
    <w:rsid w:val="009E62B3"/>
    <w:rsid w:val="009E693A"/>
    <w:rsid w:val="009E7440"/>
    <w:rsid w:val="009F1D33"/>
    <w:rsid w:val="009F241C"/>
    <w:rsid w:val="009F2BC0"/>
    <w:rsid w:val="009F3C7F"/>
    <w:rsid w:val="009F561E"/>
    <w:rsid w:val="009F5B1F"/>
    <w:rsid w:val="009F5E38"/>
    <w:rsid w:val="009F638C"/>
    <w:rsid w:val="009F684B"/>
    <w:rsid w:val="009F7623"/>
    <w:rsid w:val="009F7979"/>
    <w:rsid w:val="00A0096D"/>
    <w:rsid w:val="00A0256E"/>
    <w:rsid w:val="00A03B6F"/>
    <w:rsid w:val="00A04EFD"/>
    <w:rsid w:val="00A05307"/>
    <w:rsid w:val="00A0593D"/>
    <w:rsid w:val="00A05D53"/>
    <w:rsid w:val="00A06FAE"/>
    <w:rsid w:val="00A07019"/>
    <w:rsid w:val="00A07318"/>
    <w:rsid w:val="00A10258"/>
    <w:rsid w:val="00A1291A"/>
    <w:rsid w:val="00A136F2"/>
    <w:rsid w:val="00A136F6"/>
    <w:rsid w:val="00A145E2"/>
    <w:rsid w:val="00A14C27"/>
    <w:rsid w:val="00A1570D"/>
    <w:rsid w:val="00A17297"/>
    <w:rsid w:val="00A176E6"/>
    <w:rsid w:val="00A20649"/>
    <w:rsid w:val="00A206AD"/>
    <w:rsid w:val="00A21164"/>
    <w:rsid w:val="00A2208D"/>
    <w:rsid w:val="00A22774"/>
    <w:rsid w:val="00A22933"/>
    <w:rsid w:val="00A23AFA"/>
    <w:rsid w:val="00A25583"/>
    <w:rsid w:val="00A2610F"/>
    <w:rsid w:val="00A264C3"/>
    <w:rsid w:val="00A26CB1"/>
    <w:rsid w:val="00A27886"/>
    <w:rsid w:val="00A27E93"/>
    <w:rsid w:val="00A31B3E"/>
    <w:rsid w:val="00A34319"/>
    <w:rsid w:val="00A344E6"/>
    <w:rsid w:val="00A350CE"/>
    <w:rsid w:val="00A35FB1"/>
    <w:rsid w:val="00A361E8"/>
    <w:rsid w:val="00A362D4"/>
    <w:rsid w:val="00A3654A"/>
    <w:rsid w:val="00A36A59"/>
    <w:rsid w:val="00A40AC1"/>
    <w:rsid w:val="00A40FC2"/>
    <w:rsid w:val="00A411B7"/>
    <w:rsid w:val="00A418F0"/>
    <w:rsid w:val="00A424E4"/>
    <w:rsid w:val="00A4294D"/>
    <w:rsid w:val="00A433DD"/>
    <w:rsid w:val="00A44F50"/>
    <w:rsid w:val="00A45F1F"/>
    <w:rsid w:val="00A45F34"/>
    <w:rsid w:val="00A46151"/>
    <w:rsid w:val="00A471D2"/>
    <w:rsid w:val="00A4774A"/>
    <w:rsid w:val="00A528D4"/>
    <w:rsid w:val="00A532F3"/>
    <w:rsid w:val="00A53BEA"/>
    <w:rsid w:val="00A54C47"/>
    <w:rsid w:val="00A56091"/>
    <w:rsid w:val="00A609C8"/>
    <w:rsid w:val="00A60F0E"/>
    <w:rsid w:val="00A616E8"/>
    <w:rsid w:val="00A64768"/>
    <w:rsid w:val="00A650A6"/>
    <w:rsid w:val="00A6606E"/>
    <w:rsid w:val="00A67BF2"/>
    <w:rsid w:val="00A709CB"/>
    <w:rsid w:val="00A70A38"/>
    <w:rsid w:val="00A71745"/>
    <w:rsid w:val="00A7305E"/>
    <w:rsid w:val="00A73662"/>
    <w:rsid w:val="00A75880"/>
    <w:rsid w:val="00A75C76"/>
    <w:rsid w:val="00A766EF"/>
    <w:rsid w:val="00A76DDF"/>
    <w:rsid w:val="00A8169D"/>
    <w:rsid w:val="00A81AD7"/>
    <w:rsid w:val="00A8489E"/>
    <w:rsid w:val="00A859E4"/>
    <w:rsid w:val="00A86D05"/>
    <w:rsid w:val="00A8706A"/>
    <w:rsid w:val="00A87BB4"/>
    <w:rsid w:val="00A87BD0"/>
    <w:rsid w:val="00A92244"/>
    <w:rsid w:val="00A92F5A"/>
    <w:rsid w:val="00A93FD0"/>
    <w:rsid w:val="00A950C6"/>
    <w:rsid w:val="00A97013"/>
    <w:rsid w:val="00AA020F"/>
    <w:rsid w:val="00AA044E"/>
    <w:rsid w:val="00AA21DC"/>
    <w:rsid w:val="00AA5B30"/>
    <w:rsid w:val="00AA5BD0"/>
    <w:rsid w:val="00AA5DCA"/>
    <w:rsid w:val="00AA6BC9"/>
    <w:rsid w:val="00AA6CDA"/>
    <w:rsid w:val="00AA6EAB"/>
    <w:rsid w:val="00AA7AE2"/>
    <w:rsid w:val="00AB066D"/>
    <w:rsid w:val="00AB0CBF"/>
    <w:rsid w:val="00AB3CF2"/>
    <w:rsid w:val="00AB47F6"/>
    <w:rsid w:val="00AB48CF"/>
    <w:rsid w:val="00AB4DCE"/>
    <w:rsid w:val="00AB4E37"/>
    <w:rsid w:val="00AB5E42"/>
    <w:rsid w:val="00AB6E96"/>
    <w:rsid w:val="00AB7A80"/>
    <w:rsid w:val="00AB7AB7"/>
    <w:rsid w:val="00AC0290"/>
    <w:rsid w:val="00AC112E"/>
    <w:rsid w:val="00AC29F3"/>
    <w:rsid w:val="00AC3C61"/>
    <w:rsid w:val="00AC3D55"/>
    <w:rsid w:val="00AC3EF6"/>
    <w:rsid w:val="00AC5BD0"/>
    <w:rsid w:val="00AC6334"/>
    <w:rsid w:val="00AD168D"/>
    <w:rsid w:val="00AD209A"/>
    <w:rsid w:val="00AD41DA"/>
    <w:rsid w:val="00AD5918"/>
    <w:rsid w:val="00AE0CA5"/>
    <w:rsid w:val="00AE1FC8"/>
    <w:rsid w:val="00AE42E7"/>
    <w:rsid w:val="00AE4DB8"/>
    <w:rsid w:val="00AE7890"/>
    <w:rsid w:val="00AF0231"/>
    <w:rsid w:val="00AF071D"/>
    <w:rsid w:val="00AF1B9D"/>
    <w:rsid w:val="00AF3AD2"/>
    <w:rsid w:val="00AF61CE"/>
    <w:rsid w:val="00AF7225"/>
    <w:rsid w:val="00AF7264"/>
    <w:rsid w:val="00AF76F9"/>
    <w:rsid w:val="00B02C60"/>
    <w:rsid w:val="00B03EA9"/>
    <w:rsid w:val="00B0525B"/>
    <w:rsid w:val="00B058A2"/>
    <w:rsid w:val="00B0696E"/>
    <w:rsid w:val="00B10252"/>
    <w:rsid w:val="00B10BB3"/>
    <w:rsid w:val="00B10DB7"/>
    <w:rsid w:val="00B11037"/>
    <w:rsid w:val="00B11CCD"/>
    <w:rsid w:val="00B13000"/>
    <w:rsid w:val="00B14E49"/>
    <w:rsid w:val="00B15022"/>
    <w:rsid w:val="00B15209"/>
    <w:rsid w:val="00B167E0"/>
    <w:rsid w:val="00B16B6F"/>
    <w:rsid w:val="00B17A5A"/>
    <w:rsid w:val="00B2132C"/>
    <w:rsid w:val="00B231E5"/>
    <w:rsid w:val="00B23DA0"/>
    <w:rsid w:val="00B24082"/>
    <w:rsid w:val="00B253B6"/>
    <w:rsid w:val="00B259A2"/>
    <w:rsid w:val="00B33035"/>
    <w:rsid w:val="00B34781"/>
    <w:rsid w:val="00B4007C"/>
    <w:rsid w:val="00B41D07"/>
    <w:rsid w:val="00B44331"/>
    <w:rsid w:val="00B444B6"/>
    <w:rsid w:val="00B46FF9"/>
    <w:rsid w:val="00B5046F"/>
    <w:rsid w:val="00B51B39"/>
    <w:rsid w:val="00B53374"/>
    <w:rsid w:val="00B553A8"/>
    <w:rsid w:val="00B558EE"/>
    <w:rsid w:val="00B55BB9"/>
    <w:rsid w:val="00B6032D"/>
    <w:rsid w:val="00B61A72"/>
    <w:rsid w:val="00B62BFF"/>
    <w:rsid w:val="00B646FD"/>
    <w:rsid w:val="00B65349"/>
    <w:rsid w:val="00B66E3C"/>
    <w:rsid w:val="00B673E6"/>
    <w:rsid w:val="00B67C8E"/>
    <w:rsid w:val="00B70D75"/>
    <w:rsid w:val="00B7205B"/>
    <w:rsid w:val="00B72FEA"/>
    <w:rsid w:val="00B73398"/>
    <w:rsid w:val="00B76947"/>
    <w:rsid w:val="00B7746E"/>
    <w:rsid w:val="00B77BEB"/>
    <w:rsid w:val="00B80018"/>
    <w:rsid w:val="00B808A2"/>
    <w:rsid w:val="00B80D0C"/>
    <w:rsid w:val="00B8113C"/>
    <w:rsid w:val="00B811C9"/>
    <w:rsid w:val="00B82B14"/>
    <w:rsid w:val="00B8349D"/>
    <w:rsid w:val="00B83865"/>
    <w:rsid w:val="00B840B5"/>
    <w:rsid w:val="00B84D8A"/>
    <w:rsid w:val="00B86862"/>
    <w:rsid w:val="00B86EFC"/>
    <w:rsid w:val="00B8788B"/>
    <w:rsid w:val="00B908FB"/>
    <w:rsid w:val="00B909D4"/>
    <w:rsid w:val="00B90ABB"/>
    <w:rsid w:val="00B93034"/>
    <w:rsid w:val="00B946A6"/>
    <w:rsid w:val="00B95C7F"/>
    <w:rsid w:val="00B96086"/>
    <w:rsid w:val="00BA2559"/>
    <w:rsid w:val="00BA29E7"/>
    <w:rsid w:val="00BA2ACC"/>
    <w:rsid w:val="00BA55C9"/>
    <w:rsid w:val="00BA6B3A"/>
    <w:rsid w:val="00BA6DCF"/>
    <w:rsid w:val="00BA7104"/>
    <w:rsid w:val="00BB0ACE"/>
    <w:rsid w:val="00BB4C6C"/>
    <w:rsid w:val="00BB4F1F"/>
    <w:rsid w:val="00BB773A"/>
    <w:rsid w:val="00BC0019"/>
    <w:rsid w:val="00BC08A5"/>
    <w:rsid w:val="00BC1EC2"/>
    <w:rsid w:val="00BC1F8D"/>
    <w:rsid w:val="00BC3CCE"/>
    <w:rsid w:val="00BC3D32"/>
    <w:rsid w:val="00BC403E"/>
    <w:rsid w:val="00BC4194"/>
    <w:rsid w:val="00BC45CF"/>
    <w:rsid w:val="00BD1495"/>
    <w:rsid w:val="00BD25E1"/>
    <w:rsid w:val="00BD2652"/>
    <w:rsid w:val="00BD3621"/>
    <w:rsid w:val="00BD4C76"/>
    <w:rsid w:val="00BD4E45"/>
    <w:rsid w:val="00BD5666"/>
    <w:rsid w:val="00BD5CD1"/>
    <w:rsid w:val="00BD6C69"/>
    <w:rsid w:val="00BD6ECF"/>
    <w:rsid w:val="00BE044C"/>
    <w:rsid w:val="00BE0982"/>
    <w:rsid w:val="00BE1660"/>
    <w:rsid w:val="00BE2315"/>
    <w:rsid w:val="00BE28E7"/>
    <w:rsid w:val="00BE3DF8"/>
    <w:rsid w:val="00BE41ED"/>
    <w:rsid w:val="00BE76C7"/>
    <w:rsid w:val="00BF2D12"/>
    <w:rsid w:val="00BF2E4B"/>
    <w:rsid w:val="00BF3459"/>
    <w:rsid w:val="00BF3D98"/>
    <w:rsid w:val="00BF47CB"/>
    <w:rsid w:val="00BF5CB4"/>
    <w:rsid w:val="00BF6633"/>
    <w:rsid w:val="00BF7C1F"/>
    <w:rsid w:val="00C0029D"/>
    <w:rsid w:val="00C00582"/>
    <w:rsid w:val="00C01FF4"/>
    <w:rsid w:val="00C02B87"/>
    <w:rsid w:val="00C02C50"/>
    <w:rsid w:val="00C030CB"/>
    <w:rsid w:val="00C03871"/>
    <w:rsid w:val="00C05891"/>
    <w:rsid w:val="00C071AF"/>
    <w:rsid w:val="00C10A62"/>
    <w:rsid w:val="00C113A9"/>
    <w:rsid w:val="00C1156E"/>
    <w:rsid w:val="00C13EB7"/>
    <w:rsid w:val="00C153F0"/>
    <w:rsid w:val="00C16C7F"/>
    <w:rsid w:val="00C21072"/>
    <w:rsid w:val="00C21690"/>
    <w:rsid w:val="00C22DAB"/>
    <w:rsid w:val="00C2355C"/>
    <w:rsid w:val="00C24013"/>
    <w:rsid w:val="00C253A2"/>
    <w:rsid w:val="00C26801"/>
    <w:rsid w:val="00C279F3"/>
    <w:rsid w:val="00C302C0"/>
    <w:rsid w:val="00C303C3"/>
    <w:rsid w:val="00C30F9C"/>
    <w:rsid w:val="00C3143D"/>
    <w:rsid w:val="00C316CC"/>
    <w:rsid w:val="00C31B20"/>
    <w:rsid w:val="00C31DD0"/>
    <w:rsid w:val="00C3222C"/>
    <w:rsid w:val="00C33429"/>
    <w:rsid w:val="00C33F5E"/>
    <w:rsid w:val="00C35266"/>
    <w:rsid w:val="00C36544"/>
    <w:rsid w:val="00C365D4"/>
    <w:rsid w:val="00C40734"/>
    <w:rsid w:val="00C4086D"/>
    <w:rsid w:val="00C4108B"/>
    <w:rsid w:val="00C42788"/>
    <w:rsid w:val="00C42808"/>
    <w:rsid w:val="00C429C1"/>
    <w:rsid w:val="00C42D9B"/>
    <w:rsid w:val="00C4313F"/>
    <w:rsid w:val="00C450BC"/>
    <w:rsid w:val="00C45421"/>
    <w:rsid w:val="00C461BD"/>
    <w:rsid w:val="00C470FC"/>
    <w:rsid w:val="00C479B9"/>
    <w:rsid w:val="00C50AD4"/>
    <w:rsid w:val="00C52D5C"/>
    <w:rsid w:val="00C540C7"/>
    <w:rsid w:val="00C54156"/>
    <w:rsid w:val="00C55B18"/>
    <w:rsid w:val="00C561AB"/>
    <w:rsid w:val="00C564D5"/>
    <w:rsid w:val="00C5682A"/>
    <w:rsid w:val="00C57ACA"/>
    <w:rsid w:val="00C60309"/>
    <w:rsid w:val="00C6124C"/>
    <w:rsid w:val="00C61ECD"/>
    <w:rsid w:val="00C63863"/>
    <w:rsid w:val="00C65C4B"/>
    <w:rsid w:val="00C66951"/>
    <w:rsid w:val="00C674E3"/>
    <w:rsid w:val="00C67C39"/>
    <w:rsid w:val="00C71C67"/>
    <w:rsid w:val="00C72ADD"/>
    <w:rsid w:val="00C74691"/>
    <w:rsid w:val="00C76826"/>
    <w:rsid w:val="00C777FD"/>
    <w:rsid w:val="00C77DD2"/>
    <w:rsid w:val="00C808A5"/>
    <w:rsid w:val="00C80A71"/>
    <w:rsid w:val="00C80F57"/>
    <w:rsid w:val="00C81B06"/>
    <w:rsid w:val="00C823C0"/>
    <w:rsid w:val="00C82934"/>
    <w:rsid w:val="00C82E76"/>
    <w:rsid w:val="00C830E3"/>
    <w:rsid w:val="00C83292"/>
    <w:rsid w:val="00C844D4"/>
    <w:rsid w:val="00C84B2E"/>
    <w:rsid w:val="00C86BF7"/>
    <w:rsid w:val="00C91240"/>
    <w:rsid w:val="00C91F72"/>
    <w:rsid w:val="00C96DDA"/>
    <w:rsid w:val="00C96F96"/>
    <w:rsid w:val="00CA1896"/>
    <w:rsid w:val="00CA1F7B"/>
    <w:rsid w:val="00CA5299"/>
    <w:rsid w:val="00CB17F2"/>
    <w:rsid w:val="00CB235E"/>
    <w:rsid w:val="00CB5525"/>
    <w:rsid w:val="00CB5A8D"/>
    <w:rsid w:val="00CB5B28"/>
    <w:rsid w:val="00CB640B"/>
    <w:rsid w:val="00CB6C42"/>
    <w:rsid w:val="00CC00CD"/>
    <w:rsid w:val="00CC1FE0"/>
    <w:rsid w:val="00CC4517"/>
    <w:rsid w:val="00CC4933"/>
    <w:rsid w:val="00CC72C3"/>
    <w:rsid w:val="00CC7A20"/>
    <w:rsid w:val="00CC7CCE"/>
    <w:rsid w:val="00CC7FC2"/>
    <w:rsid w:val="00CD2AE7"/>
    <w:rsid w:val="00CD319F"/>
    <w:rsid w:val="00CD4871"/>
    <w:rsid w:val="00CD597C"/>
    <w:rsid w:val="00CD603E"/>
    <w:rsid w:val="00CD715D"/>
    <w:rsid w:val="00CE13C6"/>
    <w:rsid w:val="00CE45A8"/>
    <w:rsid w:val="00CE5662"/>
    <w:rsid w:val="00CE70C7"/>
    <w:rsid w:val="00CE7923"/>
    <w:rsid w:val="00CE7A53"/>
    <w:rsid w:val="00CF2CBC"/>
    <w:rsid w:val="00CF4931"/>
    <w:rsid w:val="00CF5371"/>
    <w:rsid w:val="00CF5622"/>
    <w:rsid w:val="00CF72B5"/>
    <w:rsid w:val="00CF74A5"/>
    <w:rsid w:val="00D001A9"/>
    <w:rsid w:val="00D0152D"/>
    <w:rsid w:val="00D02C83"/>
    <w:rsid w:val="00D0323A"/>
    <w:rsid w:val="00D0559F"/>
    <w:rsid w:val="00D0565C"/>
    <w:rsid w:val="00D061C8"/>
    <w:rsid w:val="00D06340"/>
    <w:rsid w:val="00D073AF"/>
    <w:rsid w:val="00D07568"/>
    <w:rsid w:val="00D077E9"/>
    <w:rsid w:val="00D07EA1"/>
    <w:rsid w:val="00D107E5"/>
    <w:rsid w:val="00D111A5"/>
    <w:rsid w:val="00D12085"/>
    <w:rsid w:val="00D12598"/>
    <w:rsid w:val="00D12FD7"/>
    <w:rsid w:val="00D20099"/>
    <w:rsid w:val="00D21AE7"/>
    <w:rsid w:val="00D22CBF"/>
    <w:rsid w:val="00D23293"/>
    <w:rsid w:val="00D237DD"/>
    <w:rsid w:val="00D2395B"/>
    <w:rsid w:val="00D23A0C"/>
    <w:rsid w:val="00D25C78"/>
    <w:rsid w:val="00D263AC"/>
    <w:rsid w:val="00D26A7E"/>
    <w:rsid w:val="00D27BED"/>
    <w:rsid w:val="00D3011E"/>
    <w:rsid w:val="00D301B0"/>
    <w:rsid w:val="00D30576"/>
    <w:rsid w:val="00D309A4"/>
    <w:rsid w:val="00D30B67"/>
    <w:rsid w:val="00D3222B"/>
    <w:rsid w:val="00D3227E"/>
    <w:rsid w:val="00D336F4"/>
    <w:rsid w:val="00D42CB7"/>
    <w:rsid w:val="00D4319C"/>
    <w:rsid w:val="00D449C1"/>
    <w:rsid w:val="00D5413D"/>
    <w:rsid w:val="00D56186"/>
    <w:rsid w:val="00D562E6"/>
    <w:rsid w:val="00D570A9"/>
    <w:rsid w:val="00D610A2"/>
    <w:rsid w:val="00D6199B"/>
    <w:rsid w:val="00D63003"/>
    <w:rsid w:val="00D63BD2"/>
    <w:rsid w:val="00D657FB"/>
    <w:rsid w:val="00D65993"/>
    <w:rsid w:val="00D65E49"/>
    <w:rsid w:val="00D66969"/>
    <w:rsid w:val="00D66CD3"/>
    <w:rsid w:val="00D66CF9"/>
    <w:rsid w:val="00D67952"/>
    <w:rsid w:val="00D70D02"/>
    <w:rsid w:val="00D72014"/>
    <w:rsid w:val="00D7268E"/>
    <w:rsid w:val="00D72E58"/>
    <w:rsid w:val="00D749B1"/>
    <w:rsid w:val="00D754E0"/>
    <w:rsid w:val="00D76839"/>
    <w:rsid w:val="00D76FAA"/>
    <w:rsid w:val="00D770C7"/>
    <w:rsid w:val="00D7771C"/>
    <w:rsid w:val="00D81F2C"/>
    <w:rsid w:val="00D841D8"/>
    <w:rsid w:val="00D85CBC"/>
    <w:rsid w:val="00D86431"/>
    <w:rsid w:val="00D86945"/>
    <w:rsid w:val="00D86F2A"/>
    <w:rsid w:val="00D90290"/>
    <w:rsid w:val="00D92801"/>
    <w:rsid w:val="00D9354A"/>
    <w:rsid w:val="00D944FF"/>
    <w:rsid w:val="00D9500F"/>
    <w:rsid w:val="00D95618"/>
    <w:rsid w:val="00D962C5"/>
    <w:rsid w:val="00D965C2"/>
    <w:rsid w:val="00D96F07"/>
    <w:rsid w:val="00D96F2E"/>
    <w:rsid w:val="00D97565"/>
    <w:rsid w:val="00DA0AA9"/>
    <w:rsid w:val="00DA0CCC"/>
    <w:rsid w:val="00DA0F7C"/>
    <w:rsid w:val="00DA1359"/>
    <w:rsid w:val="00DA5845"/>
    <w:rsid w:val="00DA5B4E"/>
    <w:rsid w:val="00DB1A6A"/>
    <w:rsid w:val="00DB24D7"/>
    <w:rsid w:val="00DB262B"/>
    <w:rsid w:val="00DB3A40"/>
    <w:rsid w:val="00DB3A52"/>
    <w:rsid w:val="00DB5425"/>
    <w:rsid w:val="00DB5884"/>
    <w:rsid w:val="00DB60ED"/>
    <w:rsid w:val="00DB66CA"/>
    <w:rsid w:val="00DC04F3"/>
    <w:rsid w:val="00DC23E7"/>
    <w:rsid w:val="00DC2B8D"/>
    <w:rsid w:val="00DC3074"/>
    <w:rsid w:val="00DC40AC"/>
    <w:rsid w:val="00DC5645"/>
    <w:rsid w:val="00DD0DD8"/>
    <w:rsid w:val="00DD152F"/>
    <w:rsid w:val="00DD28ED"/>
    <w:rsid w:val="00DD2ADE"/>
    <w:rsid w:val="00DD429C"/>
    <w:rsid w:val="00DD502B"/>
    <w:rsid w:val="00DD5B49"/>
    <w:rsid w:val="00DD6AD9"/>
    <w:rsid w:val="00DD7252"/>
    <w:rsid w:val="00DD7419"/>
    <w:rsid w:val="00DE07A9"/>
    <w:rsid w:val="00DE11E9"/>
    <w:rsid w:val="00DE1753"/>
    <w:rsid w:val="00DE213F"/>
    <w:rsid w:val="00DE2F41"/>
    <w:rsid w:val="00DE48B8"/>
    <w:rsid w:val="00DE60E4"/>
    <w:rsid w:val="00DE729E"/>
    <w:rsid w:val="00DF027C"/>
    <w:rsid w:val="00DF04CC"/>
    <w:rsid w:val="00DF07CF"/>
    <w:rsid w:val="00DF2E0B"/>
    <w:rsid w:val="00DF3479"/>
    <w:rsid w:val="00DF44E9"/>
    <w:rsid w:val="00DF45AB"/>
    <w:rsid w:val="00DF504E"/>
    <w:rsid w:val="00DF5AB6"/>
    <w:rsid w:val="00DF5FBD"/>
    <w:rsid w:val="00E00A32"/>
    <w:rsid w:val="00E00CC8"/>
    <w:rsid w:val="00E0481B"/>
    <w:rsid w:val="00E06846"/>
    <w:rsid w:val="00E076A4"/>
    <w:rsid w:val="00E07A66"/>
    <w:rsid w:val="00E10AE2"/>
    <w:rsid w:val="00E134A9"/>
    <w:rsid w:val="00E145AF"/>
    <w:rsid w:val="00E15155"/>
    <w:rsid w:val="00E2032D"/>
    <w:rsid w:val="00E20B81"/>
    <w:rsid w:val="00E221E1"/>
    <w:rsid w:val="00E22AB1"/>
    <w:rsid w:val="00E22ACD"/>
    <w:rsid w:val="00E22F2B"/>
    <w:rsid w:val="00E23636"/>
    <w:rsid w:val="00E23BE1"/>
    <w:rsid w:val="00E240AE"/>
    <w:rsid w:val="00E2420B"/>
    <w:rsid w:val="00E2596B"/>
    <w:rsid w:val="00E2636B"/>
    <w:rsid w:val="00E303CC"/>
    <w:rsid w:val="00E303FD"/>
    <w:rsid w:val="00E30431"/>
    <w:rsid w:val="00E3254B"/>
    <w:rsid w:val="00E3456E"/>
    <w:rsid w:val="00E34E19"/>
    <w:rsid w:val="00E353D8"/>
    <w:rsid w:val="00E354F3"/>
    <w:rsid w:val="00E41206"/>
    <w:rsid w:val="00E4372B"/>
    <w:rsid w:val="00E4381F"/>
    <w:rsid w:val="00E43CE9"/>
    <w:rsid w:val="00E45EF9"/>
    <w:rsid w:val="00E47180"/>
    <w:rsid w:val="00E4772D"/>
    <w:rsid w:val="00E50FC3"/>
    <w:rsid w:val="00E511EE"/>
    <w:rsid w:val="00E51B40"/>
    <w:rsid w:val="00E5440B"/>
    <w:rsid w:val="00E54AD2"/>
    <w:rsid w:val="00E56D13"/>
    <w:rsid w:val="00E606E0"/>
    <w:rsid w:val="00E60897"/>
    <w:rsid w:val="00E61D5E"/>
    <w:rsid w:val="00E620B0"/>
    <w:rsid w:val="00E62D76"/>
    <w:rsid w:val="00E64441"/>
    <w:rsid w:val="00E64526"/>
    <w:rsid w:val="00E70D09"/>
    <w:rsid w:val="00E70FA0"/>
    <w:rsid w:val="00E747CB"/>
    <w:rsid w:val="00E763F8"/>
    <w:rsid w:val="00E80A10"/>
    <w:rsid w:val="00E81B40"/>
    <w:rsid w:val="00E82AC8"/>
    <w:rsid w:val="00E85FE7"/>
    <w:rsid w:val="00E876C1"/>
    <w:rsid w:val="00E91FA4"/>
    <w:rsid w:val="00E93357"/>
    <w:rsid w:val="00E94219"/>
    <w:rsid w:val="00E94602"/>
    <w:rsid w:val="00E9783A"/>
    <w:rsid w:val="00EA01E2"/>
    <w:rsid w:val="00EA0486"/>
    <w:rsid w:val="00EA0AA6"/>
    <w:rsid w:val="00EA1755"/>
    <w:rsid w:val="00EA248A"/>
    <w:rsid w:val="00EA3B58"/>
    <w:rsid w:val="00EA4990"/>
    <w:rsid w:val="00EA6E57"/>
    <w:rsid w:val="00EA78A0"/>
    <w:rsid w:val="00EB032C"/>
    <w:rsid w:val="00EB198C"/>
    <w:rsid w:val="00EB1F0E"/>
    <w:rsid w:val="00EB3CAD"/>
    <w:rsid w:val="00EB3EC3"/>
    <w:rsid w:val="00EC0378"/>
    <w:rsid w:val="00EC0685"/>
    <w:rsid w:val="00EC2C4D"/>
    <w:rsid w:val="00ED1CBE"/>
    <w:rsid w:val="00ED1CC4"/>
    <w:rsid w:val="00ED2360"/>
    <w:rsid w:val="00ED27FB"/>
    <w:rsid w:val="00ED3E1F"/>
    <w:rsid w:val="00ED423C"/>
    <w:rsid w:val="00ED442D"/>
    <w:rsid w:val="00ED50BE"/>
    <w:rsid w:val="00ED5F94"/>
    <w:rsid w:val="00ED6A41"/>
    <w:rsid w:val="00EE1F63"/>
    <w:rsid w:val="00EE1FBC"/>
    <w:rsid w:val="00EE25E2"/>
    <w:rsid w:val="00EE2ADB"/>
    <w:rsid w:val="00EE52A3"/>
    <w:rsid w:val="00EE56F3"/>
    <w:rsid w:val="00EE5BA9"/>
    <w:rsid w:val="00EE5E1C"/>
    <w:rsid w:val="00EF0B67"/>
    <w:rsid w:val="00EF16EB"/>
    <w:rsid w:val="00EF1A2C"/>
    <w:rsid w:val="00EF26DB"/>
    <w:rsid w:val="00EF45F8"/>
    <w:rsid w:val="00EF486A"/>
    <w:rsid w:val="00EF4E36"/>
    <w:rsid w:val="00EF555B"/>
    <w:rsid w:val="00EF5CBD"/>
    <w:rsid w:val="00EF606E"/>
    <w:rsid w:val="00EF647A"/>
    <w:rsid w:val="00EF733F"/>
    <w:rsid w:val="00F0066F"/>
    <w:rsid w:val="00F01F49"/>
    <w:rsid w:val="00F027BB"/>
    <w:rsid w:val="00F0353B"/>
    <w:rsid w:val="00F0453C"/>
    <w:rsid w:val="00F04729"/>
    <w:rsid w:val="00F05921"/>
    <w:rsid w:val="00F05BAD"/>
    <w:rsid w:val="00F06125"/>
    <w:rsid w:val="00F1068D"/>
    <w:rsid w:val="00F114A1"/>
    <w:rsid w:val="00F11DCF"/>
    <w:rsid w:val="00F11E1A"/>
    <w:rsid w:val="00F126C2"/>
    <w:rsid w:val="00F1326F"/>
    <w:rsid w:val="00F1331F"/>
    <w:rsid w:val="00F138E9"/>
    <w:rsid w:val="00F148B6"/>
    <w:rsid w:val="00F14C50"/>
    <w:rsid w:val="00F14C7F"/>
    <w:rsid w:val="00F14D7B"/>
    <w:rsid w:val="00F160F6"/>
    <w:rsid w:val="00F162EA"/>
    <w:rsid w:val="00F20625"/>
    <w:rsid w:val="00F213CB"/>
    <w:rsid w:val="00F214D4"/>
    <w:rsid w:val="00F22C20"/>
    <w:rsid w:val="00F23516"/>
    <w:rsid w:val="00F236D2"/>
    <w:rsid w:val="00F23A8F"/>
    <w:rsid w:val="00F2787E"/>
    <w:rsid w:val="00F3022D"/>
    <w:rsid w:val="00F3033F"/>
    <w:rsid w:val="00F3078B"/>
    <w:rsid w:val="00F3222E"/>
    <w:rsid w:val="00F32A1F"/>
    <w:rsid w:val="00F353D2"/>
    <w:rsid w:val="00F3553F"/>
    <w:rsid w:val="00F401FF"/>
    <w:rsid w:val="00F4236C"/>
    <w:rsid w:val="00F4238C"/>
    <w:rsid w:val="00F44719"/>
    <w:rsid w:val="00F46010"/>
    <w:rsid w:val="00F46E99"/>
    <w:rsid w:val="00F46EDF"/>
    <w:rsid w:val="00F47536"/>
    <w:rsid w:val="00F47A04"/>
    <w:rsid w:val="00F47B75"/>
    <w:rsid w:val="00F50B93"/>
    <w:rsid w:val="00F50F8B"/>
    <w:rsid w:val="00F52D27"/>
    <w:rsid w:val="00F5481D"/>
    <w:rsid w:val="00F54D86"/>
    <w:rsid w:val="00F55C02"/>
    <w:rsid w:val="00F57533"/>
    <w:rsid w:val="00F623B9"/>
    <w:rsid w:val="00F632A5"/>
    <w:rsid w:val="00F64104"/>
    <w:rsid w:val="00F646B7"/>
    <w:rsid w:val="00F65D11"/>
    <w:rsid w:val="00F660B5"/>
    <w:rsid w:val="00F673E3"/>
    <w:rsid w:val="00F71405"/>
    <w:rsid w:val="00F7423A"/>
    <w:rsid w:val="00F7505B"/>
    <w:rsid w:val="00F762D0"/>
    <w:rsid w:val="00F76CBE"/>
    <w:rsid w:val="00F774A5"/>
    <w:rsid w:val="00F8088D"/>
    <w:rsid w:val="00F83527"/>
    <w:rsid w:val="00F83A98"/>
    <w:rsid w:val="00F864D8"/>
    <w:rsid w:val="00F87F86"/>
    <w:rsid w:val="00F909F4"/>
    <w:rsid w:val="00F9247F"/>
    <w:rsid w:val="00F93283"/>
    <w:rsid w:val="00F96110"/>
    <w:rsid w:val="00F96D26"/>
    <w:rsid w:val="00F97101"/>
    <w:rsid w:val="00F972FC"/>
    <w:rsid w:val="00F97F6B"/>
    <w:rsid w:val="00FA180B"/>
    <w:rsid w:val="00FA3651"/>
    <w:rsid w:val="00FA7B2A"/>
    <w:rsid w:val="00FB1A74"/>
    <w:rsid w:val="00FB4469"/>
    <w:rsid w:val="00FB472E"/>
    <w:rsid w:val="00FB48EA"/>
    <w:rsid w:val="00FB5BA2"/>
    <w:rsid w:val="00FB635C"/>
    <w:rsid w:val="00FB6522"/>
    <w:rsid w:val="00FB7E7F"/>
    <w:rsid w:val="00FC02B0"/>
    <w:rsid w:val="00FC05AD"/>
    <w:rsid w:val="00FC1ACA"/>
    <w:rsid w:val="00FC3604"/>
    <w:rsid w:val="00FC45B2"/>
    <w:rsid w:val="00FC497D"/>
    <w:rsid w:val="00FC4EA9"/>
    <w:rsid w:val="00FC6944"/>
    <w:rsid w:val="00FC6C25"/>
    <w:rsid w:val="00FD045D"/>
    <w:rsid w:val="00FD0950"/>
    <w:rsid w:val="00FD2CC1"/>
    <w:rsid w:val="00FD5409"/>
    <w:rsid w:val="00FD567B"/>
    <w:rsid w:val="00FD583F"/>
    <w:rsid w:val="00FD5968"/>
    <w:rsid w:val="00FD5DE1"/>
    <w:rsid w:val="00FD7488"/>
    <w:rsid w:val="00FE16DB"/>
    <w:rsid w:val="00FE1ECF"/>
    <w:rsid w:val="00FE2FE2"/>
    <w:rsid w:val="00FE36E9"/>
    <w:rsid w:val="00FE3BA9"/>
    <w:rsid w:val="00FE4EE2"/>
    <w:rsid w:val="00FE5374"/>
    <w:rsid w:val="00FE53EB"/>
    <w:rsid w:val="00FE5C6B"/>
    <w:rsid w:val="00FE6D33"/>
    <w:rsid w:val="00FF10C0"/>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BA836"/>
  <w15:docId w15:val="{B048EA19-1864-44FD-98B4-3928580B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CA"/>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89060B"/>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0623E2"/>
    <w:pPr>
      <w:keepNext/>
      <w:keepLines/>
      <w:spacing w:before="40"/>
      <w:outlineLvl w:val="3"/>
    </w:pPr>
    <w:rPr>
      <w:rFonts w:asciiTheme="majorHAnsi" w:eastAsiaTheme="majorEastAsia" w:hAnsiTheme="majorHAnsi" w:cstheme="majorBidi"/>
      <w:i/>
      <w:iCs/>
      <w:color w:val="013A57" w:themeColor="accent1" w:themeShade="BF"/>
    </w:rPr>
  </w:style>
  <w:style w:type="paragraph" w:styleId="Heading5">
    <w:name w:val="heading 5"/>
    <w:basedOn w:val="Normal"/>
    <w:next w:val="Normal"/>
    <w:link w:val="Heading5Char"/>
    <w:uiPriority w:val="1"/>
    <w:unhideWhenUsed/>
    <w:qFormat/>
    <w:rsid w:val="0009232F"/>
    <w:pPr>
      <w:keepNext/>
      <w:keepLines/>
      <w:spacing w:before="40"/>
      <w:outlineLvl w:val="4"/>
    </w:pPr>
    <w:rPr>
      <w:rFonts w:asciiTheme="majorHAnsi" w:eastAsiaTheme="majorEastAsia" w:hAnsiTheme="majorHAnsi" w:cstheme="majorBidi"/>
      <w:color w:val="013A57" w:themeColor="accent1" w:themeShade="BF"/>
    </w:rPr>
  </w:style>
  <w:style w:type="paragraph" w:styleId="Heading6">
    <w:name w:val="heading 6"/>
    <w:basedOn w:val="Normal"/>
    <w:next w:val="Normal"/>
    <w:link w:val="Heading6Char"/>
    <w:uiPriority w:val="1"/>
    <w:unhideWhenUsed/>
    <w:qFormat/>
    <w:rsid w:val="00BA6DCF"/>
    <w:pPr>
      <w:keepNext/>
      <w:keepLines/>
      <w:spacing w:before="40"/>
      <w:outlineLvl w:val="5"/>
    </w:pPr>
    <w:rPr>
      <w:rFonts w:asciiTheme="majorHAnsi" w:eastAsiaTheme="majorEastAsia" w:hAnsiTheme="majorHAnsi" w:cstheme="majorBidi"/>
      <w:color w:val="012639" w:themeColor="accent1" w:themeShade="7F"/>
    </w:rPr>
  </w:style>
  <w:style w:type="paragraph" w:styleId="Heading7">
    <w:name w:val="heading 7"/>
    <w:basedOn w:val="Normal"/>
    <w:next w:val="Normal"/>
    <w:link w:val="Heading7Char"/>
    <w:uiPriority w:val="1"/>
    <w:semiHidden/>
    <w:unhideWhenUsed/>
    <w:qFormat/>
    <w:rsid w:val="00EE1FBC"/>
    <w:pPr>
      <w:keepNext/>
      <w:keepLines/>
      <w:spacing w:before="40"/>
      <w:outlineLvl w:val="6"/>
    </w:pPr>
    <w:rPr>
      <w:rFonts w:asciiTheme="majorHAnsi" w:eastAsiaTheme="majorEastAsia" w:hAnsiTheme="majorHAnsi" w:cstheme="majorBidi"/>
      <w:i/>
      <w:iCs/>
      <w:color w:val="012639" w:themeColor="accent1" w:themeShade="7F"/>
    </w:rPr>
  </w:style>
  <w:style w:type="paragraph" w:styleId="Heading8">
    <w:name w:val="heading 8"/>
    <w:basedOn w:val="Normal"/>
    <w:next w:val="Normal"/>
    <w:link w:val="Heading8Char"/>
    <w:uiPriority w:val="1"/>
    <w:semiHidden/>
    <w:unhideWhenUsed/>
    <w:qFormat/>
    <w:rsid w:val="00EE1FBC"/>
    <w:pPr>
      <w:keepNext/>
      <w:keepLines/>
      <w:spacing w:before="40"/>
      <w:outlineLvl w:val="7"/>
    </w:pPr>
    <w:rPr>
      <w:rFonts w:asciiTheme="majorHAnsi" w:eastAsiaTheme="majorEastAsia" w:hAnsiTheme="majorHAnsi" w:cstheme="majorBidi"/>
      <w:color w:val="221D5D" w:themeColor="text1" w:themeTint="D8"/>
      <w:sz w:val="21"/>
      <w:szCs w:val="21"/>
    </w:rPr>
  </w:style>
  <w:style w:type="paragraph" w:styleId="Heading9">
    <w:name w:val="heading 9"/>
    <w:basedOn w:val="Normal"/>
    <w:next w:val="Normal"/>
    <w:link w:val="Heading9Char"/>
    <w:uiPriority w:val="1"/>
    <w:semiHidden/>
    <w:unhideWhenUsed/>
    <w:qFormat/>
    <w:rsid w:val="00EE1FBC"/>
    <w:pPr>
      <w:keepNext/>
      <w:keepLines/>
      <w:spacing w:before="40"/>
      <w:outlineLvl w:val="8"/>
    </w:pPr>
    <w:rPr>
      <w:rFonts w:asciiTheme="majorHAnsi" w:eastAsiaTheme="majorEastAsia" w:hAnsiTheme="majorHAnsi" w:cstheme="majorBidi"/>
      <w:i/>
      <w:iCs/>
      <w:color w:val="221D5D"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E47180"/>
    <w:pPr>
      <w:spacing w:after="120" w:line="240" w:lineRule="auto"/>
    </w:pPr>
    <w:rPr>
      <w:b w:val="0"/>
      <w:noProof/>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E47180"/>
    <w:rPr>
      <w:rFonts w:eastAsiaTheme="minorEastAsia"/>
      <w:noProof/>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customStyle="1" w:styleId="Textbody">
    <w:name w:val="Text body"/>
    <w:basedOn w:val="Normal"/>
    <w:rsid w:val="000B6324"/>
    <w:pPr>
      <w:widowControl w:val="0"/>
      <w:suppressAutoHyphens/>
      <w:autoSpaceDE w:val="0"/>
      <w:autoSpaceDN w:val="0"/>
      <w:spacing w:line="240" w:lineRule="auto"/>
    </w:pPr>
    <w:rPr>
      <w:rFonts w:ascii="Arial" w:eastAsia="Arial" w:hAnsi="Arial" w:cs="Arial"/>
      <w:b w:val="0"/>
      <w:color w:val="auto"/>
      <w:sz w:val="20"/>
      <w:szCs w:val="20"/>
    </w:rPr>
  </w:style>
  <w:style w:type="character" w:styleId="Hyperlink">
    <w:name w:val="Hyperlink"/>
    <w:basedOn w:val="DefaultParagraphFont"/>
    <w:uiPriority w:val="99"/>
    <w:unhideWhenUsed/>
    <w:rsid w:val="009A0C6B"/>
    <w:rPr>
      <w:color w:val="3592CF" w:themeColor="hyperlink"/>
      <w:u w:val="single"/>
    </w:rPr>
  </w:style>
  <w:style w:type="character" w:styleId="UnresolvedMention">
    <w:name w:val="Unresolved Mention"/>
    <w:basedOn w:val="DefaultParagraphFont"/>
    <w:uiPriority w:val="99"/>
    <w:semiHidden/>
    <w:unhideWhenUsed/>
    <w:rsid w:val="009A0C6B"/>
    <w:rPr>
      <w:color w:val="605E5C"/>
      <w:shd w:val="clear" w:color="auto" w:fill="E1DFDD"/>
    </w:rPr>
  </w:style>
  <w:style w:type="character" w:customStyle="1" w:styleId="Heading3Char">
    <w:name w:val="Heading 3 Char"/>
    <w:basedOn w:val="DefaultParagraphFont"/>
    <w:link w:val="Heading3"/>
    <w:uiPriority w:val="5"/>
    <w:rsid w:val="0089060B"/>
    <w:rPr>
      <w:rFonts w:asciiTheme="majorHAnsi" w:eastAsiaTheme="majorEastAsia" w:hAnsiTheme="majorHAnsi" w:cstheme="majorBidi"/>
      <w:b/>
      <w:color w:val="012639" w:themeColor="accent1" w:themeShade="7F"/>
    </w:rPr>
  </w:style>
  <w:style w:type="character" w:styleId="FollowedHyperlink">
    <w:name w:val="FollowedHyperlink"/>
    <w:basedOn w:val="DefaultParagraphFont"/>
    <w:uiPriority w:val="99"/>
    <w:semiHidden/>
    <w:unhideWhenUsed/>
    <w:rsid w:val="00895B93"/>
    <w:rPr>
      <w:color w:val="3592CF" w:themeColor="followedHyperlink"/>
      <w:u w:val="single"/>
    </w:rPr>
  </w:style>
  <w:style w:type="character" w:customStyle="1" w:styleId="Heading4Char">
    <w:name w:val="Heading 4 Char"/>
    <w:basedOn w:val="DefaultParagraphFont"/>
    <w:link w:val="Heading4"/>
    <w:uiPriority w:val="1"/>
    <w:rsid w:val="000623E2"/>
    <w:rPr>
      <w:rFonts w:asciiTheme="majorHAnsi" w:eastAsiaTheme="majorEastAsia" w:hAnsiTheme="majorHAnsi" w:cstheme="majorBidi"/>
      <w:b/>
      <w:i/>
      <w:iCs/>
      <w:color w:val="013A57" w:themeColor="accent1" w:themeShade="BF"/>
      <w:sz w:val="28"/>
      <w:szCs w:val="22"/>
    </w:rPr>
  </w:style>
  <w:style w:type="character" w:customStyle="1" w:styleId="Heading5Char">
    <w:name w:val="Heading 5 Char"/>
    <w:basedOn w:val="DefaultParagraphFont"/>
    <w:link w:val="Heading5"/>
    <w:uiPriority w:val="1"/>
    <w:rsid w:val="0009232F"/>
    <w:rPr>
      <w:rFonts w:asciiTheme="majorHAnsi" w:eastAsiaTheme="majorEastAsia" w:hAnsiTheme="majorHAnsi" w:cstheme="majorBidi"/>
      <w:b/>
      <w:color w:val="013A57" w:themeColor="accent1" w:themeShade="BF"/>
      <w:sz w:val="28"/>
      <w:szCs w:val="22"/>
    </w:rPr>
  </w:style>
  <w:style w:type="paragraph" w:styleId="ListParagraph">
    <w:name w:val="List Paragraph"/>
    <w:basedOn w:val="Normal"/>
    <w:rsid w:val="00125907"/>
    <w:pPr>
      <w:widowControl w:val="0"/>
      <w:suppressAutoHyphens/>
      <w:autoSpaceDE w:val="0"/>
      <w:autoSpaceDN w:val="0"/>
      <w:spacing w:line="240" w:lineRule="auto"/>
      <w:ind w:left="724" w:hanging="171"/>
    </w:pPr>
    <w:rPr>
      <w:rFonts w:ascii="Arial" w:eastAsia="Arial" w:hAnsi="Arial" w:cs="Arial"/>
      <w:b w:val="0"/>
      <w:color w:val="auto"/>
      <w:sz w:val="22"/>
    </w:rPr>
  </w:style>
  <w:style w:type="paragraph" w:customStyle="1" w:styleId="TableParagraph">
    <w:name w:val="Table Paragraph"/>
    <w:basedOn w:val="Normal"/>
    <w:rsid w:val="003800B2"/>
    <w:pPr>
      <w:widowControl w:val="0"/>
      <w:suppressAutoHyphens/>
      <w:autoSpaceDE w:val="0"/>
      <w:autoSpaceDN w:val="0"/>
      <w:spacing w:before="1" w:line="240" w:lineRule="auto"/>
      <w:ind w:left="141"/>
    </w:pPr>
    <w:rPr>
      <w:rFonts w:ascii="Arial" w:eastAsia="Arial" w:hAnsi="Arial" w:cs="Arial"/>
      <w:b w:val="0"/>
      <w:color w:val="auto"/>
      <w:sz w:val="22"/>
    </w:rPr>
  </w:style>
  <w:style w:type="paragraph" w:customStyle="1" w:styleId="Default">
    <w:name w:val="Default"/>
    <w:rsid w:val="00CB640B"/>
    <w:pPr>
      <w:widowControl w:val="0"/>
      <w:autoSpaceDE w:val="0"/>
      <w:autoSpaceDN w:val="0"/>
      <w:spacing w:after="0" w:line="240" w:lineRule="auto"/>
    </w:pPr>
    <w:rPr>
      <w:rFonts w:ascii="Arial" w:eastAsia="Arial" w:hAnsi="Arial" w:cs="Arial"/>
      <w:color w:val="000000"/>
      <w:szCs w:val="22"/>
    </w:rPr>
  </w:style>
  <w:style w:type="paragraph" w:styleId="TOCHeading">
    <w:name w:val="TOC Heading"/>
    <w:basedOn w:val="Heading1"/>
    <w:next w:val="Normal"/>
    <w:uiPriority w:val="39"/>
    <w:unhideWhenUsed/>
    <w:qFormat/>
    <w:rsid w:val="00242ADF"/>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242ADF"/>
    <w:pPr>
      <w:spacing w:after="100"/>
    </w:pPr>
  </w:style>
  <w:style w:type="paragraph" w:styleId="TOC2">
    <w:name w:val="toc 2"/>
    <w:basedOn w:val="Normal"/>
    <w:next w:val="Normal"/>
    <w:autoRedefine/>
    <w:uiPriority w:val="39"/>
    <w:unhideWhenUsed/>
    <w:rsid w:val="00242ADF"/>
    <w:pPr>
      <w:spacing w:after="100"/>
      <w:ind w:left="280"/>
    </w:pPr>
  </w:style>
  <w:style w:type="paragraph" w:styleId="TOC3">
    <w:name w:val="toc 3"/>
    <w:basedOn w:val="Normal"/>
    <w:next w:val="Normal"/>
    <w:autoRedefine/>
    <w:uiPriority w:val="39"/>
    <w:unhideWhenUsed/>
    <w:rsid w:val="00242ADF"/>
    <w:pPr>
      <w:spacing w:after="100"/>
      <w:ind w:left="560"/>
    </w:pPr>
  </w:style>
  <w:style w:type="character" w:customStyle="1" w:styleId="Heading6Char">
    <w:name w:val="Heading 6 Char"/>
    <w:basedOn w:val="DefaultParagraphFont"/>
    <w:link w:val="Heading6"/>
    <w:uiPriority w:val="1"/>
    <w:rsid w:val="00BA6DCF"/>
    <w:rPr>
      <w:rFonts w:asciiTheme="majorHAnsi" w:eastAsiaTheme="majorEastAsia" w:hAnsiTheme="majorHAnsi" w:cstheme="majorBidi"/>
      <w:b/>
      <w:color w:val="012639" w:themeColor="accent1" w:themeShade="7F"/>
      <w:sz w:val="28"/>
      <w:szCs w:val="22"/>
    </w:rPr>
  </w:style>
  <w:style w:type="paragraph" w:styleId="TOC4">
    <w:name w:val="toc 4"/>
    <w:basedOn w:val="Normal"/>
    <w:next w:val="Normal"/>
    <w:autoRedefine/>
    <w:uiPriority w:val="39"/>
    <w:unhideWhenUsed/>
    <w:rsid w:val="00DE2F41"/>
    <w:pPr>
      <w:spacing w:after="100" w:line="278" w:lineRule="auto"/>
      <w:ind w:left="720"/>
    </w:pPr>
    <w:rPr>
      <w:b w:val="0"/>
      <w:color w:val="auto"/>
      <w:kern w:val="2"/>
      <w:sz w:val="24"/>
      <w:szCs w:val="24"/>
      <w14:ligatures w14:val="standardContextual"/>
    </w:rPr>
  </w:style>
  <w:style w:type="paragraph" w:styleId="TOC5">
    <w:name w:val="toc 5"/>
    <w:basedOn w:val="Normal"/>
    <w:next w:val="Normal"/>
    <w:autoRedefine/>
    <w:uiPriority w:val="39"/>
    <w:unhideWhenUsed/>
    <w:rsid w:val="00DE2F41"/>
    <w:pPr>
      <w:spacing w:after="100" w:line="278" w:lineRule="auto"/>
      <w:ind w:left="960"/>
    </w:pPr>
    <w:rPr>
      <w:b w:val="0"/>
      <w:color w:val="auto"/>
      <w:kern w:val="2"/>
      <w:sz w:val="24"/>
      <w:szCs w:val="24"/>
      <w14:ligatures w14:val="standardContextual"/>
    </w:rPr>
  </w:style>
  <w:style w:type="paragraph" w:styleId="TOC6">
    <w:name w:val="toc 6"/>
    <w:basedOn w:val="Normal"/>
    <w:next w:val="Normal"/>
    <w:autoRedefine/>
    <w:uiPriority w:val="39"/>
    <w:unhideWhenUsed/>
    <w:rsid w:val="00DE2F41"/>
    <w:pPr>
      <w:spacing w:after="100" w:line="278" w:lineRule="auto"/>
      <w:ind w:left="1200"/>
    </w:pPr>
    <w:rPr>
      <w:b w:val="0"/>
      <w:color w:val="auto"/>
      <w:kern w:val="2"/>
      <w:sz w:val="24"/>
      <w:szCs w:val="24"/>
      <w14:ligatures w14:val="standardContextual"/>
    </w:rPr>
  </w:style>
  <w:style w:type="paragraph" w:styleId="TOC7">
    <w:name w:val="toc 7"/>
    <w:basedOn w:val="Normal"/>
    <w:next w:val="Normal"/>
    <w:autoRedefine/>
    <w:uiPriority w:val="39"/>
    <w:unhideWhenUsed/>
    <w:rsid w:val="00DE2F41"/>
    <w:pPr>
      <w:spacing w:after="100" w:line="278" w:lineRule="auto"/>
      <w:ind w:left="1440"/>
    </w:pPr>
    <w:rPr>
      <w:b w:val="0"/>
      <w:color w:val="auto"/>
      <w:kern w:val="2"/>
      <w:sz w:val="24"/>
      <w:szCs w:val="24"/>
      <w14:ligatures w14:val="standardContextual"/>
    </w:rPr>
  </w:style>
  <w:style w:type="paragraph" w:styleId="TOC8">
    <w:name w:val="toc 8"/>
    <w:basedOn w:val="Normal"/>
    <w:next w:val="Normal"/>
    <w:autoRedefine/>
    <w:uiPriority w:val="39"/>
    <w:unhideWhenUsed/>
    <w:rsid w:val="00DE2F41"/>
    <w:pPr>
      <w:spacing w:after="100" w:line="278" w:lineRule="auto"/>
      <w:ind w:left="1680"/>
    </w:pPr>
    <w:rPr>
      <w:b w:val="0"/>
      <w:color w:val="auto"/>
      <w:kern w:val="2"/>
      <w:sz w:val="24"/>
      <w:szCs w:val="24"/>
      <w14:ligatures w14:val="standardContextual"/>
    </w:rPr>
  </w:style>
  <w:style w:type="paragraph" w:styleId="TOC9">
    <w:name w:val="toc 9"/>
    <w:basedOn w:val="Normal"/>
    <w:next w:val="Normal"/>
    <w:autoRedefine/>
    <w:uiPriority w:val="39"/>
    <w:unhideWhenUsed/>
    <w:rsid w:val="00DE2F41"/>
    <w:pPr>
      <w:spacing w:after="100" w:line="278" w:lineRule="auto"/>
      <w:ind w:left="1920"/>
    </w:pPr>
    <w:rPr>
      <w:b w:val="0"/>
      <w:color w:val="auto"/>
      <w:kern w:val="2"/>
      <w:sz w:val="24"/>
      <w:szCs w:val="24"/>
      <w14:ligatures w14:val="standardContextual"/>
    </w:rPr>
  </w:style>
  <w:style w:type="character" w:styleId="BookTitle">
    <w:name w:val="Book Title"/>
    <w:basedOn w:val="DefaultParagraphFont"/>
    <w:uiPriority w:val="33"/>
    <w:semiHidden/>
    <w:unhideWhenUsed/>
    <w:qFormat/>
    <w:rsid w:val="00EE1FBC"/>
    <w:rPr>
      <w:b/>
      <w:bCs/>
      <w:i/>
      <w:iCs/>
      <w:spacing w:val="5"/>
    </w:rPr>
  </w:style>
  <w:style w:type="paragraph" w:styleId="Caption">
    <w:name w:val="caption"/>
    <w:basedOn w:val="Normal"/>
    <w:next w:val="Normal"/>
    <w:uiPriority w:val="99"/>
    <w:semiHidden/>
    <w:unhideWhenUsed/>
    <w:rsid w:val="00EE1FBC"/>
    <w:pPr>
      <w:spacing w:after="200" w:line="240" w:lineRule="auto"/>
    </w:pPr>
    <w:rPr>
      <w:i/>
      <w:iCs/>
      <w:sz w:val="18"/>
      <w:szCs w:val="18"/>
    </w:rPr>
  </w:style>
  <w:style w:type="character" w:styleId="Emphasis">
    <w:name w:val="Emphasis"/>
    <w:basedOn w:val="DefaultParagraphFont"/>
    <w:uiPriority w:val="2"/>
    <w:semiHidden/>
    <w:unhideWhenUsed/>
    <w:qFormat/>
    <w:rsid w:val="00EE1FBC"/>
    <w:rPr>
      <w:i/>
      <w:iCs/>
    </w:rPr>
  </w:style>
  <w:style w:type="character" w:customStyle="1" w:styleId="Heading7Char">
    <w:name w:val="Heading 7 Char"/>
    <w:basedOn w:val="DefaultParagraphFont"/>
    <w:link w:val="Heading7"/>
    <w:uiPriority w:val="1"/>
    <w:semiHidden/>
    <w:rsid w:val="00EE1FBC"/>
    <w:rPr>
      <w:rFonts w:asciiTheme="majorHAnsi" w:eastAsiaTheme="majorEastAsia" w:hAnsiTheme="majorHAnsi" w:cstheme="majorBidi"/>
      <w:b/>
      <w:i/>
      <w:iCs/>
      <w:color w:val="012639" w:themeColor="accent1" w:themeShade="7F"/>
      <w:sz w:val="28"/>
      <w:szCs w:val="22"/>
    </w:rPr>
  </w:style>
  <w:style w:type="character" w:customStyle="1" w:styleId="Heading8Char">
    <w:name w:val="Heading 8 Char"/>
    <w:basedOn w:val="DefaultParagraphFont"/>
    <w:link w:val="Heading8"/>
    <w:uiPriority w:val="1"/>
    <w:semiHidden/>
    <w:rsid w:val="00EE1FBC"/>
    <w:rPr>
      <w:rFonts w:asciiTheme="majorHAnsi" w:eastAsiaTheme="majorEastAsia" w:hAnsiTheme="majorHAnsi" w:cstheme="majorBidi"/>
      <w:b/>
      <w:color w:val="221D5D" w:themeColor="text1" w:themeTint="D8"/>
      <w:sz w:val="21"/>
      <w:szCs w:val="21"/>
    </w:rPr>
  </w:style>
  <w:style w:type="character" w:customStyle="1" w:styleId="Heading9Char">
    <w:name w:val="Heading 9 Char"/>
    <w:basedOn w:val="DefaultParagraphFont"/>
    <w:link w:val="Heading9"/>
    <w:uiPriority w:val="1"/>
    <w:semiHidden/>
    <w:rsid w:val="00EE1FBC"/>
    <w:rPr>
      <w:rFonts w:asciiTheme="majorHAnsi" w:eastAsiaTheme="majorEastAsia" w:hAnsiTheme="majorHAnsi" w:cstheme="majorBidi"/>
      <w:b/>
      <w:i/>
      <w:iCs/>
      <w:color w:val="221D5D" w:themeColor="text1" w:themeTint="D8"/>
      <w:sz w:val="21"/>
      <w:szCs w:val="21"/>
    </w:rPr>
  </w:style>
  <w:style w:type="character" w:styleId="IntenseEmphasis">
    <w:name w:val="Intense Emphasis"/>
    <w:basedOn w:val="DefaultParagraphFont"/>
    <w:uiPriority w:val="21"/>
    <w:semiHidden/>
    <w:unhideWhenUsed/>
    <w:qFormat/>
    <w:rsid w:val="00EE1FBC"/>
    <w:rPr>
      <w:i/>
      <w:iCs/>
      <w:color w:val="024F75" w:themeColor="accent1"/>
    </w:rPr>
  </w:style>
  <w:style w:type="paragraph" w:styleId="IntenseQuote">
    <w:name w:val="Intense Quote"/>
    <w:basedOn w:val="Normal"/>
    <w:next w:val="Normal"/>
    <w:link w:val="IntenseQuoteChar"/>
    <w:uiPriority w:val="30"/>
    <w:semiHidden/>
    <w:unhideWhenUsed/>
    <w:qFormat/>
    <w:rsid w:val="00EE1FBC"/>
    <w:pPr>
      <w:pBdr>
        <w:top w:val="single" w:sz="4" w:space="10" w:color="024F75" w:themeColor="accent1"/>
        <w:bottom w:val="single" w:sz="4" w:space="10" w:color="024F75" w:themeColor="accent1"/>
      </w:pBdr>
      <w:spacing w:before="360" w:after="360"/>
      <w:ind w:left="864" w:right="864"/>
      <w:jc w:val="center"/>
    </w:pPr>
    <w:rPr>
      <w:i/>
      <w:iCs/>
      <w:color w:val="024F75" w:themeColor="accent1"/>
    </w:rPr>
  </w:style>
  <w:style w:type="character" w:customStyle="1" w:styleId="IntenseQuoteChar">
    <w:name w:val="Intense Quote Char"/>
    <w:basedOn w:val="DefaultParagraphFont"/>
    <w:link w:val="IntenseQuote"/>
    <w:uiPriority w:val="30"/>
    <w:semiHidden/>
    <w:rsid w:val="00EE1FBC"/>
    <w:rPr>
      <w:rFonts w:eastAsiaTheme="minorEastAsia"/>
      <w:b/>
      <w:i/>
      <w:iCs/>
      <w:color w:val="024F75" w:themeColor="accent1"/>
      <w:sz w:val="28"/>
      <w:szCs w:val="22"/>
    </w:rPr>
  </w:style>
  <w:style w:type="character" w:styleId="IntenseReference">
    <w:name w:val="Intense Reference"/>
    <w:basedOn w:val="DefaultParagraphFont"/>
    <w:uiPriority w:val="32"/>
    <w:semiHidden/>
    <w:unhideWhenUsed/>
    <w:qFormat/>
    <w:rsid w:val="00EE1FBC"/>
    <w:rPr>
      <w:b/>
      <w:bCs/>
      <w:smallCaps/>
      <w:color w:val="024F75" w:themeColor="accent1"/>
      <w:spacing w:val="5"/>
    </w:rPr>
  </w:style>
  <w:style w:type="paragraph" w:styleId="NoSpacing">
    <w:name w:val="No Spacing"/>
    <w:uiPriority w:val="99"/>
    <w:semiHidden/>
    <w:unhideWhenUsed/>
    <w:rsid w:val="00EE1FBC"/>
    <w:pPr>
      <w:spacing w:after="0" w:line="240" w:lineRule="auto"/>
    </w:pPr>
    <w:rPr>
      <w:rFonts w:eastAsiaTheme="minorEastAsia"/>
      <w:b/>
      <w:color w:val="082A75" w:themeColor="text2"/>
      <w:sz w:val="28"/>
      <w:szCs w:val="22"/>
    </w:rPr>
  </w:style>
  <w:style w:type="paragraph" w:styleId="Quote">
    <w:name w:val="Quote"/>
    <w:basedOn w:val="Normal"/>
    <w:next w:val="Normal"/>
    <w:link w:val="QuoteChar"/>
    <w:uiPriority w:val="29"/>
    <w:semiHidden/>
    <w:unhideWhenUsed/>
    <w:qFormat/>
    <w:rsid w:val="00EE1FBC"/>
    <w:pPr>
      <w:spacing w:before="200" w:after="160"/>
      <w:ind w:left="864" w:right="864"/>
      <w:jc w:val="center"/>
    </w:pPr>
    <w:rPr>
      <w:i/>
      <w:iCs/>
      <w:color w:val="2E287F" w:themeColor="text1" w:themeTint="BF"/>
    </w:rPr>
  </w:style>
  <w:style w:type="character" w:customStyle="1" w:styleId="QuoteChar">
    <w:name w:val="Quote Char"/>
    <w:basedOn w:val="DefaultParagraphFont"/>
    <w:link w:val="Quote"/>
    <w:uiPriority w:val="29"/>
    <w:semiHidden/>
    <w:rsid w:val="00EE1FBC"/>
    <w:rPr>
      <w:rFonts w:eastAsiaTheme="minorEastAsia"/>
      <w:b/>
      <w:i/>
      <w:iCs/>
      <w:color w:val="2E287F" w:themeColor="text1" w:themeTint="BF"/>
      <w:sz w:val="28"/>
      <w:szCs w:val="22"/>
    </w:rPr>
  </w:style>
  <w:style w:type="character" w:styleId="Strong">
    <w:name w:val="Strong"/>
    <w:basedOn w:val="DefaultParagraphFont"/>
    <w:uiPriority w:val="2"/>
    <w:semiHidden/>
    <w:unhideWhenUsed/>
    <w:qFormat/>
    <w:rsid w:val="00EE1FBC"/>
    <w:rPr>
      <w:b/>
      <w:bCs/>
    </w:rPr>
  </w:style>
  <w:style w:type="character" w:styleId="SubtleEmphasis">
    <w:name w:val="Subtle Emphasis"/>
    <w:basedOn w:val="DefaultParagraphFont"/>
    <w:uiPriority w:val="19"/>
    <w:semiHidden/>
    <w:unhideWhenUsed/>
    <w:qFormat/>
    <w:rsid w:val="00EE1FBC"/>
    <w:rPr>
      <w:i/>
      <w:iCs/>
      <w:color w:val="2E287F" w:themeColor="text1" w:themeTint="BF"/>
    </w:rPr>
  </w:style>
  <w:style w:type="character" w:styleId="SubtleReference">
    <w:name w:val="Subtle Reference"/>
    <w:basedOn w:val="DefaultParagraphFont"/>
    <w:uiPriority w:val="31"/>
    <w:semiHidden/>
    <w:unhideWhenUsed/>
    <w:qFormat/>
    <w:rsid w:val="00EE1FBC"/>
    <w:rPr>
      <w:smallCaps/>
      <w:color w:val="3B33A2" w:themeColor="text1" w:themeTint="A5"/>
    </w:rPr>
  </w:style>
  <w:style w:type="paragraph" w:styleId="NormalWeb">
    <w:name w:val="Normal (Web)"/>
    <w:basedOn w:val="Normal"/>
    <w:uiPriority w:val="99"/>
    <w:semiHidden/>
    <w:unhideWhenUsed/>
    <w:rsid w:val="00EE1FBC"/>
    <w:pPr>
      <w:spacing w:before="100" w:beforeAutospacing="1" w:after="100" w:afterAutospacing="1" w:line="240" w:lineRule="auto"/>
    </w:pPr>
    <w:rPr>
      <w:rFonts w:ascii="Times New Roman" w:eastAsiaTheme="minorHAnsi" w:hAnsi="Times New Roman" w:cs="Times New Roman"/>
      <w:b w:val="0"/>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hyperlink" Target="https://wsprnet.org/" TargetMode="External"/><Relationship Id="rId138" Type="http://schemas.openxmlformats.org/officeDocument/2006/relationships/image" Target="media/image116.png"/><Relationship Id="rId159" Type="http://schemas.openxmlformats.org/officeDocument/2006/relationships/image" Target="media/image135.png"/><Relationship Id="rId170" Type="http://schemas.openxmlformats.org/officeDocument/2006/relationships/hyperlink" Target="https://prop.kc2g.com/acknowledgments" TargetMode="External"/><Relationship Id="rId191" Type="http://schemas.openxmlformats.org/officeDocument/2006/relationships/image" Target="media/image165.png"/><Relationship Id="rId205" Type="http://schemas.openxmlformats.org/officeDocument/2006/relationships/image" Target="media/image1700.png"/><Relationship Id="rId107" Type="http://schemas.openxmlformats.org/officeDocument/2006/relationships/image" Target="media/image85.png"/><Relationship Id="rId11" Type="http://schemas.openxmlformats.org/officeDocument/2006/relationships/hyperlink" Target="https://github.com/openhamclock/hamclock/tree/main/doc" TargetMode="External"/><Relationship Id="rId32" Type="http://schemas.openxmlformats.org/officeDocument/2006/relationships/image" Target="media/image18.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06.png"/><Relationship Id="rId149" Type="http://schemas.openxmlformats.org/officeDocument/2006/relationships/image" Target="media/image125.png"/><Relationship Id="rId5" Type="http://schemas.openxmlformats.org/officeDocument/2006/relationships/settings" Target="settings.xml"/><Relationship Id="rId95" Type="http://schemas.openxmlformats.org/officeDocument/2006/relationships/image" Target="media/image73.png"/><Relationship Id="rId160" Type="http://schemas.openxmlformats.org/officeDocument/2006/relationships/image" Target="media/image136.png"/><Relationship Id="rId181" Type="http://schemas.openxmlformats.org/officeDocument/2006/relationships/image" Target="media/image155.png"/><Relationship Id="rId216" Type="http://schemas.openxmlformats.org/officeDocument/2006/relationships/footer" Target="footer1.xm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49.png"/><Relationship Id="rId118" Type="http://schemas.openxmlformats.org/officeDocument/2006/relationships/image" Target="media/image96.png"/><Relationship Id="rId139" Type="http://schemas.openxmlformats.org/officeDocument/2006/relationships/image" Target="media/image117.png"/><Relationship Id="rId85" Type="http://schemas.openxmlformats.org/officeDocument/2006/relationships/hyperlink" Target="https://pskreporter.info/" TargetMode="External"/><Relationship Id="rId150" Type="http://schemas.openxmlformats.org/officeDocument/2006/relationships/image" Target="media/image126.png"/><Relationship Id="rId171" Type="http://schemas.openxmlformats.org/officeDocument/2006/relationships/hyperlink" Target="https://prop.kc2g.com/acknowledgments" TargetMode="External"/><Relationship Id="rId192" Type="http://schemas.openxmlformats.org/officeDocument/2006/relationships/image" Target="media/image166.png"/><Relationship Id="rId206" Type="http://schemas.openxmlformats.org/officeDocument/2006/relationships/image" Target="media/image178.png"/><Relationship Id="rId12" Type="http://schemas.openxmlformats.org/officeDocument/2006/relationships/hyperlink" Target="https://github.com/openhamclock/hamclock/tree/main/doc" TargetMode="External"/><Relationship Id="rId33" Type="http://schemas.openxmlformats.org/officeDocument/2006/relationships/image" Target="media/image19.png"/><Relationship Id="rId108" Type="http://schemas.openxmlformats.org/officeDocument/2006/relationships/image" Target="media/image86.png"/><Relationship Id="rId129" Type="http://schemas.openxmlformats.org/officeDocument/2006/relationships/image" Target="media/image107.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74.png"/><Relationship Id="rId140" Type="http://schemas.openxmlformats.org/officeDocument/2006/relationships/image" Target="media/image118.png"/><Relationship Id="rId161" Type="http://schemas.openxmlformats.org/officeDocument/2006/relationships/image" Target="media/image137.png"/><Relationship Id="rId182" Type="http://schemas.openxmlformats.org/officeDocument/2006/relationships/image" Target="media/image156.png"/><Relationship Id="rId217" Type="http://schemas.openxmlformats.org/officeDocument/2006/relationships/fontTable" Target="fontTable.xml"/><Relationship Id="rId6" Type="http://schemas.openxmlformats.org/officeDocument/2006/relationships/webSettings" Target="webSettings.xml"/><Relationship Id="rId23" Type="http://schemas.openxmlformats.org/officeDocument/2006/relationships/image" Target="media/image9.png"/><Relationship Id="rId119" Type="http://schemas.openxmlformats.org/officeDocument/2006/relationships/image" Target="media/image97.png"/><Relationship Id="rId44" Type="http://schemas.openxmlformats.org/officeDocument/2006/relationships/image" Target="media/image30.png"/><Relationship Id="rId65" Type="http://schemas.openxmlformats.org/officeDocument/2006/relationships/image" Target="media/image50.png"/><Relationship Id="rId86" Type="http://schemas.openxmlformats.org/officeDocument/2006/relationships/hyperlink" Target="https://reversebeacon.net/" TargetMode="External"/><Relationship Id="rId130" Type="http://schemas.openxmlformats.org/officeDocument/2006/relationships/image" Target="media/image108.png"/><Relationship Id="rId151" Type="http://schemas.openxmlformats.org/officeDocument/2006/relationships/image" Target="media/image127.jpeg"/><Relationship Id="rId172" Type="http://schemas.openxmlformats.org/officeDocument/2006/relationships/image" Target="media/image146.png"/><Relationship Id="rId193" Type="http://schemas.openxmlformats.org/officeDocument/2006/relationships/image" Target="media/image167.png"/><Relationship Id="rId207" Type="http://schemas.openxmlformats.org/officeDocument/2006/relationships/hyperlink" Target="https://i2cdriver.com/mini.html" TargetMode="External"/><Relationship Id="rId13" Type="http://schemas.openxmlformats.org/officeDocument/2006/relationships/hyperlink" Target="https://qso365.co.uk/2024/05/how-to-set-up-a-hamclock-for-your-shack/" TargetMode="External"/><Relationship Id="rId109" Type="http://schemas.openxmlformats.org/officeDocument/2006/relationships/image" Target="media/image87.png"/><Relationship Id="rId34" Type="http://schemas.openxmlformats.org/officeDocument/2006/relationships/image" Target="media/image20.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75.png"/><Relationship Id="rId120" Type="http://schemas.openxmlformats.org/officeDocument/2006/relationships/image" Target="media/image98.png"/><Relationship Id="rId141" Type="http://schemas.openxmlformats.org/officeDocument/2006/relationships/image" Target="media/image119.png"/><Relationship Id="rId7" Type="http://schemas.openxmlformats.org/officeDocument/2006/relationships/footnotes" Target="footnotes.xml"/><Relationship Id="rId162" Type="http://schemas.openxmlformats.org/officeDocument/2006/relationships/image" Target="media/image138.png"/><Relationship Id="rId183" Type="http://schemas.openxmlformats.org/officeDocument/2006/relationships/image" Target="media/image157.png"/><Relationship Id="rId218" Type="http://schemas.openxmlformats.org/officeDocument/2006/relationships/glossaryDocument" Target="glossary/document.xml"/><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hyperlink" Target="https://reversebeacon.net/" TargetMode="External"/><Relationship Id="rId110" Type="http://schemas.openxmlformats.org/officeDocument/2006/relationships/image" Target="media/image88.png"/><Relationship Id="rId131" Type="http://schemas.openxmlformats.org/officeDocument/2006/relationships/image" Target="media/image109.png"/><Relationship Id="rId152" Type="http://schemas.openxmlformats.org/officeDocument/2006/relationships/image" Target="media/image128.png"/><Relationship Id="rId173" Type="http://schemas.openxmlformats.org/officeDocument/2006/relationships/image" Target="media/image147.png"/><Relationship Id="rId194" Type="http://schemas.openxmlformats.org/officeDocument/2006/relationships/image" Target="media/image168.png"/><Relationship Id="rId208" Type="http://schemas.openxmlformats.org/officeDocument/2006/relationships/image" Target="media/image179.png"/><Relationship Id="rId14" Type="http://schemas.openxmlformats.org/officeDocument/2006/relationships/hyperlink" Target="https://n0lsr.com/downloads"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147" Type="http://schemas.openxmlformats.org/officeDocument/2006/relationships/image" Target="media/image1220.png"/><Relationship Id="rId168" Type="http://schemas.openxmlformats.org/officeDocument/2006/relationships/image" Target="media/image144.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142" Type="http://schemas.openxmlformats.org/officeDocument/2006/relationships/image" Target="media/image120.png"/><Relationship Id="rId163" Type="http://schemas.openxmlformats.org/officeDocument/2006/relationships/image" Target="media/image139.png"/><Relationship Id="rId184" Type="http://schemas.openxmlformats.org/officeDocument/2006/relationships/image" Target="media/image158.png"/><Relationship Id="rId189" Type="http://schemas.openxmlformats.org/officeDocument/2006/relationships/image" Target="media/image163.png"/><Relationship Id="rId219" Type="http://schemas.openxmlformats.org/officeDocument/2006/relationships/theme" Target="theme/theme1.xml"/><Relationship Id="rId3" Type="http://schemas.openxmlformats.org/officeDocument/2006/relationships/numbering" Target="numbering.xml"/><Relationship Id="rId214" Type="http://schemas.openxmlformats.org/officeDocument/2006/relationships/hyperlink" Target="mailto:udo@n0lsr.com" TargetMode="Externa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2.emf"/><Relationship Id="rId116" Type="http://schemas.openxmlformats.org/officeDocument/2006/relationships/image" Target="media/image94.png"/><Relationship Id="rId137" Type="http://schemas.openxmlformats.org/officeDocument/2006/relationships/image" Target="media/image115.png"/><Relationship Id="rId158" Type="http://schemas.openxmlformats.org/officeDocument/2006/relationships/image" Target="media/image134.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7.png"/><Relationship Id="rId88" Type="http://schemas.openxmlformats.org/officeDocument/2006/relationships/image" Target="media/image68.png"/><Relationship Id="rId111" Type="http://schemas.openxmlformats.org/officeDocument/2006/relationships/image" Target="media/image89.png"/><Relationship Id="rId132" Type="http://schemas.openxmlformats.org/officeDocument/2006/relationships/image" Target="media/image110.png"/><Relationship Id="rId153" Type="http://schemas.openxmlformats.org/officeDocument/2006/relationships/image" Target="media/image129.png"/><Relationship Id="rId174" Type="http://schemas.openxmlformats.org/officeDocument/2006/relationships/image" Target="media/image148.png"/><Relationship Id="rId179" Type="http://schemas.openxmlformats.org/officeDocument/2006/relationships/image" Target="media/image153.png"/><Relationship Id="rId195" Type="http://schemas.openxmlformats.org/officeDocument/2006/relationships/image" Target="media/image169.png"/><Relationship Id="rId209" Type="http://schemas.openxmlformats.org/officeDocument/2006/relationships/image" Target="media/image180.png"/><Relationship Id="rId190" Type="http://schemas.openxmlformats.org/officeDocument/2006/relationships/image" Target="media/image164.png"/><Relationship Id="rId204" Type="http://schemas.openxmlformats.org/officeDocument/2006/relationships/image" Target="media/image1690.png"/><Relationship Id="rId15" Type="http://schemas.openxmlformats.org/officeDocument/2006/relationships/hyperlink" Target="https://ohb.works" TargetMode="External"/><Relationship Id="rId36" Type="http://schemas.openxmlformats.org/officeDocument/2006/relationships/image" Target="media/image22.png"/><Relationship Id="rId57" Type="http://schemas.openxmlformats.org/officeDocument/2006/relationships/image" Target="media/image42.png"/><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image" Target="media/image2.jpeg"/><Relationship Id="rId31" Type="http://schemas.openxmlformats.org/officeDocument/2006/relationships/image" Target="media/image17.png"/><Relationship Id="rId52" Type="http://schemas.openxmlformats.org/officeDocument/2006/relationships/hyperlink" Target="https://openweathermap.org/" TargetMode="External"/><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image" Target="media/image124.jpeg"/><Relationship Id="rId164" Type="http://schemas.openxmlformats.org/officeDocument/2006/relationships/image" Target="media/image140.png"/><Relationship Id="rId169" Type="http://schemas.openxmlformats.org/officeDocument/2006/relationships/image" Target="media/image145.png"/><Relationship Id="rId185" Type="http://schemas.openxmlformats.org/officeDocument/2006/relationships/image" Target="media/image159.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54.png"/><Relationship Id="rId210" Type="http://schemas.openxmlformats.org/officeDocument/2006/relationships/image" Target="media/image181.png"/><Relationship Id="rId215" Type="http://schemas.openxmlformats.org/officeDocument/2006/relationships/header" Target="head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3.png"/><Relationship Id="rId89" Type="http://schemas.openxmlformats.org/officeDocument/2006/relationships/image" Target="media/image69.png"/><Relationship Id="rId112" Type="http://schemas.openxmlformats.org/officeDocument/2006/relationships/image" Target="media/image90.png"/><Relationship Id="rId133" Type="http://schemas.openxmlformats.org/officeDocument/2006/relationships/image" Target="media/image111.png"/><Relationship Id="rId154" Type="http://schemas.openxmlformats.org/officeDocument/2006/relationships/image" Target="media/image130.png"/><Relationship Id="rId175" Type="http://schemas.openxmlformats.org/officeDocument/2006/relationships/image" Target="media/image149.png"/><Relationship Id="rId196" Type="http://schemas.openxmlformats.org/officeDocument/2006/relationships/image" Target="media/image170.png"/><Relationship Id="rId200" Type="http://schemas.openxmlformats.org/officeDocument/2006/relationships/image" Target="media/image174.png"/><Relationship Id="rId16" Type="http://schemas.openxmlformats.org/officeDocument/2006/relationships/hyperlink" Target="https://groups.io/g/hamclock-support" TargetMode="External"/><Relationship Id="rId37" Type="http://schemas.openxmlformats.org/officeDocument/2006/relationships/image" Target="media/image23.png"/><Relationship Id="rId58" Type="http://schemas.openxmlformats.org/officeDocument/2006/relationships/image" Target="media/image43.png"/><Relationship Id="rId79" Type="http://schemas.openxmlformats.org/officeDocument/2006/relationships/hyperlink" Target="https://hamlib.github.io/" TargetMode="External"/><Relationship Id="rId102" Type="http://schemas.openxmlformats.org/officeDocument/2006/relationships/image" Target="media/image80.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image" Target="media/image70.png"/><Relationship Id="rId165" Type="http://schemas.openxmlformats.org/officeDocument/2006/relationships/image" Target="media/image141.png"/><Relationship Id="rId186" Type="http://schemas.openxmlformats.org/officeDocument/2006/relationships/image" Target="media/image160.png"/><Relationship Id="rId211" Type="http://schemas.openxmlformats.org/officeDocument/2006/relationships/image" Target="media/image182.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4.png"/><Relationship Id="rId113" Type="http://schemas.openxmlformats.org/officeDocument/2006/relationships/image" Target="media/image91.png"/><Relationship Id="rId134" Type="http://schemas.openxmlformats.org/officeDocument/2006/relationships/image" Target="media/image112.png"/><Relationship Id="rId80" Type="http://schemas.openxmlformats.org/officeDocument/2006/relationships/image" Target="media/image64.png"/><Relationship Id="rId155" Type="http://schemas.openxmlformats.org/officeDocument/2006/relationships/image" Target="media/image131.png"/><Relationship Id="rId176" Type="http://schemas.openxmlformats.org/officeDocument/2006/relationships/image" Target="media/image150.png"/><Relationship Id="rId197" Type="http://schemas.openxmlformats.org/officeDocument/2006/relationships/image" Target="media/image171.png"/><Relationship Id="rId201" Type="http://schemas.openxmlformats.org/officeDocument/2006/relationships/image" Target="media/image175.png"/><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1.png"/><Relationship Id="rId124" Type="http://schemas.openxmlformats.org/officeDocument/2006/relationships/image" Target="media/image102.png"/><Relationship Id="rId70" Type="http://schemas.openxmlformats.org/officeDocument/2006/relationships/image" Target="media/image55.png"/><Relationship Id="rId145" Type="http://schemas.openxmlformats.org/officeDocument/2006/relationships/image" Target="media/image123.png"/><Relationship Id="rId166" Type="http://schemas.openxmlformats.org/officeDocument/2006/relationships/image" Target="media/image142.png"/><Relationship Id="rId187" Type="http://schemas.openxmlformats.org/officeDocument/2006/relationships/image" Target="media/image161.png"/><Relationship Id="rId1" Type="http://schemas.openxmlformats.org/officeDocument/2006/relationships/customXml" Target="../customXml/item1.xml"/><Relationship Id="rId212" Type="http://schemas.openxmlformats.org/officeDocument/2006/relationships/image" Target="media/image183.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2.png"/><Relationship Id="rId60" Type="http://schemas.openxmlformats.org/officeDocument/2006/relationships/image" Target="media/image45.png"/><Relationship Id="rId81" Type="http://schemas.openxmlformats.org/officeDocument/2006/relationships/image" Target="media/image65.png"/><Relationship Id="rId135" Type="http://schemas.openxmlformats.org/officeDocument/2006/relationships/image" Target="media/image113.png"/><Relationship Id="rId156" Type="http://schemas.openxmlformats.org/officeDocument/2006/relationships/image" Target="media/image132.png"/><Relationship Id="rId177" Type="http://schemas.openxmlformats.org/officeDocument/2006/relationships/image" Target="media/image151.png"/><Relationship Id="rId198" Type="http://schemas.openxmlformats.org/officeDocument/2006/relationships/image" Target="media/image172.png"/><Relationship Id="rId202" Type="http://schemas.openxmlformats.org/officeDocument/2006/relationships/image" Target="media/image176.png"/><Relationship Id="rId18" Type="http://schemas.openxmlformats.org/officeDocument/2006/relationships/image" Target="media/image4.pn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82.emf"/><Relationship Id="rId125" Type="http://schemas.openxmlformats.org/officeDocument/2006/relationships/image" Target="media/image103.png"/><Relationship Id="rId146" Type="http://schemas.openxmlformats.org/officeDocument/2006/relationships/image" Target="media/image1210.png"/><Relationship Id="rId167" Type="http://schemas.openxmlformats.org/officeDocument/2006/relationships/image" Target="media/image143.png"/><Relationship Id="rId188" Type="http://schemas.openxmlformats.org/officeDocument/2006/relationships/image" Target="media/image162.png"/><Relationship Id="rId71" Type="http://schemas.openxmlformats.org/officeDocument/2006/relationships/image" Target="media/image56.png"/><Relationship Id="rId92" Type="http://schemas.openxmlformats.org/officeDocument/2006/relationships/image" Target="media/image710.png"/><Relationship Id="rId213" Type="http://schemas.openxmlformats.org/officeDocument/2006/relationships/image" Target="media/image184.png"/><Relationship Id="rId2" Type="http://schemas.openxmlformats.org/officeDocument/2006/relationships/customXml" Target="../customXml/item2.xml"/><Relationship Id="rId29" Type="http://schemas.openxmlformats.org/officeDocument/2006/relationships/image" Target="media/image15.png"/><Relationship Id="rId40" Type="http://schemas.openxmlformats.org/officeDocument/2006/relationships/image" Target="media/image26.png"/><Relationship Id="rId115" Type="http://schemas.openxmlformats.org/officeDocument/2006/relationships/image" Target="media/image93.png"/><Relationship Id="rId136" Type="http://schemas.openxmlformats.org/officeDocument/2006/relationships/image" Target="media/image114.png"/><Relationship Id="rId157" Type="http://schemas.openxmlformats.org/officeDocument/2006/relationships/image" Target="media/image133.png"/><Relationship Id="rId178" Type="http://schemas.openxmlformats.org/officeDocument/2006/relationships/image" Target="media/image152.png"/><Relationship Id="rId61" Type="http://schemas.openxmlformats.org/officeDocument/2006/relationships/image" Target="media/image46.png"/><Relationship Id="rId82" Type="http://schemas.openxmlformats.org/officeDocument/2006/relationships/image" Target="media/image66.png"/><Relationship Id="rId199" Type="http://schemas.openxmlformats.org/officeDocument/2006/relationships/image" Target="media/image173.png"/><Relationship Id="rId203" Type="http://schemas.openxmlformats.org/officeDocument/2006/relationships/image" Target="media/image177.png"/><Relationship Id="rId1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koch\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1BFDB3C83B4BCCA337EFDDE65532CE"/>
        <w:category>
          <w:name w:val="General"/>
          <w:gallery w:val="placeholder"/>
        </w:category>
        <w:types>
          <w:type w:val="bbPlcHdr"/>
        </w:types>
        <w:behaviors>
          <w:behavior w:val="content"/>
        </w:behaviors>
        <w:guid w:val="{99B20E45-3EE2-4E73-B9B6-F2FDB6E7539B}"/>
      </w:docPartPr>
      <w:docPartBody>
        <w:p w:rsidR="00414C7E" w:rsidRDefault="00414C7E">
          <w:pPr>
            <w:pStyle w:val="8A1BFDB3C83B4BCCA337EFDDE65532CE"/>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May 26</w:t>
          </w:r>
          <w:r w:rsidRPr="00D86945">
            <w:rPr>
              <w:rStyle w:val="SubtitleChar"/>
              <w:b/>
            </w:rPr>
            <w:fldChar w:fldCharType="end"/>
          </w:r>
        </w:p>
      </w:docPartBody>
    </w:docPart>
    <w:docPart>
      <w:docPartPr>
        <w:name w:val="5BD8A6D2E701459692F8F20A4F8ED795"/>
        <w:category>
          <w:name w:val="General"/>
          <w:gallery w:val="placeholder"/>
        </w:category>
        <w:types>
          <w:type w:val="bbPlcHdr"/>
        </w:types>
        <w:behaviors>
          <w:behavior w:val="content"/>
        </w:behaviors>
        <w:guid w:val="{FF41DACF-2A73-4F78-BBF5-A0DD3C308B65}"/>
      </w:docPartPr>
      <w:docPartBody>
        <w:p w:rsidR="00414C7E" w:rsidRDefault="00414C7E">
          <w:pPr>
            <w:pStyle w:val="5BD8A6D2E701459692F8F20A4F8ED795"/>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7E"/>
    <w:rsid w:val="00002C28"/>
    <w:rsid w:val="00011F49"/>
    <w:rsid w:val="000D38BD"/>
    <w:rsid w:val="000F7D5D"/>
    <w:rsid w:val="001E1350"/>
    <w:rsid w:val="001E6B9C"/>
    <w:rsid w:val="00261C8B"/>
    <w:rsid w:val="003B1EF4"/>
    <w:rsid w:val="00414C7E"/>
    <w:rsid w:val="00451855"/>
    <w:rsid w:val="00472193"/>
    <w:rsid w:val="004D44BE"/>
    <w:rsid w:val="004E627A"/>
    <w:rsid w:val="004F4AB9"/>
    <w:rsid w:val="00562A00"/>
    <w:rsid w:val="00576B76"/>
    <w:rsid w:val="005E001C"/>
    <w:rsid w:val="00636FE3"/>
    <w:rsid w:val="00647F3D"/>
    <w:rsid w:val="006509FF"/>
    <w:rsid w:val="006B2C2F"/>
    <w:rsid w:val="00781623"/>
    <w:rsid w:val="00797EDA"/>
    <w:rsid w:val="00810960"/>
    <w:rsid w:val="00883A40"/>
    <w:rsid w:val="0098163F"/>
    <w:rsid w:val="00A36A59"/>
    <w:rsid w:val="00AD41DA"/>
    <w:rsid w:val="00B10DE9"/>
    <w:rsid w:val="00B11037"/>
    <w:rsid w:val="00B34781"/>
    <w:rsid w:val="00C35266"/>
    <w:rsid w:val="00C75F66"/>
    <w:rsid w:val="00C91F72"/>
    <w:rsid w:val="00CD715D"/>
    <w:rsid w:val="00D07F22"/>
    <w:rsid w:val="00DC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14:ligatures w14:val="none"/>
    </w:rPr>
  </w:style>
  <w:style w:type="paragraph" w:customStyle="1" w:styleId="8A1BFDB3C83B4BCCA337EFDDE65532CE">
    <w:name w:val="8A1BFDB3C83B4BCCA337EFDDE65532CE"/>
  </w:style>
  <w:style w:type="paragraph" w:customStyle="1" w:styleId="5BD8A6D2E701459692F8F20A4F8ED795">
    <w:name w:val="5BD8A6D2E701459692F8F20A4F8ED7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HamClock User’s Guide V4.28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634BC3-CA04-438C-9D97-7820B6AF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549</TotalTime>
  <Pages>92</Pages>
  <Words>15787</Words>
  <Characters>79096</Characters>
  <Application>Microsoft Office Word</Application>
  <DocSecurity>0</DocSecurity>
  <Lines>2081</Lines>
  <Paragraphs>1282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Udo Koch</dc:creator>
  <cp:keywords/>
  <cp:lastModifiedBy>Udo Koch</cp:lastModifiedBy>
  <cp:revision>332</cp:revision>
  <cp:lastPrinted>2026-07-27T00:13:00Z</cp:lastPrinted>
  <dcterms:created xsi:type="dcterms:W3CDTF">2026-06-09T01:53:00Z</dcterms:created>
  <dcterms:modified xsi:type="dcterms:W3CDTF">2026-07-27T00:32:00Z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